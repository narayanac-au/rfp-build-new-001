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78966" w14:textId="2614467F" w:rsidR="008A02FD" w:rsidRDefault="00CD7F33" w:rsidP="00216660">
      <w:pPr>
        <w:pStyle w:val="BodyText"/>
        <w:sectPr w:rsidR="008A02FD" w:rsidSect="00590F88">
          <w:headerReference w:type="even" r:id="rId11"/>
          <w:headerReference w:type="default" r:id="rId12"/>
          <w:footerReference w:type="default" r:id="rId13"/>
          <w:headerReference w:type="first" r:id="rId14"/>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58257" behindDoc="0" locked="1" layoutInCell="1" allowOverlap="0" wp14:anchorId="210D5F07" wp14:editId="689E3871">
                <wp:simplePos x="0" y="0"/>
                <wp:positionH relativeFrom="margin">
                  <wp:posOffset>-485140</wp:posOffset>
                </wp:positionH>
                <wp:positionV relativeFrom="page">
                  <wp:posOffset>1286510</wp:posOffset>
                </wp:positionV>
                <wp:extent cx="6119495" cy="7127875"/>
                <wp:effectExtent l="0" t="0" r="0" b="0"/>
                <wp:wrapNone/>
                <wp:docPr id="28" name="Group 28"/>
                <wp:cNvGraphicFramePr/>
                <a:graphic xmlns:a="http://schemas.openxmlformats.org/drawingml/2006/main">
                  <a:graphicData uri="http://schemas.microsoft.com/office/word/2010/wordprocessingGroup">
                    <wpg:wgp>
                      <wpg:cNvGrpSpPr/>
                      <wpg:grpSpPr>
                        <a:xfrm>
                          <a:off x="0" y="0"/>
                          <a:ext cx="6119495" cy="7127875"/>
                          <a:chOff x="0" y="0"/>
                          <a:chExt cx="6119495" cy="7132536"/>
                        </a:xfrm>
                      </wpg:grpSpPr>
                      <wps:wsp>
                        <wps:cNvPr id="4" name="Text Box 4"/>
                        <wps:cNvSpPr txBox="1"/>
                        <wps:spPr>
                          <a:xfrm>
                            <a:off x="0" y="6650736"/>
                            <a:ext cx="3600000" cy="481800"/>
                          </a:xfrm>
                          <a:prstGeom prst="rect">
                            <a:avLst/>
                          </a:prstGeom>
                          <a:noFill/>
                          <a:ln w="6350">
                            <a:noFill/>
                          </a:ln>
                        </wps:spPr>
                        <wps:txbx>
                          <w:txbxContent>
                            <w:p w14:paraId="28CE5D24" w14:textId="19E079E5" w:rsidR="00CD7F33" w:rsidRPr="00F94417" w:rsidRDefault="00CD7F33" w:rsidP="00CD7F33">
                              <w:pPr>
                                <w:pStyle w:val="Cover4"/>
                              </w:pPr>
                              <w:r w:rsidRPr="00F94417">
                                <w:t xml:space="preserve">Due Date </w:t>
                              </w:r>
                              <w:r w:rsidR="001F7C4F" w:rsidRPr="001F7C4F">
                                <w:t>[CURR_DATE]</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a:noAutofit/>
                        </wps:bodyPr>
                      </wps:wsp>
                      <wps:wsp>
                        <wps:cNvPr id="5" name="Text Box 5"/>
                        <wps:cNvSpPr txBox="1"/>
                        <wps:spPr>
                          <a:xfrm>
                            <a:off x="1" y="4334256"/>
                            <a:ext cx="4724400" cy="2146300"/>
                          </a:xfrm>
                          <a:prstGeom prst="rect">
                            <a:avLst/>
                          </a:prstGeom>
                          <a:noFill/>
                          <a:ln w="6350">
                            <a:noFill/>
                          </a:ln>
                        </wps:spPr>
                        <wps:txbx>
                          <w:txbxContent>
                            <w:p w14:paraId="54D5DA11" w14:textId="4B703A6C"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r w:rsidR="007248C8" w:rsidRPr="007248C8">
                                <w:t>[CLIENT_NAME]</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0D5F07" id="Group 28" o:spid="_x0000_s1026" style="position:absolute;margin-left:-38.2pt;margin-top:101.3pt;width:481.85pt;height:561.25pt;z-index:251658257;mso-position-horizontal-relative:margin;mso-position-vertical-relative:page;mso-width-relative:margin;mso-height-relative:margin" coordsize="61194,7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" o:allowoverlap="f">
                <v:shapetype id="_x0000_t202" coordsize="21600,21600" o:spt="202" path="m,l,21600r21600,l21600,xe">
                  <v:stroke joinstyle="miter"/>
                  <v:path gradientshapeok="t" o:connecttype="rect"/>
                </v:shapetype>
                <v:shape id="Text Box 4" o:spid="_x0000_s1027" type="#_x0000_t202" style="position:absolute;top:66507;width:36000;height:4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28CE5D24" w14:textId="19E079E5" w:rsidR="00CD7F33" w:rsidRPr="00F94417" w:rsidRDefault="00CD7F33" w:rsidP="00CD7F33">
                        <w:pPr>
                          <w:pStyle w:val="Cover4"/>
                        </w:pPr>
                        <w:r w:rsidRPr="00F94417">
                          <w:t xml:space="preserve">Due Date </w:t>
                        </w:r>
                        <w:r w:rsidR="001F7C4F" w:rsidRPr="001F7C4F">
                          <w:t>[CURR_DATE]</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8" type="#_x0000_t202" style="position:absolute;width:61194;height:40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v:textbox>
                </v:shape>
                <v:shape id="Text Box 5" o:spid="_x0000_s1029" type="#_x0000_t202" style="position:absolute;top:43342;width:47244;height:21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54D5DA11" w14:textId="4B703A6C"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r w:rsidR="007248C8" w:rsidRPr="007248C8">
                          <w:t>[CLIENT_NAME]</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anchory="page"/>
                <w10:anchorlock/>
              </v:group>
            </w:pict>
          </mc:Fallback>
        </mc:AlternateContent>
      </w:r>
      <w:r w:rsidR="00044490">
        <w:rPr>
          <w:noProof/>
        </w:rPr>
        <w:drawing>
          <wp:anchor distT="0" distB="0" distL="114300" distR="114300" simplePos="0" relativeHeight="251658243" behindDoc="1" locked="0" layoutInCell="1" allowOverlap="1" wp14:anchorId="6039EF42" wp14:editId="520EF551">
            <wp:simplePos x="0" y="0"/>
            <wp:positionH relativeFrom="column">
              <wp:posOffset>-1205865</wp:posOffset>
            </wp:positionH>
            <wp:positionV relativeFrom="paragraph">
              <wp:posOffset>-899795</wp:posOffset>
            </wp:positionV>
            <wp:extent cx="7553325" cy="10687050"/>
            <wp:effectExtent l="0" t="0" r="952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p>
    <w:p w14:paraId="565BF686" w14:textId="0385267A" w:rsidR="00E610EC" w:rsidRPr="004B5263" w:rsidRDefault="00E610EC" w:rsidP="00F87C77">
      <w:pPr>
        <w:pStyle w:val="ListNumber"/>
        <w:numPr>
          <w:ilvl w:val="0"/>
          <w:numId w:val="0"/>
        </w:numPr>
      </w:pPr>
    </w:p>
    <w:sectPr w:rsidR="00E610EC" w:rsidRPr="004B5263" w:rsidSect="00F87C77">
      <w:headerReference w:type="default" r:id="rId16"/>
      <w:footerReference w:type="default" r:id="rId17"/>
      <w:pgSz w:w="11907" w:h="16839" w:code="9"/>
      <w:pgMar w:top="1418" w:right="1134" w:bottom="1418" w:left="1134" w:header="68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014163" w14:textId="77777777" w:rsidR="00065CA4" w:rsidRPr="00B9356D" w:rsidRDefault="00065CA4" w:rsidP="00B9356D">
      <w:r>
        <w:separator/>
      </w:r>
    </w:p>
  </w:endnote>
  <w:endnote w:type="continuationSeparator" w:id="0">
    <w:p w14:paraId="293AFDD3" w14:textId="77777777" w:rsidR="00065CA4" w:rsidRPr="00B9356D" w:rsidRDefault="00065CA4" w:rsidP="00B9356D">
      <w:r>
        <w:continuationSeparator/>
      </w:r>
    </w:p>
  </w:endnote>
  <w:endnote w:type="continuationNotice" w:id="1">
    <w:p w14:paraId="3EA4C4D3" w14:textId="77777777" w:rsidR="00065CA4" w:rsidRDefault="00065CA4">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20B0704020202020204"/>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125219"/>
      <w:docPartObj>
        <w:docPartGallery w:val="Page Numbers (Bottom of Page)"/>
        <w:docPartUnique/>
      </w:docPartObj>
    </w:sdtPr>
    <w:sdtContent>
      <w:p w14:paraId="3D94DA04" w14:textId="77777777" w:rsidR="00B23348" w:rsidRPr="00B23348" w:rsidRDefault="00B23348" w:rsidP="00B23348">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14:paraId="18508208" w14:textId="69498EE5" w:rsidR="004C5C42" w:rsidRDefault="00A53BAA" w:rsidP="004C5C42">
    <w:pPr>
      <w:pStyle w:val="Footer"/>
    </w:pPr>
    <w:r w:rsidRPr="00A53BAA">
      <w:t>©</w:t>
    </w:r>
    <w:r>
      <w:fldChar w:fldCharType="begin"/>
    </w:r>
    <w:r>
      <w:instrText>DocProperty "Year"</w:instrText>
    </w:r>
    <w:r>
      <w:fldChar w:fldCharType="separate"/>
    </w:r>
    <w:r w:rsidR="003D7D85">
      <w:t>2021</w:t>
    </w:r>
    <w:r>
      <w:fldChar w:fldCharType="end"/>
    </w:r>
    <w:r w:rsidR="00E22A0B">
      <w:t xml:space="preserve"> </w:t>
    </w:r>
    <w:r w:rsidR="004C5C42">
      <w:t xml:space="preserve">This </w:t>
    </w:r>
    <w:r>
      <w:fldChar w:fldCharType="begin"/>
    </w:r>
    <w:r>
      <w:instrText>DocProperty "DocumentType"</w:instrText>
    </w:r>
    <w:r>
      <w:fldChar w:fldCharType="separate"/>
    </w:r>
    <w:r w:rsidR="003D7D85">
      <w:t>Response to RFP</w:t>
    </w:r>
    <w:r>
      <w:fldChar w:fldCharType="end"/>
    </w:r>
    <w:r w:rsidR="009942A4">
      <w:t xml:space="preserve"> </w:t>
    </w:r>
    <w:r w:rsidR="004C5C42">
      <w:t xml:space="preserve">is made by </w:t>
    </w:r>
    <w:r>
      <w:fldChar w:fldCharType="begin"/>
    </w:r>
    <w:r>
      <w:instrText>DocProperty "CompanyPri"</w:instrText>
    </w:r>
    <w:r>
      <w:fldChar w:fldCharType="separate"/>
    </w:r>
    <w:r w:rsidR="003D7D85">
      <w:t>KPMG Australia Technology Solutions Pty Limited</w:t>
    </w:r>
    <w:r>
      <w:fldChar w:fldCharType="end"/>
    </w:r>
    <w:r w:rsidR="004C5C42">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2C66A785" w14:textId="69EEF61F" w:rsidR="00B45A20" w:rsidRDefault="004C5C42" w:rsidP="00B45A20">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FA8B5" w14:textId="77777777" w:rsidR="00BE3A09" w:rsidRDefault="00BE3A09" w:rsidP="00061104">
    <w:pPr>
      <w:pStyle w:val="Footer"/>
    </w:pPr>
    <w:bookmarkStart w:id="0" w:name="_Hlk62831625"/>
  </w:p>
  <w:p w14:paraId="284D6092" w14:textId="77777777" w:rsidR="00BE3A09" w:rsidRDefault="00BE3A09" w:rsidP="00061104">
    <w:pPr>
      <w:pStyle w:val="Footer"/>
    </w:pPr>
  </w:p>
  <w:p w14:paraId="30213E3F" w14:textId="5817E8DE" w:rsidR="00061104" w:rsidRPr="000F6A17" w:rsidRDefault="00061104" w:rsidP="00061104">
    <w:pPr>
      <w:pStyle w:val="Footer"/>
    </w:pPr>
    <w:r w:rsidRPr="00061104">
      <w:rPr>
        <w:noProof/>
      </w:rPr>
      <mc:AlternateContent>
        <mc:Choice Requires="wps">
          <w:drawing>
            <wp:anchor distT="45720" distB="45720" distL="114300" distR="114300" simplePos="0" relativeHeight="251658247" behindDoc="0" locked="1" layoutInCell="1" allowOverlap="0" wp14:anchorId="07357422" wp14:editId="28B4F1DA">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359410"/>
                      </a:xfrm>
                      <a:prstGeom prst="rect">
                        <a:avLst/>
                      </a:prstGeom>
                      <a:noFill/>
                      <a:ln w="9525">
                        <a:noFill/>
                        <a:miter lim="800000"/>
                        <a:headEnd/>
                        <a:tailEnd/>
                      </a:ln>
                    </wps:spPr>
                    <wps:txbx>
                      <w:txbxContent>
                        <w:p w14:paraId="26A557AD" w14:textId="77777777" w:rsidR="00061104" w:rsidRPr="000F6A17" w:rsidRDefault="00061104" w:rsidP="00061104">
                          <w:pPr>
                            <w:pStyle w:val="BodyText"/>
                            <w:rPr>
                              <w:rStyle w:val="Emphasis"/>
                            </w:rPr>
                          </w:pPr>
                          <w:r w:rsidRPr="000F6A17">
                            <w:rPr>
                              <w:rStyle w:val="Emphasis"/>
                            </w:rPr>
                            <w:t>KPMG.com.au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357422" id="_x0000_t202" coordsize="21600,21600" o:spt="202" path="m,l,21600r21600,l21600,xe">
              <v:stroke joinstyle="miter"/>
              <v:path gradientshapeok="t" o:connecttype="rect"/>
            </v:shapetype>
            <v:shape id="Text Box 2" o:spid="_x0000_s1030" type="#_x0000_t202" style="position:absolute;margin-left:-8.45pt;margin-top:663.5pt;width:92.5pt;height:28.3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" o:allowoverlap="f" filled="f" stroked="f">
              <v:textbox>
                <w:txbxContent>
                  <w:p w14:paraId="26A557AD" w14:textId="77777777" w:rsidR="00061104" w:rsidRPr="000F6A17" w:rsidRDefault="00061104" w:rsidP="00061104">
                    <w:pPr>
                      <w:pStyle w:val="BodyText"/>
                      <w:rPr>
                        <w:rStyle w:val="Emphasis"/>
                      </w:rPr>
                    </w:pPr>
                    <w:r w:rsidRPr="000F6A17">
                      <w:rPr>
                        <w:rStyle w:val="Emphasis"/>
                      </w:rPr>
                      <w:t>KPMG.com.au</w:t>
                    </w:r>
                  </w:p>
                </w:txbxContent>
              </v:textbox>
              <w10:wrap type="topAndBottom" anchory="page"/>
              <w10:anchorlock/>
            </v:shape>
          </w:pict>
        </mc:Fallback>
      </mc:AlternateContent>
    </w:r>
    <w:r w:rsidRPr="00061104">
      <w:rPr>
        <w:noProof/>
      </w:rPr>
      <w:drawing>
        <wp:anchor distT="0" distB="71755" distL="114300" distR="114300" simplePos="0" relativeHeight="251658246" behindDoc="0" locked="1" layoutInCell="1" allowOverlap="0" wp14:anchorId="40AF0632" wp14:editId="158D8961">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3D1D352-4D69-439E-A0F6-996EF8464608}"/>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fldSimple w:instr=" DocProperty &quot;DocumentType&quot; ">
      <w:r>
        <w:t>Proposal</w:t>
      </w:r>
    </w:fldSimple>
    <w:r w:rsidRPr="000F6A17">
      <w:t xml:space="preserve"> is made by </w:t>
    </w:r>
    <w:fldSimple w:instr=" DocProperty &quot;CompanyPri&quot; ">
      <w:r>
        <w:t>KPMG Australia Technology Solutions Pty Limited</w:t>
      </w:r>
    </w:fldSimple>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065DCBC9" w14:textId="53315931" w:rsidR="00061104" w:rsidRPr="00B45A20" w:rsidRDefault="00061104" w:rsidP="00061104">
    <w:pPr>
      <w:pStyle w:val="Footer"/>
    </w:pPr>
    <w:r w:rsidRPr="00B45A20">
      <w:t xml:space="preserve">This </w:t>
    </w:r>
    <w:fldSimple w:instr=" DocProperty &quot;DocumentType&quot; ">
      <w:r>
        <w:t>Proposal</w:t>
      </w:r>
    </w:fldSimple>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fldSimple w:instr=" DocProperty &quot;DocumentType&quot; ">
      <w:r>
        <w:t>Proposal</w:t>
      </w:r>
    </w:fldSimple>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001D368C" w:rsidRPr="00B45A20">
      <w:t>International.</w:t>
    </w:r>
  </w:p>
  <w:p w14:paraId="5C1C7EA9" w14:textId="575F89C7" w:rsidR="00A17EEF" w:rsidRPr="00A17EEF" w:rsidRDefault="00061104" w:rsidP="00061104">
    <w:pPr>
      <w:pStyle w:val="Footer"/>
    </w:pPr>
    <w:r w:rsidRPr="00D935F5">
      <w:rPr>
        <w:b/>
        <w:bCs/>
      </w:rPr>
      <w:t>Document Classification</w:t>
    </w:r>
    <w:r w:rsidRPr="00061104">
      <w:t xml:space="preserve">: </w:t>
    </w:r>
    <w:fldSimple w:instr=" DocProperty &quot;DocumentClassification&quot; ">
      <w:r>
        <w:t>KPMG Confidential</w:t>
      </w:r>
    </w:fldSimple>
    <w:r w:rsidRPr="00C869B7">
      <w:t>.</w:t>
    </w:r>
    <w:bookmarkEnd w:id="0"/>
    <w:bookmarkEnd w:id="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A98286" w14:textId="77777777" w:rsidR="00065CA4" w:rsidRPr="00B9356D" w:rsidRDefault="00065CA4" w:rsidP="00B9356D">
      <w:r>
        <w:separator/>
      </w:r>
    </w:p>
  </w:footnote>
  <w:footnote w:type="continuationSeparator" w:id="0">
    <w:p w14:paraId="651A8C62" w14:textId="77777777" w:rsidR="00065CA4" w:rsidRPr="00B9356D" w:rsidRDefault="00065CA4" w:rsidP="00B9356D">
      <w:r>
        <w:continuationSeparator/>
      </w:r>
    </w:p>
  </w:footnote>
  <w:footnote w:type="continuationNotice" w:id="1">
    <w:p w14:paraId="7D57474D" w14:textId="77777777" w:rsidR="00065CA4" w:rsidRDefault="00065CA4">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7855B" w14:textId="77777777" w:rsidR="0081775B" w:rsidRDefault="0081775B">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54090" w14:textId="77777777" w:rsidR="00BA1E60" w:rsidRDefault="002262F9" w:rsidP="00F829A4">
    <w:pPr>
      <w:pStyle w:val="BodyText"/>
    </w:pPr>
    <w:r w:rsidRPr="006F7CFD">
      <w:rPr>
        <w:noProof/>
      </w:rPr>
      <w:drawing>
        <wp:anchor distT="0" distB="0" distL="114300" distR="114300" simplePos="0" relativeHeight="251658241" behindDoc="0" locked="1" layoutInCell="1" allowOverlap="0" wp14:anchorId="53727691" wp14:editId="5DB5DE3A">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67B37" w14:textId="77777777" w:rsidR="0081775B" w:rsidRDefault="0081775B">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C8C87" w14:textId="47A48A71" w:rsidR="009535A8" w:rsidRDefault="002262F9">
    <w:pPr>
      <w:spacing w:before="0" w:after="0" w:line="240" w:lineRule="auto"/>
    </w:pPr>
    <w:r w:rsidRPr="006F7CFD">
      <w:rPr>
        <w:noProof/>
      </w:rPr>
      <w:drawing>
        <wp:anchor distT="0" distB="0" distL="114300" distR="114300" simplePos="0" relativeHeight="251658245" behindDoc="0" locked="1" layoutInCell="1" allowOverlap="0" wp14:anchorId="1239CBD3" wp14:editId="66B601AD">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B0C70"/>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 w15:restartNumberingAfterBreak="0">
    <w:nsid w:val="04F72998"/>
    <w:multiLevelType w:val="hybridMultilevel"/>
    <w:tmpl w:val="E20A29A0"/>
    <w:lvl w:ilvl="0" w:tplc="641265DE">
      <w:start w:val="1"/>
      <w:numFmt w:val="bullet"/>
      <w:lvlText w:val="•"/>
      <w:lvlJc w:val="left"/>
      <w:pPr>
        <w:tabs>
          <w:tab w:val="num" w:pos="720"/>
        </w:tabs>
        <w:ind w:left="720" w:hanging="360"/>
      </w:pPr>
      <w:rPr>
        <w:rFonts w:ascii="Times New Roman" w:hAnsi="Times New Roman" w:hint="default"/>
      </w:rPr>
    </w:lvl>
    <w:lvl w:ilvl="1" w:tplc="4D8EBBBC" w:tentative="1">
      <w:start w:val="1"/>
      <w:numFmt w:val="bullet"/>
      <w:lvlText w:val="•"/>
      <w:lvlJc w:val="left"/>
      <w:pPr>
        <w:tabs>
          <w:tab w:val="num" w:pos="1440"/>
        </w:tabs>
        <w:ind w:left="1440" w:hanging="360"/>
      </w:pPr>
      <w:rPr>
        <w:rFonts w:ascii="Times New Roman" w:hAnsi="Times New Roman" w:hint="default"/>
      </w:rPr>
    </w:lvl>
    <w:lvl w:ilvl="2" w:tplc="9892C54A" w:tentative="1">
      <w:start w:val="1"/>
      <w:numFmt w:val="bullet"/>
      <w:lvlText w:val="•"/>
      <w:lvlJc w:val="left"/>
      <w:pPr>
        <w:tabs>
          <w:tab w:val="num" w:pos="2160"/>
        </w:tabs>
        <w:ind w:left="2160" w:hanging="360"/>
      </w:pPr>
      <w:rPr>
        <w:rFonts w:ascii="Times New Roman" w:hAnsi="Times New Roman" w:hint="default"/>
      </w:rPr>
    </w:lvl>
    <w:lvl w:ilvl="3" w:tplc="3542AB6C" w:tentative="1">
      <w:start w:val="1"/>
      <w:numFmt w:val="bullet"/>
      <w:lvlText w:val="•"/>
      <w:lvlJc w:val="left"/>
      <w:pPr>
        <w:tabs>
          <w:tab w:val="num" w:pos="2880"/>
        </w:tabs>
        <w:ind w:left="2880" w:hanging="360"/>
      </w:pPr>
      <w:rPr>
        <w:rFonts w:ascii="Times New Roman" w:hAnsi="Times New Roman" w:hint="default"/>
      </w:rPr>
    </w:lvl>
    <w:lvl w:ilvl="4" w:tplc="F4783BB0" w:tentative="1">
      <w:start w:val="1"/>
      <w:numFmt w:val="bullet"/>
      <w:lvlText w:val="•"/>
      <w:lvlJc w:val="left"/>
      <w:pPr>
        <w:tabs>
          <w:tab w:val="num" w:pos="3600"/>
        </w:tabs>
        <w:ind w:left="3600" w:hanging="360"/>
      </w:pPr>
      <w:rPr>
        <w:rFonts w:ascii="Times New Roman" w:hAnsi="Times New Roman" w:hint="default"/>
      </w:rPr>
    </w:lvl>
    <w:lvl w:ilvl="5" w:tplc="33A8291C" w:tentative="1">
      <w:start w:val="1"/>
      <w:numFmt w:val="bullet"/>
      <w:lvlText w:val="•"/>
      <w:lvlJc w:val="left"/>
      <w:pPr>
        <w:tabs>
          <w:tab w:val="num" w:pos="4320"/>
        </w:tabs>
        <w:ind w:left="4320" w:hanging="360"/>
      </w:pPr>
      <w:rPr>
        <w:rFonts w:ascii="Times New Roman" w:hAnsi="Times New Roman" w:hint="default"/>
      </w:rPr>
    </w:lvl>
    <w:lvl w:ilvl="6" w:tplc="5B3EC36E" w:tentative="1">
      <w:start w:val="1"/>
      <w:numFmt w:val="bullet"/>
      <w:lvlText w:val="•"/>
      <w:lvlJc w:val="left"/>
      <w:pPr>
        <w:tabs>
          <w:tab w:val="num" w:pos="5040"/>
        </w:tabs>
        <w:ind w:left="5040" w:hanging="360"/>
      </w:pPr>
      <w:rPr>
        <w:rFonts w:ascii="Times New Roman" w:hAnsi="Times New Roman" w:hint="default"/>
      </w:rPr>
    </w:lvl>
    <w:lvl w:ilvl="7" w:tplc="DED05324" w:tentative="1">
      <w:start w:val="1"/>
      <w:numFmt w:val="bullet"/>
      <w:lvlText w:val="•"/>
      <w:lvlJc w:val="left"/>
      <w:pPr>
        <w:tabs>
          <w:tab w:val="num" w:pos="5760"/>
        </w:tabs>
        <w:ind w:left="5760" w:hanging="360"/>
      </w:pPr>
      <w:rPr>
        <w:rFonts w:ascii="Times New Roman" w:hAnsi="Times New Roman" w:hint="default"/>
      </w:rPr>
    </w:lvl>
    <w:lvl w:ilvl="8" w:tplc="067C14D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3" w15:restartNumberingAfterBreak="0">
    <w:nsid w:val="07642D4E"/>
    <w:multiLevelType w:val="multilevel"/>
    <w:tmpl w:val="BBA42B28"/>
    <w:styleLink w:val="KPMGNumberList"/>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4" w15:restartNumberingAfterBreak="0">
    <w:nsid w:val="0939075C"/>
    <w:multiLevelType w:val="multilevel"/>
    <w:tmpl w:val="E5D4909E"/>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5" w15:restartNumberingAfterBreak="0">
    <w:nsid w:val="1446659F"/>
    <w:multiLevelType w:val="multilevel"/>
    <w:tmpl w:val="98B499BC"/>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6" w15:restartNumberingAfterBreak="0">
    <w:nsid w:val="14D6071D"/>
    <w:multiLevelType w:val="multilevel"/>
    <w:tmpl w:val="065C4F94"/>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7" w15:restartNumberingAfterBreak="0">
    <w:nsid w:val="1D6B4DF2"/>
    <w:multiLevelType w:val="multilevel"/>
    <w:tmpl w:val="29CCDBEE"/>
    <w:lvl w:ilvl="0">
      <w:start w:val="6"/>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8" w15:restartNumberingAfterBreak="0">
    <w:nsid w:val="1DDE0B0B"/>
    <w:multiLevelType w:val="hybridMultilevel"/>
    <w:tmpl w:val="B010DEF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2282068C"/>
    <w:multiLevelType w:val="hybridMultilevel"/>
    <w:tmpl w:val="C88E8FBA"/>
    <w:lvl w:ilvl="0" w:tplc="0C09000F">
      <w:start w:val="1"/>
      <w:numFmt w:val="decimal"/>
      <w:lvlText w:val="%1."/>
      <w:lvlJc w:val="left"/>
      <w:pPr>
        <w:ind w:left="360" w:hanging="360"/>
      </w:pPr>
    </w:lvl>
    <w:lvl w:ilvl="1" w:tplc="CC2AF862">
      <w:start w:val="1"/>
      <w:numFmt w:val="lowerLetter"/>
      <w:lvlText w:val="%2."/>
      <w:lvlJc w:val="left"/>
      <w:pPr>
        <w:ind w:left="1080" w:hanging="360"/>
      </w:pPr>
      <w:rPr>
        <w:rFonts w:ascii="Arial" w:hAnsi="Arial" w:hint="default"/>
        <w:b w:val="0"/>
        <w:i w:val="0"/>
        <w:sz w:val="20"/>
      </w:r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2C8F251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1" w15:restartNumberingAfterBreak="0">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12" w15:restartNumberingAfterBreak="0">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F157CA5"/>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4" w15:restartNumberingAfterBreak="0">
    <w:nsid w:val="30752890"/>
    <w:multiLevelType w:val="multilevel"/>
    <w:tmpl w:val="CC4C00E6"/>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5" w15:restartNumberingAfterBreak="0">
    <w:nsid w:val="440669A9"/>
    <w:multiLevelType w:val="multilevel"/>
    <w:tmpl w:val="6C06A4E0"/>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6" w15:restartNumberingAfterBreak="0">
    <w:nsid w:val="4A100374"/>
    <w:multiLevelType w:val="multilevel"/>
    <w:tmpl w:val="5EDC735A"/>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7" w15:restartNumberingAfterBreak="0">
    <w:nsid w:val="4FAB08D4"/>
    <w:multiLevelType w:val="multilevel"/>
    <w:tmpl w:val="97D8E26E"/>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8" w15:restartNumberingAfterBreak="0">
    <w:nsid w:val="51E175D6"/>
    <w:multiLevelType w:val="hybridMultilevel"/>
    <w:tmpl w:val="E7C876C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53634ED5"/>
    <w:multiLevelType w:val="hybridMultilevel"/>
    <w:tmpl w:val="0906A7A4"/>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54837698"/>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1" w15:restartNumberingAfterBreak="0">
    <w:nsid w:val="554D3D0C"/>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2" w15:restartNumberingAfterBreak="0">
    <w:nsid w:val="64497EAC"/>
    <w:multiLevelType w:val="hybridMultilevel"/>
    <w:tmpl w:val="AC00307E"/>
    <w:lvl w:ilvl="0" w:tplc="E2766C1E">
      <w:start w:val="1"/>
      <w:numFmt w:val="bullet"/>
      <w:lvlText w:val="•"/>
      <w:lvlJc w:val="left"/>
      <w:pPr>
        <w:tabs>
          <w:tab w:val="num" w:pos="720"/>
        </w:tabs>
        <w:ind w:left="720" w:hanging="360"/>
      </w:pPr>
      <w:rPr>
        <w:rFonts w:ascii="Times New Roman" w:hAnsi="Times New Roman" w:hint="default"/>
      </w:rPr>
    </w:lvl>
    <w:lvl w:ilvl="1" w:tplc="337EEA92" w:tentative="1">
      <w:start w:val="1"/>
      <w:numFmt w:val="bullet"/>
      <w:lvlText w:val="•"/>
      <w:lvlJc w:val="left"/>
      <w:pPr>
        <w:tabs>
          <w:tab w:val="num" w:pos="1440"/>
        </w:tabs>
        <w:ind w:left="1440" w:hanging="360"/>
      </w:pPr>
      <w:rPr>
        <w:rFonts w:ascii="Times New Roman" w:hAnsi="Times New Roman" w:hint="default"/>
      </w:rPr>
    </w:lvl>
    <w:lvl w:ilvl="2" w:tplc="76425604" w:tentative="1">
      <w:start w:val="1"/>
      <w:numFmt w:val="bullet"/>
      <w:lvlText w:val="•"/>
      <w:lvlJc w:val="left"/>
      <w:pPr>
        <w:tabs>
          <w:tab w:val="num" w:pos="2160"/>
        </w:tabs>
        <w:ind w:left="2160" w:hanging="360"/>
      </w:pPr>
      <w:rPr>
        <w:rFonts w:ascii="Times New Roman" w:hAnsi="Times New Roman" w:hint="default"/>
      </w:rPr>
    </w:lvl>
    <w:lvl w:ilvl="3" w:tplc="294E216C" w:tentative="1">
      <w:start w:val="1"/>
      <w:numFmt w:val="bullet"/>
      <w:lvlText w:val="•"/>
      <w:lvlJc w:val="left"/>
      <w:pPr>
        <w:tabs>
          <w:tab w:val="num" w:pos="2880"/>
        </w:tabs>
        <w:ind w:left="2880" w:hanging="360"/>
      </w:pPr>
      <w:rPr>
        <w:rFonts w:ascii="Times New Roman" w:hAnsi="Times New Roman" w:hint="default"/>
      </w:rPr>
    </w:lvl>
    <w:lvl w:ilvl="4" w:tplc="B4489B1A" w:tentative="1">
      <w:start w:val="1"/>
      <w:numFmt w:val="bullet"/>
      <w:lvlText w:val="•"/>
      <w:lvlJc w:val="left"/>
      <w:pPr>
        <w:tabs>
          <w:tab w:val="num" w:pos="3600"/>
        </w:tabs>
        <w:ind w:left="3600" w:hanging="360"/>
      </w:pPr>
      <w:rPr>
        <w:rFonts w:ascii="Times New Roman" w:hAnsi="Times New Roman" w:hint="default"/>
      </w:rPr>
    </w:lvl>
    <w:lvl w:ilvl="5" w:tplc="CD7209A2" w:tentative="1">
      <w:start w:val="1"/>
      <w:numFmt w:val="bullet"/>
      <w:lvlText w:val="•"/>
      <w:lvlJc w:val="left"/>
      <w:pPr>
        <w:tabs>
          <w:tab w:val="num" w:pos="4320"/>
        </w:tabs>
        <w:ind w:left="4320" w:hanging="360"/>
      </w:pPr>
      <w:rPr>
        <w:rFonts w:ascii="Times New Roman" w:hAnsi="Times New Roman" w:hint="default"/>
      </w:rPr>
    </w:lvl>
    <w:lvl w:ilvl="6" w:tplc="D99A67F2" w:tentative="1">
      <w:start w:val="1"/>
      <w:numFmt w:val="bullet"/>
      <w:lvlText w:val="•"/>
      <w:lvlJc w:val="left"/>
      <w:pPr>
        <w:tabs>
          <w:tab w:val="num" w:pos="5040"/>
        </w:tabs>
        <w:ind w:left="5040" w:hanging="360"/>
      </w:pPr>
      <w:rPr>
        <w:rFonts w:ascii="Times New Roman" w:hAnsi="Times New Roman" w:hint="default"/>
      </w:rPr>
    </w:lvl>
    <w:lvl w:ilvl="7" w:tplc="1F5438F8" w:tentative="1">
      <w:start w:val="1"/>
      <w:numFmt w:val="bullet"/>
      <w:lvlText w:val="•"/>
      <w:lvlJc w:val="left"/>
      <w:pPr>
        <w:tabs>
          <w:tab w:val="num" w:pos="5760"/>
        </w:tabs>
        <w:ind w:left="5760" w:hanging="360"/>
      </w:pPr>
      <w:rPr>
        <w:rFonts w:ascii="Times New Roman" w:hAnsi="Times New Roman" w:hint="default"/>
      </w:rPr>
    </w:lvl>
    <w:lvl w:ilvl="8" w:tplc="F9ACC3CC"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681E2561"/>
    <w:multiLevelType w:val="hybridMultilevel"/>
    <w:tmpl w:val="675479FA"/>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15:restartNumberingAfterBreak="0">
    <w:nsid w:val="6B8B00FD"/>
    <w:multiLevelType w:val="multilevel"/>
    <w:tmpl w:val="26724EC0"/>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5" w15:restartNumberingAfterBreak="0">
    <w:nsid w:val="6ED54093"/>
    <w:multiLevelType w:val="hybridMultilevel"/>
    <w:tmpl w:val="0C823E62"/>
    <w:lvl w:ilvl="0" w:tplc="7FD20BC0">
      <w:start w:val="1"/>
      <w:numFmt w:val="bullet"/>
      <w:lvlText w:val="•"/>
      <w:lvlJc w:val="left"/>
      <w:pPr>
        <w:tabs>
          <w:tab w:val="num" w:pos="720"/>
        </w:tabs>
        <w:ind w:left="720" w:hanging="360"/>
      </w:pPr>
      <w:rPr>
        <w:rFonts w:ascii="Times New Roman" w:hAnsi="Times New Roman" w:hint="default"/>
      </w:rPr>
    </w:lvl>
    <w:lvl w:ilvl="1" w:tplc="0374B7A0" w:tentative="1">
      <w:start w:val="1"/>
      <w:numFmt w:val="bullet"/>
      <w:lvlText w:val="•"/>
      <w:lvlJc w:val="left"/>
      <w:pPr>
        <w:tabs>
          <w:tab w:val="num" w:pos="1440"/>
        </w:tabs>
        <w:ind w:left="1440" w:hanging="360"/>
      </w:pPr>
      <w:rPr>
        <w:rFonts w:ascii="Times New Roman" w:hAnsi="Times New Roman" w:hint="default"/>
      </w:rPr>
    </w:lvl>
    <w:lvl w:ilvl="2" w:tplc="FFDE849C" w:tentative="1">
      <w:start w:val="1"/>
      <w:numFmt w:val="bullet"/>
      <w:lvlText w:val="•"/>
      <w:lvlJc w:val="left"/>
      <w:pPr>
        <w:tabs>
          <w:tab w:val="num" w:pos="2160"/>
        </w:tabs>
        <w:ind w:left="2160" w:hanging="360"/>
      </w:pPr>
      <w:rPr>
        <w:rFonts w:ascii="Times New Roman" w:hAnsi="Times New Roman" w:hint="default"/>
      </w:rPr>
    </w:lvl>
    <w:lvl w:ilvl="3" w:tplc="C0E6B5DC" w:tentative="1">
      <w:start w:val="1"/>
      <w:numFmt w:val="bullet"/>
      <w:lvlText w:val="•"/>
      <w:lvlJc w:val="left"/>
      <w:pPr>
        <w:tabs>
          <w:tab w:val="num" w:pos="2880"/>
        </w:tabs>
        <w:ind w:left="2880" w:hanging="360"/>
      </w:pPr>
      <w:rPr>
        <w:rFonts w:ascii="Times New Roman" w:hAnsi="Times New Roman" w:hint="default"/>
      </w:rPr>
    </w:lvl>
    <w:lvl w:ilvl="4" w:tplc="2BDC044E" w:tentative="1">
      <w:start w:val="1"/>
      <w:numFmt w:val="bullet"/>
      <w:lvlText w:val="•"/>
      <w:lvlJc w:val="left"/>
      <w:pPr>
        <w:tabs>
          <w:tab w:val="num" w:pos="3600"/>
        </w:tabs>
        <w:ind w:left="3600" w:hanging="360"/>
      </w:pPr>
      <w:rPr>
        <w:rFonts w:ascii="Times New Roman" w:hAnsi="Times New Roman" w:hint="default"/>
      </w:rPr>
    </w:lvl>
    <w:lvl w:ilvl="5" w:tplc="70F8507E" w:tentative="1">
      <w:start w:val="1"/>
      <w:numFmt w:val="bullet"/>
      <w:lvlText w:val="•"/>
      <w:lvlJc w:val="left"/>
      <w:pPr>
        <w:tabs>
          <w:tab w:val="num" w:pos="4320"/>
        </w:tabs>
        <w:ind w:left="4320" w:hanging="360"/>
      </w:pPr>
      <w:rPr>
        <w:rFonts w:ascii="Times New Roman" w:hAnsi="Times New Roman" w:hint="default"/>
      </w:rPr>
    </w:lvl>
    <w:lvl w:ilvl="6" w:tplc="46407146" w:tentative="1">
      <w:start w:val="1"/>
      <w:numFmt w:val="bullet"/>
      <w:lvlText w:val="•"/>
      <w:lvlJc w:val="left"/>
      <w:pPr>
        <w:tabs>
          <w:tab w:val="num" w:pos="5040"/>
        </w:tabs>
        <w:ind w:left="5040" w:hanging="360"/>
      </w:pPr>
      <w:rPr>
        <w:rFonts w:ascii="Times New Roman" w:hAnsi="Times New Roman" w:hint="default"/>
      </w:rPr>
    </w:lvl>
    <w:lvl w:ilvl="7" w:tplc="154EA50E" w:tentative="1">
      <w:start w:val="1"/>
      <w:numFmt w:val="bullet"/>
      <w:lvlText w:val="•"/>
      <w:lvlJc w:val="left"/>
      <w:pPr>
        <w:tabs>
          <w:tab w:val="num" w:pos="5760"/>
        </w:tabs>
        <w:ind w:left="5760" w:hanging="360"/>
      </w:pPr>
      <w:rPr>
        <w:rFonts w:ascii="Times New Roman" w:hAnsi="Times New Roman" w:hint="default"/>
      </w:rPr>
    </w:lvl>
    <w:lvl w:ilvl="8" w:tplc="A3A21DA0"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7C3004CD"/>
    <w:multiLevelType w:val="multilevel"/>
    <w:tmpl w:val="9FEA3D5C"/>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7" w15:restartNumberingAfterBreak="0">
    <w:nsid w:val="7F720C5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num w:numId="1" w16cid:durableId="844630850">
    <w:abstractNumId w:val="11"/>
  </w:num>
  <w:num w:numId="2" w16cid:durableId="1979413258">
    <w:abstractNumId w:val="12"/>
  </w:num>
  <w:num w:numId="3" w16cid:durableId="605426790">
    <w:abstractNumId w:val="3"/>
  </w:num>
  <w:num w:numId="4" w16cid:durableId="1720323035">
    <w:abstractNumId w:val="2"/>
  </w:num>
  <w:num w:numId="5" w16cid:durableId="12022852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034931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386691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588050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887907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15190345">
    <w:abstractNumId w:val="13"/>
  </w:num>
  <w:num w:numId="11" w16cid:durableId="978996051">
    <w:abstractNumId w:val="27"/>
  </w:num>
  <w:num w:numId="12" w16cid:durableId="882134007">
    <w:abstractNumId w:val="0"/>
  </w:num>
  <w:num w:numId="13" w16cid:durableId="1689791260">
    <w:abstractNumId w:val="3"/>
    <w:lvlOverride w:ilvl="0">
      <w:lvl w:ilvl="0">
        <w:start w:val="1"/>
        <w:numFmt w:val="decimal"/>
        <w:lvlText w:val="%1."/>
        <w:lvlJc w:val="left"/>
        <w:pPr>
          <w:ind w:left="360" w:hanging="360"/>
        </w:pPr>
        <w:rPr>
          <w:rFonts w:asciiTheme="minorHAnsi" w:hAnsiTheme="minorHAnsi" w:hint="default"/>
          <w:color w:val="auto"/>
          <w:sz w:val="22"/>
        </w:rPr>
      </w:lvl>
    </w:lvlOverride>
    <w:lvlOverride w:ilvl="1">
      <w:lvl w:ilvl="1">
        <w:start w:val="1"/>
        <w:numFmt w:val="lowerLetter"/>
        <w:lvlText w:val="%2."/>
        <w:lvlJc w:val="left"/>
        <w:pPr>
          <w:ind w:left="720" w:hanging="360"/>
        </w:pPr>
        <w:rPr>
          <w:rFonts w:asciiTheme="minorHAnsi" w:hAnsiTheme="minorHAnsi" w:hint="default"/>
        </w:rPr>
      </w:lvl>
    </w:lvlOverride>
    <w:lvlOverride w:ilvl="2">
      <w:lvl w:ilvl="2">
        <w:start w:val="1"/>
        <w:numFmt w:val="lowerRoman"/>
        <w:lvlText w:val="%3."/>
        <w:lvlJc w:val="left"/>
        <w:pPr>
          <w:ind w:left="1080" w:hanging="360"/>
        </w:pPr>
        <w:rPr>
          <w:rFonts w:asciiTheme="minorHAnsi" w:hAnsiTheme="minorHAnsi" w:hint="default"/>
        </w:rPr>
      </w:lvl>
    </w:lvlOverride>
    <w:lvlOverride w:ilvl="3">
      <w:lvl w:ilvl="3">
        <w:start w:val="1"/>
        <w:numFmt w:val="decimal"/>
        <w:lvlText w:val="%4)"/>
        <w:lvlJc w:val="left"/>
        <w:pPr>
          <w:ind w:left="357" w:hanging="357"/>
        </w:pPr>
        <w:rPr>
          <w:rFonts w:asciiTheme="minorHAnsi" w:hAnsiTheme="minorHAnsi" w:hint="default"/>
        </w:rPr>
      </w:lvl>
    </w:lvlOverride>
    <w:lvlOverride w:ilvl="4">
      <w:lvl w:ilvl="4">
        <w:start w:val="1"/>
        <w:numFmt w:val="lowerLetter"/>
        <w:lvlText w:val="%5)"/>
        <w:lvlJc w:val="left"/>
        <w:pPr>
          <w:ind w:left="720" w:hanging="363"/>
        </w:pPr>
        <w:rPr>
          <w:rFonts w:asciiTheme="minorHAnsi" w:hAnsiTheme="minorHAnsi" w:hint="default"/>
        </w:rPr>
      </w:lvl>
    </w:lvlOverride>
    <w:lvlOverride w:ilvl="5">
      <w:lvl w:ilvl="5">
        <w:start w:val="1"/>
        <w:numFmt w:val="lowerRoman"/>
        <w:lvlText w:val="%6)"/>
        <w:lvlJc w:val="left"/>
        <w:pPr>
          <w:ind w:left="1077" w:hanging="357"/>
        </w:pPr>
        <w:rPr>
          <w:rFonts w:asciiTheme="minorHAnsi" w:hAnsiTheme="minorHAnsi" w:hint="default"/>
        </w:rPr>
      </w:lvl>
    </w:lvlOverride>
    <w:lvlOverride w:ilvl="6">
      <w:lvl w:ilvl="6">
        <w:start w:val="1"/>
        <w:numFmt w:val="decimal"/>
        <w:lvlText w:val="(%7)"/>
        <w:lvlJc w:val="left"/>
        <w:pPr>
          <w:tabs>
            <w:tab w:val="num" w:pos="720"/>
          </w:tabs>
          <w:ind w:left="357" w:hanging="357"/>
        </w:pPr>
        <w:rPr>
          <w:rFonts w:asciiTheme="minorHAnsi" w:hAnsiTheme="minorHAnsi" w:hint="default"/>
        </w:rPr>
      </w:lvl>
    </w:lvlOverride>
    <w:lvlOverride w:ilvl="7">
      <w:lvl w:ilvl="7">
        <w:start w:val="1"/>
        <w:numFmt w:val="lowerLetter"/>
        <w:lvlText w:val="(%8)"/>
        <w:lvlJc w:val="left"/>
        <w:pPr>
          <w:ind w:left="720" w:hanging="363"/>
        </w:pPr>
        <w:rPr>
          <w:rFonts w:asciiTheme="minorHAnsi" w:hAnsiTheme="minorHAnsi" w:hint="default"/>
        </w:rPr>
      </w:lvl>
    </w:lvlOverride>
    <w:lvlOverride w:ilvl="8">
      <w:lvl w:ilvl="8">
        <w:start w:val="1"/>
        <w:numFmt w:val="lowerRoman"/>
        <w:lvlText w:val="(%9)"/>
        <w:lvlJc w:val="left"/>
        <w:pPr>
          <w:ind w:left="1077" w:hanging="357"/>
        </w:pPr>
        <w:rPr>
          <w:rFonts w:asciiTheme="minorHAnsi" w:hAnsiTheme="minorHAnsi" w:hint="default"/>
        </w:rPr>
      </w:lvl>
    </w:lvlOverride>
  </w:num>
  <w:num w:numId="14" w16cid:durableId="1445153886">
    <w:abstractNumId w:val="20"/>
  </w:num>
  <w:num w:numId="15" w16cid:durableId="513811410">
    <w:abstractNumId w:val="2"/>
  </w:num>
  <w:num w:numId="16" w16cid:durableId="16730218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499004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94909420">
    <w:abstractNumId w:val="21"/>
  </w:num>
  <w:num w:numId="19" w16cid:durableId="644993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60921677">
    <w:abstractNumId w:val="10"/>
  </w:num>
  <w:num w:numId="21" w16cid:durableId="94630438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450519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711999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01819148">
    <w:abstractNumId w:val="22"/>
  </w:num>
  <w:num w:numId="25" w16cid:durableId="922836698">
    <w:abstractNumId w:val="1"/>
  </w:num>
  <w:num w:numId="26" w16cid:durableId="946354608">
    <w:abstractNumId w:val="25"/>
  </w:num>
  <w:num w:numId="27" w16cid:durableId="880092739">
    <w:abstractNumId w:val="24"/>
  </w:num>
  <w:num w:numId="28" w16cid:durableId="2024433955">
    <w:abstractNumId w:val="14"/>
  </w:num>
  <w:num w:numId="29" w16cid:durableId="488061135">
    <w:abstractNumId w:val="5"/>
  </w:num>
  <w:num w:numId="30" w16cid:durableId="312489603">
    <w:abstractNumId w:val="17"/>
  </w:num>
  <w:num w:numId="31" w16cid:durableId="16539876">
    <w:abstractNumId w:val="26"/>
  </w:num>
  <w:num w:numId="32" w16cid:durableId="1616593780">
    <w:abstractNumId w:val="8"/>
  </w:num>
  <w:num w:numId="33" w16cid:durableId="1777024198">
    <w:abstractNumId w:val="6"/>
  </w:num>
  <w:num w:numId="34" w16cid:durableId="1272275085">
    <w:abstractNumId w:val="7"/>
  </w:num>
  <w:num w:numId="35" w16cid:durableId="987396168">
    <w:abstractNumId w:val="19"/>
  </w:num>
  <w:num w:numId="36" w16cid:durableId="524828009">
    <w:abstractNumId w:val="9"/>
  </w:num>
  <w:num w:numId="37" w16cid:durableId="532574728">
    <w:abstractNumId w:val="16"/>
  </w:num>
  <w:num w:numId="38" w16cid:durableId="384178417">
    <w:abstractNumId w:val="4"/>
  </w:num>
  <w:num w:numId="39" w16cid:durableId="237179416">
    <w:abstractNumId w:val="18"/>
  </w:num>
  <w:num w:numId="40" w16cid:durableId="484054161">
    <w:abstractNumId w:val="15"/>
  </w:num>
  <w:num w:numId="41" w16cid:durableId="1228444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7171989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386145923">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attachedTemplate r:id="rId1"/>
  <w:linkStyles/>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ocumentProtection w:formatting="1" w:enforcement="1" w:cryptProviderType="rsaAES" w:cryptAlgorithmClass="hash" w:cryptAlgorithmType="typeAny" w:cryptAlgorithmSid="14" w:cryptSpinCount="100000" w:hash="KiXU7gmTUh7aE9//Rq07TuX6y++7tf04e4wMhRSaTx4b7kbZ1FKO5QKEAPkHLdA8U1pOUsBcGEzbg9pReit4Jw==" w:salt="Olf4fmtQuKiKbOxxff1qug=="/>
  <w:styleLockTheme/>
  <w:styleLockQFSet/>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AzMTAwNDa0MDU3NTRW0lEKTi0uzszPAykwNKoFAEAYS0otAAAA"/>
    <w:docVar w:name="DocToolsFormatStyle" w:val="Emphasis"/>
  </w:docVars>
  <w:rsids>
    <w:rsidRoot w:val="00C742CE"/>
    <w:rsid w:val="00000504"/>
    <w:rsid w:val="000006CE"/>
    <w:rsid w:val="00000EA1"/>
    <w:rsid w:val="00001253"/>
    <w:rsid w:val="000013DA"/>
    <w:rsid w:val="00001755"/>
    <w:rsid w:val="000017C6"/>
    <w:rsid w:val="0000187C"/>
    <w:rsid w:val="00001961"/>
    <w:rsid w:val="000021BE"/>
    <w:rsid w:val="0000253C"/>
    <w:rsid w:val="00002557"/>
    <w:rsid w:val="00002F0A"/>
    <w:rsid w:val="00002F11"/>
    <w:rsid w:val="00002FF0"/>
    <w:rsid w:val="0000315A"/>
    <w:rsid w:val="0000375E"/>
    <w:rsid w:val="0000387F"/>
    <w:rsid w:val="00003980"/>
    <w:rsid w:val="0000398B"/>
    <w:rsid w:val="00003A26"/>
    <w:rsid w:val="00003A9D"/>
    <w:rsid w:val="00004201"/>
    <w:rsid w:val="000046B0"/>
    <w:rsid w:val="000046B2"/>
    <w:rsid w:val="000049B1"/>
    <w:rsid w:val="00005249"/>
    <w:rsid w:val="000052F9"/>
    <w:rsid w:val="00005390"/>
    <w:rsid w:val="00005480"/>
    <w:rsid w:val="00005912"/>
    <w:rsid w:val="00005972"/>
    <w:rsid w:val="00005CF8"/>
    <w:rsid w:val="00005E89"/>
    <w:rsid w:val="00006012"/>
    <w:rsid w:val="0000605E"/>
    <w:rsid w:val="0000633C"/>
    <w:rsid w:val="000063F0"/>
    <w:rsid w:val="0000644F"/>
    <w:rsid w:val="00006BFF"/>
    <w:rsid w:val="00006E26"/>
    <w:rsid w:val="00006E3F"/>
    <w:rsid w:val="000071E4"/>
    <w:rsid w:val="00007589"/>
    <w:rsid w:val="0000758D"/>
    <w:rsid w:val="0000760A"/>
    <w:rsid w:val="00007787"/>
    <w:rsid w:val="00007A07"/>
    <w:rsid w:val="00007B78"/>
    <w:rsid w:val="00007D35"/>
    <w:rsid w:val="000103CB"/>
    <w:rsid w:val="00010417"/>
    <w:rsid w:val="00010583"/>
    <w:rsid w:val="00010670"/>
    <w:rsid w:val="00010893"/>
    <w:rsid w:val="000109A4"/>
    <w:rsid w:val="000109DB"/>
    <w:rsid w:val="00011198"/>
    <w:rsid w:val="00011266"/>
    <w:rsid w:val="000116A9"/>
    <w:rsid w:val="000116B0"/>
    <w:rsid w:val="00011744"/>
    <w:rsid w:val="00011A4C"/>
    <w:rsid w:val="00011D17"/>
    <w:rsid w:val="0001222F"/>
    <w:rsid w:val="00012278"/>
    <w:rsid w:val="00012574"/>
    <w:rsid w:val="00012ACC"/>
    <w:rsid w:val="00012E73"/>
    <w:rsid w:val="00012ED3"/>
    <w:rsid w:val="00013678"/>
    <w:rsid w:val="00013997"/>
    <w:rsid w:val="0001437F"/>
    <w:rsid w:val="0001452C"/>
    <w:rsid w:val="0001459D"/>
    <w:rsid w:val="000147C0"/>
    <w:rsid w:val="000151F7"/>
    <w:rsid w:val="000159DC"/>
    <w:rsid w:val="00015F45"/>
    <w:rsid w:val="00016098"/>
    <w:rsid w:val="0001627C"/>
    <w:rsid w:val="000163A9"/>
    <w:rsid w:val="0001651A"/>
    <w:rsid w:val="00016955"/>
    <w:rsid w:val="000176A1"/>
    <w:rsid w:val="00020030"/>
    <w:rsid w:val="000200F9"/>
    <w:rsid w:val="00020122"/>
    <w:rsid w:val="00020870"/>
    <w:rsid w:val="00020A6D"/>
    <w:rsid w:val="00020AD0"/>
    <w:rsid w:val="00020BC5"/>
    <w:rsid w:val="0002111D"/>
    <w:rsid w:val="00021323"/>
    <w:rsid w:val="00021983"/>
    <w:rsid w:val="00021C09"/>
    <w:rsid w:val="00021CA8"/>
    <w:rsid w:val="00021CB0"/>
    <w:rsid w:val="00021E6D"/>
    <w:rsid w:val="00021EDB"/>
    <w:rsid w:val="00022094"/>
    <w:rsid w:val="000221E4"/>
    <w:rsid w:val="0002221E"/>
    <w:rsid w:val="00022489"/>
    <w:rsid w:val="00022964"/>
    <w:rsid w:val="00022B45"/>
    <w:rsid w:val="00022C02"/>
    <w:rsid w:val="00022DC4"/>
    <w:rsid w:val="00023037"/>
    <w:rsid w:val="000233B9"/>
    <w:rsid w:val="000233D1"/>
    <w:rsid w:val="000234E2"/>
    <w:rsid w:val="000236F9"/>
    <w:rsid w:val="000239E0"/>
    <w:rsid w:val="00023BC6"/>
    <w:rsid w:val="00023D42"/>
    <w:rsid w:val="00023F17"/>
    <w:rsid w:val="00023F57"/>
    <w:rsid w:val="0002415B"/>
    <w:rsid w:val="00024217"/>
    <w:rsid w:val="0002427A"/>
    <w:rsid w:val="000242AD"/>
    <w:rsid w:val="00024357"/>
    <w:rsid w:val="000245E1"/>
    <w:rsid w:val="000246C7"/>
    <w:rsid w:val="00024764"/>
    <w:rsid w:val="0002476A"/>
    <w:rsid w:val="000248B0"/>
    <w:rsid w:val="00024A3B"/>
    <w:rsid w:val="00024CB0"/>
    <w:rsid w:val="00024D31"/>
    <w:rsid w:val="00024F5D"/>
    <w:rsid w:val="00024FCE"/>
    <w:rsid w:val="00025069"/>
    <w:rsid w:val="000252B7"/>
    <w:rsid w:val="000252FD"/>
    <w:rsid w:val="000256F6"/>
    <w:rsid w:val="00025F40"/>
    <w:rsid w:val="0002619E"/>
    <w:rsid w:val="0002634B"/>
    <w:rsid w:val="000265BB"/>
    <w:rsid w:val="000269FE"/>
    <w:rsid w:val="00026D60"/>
    <w:rsid w:val="00026DAE"/>
    <w:rsid w:val="000271BA"/>
    <w:rsid w:val="00027649"/>
    <w:rsid w:val="00027684"/>
    <w:rsid w:val="000277E3"/>
    <w:rsid w:val="000279F2"/>
    <w:rsid w:val="00027BA6"/>
    <w:rsid w:val="00027F5A"/>
    <w:rsid w:val="00030122"/>
    <w:rsid w:val="000301EA"/>
    <w:rsid w:val="000305D0"/>
    <w:rsid w:val="00030B46"/>
    <w:rsid w:val="00030D96"/>
    <w:rsid w:val="00030F63"/>
    <w:rsid w:val="000316DC"/>
    <w:rsid w:val="00031F04"/>
    <w:rsid w:val="00031FC5"/>
    <w:rsid w:val="00031FCE"/>
    <w:rsid w:val="00032829"/>
    <w:rsid w:val="000329F0"/>
    <w:rsid w:val="00032A34"/>
    <w:rsid w:val="00032DB4"/>
    <w:rsid w:val="00033796"/>
    <w:rsid w:val="00033BB1"/>
    <w:rsid w:val="00034163"/>
    <w:rsid w:val="000344C4"/>
    <w:rsid w:val="00034793"/>
    <w:rsid w:val="00034B74"/>
    <w:rsid w:val="00034FAC"/>
    <w:rsid w:val="000350DB"/>
    <w:rsid w:val="000351B6"/>
    <w:rsid w:val="000354E2"/>
    <w:rsid w:val="000356C3"/>
    <w:rsid w:val="0003578A"/>
    <w:rsid w:val="000357A0"/>
    <w:rsid w:val="00035A23"/>
    <w:rsid w:val="00035C69"/>
    <w:rsid w:val="00035CC6"/>
    <w:rsid w:val="00035F11"/>
    <w:rsid w:val="00036247"/>
    <w:rsid w:val="000363B3"/>
    <w:rsid w:val="0003650E"/>
    <w:rsid w:val="0003653E"/>
    <w:rsid w:val="0003654D"/>
    <w:rsid w:val="000367E5"/>
    <w:rsid w:val="000369D5"/>
    <w:rsid w:val="00036BC9"/>
    <w:rsid w:val="00037166"/>
    <w:rsid w:val="000372DB"/>
    <w:rsid w:val="0003730F"/>
    <w:rsid w:val="00037348"/>
    <w:rsid w:val="000375EF"/>
    <w:rsid w:val="00037B41"/>
    <w:rsid w:val="00037C75"/>
    <w:rsid w:val="00037CA0"/>
    <w:rsid w:val="00037F40"/>
    <w:rsid w:val="00037FB8"/>
    <w:rsid w:val="00040101"/>
    <w:rsid w:val="00040453"/>
    <w:rsid w:val="00040ADD"/>
    <w:rsid w:val="00040F18"/>
    <w:rsid w:val="0004119F"/>
    <w:rsid w:val="000411F4"/>
    <w:rsid w:val="0004148F"/>
    <w:rsid w:val="000418DD"/>
    <w:rsid w:val="000419B5"/>
    <w:rsid w:val="000419BC"/>
    <w:rsid w:val="00041ECF"/>
    <w:rsid w:val="00042193"/>
    <w:rsid w:val="000422F1"/>
    <w:rsid w:val="00042970"/>
    <w:rsid w:val="00042AC2"/>
    <w:rsid w:val="00042AD5"/>
    <w:rsid w:val="00042B10"/>
    <w:rsid w:val="00042B8A"/>
    <w:rsid w:val="0004369D"/>
    <w:rsid w:val="000437B9"/>
    <w:rsid w:val="0004394C"/>
    <w:rsid w:val="00043F22"/>
    <w:rsid w:val="00043F79"/>
    <w:rsid w:val="0004426E"/>
    <w:rsid w:val="0004441B"/>
    <w:rsid w:val="00044490"/>
    <w:rsid w:val="00044763"/>
    <w:rsid w:val="00044898"/>
    <w:rsid w:val="00044AA3"/>
    <w:rsid w:val="00044B07"/>
    <w:rsid w:val="00044CE8"/>
    <w:rsid w:val="00044E83"/>
    <w:rsid w:val="00045009"/>
    <w:rsid w:val="0004520A"/>
    <w:rsid w:val="0004595C"/>
    <w:rsid w:val="00045C07"/>
    <w:rsid w:val="00046257"/>
    <w:rsid w:val="000462A8"/>
    <w:rsid w:val="00046395"/>
    <w:rsid w:val="00046579"/>
    <w:rsid w:val="0004658B"/>
    <w:rsid w:val="000469F9"/>
    <w:rsid w:val="00046A59"/>
    <w:rsid w:val="00046E55"/>
    <w:rsid w:val="0004742E"/>
    <w:rsid w:val="00047766"/>
    <w:rsid w:val="00050046"/>
    <w:rsid w:val="000500EA"/>
    <w:rsid w:val="000501CE"/>
    <w:rsid w:val="0005029A"/>
    <w:rsid w:val="000503C3"/>
    <w:rsid w:val="000505B0"/>
    <w:rsid w:val="000508D7"/>
    <w:rsid w:val="00050994"/>
    <w:rsid w:val="00050C4C"/>
    <w:rsid w:val="00050D0F"/>
    <w:rsid w:val="000510EC"/>
    <w:rsid w:val="000514EF"/>
    <w:rsid w:val="00051782"/>
    <w:rsid w:val="00051EE5"/>
    <w:rsid w:val="00051F08"/>
    <w:rsid w:val="0005248B"/>
    <w:rsid w:val="00052AC1"/>
    <w:rsid w:val="00052B34"/>
    <w:rsid w:val="00052C98"/>
    <w:rsid w:val="00052E0B"/>
    <w:rsid w:val="00052FD4"/>
    <w:rsid w:val="00053257"/>
    <w:rsid w:val="000537C0"/>
    <w:rsid w:val="00053827"/>
    <w:rsid w:val="000539E8"/>
    <w:rsid w:val="00053A4E"/>
    <w:rsid w:val="00053B11"/>
    <w:rsid w:val="00053B26"/>
    <w:rsid w:val="00053C0E"/>
    <w:rsid w:val="0005446B"/>
    <w:rsid w:val="0005462B"/>
    <w:rsid w:val="00054B2E"/>
    <w:rsid w:val="00054F88"/>
    <w:rsid w:val="000552F7"/>
    <w:rsid w:val="00055430"/>
    <w:rsid w:val="00055437"/>
    <w:rsid w:val="0005574F"/>
    <w:rsid w:val="00055AA2"/>
    <w:rsid w:val="00055B1B"/>
    <w:rsid w:val="00055CDB"/>
    <w:rsid w:val="00055F02"/>
    <w:rsid w:val="00055FD5"/>
    <w:rsid w:val="00056395"/>
    <w:rsid w:val="0005660D"/>
    <w:rsid w:val="00056710"/>
    <w:rsid w:val="0005674B"/>
    <w:rsid w:val="00056B1D"/>
    <w:rsid w:val="00056E37"/>
    <w:rsid w:val="00056F64"/>
    <w:rsid w:val="00057152"/>
    <w:rsid w:val="000573BD"/>
    <w:rsid w:val="0005740D"/>
    <w:rsid w:val="00057706"/>
    <w:rsid w:val="00057C39"/>
    <w:rsid w:val="00057E62"/>
    <w:rsid w:val="000601D2"/>
    <w:rsid w:val="000604C7"/>
    <w:rsid w:val="00060A8A"/>
    <w:rsid w:val="00060FA3"/>
    <w:rsid w:val="00061104"/>
    <w:rsid w:val="00061467"/>
    <w:rsid w:val="0006167F"/>
    <w:rsid w:val="0006181B"/>
    <w:rsid w:val="00061A81"/>
    <w:rsid w:val="00061E0E"/>
    <w:rsid w:val="00061FAF"/>
    <w:rsid w:val="00062076"/>
    <w:rsid w:val="000624B8"/>
    <w:rsid w:val="000625CF"/>
    <w:rsid w:val="000628A2"/>
    <w:rsid w:val="0006291B"/>
    <w:rsid w:val="000629D2"/>
    <w:rsid w:val="00062BE7"/>
    <w:rsid w:val="000630F0"/>
    <w:rsid w:val="0006314C"/>
    <w:rsid w:val="000632E7"/>
    <w:rsid w:val="000638EF"/>
    <w:rsid w:val="000639B9"/>
    <w:rsid w:val="00064053"/>
    <w:rsid w:val="000641BA"/>
    <w:rsid w:val="00064A9E"/>
    <w:rsid w:val="00064C97"/>
    <w:rsid w:val="000651F8"/>
    <w:rsid w:val="0006549B"/>
    <w:rsid w:val="000654E6"/>
    <w:rsid w:val="0006575A"/>
    <w:rsid w:val="00065794"/>
    <w:rsid w:val="000659E5"/>
    <w:rsid w:val="00065A06"/>
    <w:rsid w:val="00065CA4"/>
    <w:rsid w:val="00065D40"/>
    <w:rsid w:val="00066131"/>
    <w:rsid w:val="00066681"/>
    <w:rsid w:val="000668D2"/>
    <w:rsid w:val="00066D8C"/>
    <w:rsid w:val="00066EC2"/>
    <w:rsid w:val="0006702B"/>
    <w:rsid w:val="00067205"/>
    <w:rsid w:val="000674F8"/>
    <w:rsid w:val="00067AF3"/>
    <w:rsid w:val="00067BA3"/>
    <w:rsid w:val="00067C71"/>
    <w:rsid w:val="00067E22"/>
    <w:rsid w:val="00067EAC"/>
    <w:rsid w:val="00067FC1"/>
    <w:rsid w:val="00070260"/>
    <w:rsid w:val="000702C5"/>
    <w:rsid w:val="000702FC"/>
    <w:rsid w:val="000706CD"/>
    <w:rsid w:val="00070E1F"/>
    <w:rsid w:val="00071015"/>
    <w:rsid w:val="000713F4"/>
    <w:rsid w:val="000715CC"/>
    <w:rsid w:val="00071691"/>
    <w:rsid w:val="000716A5"/>
    <w:rsid w:val="000719DA"/>
    <w:rsid w:val="00071A31"/>
    <w:rsid w:val="00071C5D"/>
    <w:rsid w:val="00071D79"/>
    <w:rsid w:val="000721DB"/>
    <w:rsid w:val="000721F6"/>
    <w:rsid w:val="00072421"/>
    <w:rsid w:val="00072607"/>
    <w:rsid w:val="00072A90"/>
    <w:rsid w:val="000732E9"/>
    <w:rsid w:val="000733E0"/>
    <w:rsid w:val="0007383E"/>
    <w:rsid w:val="00073DD3"/>
    <w:rsid w:val="00073FAD"/>
    <w:rsid w:val="0007408E"/>
    <w:rsid w:val="00074142"/>
    <w:rsid w:val="00074188"/>
    <w:rsid w:val="0007438C"/>
    <w:rsid w:val="00074549"/>
    <w:rsid w:val="0007455B"/>
    <w:rsid w:val="0007459F"/>
    <w:rsid w:val="00074881"/>
    <w:rsid w:val="00074A18"/>
    <w:rsid w:val="00074A30"/>
    <w:rsid w:val="00074CC1"/>
    <w:rsid w:val="00075022"/>
    <w:rsid w:val="0007541B"/>
    <w:rsid w:val="000754F4"/>
    <w:rsid w:val="000756C1"/>
    <w:rsid w:val="000756FA"/>
    <w:rsid w:val="00075774"/>
    <w:rsid w:val="00075804"/>
    <w:rsid w:val="00075A2D"/>
    <w:rsid w:val="00075DC1"/>
    <w:rsid w:val="00076108"/>
    <w:rsid w:val="000763C1"/>
    <w:rsid w:val="00076476"/>
    <w:rsid w:val="0007656C"/>
    <w:rsid w:val="0007673E"/>
    <w:rsid w:val="00076787"/>
    <w:rsid w:val="000767AF"/>
    <w:rsid w:val="00076994"/>
    <w:rsid w:val="00076B09"/>
    <w:rsid w:val="00076E59"/>
    <w:rsid w:val="00076E85"/>
    <w:rsid w:val="0007710F"/>
    <w:rsid w:val="000776EB"/>
    <w:rsid w:val="00080586"/>
    <w:rsid w:val="000806D8"/>
    <w:rsid w:val="000807EC"/>
    <w:rsid w:val="00080BC1"/>
    <w:rsid w:val="00080DCA"/>
    <w:rsid w:val="00080E8D"/>
    <w:rsid w:val="0008139F"/>
    <w:rsid w:val="000814A0"/>
    <w:rsid w:val="00081746"/>
    <w:rsid w:val="0008177A"/>
    <w:rsid w:val="0008194C"/>
    <w:rsid w:val="00081B3C"/>
    <w:rsid w:val="00081F13"/>
    <w:rsid w:val="00082259"/>
    <w:rsid w:val="00082380"/>
    <w:rsid w:val="0008263F"/>
    <w:rsid w:val="00082BC5"/>
    <w:rsid w:val="00082BC6"/>
    <w:rsid w:val="00082FA1"/>
    <w:rsid w:val="00082FBF"/>
    <w:rsid w:val="000832B7"/>
    <w:rsid w:val="0008363A"/>
    <w:rsid w:val="000836A4"/>
    <w:rsid w:val="000837D5"/>
    <w:rsid w:val="00083873"/>
    <w:rsid w:val="000838F0"/>
    <w:rsid w:val="00083A72"/>
    <w:rsid w:val="00083A81"/>
    <w:rsid w:val="00083CA2"/>
    <w:rsid w:val="0008432C"/>
    <w:rsid w:val="00084806"/>
    <w:rsid w:val="00084945"/>
    <w:rsid w:val="00085204"/>
    <w:rsid w:val="000853AD"/>
    <w:rsid w:val="0008564B"/>
    <w:rsid w:val="000857EC"/>
    <w:rsid w:val="00085931"/>
    <w:rsid w:val="0008597C"/>
    <w:rsid w:val="00085991"/>
    <w:rsid w:val="000867BB"/>
    <w:rsid w:val="000867C9"/>
    <w:rsid w:val="00086A13"/>
    <w:rsid w:val="00087140"/>
    <w:rsid w:val="00087145"/>
    <w:rsid w:val="00087247"/>
    <w:rsid w:val="00087341"/>
    <w:rsid w:val="000876A8"/>
    <w:rsid w:val="00087990"/>
    <w:rsid w:val="00087FB7"/>
    <w:rsid w:val="00090258"/>
    <w:rsid w:val="000906BB"/>
    <w:rsid w:val="000908CB"/>
    <w:rsid w:val="00091642"/>
    <w:rsid w:val="00091846"/>
    <w:rsid w:val="000919AE"/>
    <w:rsid w:val="00091AE8"/>
    <w:rsid w:val="00091C55"/>
    <w:rsid w:val="00091D2A"/>
    <w:rsid w:val="00091D87"/>
    <w:rsid w:val="00091E68"/>
    <w:rsid w:val="00091F5E"/>
    <w:rsid w:val="00091FD7"/>
    <w:rsid w:val="00092284"/>
    <w:rsid w:val="00092AB7"/>
    <w:rsid w:val="00092B11"/>
    <w:rsid w:val="00092F90"/>
    <w:rsid w:val="000930B8"/>
    <w:rsid w:val="000930F1"/>
    <w:rsid w:val="000931C5"/>
    <w:rsid w:val="000932F4"/>
    <w:rsid w:val="00093676"/>
    <w:rsid w:val="00093BC4"/>
    <w:rsid w:val="00093DB7"/>
    <w:rsid w:val="000941C8"/>
    <w:rsid w:val="000941F3"/>
    <w:rsid w:val="00094354"/>
    <w:rsid w:val="0009451F"/>
    <w:rsid w:val="000945AD"/>
    <w:rsid w:val="0009487A"/>
    <w:rsid w:val="00094BA3"/>
    <w:rsid w:val="00094DE6"/>
    <w:rsid w:val="00094E82"/>
    <w:rsid w:val="00095078"/>
    <w:rsid w:val="000952C8"/>
    <w:rsid w:val="000956C2"/>
    <w:rsid w:val="000956D4"/>
    <w:rsid w:val="00095787"/>
    <w:rsid w:val="000957D1"/>
    <w:rsid w:val="00096295"/>
    <w:rsid w:val="00096855"/>
    <w:rsid w:val="00096A3F"/>
    <w:rsid w:val="00096D98"/>
    <w:rsid w:val="00096E32"/>
    <w:rsid w:val="00096EE9"/>
    <w:rsid w:val="00096F5A"/>
    <w:rsid w:val="00097059"/>
    <w:rsid w:val="000972E3"/>
    <w:rsid w:val="000972F1"/>
    <w:rsid w:val="000973CF"/>
    <w:rsid w:val="00097713"/>
    <w:rsid w:val="000977E4"/>
    <w:rsid w:val="00097839"/>
    <w:rsid w:val="00097AA4"/>
    <w:rsid w:val="00097DCF"/>
    <w:rsid w:val="000A0020"/>
    <w:rsid w:val="000A0260"/>
    <w:rsid w:val="000A034F"/>
    <w:rsid w:val="000A0458"/>
    <w:rsid w:val="000A09AE"/>
    <w:rsid w:val="000A0A93"/>
    <w:rsid w:val="000A0D2E"/>
    <w:rsid w:val="000A1043"/>
    <w:rsid w:val="000A1171"/>
    <w:rsid w:val="000A137C"/>
    <w:rsid w:val="000A1419"/>
    <w:rsid w:val="000A17EB"/>
    <w:rsid w:val="000A1B9C"/>
    <w:rsid w:val="000A1BDF"/>
    <w:rsid w:val="000A1D91"/>
    <w:rsid w:val="000A1F22"/>
    <w:rsid w:val="000A2085"/>
    <w:rsid w:val="000A2105"/>
    <w:rsid w:val="000A24AC"/>
    <w:rsid w:val="000A2A9F"/>
    <w:rsid w:val="000A2C35"/>
    <w:rsid w:val="000A30A2"/>
    <w:rsid w:val="000A35D1"/>
    <w:rsid w:val="000A36AC"/>
    <w:rsid w:val="000A39E7"/>
    <w:rsid w:val="000A3CAC"/>
    <w:rsid w:val="000A3D34"/>
    <w:rsid w:val="000A411C"/>
    <w:rsid w:val="000A4269"/>
    <w:rsid w:val="000A4757"/>
    <w:rsid w:val="000A4FF0"/>
    <w:rsid w:val="000A591C"/>
    <w:rsid w:val="000A5A58"/>
    <w:rsid w:val="000A5B7E"/>
    <w:rsid w:val="000A5CD6"/>
    <w:rsid w:val="000A6144"/>
    <w:rsid w:val="000A61AF"/>
    <w:rsid w:val="000A62A3"/>
    <w:rsid w:val="000A65DB"/>
    <w:rsid w:val="000A67B9"/>
    <w:rsid w:val="000A6A21"/>
    <w:rsid w:val="000A6C5E"/>
    <w:rsid w:val="000A6F5B"/>
    <w:rsid w:val="000A7163"/>
    <w:rsid w:val="000A7659"/>
    <w:rsid w:val="000A7A15"/>
    <w:rsid w:val="000A7DE5"/>
    <w:rsid w:val="000A7E3A"/>
    <w:rsid w:val="000A7EC4"/>
    <w:rsid w:val="000B01FC"/>
    <w:rsid w:val="000B0335"/>
    <w:rsid w:val="000B059C"/>
    <w:rsid w:val="000B0AB2"/>
    <w:rsid w:val="000B0B77"/>
    <w:rsid w:val="000B1128"/>
    <w:rsid w:val="000B113C"/>
    <w:rsid w:val="000B1429"/>
    <w:rsid w:val="000B15D9"/>
    <w:rsid w:val="000B1AC3"/>
    <w:rsid w:val="000B28EB"/>
    <w:rsid w:val="000B2DE3"/>
    <w:rsid w:val="000B2EC6"/>
    <w:rsid w:val="000B3086"/>
    <w:rsid w:val="000B324D"/>
    <w:rsid w:val="000B32A8"/>
    <w:rsid w:val="000B38CB"/>
    <w:rsid w:val="000B39C4"/>
    <w:rsid w:val="000B3B4B"/>
    <w:rsid w:val="000B3EE7"/>
    <w:rsid w:val="000B3FA8"/>
    <w:rsid w:val="000B4027"/>
    <w:rsid w:val="000B41CB"/>
    <w:rsid w:val="000B4456"/>
    <w:rsid w:val="000B44ED"/>
    <w:rsid w:val="000B4598"/>
    <w:rsid w:val="000B45D2"/>
    <w:rsid w:val="000B4679"/>
    <w:rsid w:val="000B4932"/>
    <w:rsid w:val="000B4AE0"/>
    <w:rsid w:val="000B4E54"/>
    <w:rsid w:val="000B4F12"/>
    <w:rsid w:val="000B5737"/>
    <w:rsid w:val="000B58D9"/>
    <w:rsid w:val="000B5A9E"/>
    <w:rsid w:val="000B6227"/>
    <w:rsid w:val="000B62AB"/>
    <w:rsid w:val="000B665C"/>
    <w:rsid w:val="000B67C8"/>
    <w:rsid w:val="000B688D"/>
    <w:rsid w:val="000B69B2"/>
    <w:rsid w:val="000B6FEF"/>
    <w:rsid w:val="000B7636"/>
    <w:rsid w:val="000B7842"/>
    <w:rsid w:val="000B78FF"/>
    <w:rsid w:val="000B7EA1"/>
    <w:rsid w:val="000B7F30"/>
    <w:rsid w:val="000B7FA7"/>
    <w:rsid w:val="000C01D1"/>
    <w:rsid w:val="000C082A"/>
    <w:rsid w:val="000C0862"/>
    <w:rsid w:val="000C0893"/>
    <w:rsid w:val="000C09DB"/>
    <w:rsid w:val="000C0B26"/>
    <w:rsid w:val="000C0B9C"/>
    <w:rsid w:val="000C0C7B"/>
    <w:rsid w:val="000C0FB8"/>
    <w:rsid w:val="000C1021"/>
    <w:rsid w:val="000C1137"/>
    <w:rsid w:val="000C1737"/>
    <w:rsid w:val="000C18D0"/>
    <w:rsid w:val="000C1B90"/>
    <w:rsid w:val="000C1E32"/>
    <w:rsid w:val="000C221B"/>
    <w:rsid w:val="000C227B"/>
    <w:rsid w:val="000C238B"/>
    <w:rsid w:val="000C2660"/>
    <w:rsid w:val="000C28B9"/>
    <w:rsid w:val="000C2C89"/>
    <w:rsid w:val="000C2EBC"/>
    <w:rsid w:val="000C2F66"/>
    <w:rsid w:val="000C3182"/>
    <w:rsid w:val="000C3234"/>
    <w:rsid w:val="000C3617"/>
    <w:rsid w:val="000C3B36"/>
    <w:rsid w:val="000C3C6C"/>
    <w:rsid w:val="000C3D24"/>
    <w:rsid w:val="000C4180"/>
    <w:rsid w:val="000C42D9"/>
    <w:rsid w:val="000C45B0"/>
    <w:rsid w:val="000C4D81"/>
    <w:rsid w:val="000C4E8B"/>
    <w:rsid w:val="000C52DB"/>
    <w:rsid w:val="000C569A"/>
    <w:rsid w:val="000C57FE"/>
    <w:rsid w:val="000C5BE8"/>
    <w:rsid w:val="000C5CD3"/>
    <w:rsid w:val="000C5F31"/>
    <w:rsid w:val="000C6759"/>
    <w:rsid w:val="000C6A3B"/>
    <w:rsid w:val="000C6C5B"/>
    <w:rsid w:val="000C6C72"/>
    <w:rsid w:val="000C6D4A"/>
    <w:rsid w:val="000C7075"/>
    <w:rsid w:val="000C724B"/>
    <w:rsid w:val="000C7602"/>
    <w:rsid w:val="000C77C7"/>
    <w:rsid w:val="000C7802"/>
    <w:rsid w:val="000C7A8D"/>
    <w:rsid w:val="000C7C77"/>
    <w:rsid w:val="000C7D0A"/>
    <w:rsid w:val="000C7ECC"/>
    <w:rsid w:val="000C7F16"/>
    <w:rsid w:val="000D0040"/>
    <w:rsid w:val="000D013A"/>
    <w:rsid w:val="000D024D"/>
    <w:rsid w:val="000D037D"/>
    <w:rsid w:val="000D03AD"/>
    <w:rsid w:val="000D0513"/>
    <w:rsid w:val="000D07E5"/>
    <w:rsid w:val="000D07EA"/>
    <w:rsid w:val="000D0963"/>
    <w:rsid w:val="000D0E76"/>
    <w:rsid w:val="000D0EF7"/>
    <w:rsid w:val="000D12E8"/>
    <w:rsid w:val="000D142F"/>
    <w:rsid w:val="000D144D"/>
    <w:rsid w:val="000D15A8"/>
    <w:rsid w:val="000D1782"/>
    <w:rsid w:val="000D18C7"/>
    <w:rsid w:val="000D19C0"/>
    <w:rsid w:val="000D1BDE"/>
    <w:rsid w:val="000D2181"/>
    <w:rsid w:val="000D2429"/>
    <w:rsid w:val="000D24BD"/>
    <w:rsid w:val="000D26AB"/>
    <w:rsid w:val="000D27E2"/>
    <w:rsid w:val="000D2CF6"/>
    <w:rsid w:val="000D2E35"/>
    <w:rsid w:val="000D30A1"/>
    <w:rsid w:val="000D3381"/>
    <w:rsid w:val="000D38C0"/>
    <w:rsid w:val="000D3A6B"/>
    <w:rsid w:val="000D408B"/>
    <w:rsid w:val="000D427C"/>
    <w:rsid w:val="000D4588"/>
    <w:rsid w:val="000D4838"/>
    <w:rsid w:val="000D4B81"/>
    <w:rsid w:val="000D4CB2"/>
    <w:rsid w:val="000D4F34"/>
    <w:rsid w:val="000D5031"/>
    <w:rsid w:val="000D534E"/>
    <w:rsid w:val="000D5417"/>
    <w:rsid w:val="000D5743"/>
    <w:rsid w:val="000D58EE"/>
    <w:rsid w:val="000D5958"/>
    <w:rsid w:val="000D5E8D"/>
    <w:rsid w:val="000D6080"/>
    <w:rsid w:val="000D615B"/>
    <w:rsid w:val="000D6168"/>
    <w:rsid w:val="000D655B"/>
    <w:rsid w:val="000D6683"/>
    <w:rsid w:val="000D66E5"/>
    <w:rsid w:val="000D6766"/>
    <w:rsid w:val="000D6A39"/>
    <w:rsid w:val="000D6C74"/>
    <w:rsid w:val="000D6EF1"/>
    <w:rsid w:val="000D711D"/>
    <w:rsid w:val="000D74B5"/>
    <w:rsid w:val="000D757A"/>
    <w:rsid w:val="000D75FC"/>
    <w:rsid w:val="000D7A56"/>
    <w:rsid w:val="000D7A81"/>
    <w:rsid w:val="000D7CAF"/>
    <w:rsid w:val="000E003F"/>
    <w:rsid w:val="000E01F8"/>
    <w:rsid w:val="000E0917"/>
    <w:rsid w:val="000E0997"/>
    <w:rsid w:val="000E11A3"/>
    <w:rsid w:val="000E2592"/>
    <w:rsid w:val="000E282B"/>
    <w:rsid w:val="000E29D2"/>
    <w:rsid w:val="000E31E4"/>
    <w:rsid w:val="000E3BCA"/>
    <w:rsid w:val="000E3BF3"/>
    <w:rsid w:val="000E3C32"/>
    <w:rsid w:val="000E3D17"/>
    <w:rsid w:val="000E450F"/>
    <w:rsid w:val="000E4A75"/>
    <w:rsid w:val="000E4CD1"/>
    <w:rsid w:val="000E4E13"/>
    <w:rsid w:val="000E52B5"/>
    <w:rsid w:val="000E52E1"/>
    <w:rsid w:val="000E5456"/>
    <w:rsid w:val="000E599B"/>
    <w:rsid w:val="000E5A1B"/>
    <w:rsid w:val="000E5A7A"/>
    <w:rsid w:val="000E5AEE"/>
    <w:rsid w:val="000E5E3D"/>
    <w:rsid w:val="000E5EAC"/>
    <w:rsid w:val="000E5ED7"/>
    <w:rsid w:val="000E5F2C"/>
    <w:rsid w:val="000E6022"/>
    <w:rsid w:val="000E60B6"/>
    <w:rsid w:val="000E6200"/>
    <w:rsid w:val="000E648C"/>
    <w:rsid w:val="000E65E6"/>
    <w:rsid w:val="000E6725"/>
    <w:rsid w:val="000E683A"/>
    <w:rsid w:val="000E6CCC"/>
    <w:rsid w:val="000E75F6"/>
    <w:rsid w:val="000E7637"/>
    <w:rsid w:val="000E7673"/>
    <w:rsid w:val="000E76E2"/>
    <w:rsid w:val="000E78AC"/>
    <w:rsid w:val="000E7939"/>
    <w:rsid w:val="000E798B"/>
    <w:rsid w:val="000E7E58"/>
    <w:rsid w:val="000E7E81"/>
    <w:rsid w:val="000E7E93"/>
    <w:rsid w:val="000E7EAA"/>
    <w:rsid w:val="000F0096"/>
    <w:rsid w:val="000F0109"/>
    <w:rsid w:val="000F014C"/>
    <w:rsid w:val="000F04B3"/>
    <w:rsid w:val="000F04EE"/>
    <w:rsid w:val="000F0531"/>
    <w:rsid w:val="000F066E"/>
    <w:rsid w:val="000F0921"/>
    <w:rsid w:val="000F0AA5"/>
    <w:rsid w:val="000F0EF9"/>
    <w:rsid w:val="000F12FF"/>
    <w:rsid w:val="000F1442"/>
    <w:rsid w:val="000F161D"/>
    <w:rsid w:val="000F1F44"/>
    <w:rsid w:val="000F240B"/>
    <w:rsid w:val="000F251E"/>
    <w:rsid w:val="000F2A59"/>
    <w:rsid w:val="000F2C9F"/>
    <w:rsid w:val="000F2DFD"/>
    <w:rsid w:val="000F2F65"/>
    <w:rsid w:val="000F3072"/>
    <w:rsid w:val="000F3139"/>
    <w:rsid w:val="000F3322"/>
    <w:rsid w:val="000F352B"/>
    <w:rsid w:val="000F39E6"/>
    <w:rsid w:val="000F3A40"/>
    <w:rsid w:val="000F3C22"/>
    <w:rsid w:val="000F3CAB"/>
    <w:rsid w:val="000F3D00"/>
    <w:rsid w:val="000F3E00"/>
    <w:rsid w:val="000F3EDD"/>
    <w:rsid w:val="000F3EE7"/>
    <w:rsid w:val="000F4260"/>
    <w:rsid w:val="000F43CC"/>
    <w:rsid w:val="000F47E8"/>
    <w:rsid w:val="000F4909"/>
    <w:rsid w:val="000F49FF"/>
    <w:rsid w:val="000F4D81"/>
    <w:rsid w:val="000F4ED4"/>
    <w:rsid w:val="000F515B"/>
    <w:rsid w:val="000F5B0D"/>
    <w:rsid w:val="000F60E8"/>
    <w:rsid w:val="000F63F8"/>
    <w:rsid w:val="000F6A17"/>
    <w:rsid w:val="000F6B10"/>
    <w:rsid w:val="000F6FAC"/>
    <w:rsid w:val="000F74D0"/>
    <w:rsid w:val="000F7A10"/>
    <w:rsid w:val="000F7B1D"/>
    <w:rsid w:val="000F7B9D"/>
    <w:rsid w:val="000F7C4F"/>
    <w:rsid w:val="000F7CCB"/>
    <w:rsid w:val="00100457"/>
    <w:rsid w:val="00100578"/>
    <w:rsid w:val="001005A4"/>
    <w:rsid w:val="00100614"/>
    <w:rsid w:val="00100703"/>
    <w:rsid w:val="0010083C"/>
    <w:rsid w:val="00100B7F"/>
    <w:rsid w:val="00100D34"/>
    <w:rsid w:val="00100DA0"/>
    <w:rsid w:val="0010100E"/>
    <w:rsid w:val="001013DD"/>
    <w:rsid w:val="0010150F"/>
    <w:rsid w:val="0010184C"/>
    <w:rsid w:val="001018EB"/>
    <w:rsid w:val="00101BFF"/>
    <w:rsid w:val="00101C70"/>
    <w:rsid w:val="00101D6B"/>
    <w:rsid w:val="00101F03"/>
    <w:rsid w:val="00102279"/>
    <w:rsid w:val="0010228E"/>
    <w:rsid w:val="001026A5"/>
    <w:rsid w:val="0010287B"/>
    <w:rsid w:val="00102C1F"/>
    <w:rsid w:val="00102D5C"/>
    <w:rsid w:val="00102D7E"/>
    <w:rsid w:val="00102EB2"/>
    <w:rsid w:val="00103601"/>
    <w:rsid w:val="0010375B"/>
    <w:rsid w:val="00103C45"/>
    <w:rsid w:val="00103CB5"/>
    <w:rsid w:val="00103DB1"/>
    <w:rsid w:val="00103F4B"/>
    <w:rsid w:val="0010438D"/>
    <w:rsid w:val="0010440C"/>
    <w:rsid w:val="001045C7"/>
    <w:rsid w:val="00104B46"/>
    <w:rsid w:val="00104E6B"/>
    <w:rsid w:val="00104EC9"/>
    <w:rsid w:val="00105033"/>
    <w:rsid w:val="001050DD"/>
    <w:rsid w:val="001053BC"/>
    <w:rsid w:val="00105CF1"/>
    <w:rsid w:val="001062BF"/>
    <w:rsid w:val="001063A1"/>
    <w:rsid w:val="00106644"/>
    <w:rsid w:val="001067C3"/>
    <w:rsid w:val="0010692C"/>
    <w:rsid w:val="00106975"/>
    <w:rsid w:val="001069D1"/>
    <w:rsid w:val="00106CE6"/>
    <w:rsid w:val="00106F64"/>
    <w:rsid w:val="00106FF6"/>
    <w:rsid w:val="00107950"/>
    <w:rsid w:val="001079F6"/>
    <w:rsid w:val="00107BBA"/>
    <w:rsid w:val="00107EBD"/>
    <w:rsid w:val="00110051"/>
    <w:rsid w:val="001102F2"/>
    <w:rsid w:val="001104B8"/>
    <w:rsid w:val="0011071D"/>
    <w:rsid w:val="00110C7C"/>
    <w:rsid w:val="00110F5B"/>
    <w:rsid w:val="0011146A"/>
    <w:rsid w:val="00111475"/>
    <w:rsid w:val="0011151F"/>
    <w:rsid w:val="001115F5"/>
    <w:rsid w:val="00111898"/>
    <w:rsid w:val="00111A28"/>
    <w:rsid w:val="00111CDF"/>
    <w:rsid w:val="00111FA5"/>
    <w:rsid w:val="001120CB"/>
    <w:rsid w:val="001121C5"/>
    <w:rsid w:val="001122ED"/>
    <w:rsid w:val="00112A1C"/>
    <w:rsid w:val="00112CC5"/>
    <w:rsid w:val="00112E47"/>
    <w:rsid w:val="001132F3"/>
    <w:rsid w:val="00113A0E"/>
    <w:rsid w:val="00113BFF"/>
    <w:rsid w:val="00114203"/>
    <w:rsid w:val="001142C8"/>
    <w:rsid w:val="00114415"/>
    <w:rsid w:val="00114508"/>
    <w:rsid w:val="0011456F"/>
    <w:rsid w:val="00114783"/>
    <w:rsid w:val="001148D1"/>
    <w:rsid w:val="00114B8A"/>
    <w:rsid w:val="00114DA0"/>
    <w:rsid w:val="00114FC4"/>
    <w:rsid w:val="001152AE"/>
    <w:rsid w:val="00115378"/>
    <w:rsid w:val="001155CA"/>
    <w:rsid w:val="001156A5"/>
    <w:rsid w:val="00115B32"/>
    <w:rsid w:val="00115C10"/>
    <w:rsid w:val="00115D54"/>
    <w:rsid w:val="0011608A"/>
    <w:rsid w:val="00116164"/>
    <w:rsid w:val="001162BD"/>
    <w:rsid w:val="00116713"/>
    <w:rsid w:val="00116922"/>
    <w:rsid w:val="00116BFA"/>
    <w:rsid w:val="001172E3"/>
    <w:rsid w:val="00117ECD"/>
    <w:rsid w:val="00117EF7"/>
    <w:rsid w:val="001203E2"/>
    <w:rsid w:val="00120453"/>
    <w:rsid w:val="001208C4"/>
    <w:rsid w:val="00120A76"/>
    <w:rsid w:val="00120C3E"/>
    <w:rsid w:val="00120D3A"/>
    <w:rsid w:val="00120F5A"/>
    <w:rsid w:val="00120F70"/>
    <w:rsid w:val="00121390"/>
    <w:rsid w:val="001215AA"/>
    <w:rsid w:val="001215C7"/>
    <w:rsid w:val="001218FB"/>
    <w:rsid w:val="00121E0C"/>
    <w:rsid w:val="00121FDA"/>
    <w:rsid w:val="00122209"/>
    <w:rsid w:val="0012224D"/>
    <w:rsid w:val="001225B2"/>
    <w:rsid w:val="00122773"/>
    <w:rsid w:val="00122B80"/>
    <w:rsid w:val="00122B8D"/>
    <w:rsid w:val="00123038"/>
    <w:rsid w:val="00123236"/>
    <w:rsid w:val="001238FF"/>
    <w:rsid w:val="00123BC2"/>
    <w:rsid w:val="00123C0C"/>
    <w:rsid w:val="00123F2A"/>
    <w:rsid w:val="001243E7"/>
    <w:rsid w:val="001244BD"/>
    <w:rsid w:val="001245B5"/>
    <w:rsid w:val="00124DF6"/>
    <w:rsid w:val="0012501C"/>
    <w:rsid w:val="001257E9"/>
    <w:rsid w:val="00125842"/>
    <w:rsid w:val="00125984"/>
    <w:rsid w:val="001261BB"/>
    <w:rsid w:val="001262E8"/>
    <w:rsid w:val="00126517"/>
    <w:rsid w:val="00126861"/>
    <w:rsid w:val="00126D06"/>
    <w:rsid w:val="00126E71"/>
    <w:rsid w:val="00126F90"/>
    <w:rsid w:val="001270A4"/>
    <w:rsid w:val="00127246"/>
    <w:rsid w:val="00127466"/>
    <w:rsid w:val="0012756C"/>
    <w:rsid w:val="00127588"/>
    <w:rsid w:val="00127593"/>
    <w:rsid w:val="00127F4E"/>
    <w:rsid w:val="0013002A"/>
    <w:rsid w:val="0013017F"/>
    <w:rsid w:val="0013023A"/>
    <w:rsid w:val="0013050C"/>
    <w:rsid w:val="001308B6"/>
    <w:rsid w:val="0013091A"/>
    <w:rsid w:val="0013098E"/>
    <w:rsid w:val="00130A62"/>
    <w:rsid w:val="00130E1C"/>
    <w:rsid w:val="001316FD"/>
    <w:rsid w:val="00131A73"/>
    <w:rsid w:val="00131BF7"/>
    <w:rsid w:val="00131D27"/>
    <w:rsid w:val="0013241E"/>
    <w:rsid w:val="0013245E"/>
    <w:rsid w:val="0013249F"/>
    <w:rsid w:val="00132BEF"/>
    <w:rsid w:val="00132E36"/>
    <w:rsid w:val="00132E9C"/>
    <w:rsid w:val="00132F2F"/>
    <w:rsid w:val="0013305A"/>
    <w:rsid w:val="00133151"/>
    <w:rsid w:val="001334CD"/>
    <w:rsid w:val="001334E6"/>
    <w:rsid w:val="001334FF"/>
    <w:rsid w:val="001339A7"/>
    <w:rsid w:val="00133A0D"/>
    <w:rsid w:val="00133BD6"/>
    <w:rsid w:val="00133DBB"/>
    <w:rsid w:val="00134236"/>
    <w:rsid w:val="001345CA"/>
    <w:rsid w:val="001345D0"/>
    <w:rsid w:val="001346AB"/>
    <w:rsid w:val="00134A47"/>
    <w:rsid w:val="00134D4D"/>
    <w:rsid w:val="00134EF7"/>
    <w:rsid w:val="00135638"/>
    <w:rsid w:val="00135669"/>
    <w:rsid w:val="001358F7"/>
    <w:rsid w:val="0013595B"/>
    <w:rsid w:val="00135A43"/>
    <w:rsid w:val="00135C45"/>
    <w:rsid w:val="00135EF6"/>
    <w:rsid w:val="0013604E"/>
    <w:rsid w:val="001364FD"/>
    <w:rsid w:val="001367E9"/>
    <w:rsid w:val="00136ECA"/>
    <w:rsid w:val="00136F9F"/>
    <w:rsid w:val="001371CF"/>
    <w:rsid w:val="0013732F"/>
    <w:rsid w:val="00137C50"/>
    <w:rsid w:val="00137FC2"/>
    <w:rsid w:val="00140120"/>
    <w:rsid w:val="001402DB"/>
    <w:rsid w:val="001405A1"/>
    <w:rsid w:val="001406ED"/>
    <w:rsid w:val="00140BBF"/>
    <w:rsid w:val="00140E4A"/>
    <w:rsid w:val="00141100"/>
    <w:rsid w:val="0014126C"/>
    <w:rsid w:val="001412A2"/>
    <w:rsid w:val="0014155F"/>
    <w:rsid w:val="001417DE"/>
    <w:rsid w:val="00141EAF"/>
    <w:rsid w:val="0014228E"/>
    <w:rsid w:val="00142587"/>
    <w:rsid w:val="00142795"/>
    <w:rsid w:val="0014296C"/>
    <w:rsid w:val="00142A34"/>
    <w:rsid w:val="00142A90"/>
    <w:rsid w:val="00142C06"/>
    <w:rsid w:val="00142F3D"/>
    <w:rsid w:val="001432EE"/>
    <w:rsid w:val="001433FC"/>
    <w:rsid w:val="00143791"/>
    <w:rsid w:val="00143979"/>
    <w:rsid w:val="00143D02"/>
    <w:rsid w:val="00144002"/>
    <w:rsid w:val="00144055"/>
    <w:rsid w:val="001441FB"/>
    <w:rsid w:val="00144363"/>
    <w:rsid w:val="001444D6"/>
    <w:rsid w:val="0014480E"/>
    <w:rsid w:val="00144817"/>
    <w:rsid w:val="0014491E"/>
    <w:rsid w:val="00144955"/>
    <w:rsid w:val="00144DB8"/>
    <w:rsid w:val="00145233"/>
    <w:rsid w:val="001456B9"/>
    <w:rsid w:val="001457F1"/>
    <w:rsid w:val="0014584F"/>
    <w:rsid w:val="00145AC0"/>
    <w:rsid w:val="00145B07"/>
    <w:rsid w:val="00145BDF"/>
    <w:rsid w:val="00145CC3"/>
    <w:rsid w:val="0014622F"/>
    <w:rsid w:val="00146A7D"/>
    <w:rsid w:val="00146B0C"/>
    <w:rsid w:val="00146EAB"/>
    <w:rsid w:val="00147655"/>
    <w:rsid w:val="0014765A"/>
    <w:rsid w:val="0014775D"/>
    <w:rsid w:val="00147911"/>
    <w:rsid w:val="00147930"/>
    <w:rsid w:val="00147AF5"/>
    <w:rsid w:val="0015010F"/>
    <w:rsid w:val="00150150"/>
    <w:rsid w:val="001503CC"/>
    <w:rsid w:val="001507AE"/>
    <w:rsid w:val="00150BA8"/>
    <w:rsid w:val="00150F7F"/>
    <w:rsid w:val="0015106C"/>
    <w:rsid w:val="00151541"/>
    <w:rsid w:val="00151551"/>
    <w:rsid w:val="0015157A"/>
    <w:rsid w:val="00151950"/>
    <w:rsid w:val="00151C35"/>
    <w:rsid w:val="00151CC5"/>
    <w:rsid w:val="00151ED3"/>
    <w:rsid w:val="001521E6"/>
    <w:rsid w:val="00152659"/>
    <w:rsid w:val="001526E6"/>
    <w:rsid w:val="00152960"/>
    <w:rsid w:val="00152BE2"/>
    <w:rsid w:val="00152C7C"/>
    <w:rsid w:val="00152E9A"/>
    <w:rsid w:val="001531FC"/>
    <w:rsid w:val="001533FC"/>
    <w:rsid w:val="0015371B"/>
    <w:rsid w:val="001537B6"/>
    <w:rsid w:val="001537E8"/>
    <w:rsid w:val="00154131"/>
    <w:rsid w:val="001545C3"/>
    <w:rsid w:val="00154902"/>
    <w:rsid w:val="00154BA3"/>
    <w:rsid w:val="00154BB2"/>
    <w:rsid w:val="00154E3C"/>
    <w:rsid w:val="00154E8F"/>
    <w:rsid w:val="00154F77"/>
    <w:rsid w:val="00155221"/>
    <w:rsid w:val="0015534D"/>
    <w:rsid w:val="00155879"/>
    <w:rsid w:val="00155944"/>
    <w:rsid w:val="00155B77"/>
    <w:rsid w:val="00155C15"/>
    <w:rsid w:val="00156118"/>
    <w:rsid w:val="0015733B"/>
    <w:rsid w:val="0015763E"/>
    <w:rsid w:val="0015786E"/>
    <w:rsid w:val="00157997"/>
    <w:rsid w:val="00157C35"/>
    <w:rsid w:val="00157DB9"/>
    <w:rsid w:val="001600EB"/>
    <w:rsid w:val="00160158"/>
    <w:rsid w:val="001602B6"/>
    <w:rsid w:val="001609C4"/>
    <w:rsid w:val="00160EB4"/>
    <w:rsid w:val="001616A3"/>
    <w:rsid w:val="001618D9"/>
    <w:rsid w:val="00161D02"/>
    <w:rsid w:val="00162060"/>
    <w:rsid w:val="00162386"/>
    <w:rsid w:val="00162746"/>
    <w:rsid w:val="001629A8"/>
    <w:rsid w:val="00162ACD"/>
    <w:rsid w:val="00162E2F"/>
    <w:rsid w:val="00162E6A"/>
    <w:rsid w:val="0016300D"/>
    <w:rsid w:val="001633A2"/>
    <w:rsid w:val="00163591"/>
    <w:rsid w:val="00163C21"/>
    <w:rsid w:val="0016411C"/>
    <w:rsid w:val="0016423C"/>
    <w:rsid w:val="001645B1"/>
    <w:rsid w:val="001646E0"/>
    <w:rsid w:val="00164A88"/>
    <w:rsid w:val="0016554D"/>
    <w:rsid w:val="001657D9"/>
    <w:rsid w:val="00165A47"/>
    <w:rsid w:val="00165AE9"/>
    <w:rsid w:val="00165EB4"/>
    <w:rsid w:val="00165F13"/>
    <w:rsid w:val="00165FE1"/>
    <w:rsid w:val="0016631F"/>
    <w:rsid w:val="00166765"/>
    <w:rsid w:val="0016693E"/>
    <w:rsid w:val="00166C08"/>
    <w:rsid w:val="00166D1B"/>
    <w:rsid w:val="00166D91"/>
    <w:rsid w:val="00167048"/>
    <w:rsid w:val="0016719B"/>
    <w:rsid w:val="00167253"/>
    <w:rsid w:val="00167760"/>
    <w:rsid w:val="001678CD"/>
    <w:rsid w:val="00167A30"/>
    <w:rsid w:val="00167DB8"/>
    <w:rsid w:val="00170206"/>
    <w:rsid w:val="001702E7"/>
    <w:rsid w:val="001703C6"/>
    <w:rsid w:val="001704AC"/>
    <w:rsid w:val="00170B9A"/>
    <w:rsid w:val="00171087"/>
    <w:rsid w:val="00171588"/>
    <w:rsid w:val="001715CD"/>
    <w:rsid w:val="00171933"/>
    <w:rsid w:val="00171B26"/>
    <w:rsid w:val="00171D3E"/>
    <w:rsid w:val="00171EAA"/>
    <w:rsid w:val="00171F2F"/>
    <w:rsid w:val="00172C48"/>
    <w:rsid w:val="00172CA2"/>
    <w:rsid w:val="001731FA"/>
    <w:rsid w:val="0017375E"/>
    <w:rsid w:val="00173979"/>
    <w:rsid w:val="00173A1D"/>
    <w:rsid w:val="00173DAA"/>
    <w:rsid w:val="00173E97"/>
    <w:rsid w:val="00173F87"/>
    <w:rsid w:val="00174223"/>
    <w:rsid w:val="00174780"/>
    <w:rsid w:val="00174881"/>
    <w:rsid w:val="00174D3D"/>
    <w:rsid w:val="00175879"/>
    <w:rsid w:val="00175DB6"/>
    <w:rsid w:val="00176814"/>
    <w:rsid w:val="00176E1F"/>
    <w:rsid w:val="0017714C"/>
    <w:rsid w:val="001773F1"/>
    <w:rsid w:val="0017755B"/>
    <w:rsid w:val="001776B5"/>
    <w:rsid w:val="001776E3"/>
    <w:rsid w:val="00177846"/>
    <w:rsid w:val="001778DB"/>
    <w:rsid w:val="00177DA1"/>
    <w:rsid w:val="00177FFB"/>
    <w:rsid w:val="00180984"/>
    <w:rsid w:val="00180F62"/>
    <w:rsid w:val="00180FDF"/>
    <w:rsid w:val="0018116F"/>
    <w:rsid w:val="001817C4"/>
    <w:rsid w:val="001817D6"/>
    <w:rsid w:val="00181E64"/>
    <w:rsid w:val="00181FD5"/>
    <w:rsid w:val="00182147"/>
    <w:rsid w:val="00182174"/>
    <w:rsid w:val="001825EE"/>
    <w:rsid w:val="00182702"/>
    <w:rsid w:val="00182A6B"/>
    <w:rsid w:val="00182CD9"/>
    <w:rsid w:val="00183067"/>
    <w:rsid w:val="001830FD"/>
    <w:rsid w:val="00183491"/>
    <w:rsid w:val="001835EB"/>
    <w:rsid w:val="00183700"/>
    <w:rsid w:val="001837EE"/>
    <w:rsid w:val="0018390A"/>
    <w:rsid w:val="00183965"/>
    <w:rsid w:val="00183999"/>
    <w:rsid w:val="00183C4E"/>
    <w:rsid w:val="00183F08"/>
    <w:rsid w:val="00184571"/>
    <w:rsid w:val="0018459F"/>
    <w:rsid w:val="00184848"/>
    <w:rsid w:val="0018493C"/>
    <w:rsid w:val="00184C0D"/>
    <w:rsid w:val="00184DA2"/>
    <w:rsid w:val="0018504A"/>
    <w:rsid w:val="00185068"/>
    <w:rsid w:val="001856D5"/>
    <w:rsid w:val="00185D56"/>
    <w:rsid w:val="00185E63"/>
    <w:rsid w:val="00185EF2"/>
    <w:rsid w:val="00186209"/>
    <w:rsid w:val="00186363"/>
    <w:rsid w:val="00186560"/>
    <w:rsid w:val="001868BB"/>
    <w:rsid w:val="00186A93"/>
    <w:rsid w:val="00186CE6"/>
    <w:rsid w:val="00186D65"/>
    <w:rsid w:val="00186F7A"/>
    <w:rsid w:val="0018739E"/>
    <w:rsid w:val="001874DB"/>
    <w:rsid w:val="001879D2"/>
    <w:rsid w:val="00187DA4"/>
    <w:rsid w:val="001900A3"/>
    <w:rsid w:val="001900E6"/>
    <w:rsid w:val="001903B2"/>
    <w:rsid w:val="001905CD"/>
    <w:rsid w:val="0019080A"/>
    <w:rsid w:val="00190986"/>
    <w:rsid w:val="00190E81"/>
    <w:rsid w:val="00190F00"/>
    <w:rsid w:val="001917B9"/>
    <w:rsid w:val="00191C3D"/>
    <w:rsid w:val="00191F76"/>
    <w:rsid w:val="0019217D"/>
    <w:rsid w:val="0019240D"/>
    <w:rsid w:val="0019251D"/>
    <w:rsid w:val="00192533"/>
    <w:rsid w:val="001929B3"/>
    <w:rsid w:val="00192DD7"/>
    <w:rsid w:val="00193105"/>
    <w:rsid w:val="001932EE"/>
    <w:rsid w:val="0019365C"/>
    <w:rsid w:val="0019376D"/>
    <w:rsid w:val="001938F0"/>
    <w:rsid w:val="00193B72"/>
    <w:rsid w:val="00193CDF"/>
    <w:rsid w:val="00193F41"/>
    <w:rsid w:val="00194236"/>
    <w:rsid w:val="00194352"/>
    <w:rsid w:val="001948A7"/>
    <w:rsid w:val="001948F6"/>
    <w:rsid w:val="00194B8A"/>
    <w:rsid w:val="00194D3D"/>
    <w:rsid w:val="00194F4A"/>
    <w:rsid w:val="00195031"/>
    <w:rsid w:val="001951E0"/>
    <w:rsid w:val="00195662"/>
    <w:rsid w:val="00195747"/>
    <w:rsid w:val="00195C5B"/>
    <w:rsid w:val="00195E87"/>
    <w:rsid w:val="00195F52"/>
    <w:rsid w:val="0019601A"/>
    <w:rsid w:val="00196033"/>
    <w:rsid w:val="001964FE"/>
    <w:rsid w:val="00196698"/>
    <w:rsid w:val="0019694E"/>
    <w:rsid w:val="001969C7"/>
    <w:rsid w:val="00196B54"/>
    <w:rsid w:val="00196C60"/>
    <w:rsid w:val="00196D31"/>
    <w:rsid w:val="00196DEF"/>
    <w:rsid w:val="00197094"/>
    <w:rsid w:val="00197426"/>
    <w:rsid w:val="00197867"/>
    <w:rsid w:val="00197D26"/>
    <w:rsid w:val="001A0114"/>
    <w:rsid w:val="001A047D"/>
    <w:rsid w:val="001A0780"/>
    <w:rsid w:val="001A0925"/>
    <w:rsid w:val="001A0954"/>
    <w:rsid w:val="001A0A19"/>
    <w:rsid w:val="001A0B8F"/>
    <w:rsid w:val="001A0CA7"/>
    <w:rsid w:val="001A0DAB"/>
    <w:rsid w:val="001A0F14"/>
    <w:rsid w:val="001A0F1D"/>
    <w:rsid w:val="001A0FF0"/>
    <w:rsid w:val="001A1039"/>
    <w:rsid w:val="001A140F"/>
    <w:rsid w:val="001A1618"/>
    <w:rsid w:val="001A16B9"/>
    <w:rsid w:val="001A185B"/>
    <w:rsid w:val="001A1B20"/>
    <w:rsid w:val="001A1DA0"/>
    <w:rsid w:val="001A1EFB"/>
    <w:rsid w:val="001A2030"/>
    <w:rsid w:val="001A203E"/>
    <w:rsid w:val="001A22CB"/>
    <w:rsid w:val="001A294B"/>
    <w:rsid w:val="001A298F"/>
    <w:rsid w:val="001A2B19"/>
    <w:rsid w:val="001A2C8F"/>
    <w:rsid w:val="001A2CCF"/>
    <w:rsid w:val="001A2DE9"/>
    <w:rsid w:val="001A2E4E"/>
    <w:rsid w:val="001A2E6E"/>
    <w:rsid w:val="001A317B"/>
    <w:rsid w:val="001A342C"/>
    <w:rsid w:val="001A372E"/>
    <w:rsid w:val="001A3955"/>
    <w:rsid w:val="001A3C9D"/>
    <w:rsid w:val="001A3D0B"/>
    <w:rsid w:val="001A3D82"/>
    <w:rsid w:val="001A3DCD"/>
    <w:rsid w:val="001A3F1F"/>
    <w:rsid w:val="001A3FDF"/>
    <w:rsid w:val="001A4444"/>
    <w:rsid w:val="001A45AB"/>
    <w:rsid w:val="001A4A3E"/>
    <w:rsid w:val="001A4E4C"/>
    <w:rsid w:val="001A5098"/>
    <w:rsid w:val="001A514B"/>
    <w:rsid w:val="001A54D1"/>
    <w:rsid w:val="001A5666"/>
    <w:rsid w:val="001A5910"/>
    <w:rsid w:val="001A5B30"/>
    <w:rsid w:val="001A655A"/>
    <w:rsid w:val="001A6917"/>
    <w:rsid w:val="001A6AB8"/>
    <w:rsid w:val="001A6AE7"/>
    <w:rsid w:val="001A70F2"/>
    <w:rsid w:val="001A7251"/>
    <w:rsid w:val="001A754B"/>
    <w:rsid w:val="001A76A9"/>
    <w:rsid w:val="001A7EE6"/>
    <w:rsid w:val="001A7F79"/>
    <w:rsid w:val="001B0136"/>
    <w:rsid w:val="001B07F8"/>
    <w:rsid w:val="001B0869"/>
    <w:rsid w:val="001B08A3"/>
    <w:rsid w:val="001B0AD7"/>
    <w:rsid w:val="001B0C7E"/>
    <w:rsid w:val="001B0C80"/>
    <w:rsid w:val="001B1245"/>
    <w:rsid w:val="001B137C"/>
    <w:rsid w:val="001B13DE"/>
    <w:rsid w:val="001B1537"/>
    <w:rsid w:val="001B16FD"/>
    <w:rsid w:val="001B18CA"/>
    <w:rsid w:val="001B1F1C"/>
    <w:rsid w:val="001B2145"/>
    <w:rsid w:val="001B21D2"/>
    <w:rsid w:val="001B2404"/>
    <w:rsid w:val="001B2A63"/>
    <w:rsid w:val="001B2ABC"/>
    <w:rsid w:val="001B2ACC"/>
    <w:rsid w:val="001B2B55"/>
    <w:rsid w:val="001B2FD5"/>
    <w:rsid w:val="001B3054"/>
    <w:rsid w:val="001B307E"/>
    <w:rsid w:val="001B327C"/>
    <w:rsid w:val="001B328C"/>
    <w:rsid w:val="001B3355"/>
    <w:rsid w:val="001B337C"/>
    <w:rsid w:val="001B3387"/>
    <w:rsid w:val="001B387D"/>
    <w:rsid w:val="001B3A49"/>
    <w:rsid w:val="001B3A96"/>
    <w:rsid w:val="001B3AF5"/>
    <w:rsid w:val="001B401E"/>
    <w:rsid w:val="001B427E"/>
    <w:rsid w:val="001B45CD"/>
    <w:rsid w:val="001B45DA"/>
    <w:rsid w:val="001B4AD9"/>
    <w:rsid w:val="001B4C3B"/>
    <w:rsid w:val="001B502C"/>
    <w:rsid w:val="001B5142"/>
    <w:rsid w:val="001B5722"/>
    <w:rsid w:val="001B5730"/>
    <w:rsid w:val="001B5A66"/>
    <w:rsid w:val="001B5CF6"/>
    <w:rsid w:val="001B64EF"/>
    <w:rsid w:val="001B6A88"/>
    <w:rsid w:val="001B6C7F"/>
    <w:rsid w:val="001B6C8E"/>
    <w:rsid w:val="001B6E2E"/>
    <w:rsid w:val="001B707C"/>
    <w:rsid w:val="001B7101"/>
    <w:rsid w:val="001B773D"/>
    <w:rsid w:val="001B786B"/>
    <w:rsid w:val="001B7DB5"/>
    <w:rsid w:val="001B7E70"/>
    <w:rsid w:val="001C052C"/>
    <w:rsid w:val="001C0E76"/>
    <w:rsid w:val="001C10F5"/>
    <w:rsid w:val="001C1439"/>
    <w:rsid w:val="001C164B"/>
    <w:rsid w:val="001C1756"/>
    <w:rsid w:val="001C1A9A"/>
    <w:rsid w:val="001C1BED"/>
    <w:rsid w:val="001C1C6E"/>
    <w:rsid w:val="001C1DD5"/>
    <w:rsid w:val="001C1F66"/>
    <w:rsid w:val="001C22BD"/>
    <w:rsid w:val="001C253E"/>
    <w:rsid w:val="001C2750"/>
    <w:rsid w:val="001C2ABF"/>
    <w:rsid w:val="001C2C04"/>
    <w:rsid w:val="001C313B"/>
    <w:rsid w:val="001C3372"/>
    <w:rsid w:val="001C337E"/>
    <w:rsid w:val="001C3424"/>
    <w:rsid w:val="001C34BB"/>
    <w:rsid w:val="001C36D4"/>
    <w:rsid w:val="001C3717"/>
    <w:rsid w:val="001C3875"/>
    <w:rsid w:val="001C39EB"/>
    <w:rsid w:val="001C3B4B"/>
    <w:rsid w:val="001C3B9D"/>
    <w:rsid w:val="001C3DB2"/>
    <w:rsid w:val="001C4360"/>
    <w:rsid w:val="001C4927"/>
    <w:rsid w:val="001C4C97"/>
    <w:rsid w:val="001C5030"/>
    <w:rsid w:val="001C51D5"/>
    <w:rsid w:val="001C5216"/>
    <w:rsid w:val="001C560F"/>
    <w:rsid w:val="001C563D"/>
    <w:rsid w:val="001C58E9"/>
    <w:rsid w:val="001C5A12"/>
    <w:rsid w:val="001C5DE2"/>
    <w:rsid w:val="001C601B"/>
    <w:rsid w:val="001C61B1"/>
    <w:rsid w:val="001C623F"/>
    <w:rsid w:val="001C62AC"/>
    <w:rsid w:val="001C62C9"/>
    <w:rsid w:val="001C635E"/>
    <w:rsid w:val="001C67BE"/>
    <w:rsid w:val="001C6AA2"/>
    <w:rsid w:val="001C6AB4"/>
    <w:rsid w:val="001C715E"/>
    <w:rsid w:val="001C7277"/>
    <w:rsid w:val="001C736C"/>
    <w:rsid w:val="001C736F"/>
    <w:rsid w:val="001C73E6"/>
    <w:rsid w:val="001C744C"/>
    <w:rsid w:val="001C7503"/>
    <w:rsid w:val="001C7734"/>
    <w:rsid w:val="001C7746"/>
    <w:rsid w:val="001C78BA"/>
    <w:rsid w:val="001C7A36"/>
    <w:rsid w:val="001C7CA4"/>
    <w:rsid w:val="001C7F4F"/>
    <w:rsid w:val="001C7F8A"/>
    <w:rsid w:val="001D0382"/>
    <w:rsid w:val="001D0887"/>
    <w:rsid w:val="001D0B2B"/>
    <w:rsid w:val="001D0B2D"/>
    <w:rsid w:val="001D0CE8"/>
    <w:rsid w:val="001D0D49"/>
    <w:rsid w:val="001D0D4B"/>
    <w:rsid w:val="001D0EC9"/>
    <w:rsid w:val="001D0FF7"/>
    <w:rsid w:val="001D14EE"/>
    <w:rsid w:val="001D1575"/>
    <w:rsid w:val="001D17F8"/>
    <w:rsid w:val="001D19FF"/>
    <w:rsid w:val="001D1A2E"/>
    <w:rsid w:val="001D1A88"/>
    <w:rsid w:val="001D1B7A"/>
    <w:rsid w:val="001D1EFE"/>
    <w:rsid w:val="001D1FC5"/>
    <w:rsid w:val="001D232E"/>
    <w:rsid w:val="001D23B3"/>
    <w:rsid w:val="001D2732"/>
    <w:rsid w:val="001D27AF"/>
    <w:rsid w:val="001D2ADF"/>
    <w:rsid w:val="001D2EDE"/>
    <w:rsid w:val="001D2F9F"/>
    <w:rsid w:val="001D3004"/>
    <w:rsid w:val="001D3629"/>
    <w:rsid w:val="001D368C"/>
    <w:rsid w:val="001D3813"/>
    <w:rsid w:val="001D3848"/>
    <w:rsid w:val="001D3B7D"/>
    <w:rsid w:val="001D3CD1"/>
    <w:rsid w:val="001D49B6"/>
    <w:rsid w:val="001D4B19"/>
    <w:rsid w:val="001D4BED"/>
    <w:rsid w:val="001D4D53"/>
    <w:rsid w:val="001D4F11"/>
    <w:rsid w:val="001D51E0"/>
    <w:rsid w:val="001D5321"/>
    <w:rsid w:val="001D5466"/>
    <w:rsid w:val="001D54E5"/>
    <w:rsid w:val="001D5510"/>
    <w:rsid w:val="001D5540"/>
    <w:rsid w:val="001D5940"/>
    <w:rsid w:val="001D5A15"/>
    <w:rsid w:val="001D5FF9"/>
    <w:rsid w:val="001D63E2"/>
    <w:rsid w:val="001D64D1"/>
    <w:rsid w:val="001D6544"/>
    <w:rsid w:val="001D6844"/>
    <w:rsid w:val="001D697C"/>
    <w:rsid w:val="001D6B02"/>
    <w:rsid w:val="001D6E7E"/>
    <w:rsid w:val="001D7599"/>
    <w:rsid w:val="001D7A88"/>
    <w:rsid w:val="001E0079"/>
    <w:rsid w:val="001E0296"/>
    <w:rsid w:val="001E069B"/>
    <w:rsid w:val="001E0868"/>
    <w:rsid w:val="001E08B1"/>
    <w:rsid w:val="001E08D9"/>
    <w:rsid w:val="001E0981"/>
    <w:rsid w:val="001E0A9D"/>
    <w:rsid w:val="001E0B16"/>
    <w:rsid w:val="001E0B36"/>
    <w:rsid w:val="001E0D69"/>
    <w:rsid w:val="001E0E3B"/>
    <w:rsid w:val="001E1230"/>
    <w:rsid w:val="001E1677"/>
    <w:rsid w:val="001E18DA"/>
    <w:rsid w:val="001E1931"/>
    <w:rsid w:val="001E2387"/>
    <w:rsid w:val="001E246B"/>
    <w:rsid w:val="001E246D"/>
    <w:rsid w:val="001E260E"/>
    <w:rsid w:val="001E29B6"/>
    <w:rsid w:val="001E2BF7"/>
    <w:rsid w:val="001E2BFE"/>
    <w:rsid w:val="001E3050"/>
    <w:rsid w:val="001E305C"/>
    <w:rsid w:val="001E329D"/>
    <w:rsid w:val="001E330A"/>
    <w:rsid w:val="001E3941"/>
    <w:rsid w:val="001E3ADC"/>
    <w:rsid w:val="001E4005"/>
    <w:rsid w:val="001E4010"/>
    <w:rsid w:val="001E4383"/>
    <w:rsid w:val="001E4741"/>
    <w:rsid w:val="001E4968"/>
    <w:rsid w:val="001E5064"/>
    <w:rsid w:val="001E506C"/>
    <w:rsid w:val="001E51C6"/>
    <w:rsid w:val="001E525B"/>
    <w:rsid w:val="001E5378"/>
    <w:rsid w:val="001E5756"/>
    <w:rsid w:val="001E5BDF"/>
    <w:rsid w:val="001E5C55"/>
    <w:rsid w:val="001E5EC8"/>
    <w:rsid w:val="001E6393"/>
    <w:rsid w:val="001E6CF5"/>
    <w:rsid w:val="001E7029"/>
    <w:rsid w:val="001E7096"/>
    <w:rsid w:val="001E716D"/>
    <w:rsid w:val="001E7199"/>
    <w:rsid w:val="001E7275"/>
    <w:rsid w:val="001E72F4"/>
    <w:rsid w:val="001E7498"/>
    <w:rsid w:val="001E74FE"/>
    <w:rsid w:val="001E7667"/>
    <w:rsid w:val="001E7823"/>
    <w:rsid w:val="001E79BA"/>
    <w:rsid w:val="001E79C8"/>
    <w:rsid w:val="001E7B3E"/>
    <w:rsid w:val="001E7BE2"/>
    <w:rsid w:val="001E7C75"/>
    <w:rsid w:val="001E7D9E"/>
    <w:rsid w:val="001E7FA2"/>
    <w:rsid w:val="001F09ED"/>
    <w:rsid w:val="001F0AED"/>
    <w:rsid w:val="001F0B8C"/>
    <w:rsid w:val="001F142C"/>
    <w:rsid w:val="001F156F"/>
    <w:rsid w:val="001F1879"/>
    <w:rsid w:val="001F18A9"/>
    <w:rsid w:val="001F1AE5"/>
    <w:rsid w:val="001F1FAB"/>
    <w:rsid w:val="001F20C6"/>
    <w:rsid w:val="001F21D4"/>
    <w:rsid w:val="001F22AD"/>
    <w:rsid w:val="001F22DA"/>
    <w:rsid w:val="001F24B0"/>
    <w:rsid w:val="001F2931"/>
    <w:rsid w:val="001F2AAF"/>
    <w:rsid w:val="001F2B49"/>
    <w:rsid w:val="001F2C07"/>
    <w:rsid w:val="001F2C5C"/>
    <w:rsid w:val="001F31E4"/>
    <w:rsid w:val="001F38CC"/>
    <w:rsid w:val="001F3B32"/>
    <w:rsid w:val="001F3B42"/>
    <w:rsid w:val="001F3B91"/>
    <w:rsid w:val="001F404A"/>
    <w:rsid w:val="001F4314"/>
    <w:rsid w:val="001F44C1"/>
    <w:rsid w:val="001F46A3"/>
    <w:rsid w:val="001F4B28"/>
    <w:rsid w:val="001F4DC7"/>
    <w:rsid w:val="001F4EBF"/>
    <w:rsid w:val="001F4FEA"/>
    <w:rsid w:val="001F500C"/>
    <w:rsid w:val="001F503D"/>
    <w:rsid w:val="001F50C3"/>
    <w:rsid w:val="001F5134"/>
    <w:rsid w:val="001F53BF"/>
    <w:rsid w:val="001F5DF2"/>
    <w:rsid w:val="001F5F51"/>
    <w:rsid w:val="001F5F6D"/>
    <w:rsid w:val="001F605C"/>
    <w:rsid w:val="001F60C3"/>
    <w:rsid w:val="001F610E"/>
    <w:rsid w:val="001F6147"/>
    <w:rsid w:val="001F69C3"/>
    <w:rsid w:val="001F6CBE"/>
    <w:rsid w:val="001F6E6C"/>
    <w:rsid w:val="001F70D7"/>
    <w:rsid w:val="001F7336"/>
    <w:rsid w:val="001F73C7"/>
    <w:rsid w:val="001F76F2"/>
    <w:rsid w:val="001F77D6"/>
    <w:rsid w:val="001F7C46"/>
    <w:rsid w:val="001F7C4F"/>
    <w:rsid w:val="001F7E1A"/>
    <w:rsid w:val="001F7F59"/>
    <w:rsid w:val="002003EA"/>
    <w:rsid w:val="002004D8"/>
    <w:rsid w:val="002005A5"/>
    <w:rsid w:val="00200658"/>
    <w:rsid w:val="00200839"/>
    <w:rsid w:val="00200A53"/>
    <w:rsid w:val="00200BB0"/>
    <w:rsid w:val="00200C35"/>
    <w:rsid w:val="00200EAA"/>
    <w:rsid w:val="00200EF3"/>
    <w:rsid w:val="0020103C"/>
    <w:rsid w:val="0020169C"/>
    <w:rsid w:val="00201705"/>
    <w:rsid w:val="00201879"/>
    <w:rsid w:val="00201A54"/>
    <w:rsid w:val="00201B75"/>
    <w:rsid w:val="00202329"/>
    <w:rsid w:val="0020236B"/>
    <w:rsid w:val="0020237D"/>
    <w:rsid w:val="002023D4"/>
    <w:rsid w:val="0020267A"/>
    <w:rsid w:val="002029C2"/>
    <w:rsid w:val="00202A96"/>
    <w:rsid w:val="0020310B"/>
    <w:rsid w:val="00203115"/>
    <w:rsid w:val="00203412"/>
    <w:rsid w:val="0020349D"/>
    <w:rsid w:val="00203A46"/>
    <w:rsid w:val="002041AD"/>
    <w:rsid w:val="002041B1"/>
    <w:rsid w:val="002042B6"/>
    <w:rsid w:val="0020440F"/>
    <w:rsid w:val="002044A1"/>
    <w:rsid w:val="00204544"/>
    <w:rsid w:val="0020463A"/>
    <w:rsid w:val="002048E9"/>
    <w:rsid w:val="002050EF"/>
    <w:rsid w:val="002051DB"/>
    <w:rsid w:val="00205350"/>
    <w:rsid w:val="0020557B"/>
    <w:rsid w:val="00205740"/>
    <w:rsid w:val="00205E95"/>
    <w:rsid w:val="00205FF9"/>
    <w:rsid w:val="00206673"/>
    <w:rsid w:val="002067C8"/>
    <w:rsid w:val="00206A99"/>
    <w:rsid w:val="00206B1D"/>
    <w:rsid w:val="00206B9A"/>
    <w:rsid w:val="00206D45"/>
    <w:rsid w:val="00206DFF"/>
    <w:rsid w:val="00207AA4"/>
    <w:rsid w:val="00207AC4"/>
    <w:rsid w:val="00207D85"/>
    <w:rsid w:val="002101C1"/>
    <w:rsid w:val="00210268"/>
    <w:rsid w:val="0021033D"/>
    <w:rsid w:val="0021081E"/>
    <w:rsid w:val="00210AD7"/>
    <w:rsid w:val="00210C66"/>
    <w:rsid w:val="00210CFF"/>
    <w:rsid w:val="00210DCC"/>
    <w:rsid w:val="00210F65"/>
    <w:rsid w:val="00211232"/>
    <w:rsid w:val="0021170D"/>
    <w:rsid w:val="002119A2"/>
    <w:rsid w:val="00211BE9"/>
    <w:rsid w:val="00211DE9"/>
    <w:rsid w:val="00212035"/>
    <w:rsid w:val="002122E3"/>
    <w:rsid w:val="00212408"/>
    <w:rsid w:val="00212875"/>
    <w:rsid w:val="002128A8"/>
    <w:rsid w:val="0021293A"/>
    <w:rsid w:val="00212BF9"/>
    <w:rsid w:val="00212C43"/>
    <w:rsid w:val="00212DF9"/>
    <w:rsid w:val="00212F41"/>
    <w:rsid w:val="00213458"/>
    <w:rsid w:val="00213558"/>
    <w:rsid w:val="00213561"/>
    <w:rsid w:val="002136EF"/>
    <w:rsid w:val="002139A9"/>
    <w:rsid w:val="00213E85"/>
    <w:rsid w:val="00213EFC"/>
    <w:rsid w:val="00214169"/>
    <w:rsid w:val="002144B5"/>
    <w:rsid w:val="002145B8"/>
    <w:rsid w:val="0021469D"/>
    <w:rsid w:val="0021471C"/>
    <w:rsid w:val="00214745"/>
    <w:rsid w:val="002147A6"/>
    <w:rsid w:val="00214943"/>
    <w:rsid w:val="00214A87"/>
    <w:rsid w:val="00214AA5"/>
    <w:rsid w:val="00214C85"/>
    <w:rsid w:val="00214EDF"/>
    <w:rsid w:val="0021588E"/>
    <w:rsid w:val="00215A9E"/>
    <w:rsid w:val="00215AF0"/>
    <w:rsid w:val="00215BAF"/>
    <w:rsid w:val="00215BB9"/>
    <w:rsid w:val="00215E93"/>
    <w:rsid w:val="00215F38"/>
    <w:rsid w:val="00216660"/>
    <w:rsid w:val="002169A9"/>
    <w:rsid w:val="002169EE"/>
    <w:rsid w:val="00216B7A"/>
    <w:rsid w:val="00216FCA"/>
    <w:rsid w:val="002172AB"/>
    <w:rsid w:val="00217485"/>
    <w:rsid w:val="002174E2"/>
    <w:rsid w:val="002175FB"/>
    <w:rsid w:val="0021764B"/>
    <w:rsid w:val="00217CAE"/>
    <w:rsid w:val="00217F87"/>
    <w:rsid w:val="002201F8"/>
    <w:rsid w:val="00220463"/>
    <w:rsid w:val="0022062E"/>
    <w:rsid w:val="00220B31"/>
    <w:rsid w:val="00220BBF"/>
    <w:rsid w:val="002216EE"/>
    <w:rsid w:val="0022194B"/>
    <w:rsid w:val="00221A4D"/>
    <w:rsid w:val="00221BDB"/>
    <w:rsid w:val="00221F48"/>
    <w:rsid w:val="002220C1"/>
    <w:rsid w:val="002222CA"/>
    <w:rsid w:val="002228F3"/>
    <w:rsid w:val="00222B0E"/>
    <w:rsid w:val="002231EB"/>
    <w:rsid w:val="00223462"/>
    <w:rsid w:val="002235C2"/>
    <w:rsid w:val="00223C8D"/>
    <w:rsid w:val="00223E76"/>
    <w:rsid w:val="002245D1"/>
    <w:rsid w:val="002246AE"/>
    <w:rsid w:val="002246E5"/>
    <w:rsid w:val="002247F6"/>
    <w:rsid w:val="00224D05"/>
    <w:rsid w:val="00224D42"/>
    <w:rsid w:val="00224DEC"/>
    <w:rsid w:val="00224F18"/>
    <w:rsid w:val="00225082"/>
    <w:rsid w:val="00225265"/>
    <w:rsid w:val="00225354"/>
    <w:rsid w:val="002253E4"/>
    <w:rsid w:val="00225437"/>
    <w:rsid w:val="00225775"/>
    <w:rsid w:val="00225AED"/>
    <w:rsid w:val="00225DEA"/>
    <w:rsid w:val="00226152"/>
    <w:rsid w:val="002262F9"/>
    <w:rsid w:val="00226379"/>
    <w:rsid w:val="002266F6"/>
    <w:rsid w:val="00226732"/>
    <w:rsid w:val="0022689C"/>
    <w:rsid w:val="00226CF1"/>
    <w:rsid w:val="00226EF0"/>
    <w:rsid w:val="00227223"/>
    <w:rsid w:val="00227369"/>
    <w:rsid w:val="00227842"/>
    <w:rsid w:val="0022784E"/>
    <w:rsid w:val="00227E9F"/>
    <w:rsid w:val="00230365"/>
    <w:rsid w:val="00230899"/>
    <w:rsid w:val="00230BDF"/>
    <w:rsid w:val="00230D2E"/>
    <w:rsid w:val="00230D80"/>
    <w:rsid w:val="00230DAF"/>
    <w:rsid w:val="00230F58"/>
    <w:rsid w:val="00230F98"/>
    <w:rsid w:val="00230FD3"/>
    <w:rsid w:val="00231604"/>
    <w:rsid w:val="0023187C"/>
    <w:rsid w:val="00231C98"/>
    <w:rsid w:val="002320D8"/>
    <w:rsid w:val="00232418"/>
    <w:rsid w:val="00232E8C"/>
    <w:rsid w:val="00233599"/>
    <w:rsid w:val="0023365D"/>
    <w:rsid w:val="00233748"/>
    <w:rsid w:val="0023393C"/>
    <w:rsid w:val="00233B97"/>
    <w:rsid w:val="00234363"/>
    <w:rsid w:val="002343F4"/>
    <w:rsid w:val="00234550"/>
    <w:rsid w:val="002345CD"/>
    <w:rsid w:val="0023468F"/>
    <w:rsid w:val="00234AD8"/>
    <w:rsid w:val="0023500B"/>
    <w:rsid w:val="0023506C"/>
    <w:rsid w:val="0023520C"/>
    <w:rsid w:val="00235397"/>
    <w:rsid w:val="002358D6"/>
    <w:rsid w:val="00235AAB"/>
    <w:rsid w:val="00235ADA"/>
    <w:rsid w:val="00235BF9"/>
    <w:rsid w:val="00235C8D"/>
    <w:rsid w:val="0023608C"/>
    <w:rsid w:val="00236334"/>
    <w:rsid w:val="00236BEF"/>
    <w:rsid w:val="00236C6A"/>
    <w:rsid w:val="00236FC7"/>
    <w:rsid w:val="002371BB"/>
    <w:rsid w:val="00237568"/>
    <w:rsid w:val="00237850"/>
    <w:rsid w:val="002379FD"/>
    <w:rsid w:val="00237BCF"/>
    <w:rsid w:val="00237D93"/>
    <w:rsid w:val="00237E93"/>
    <w:rsid w:val="00237E9F"/>
    <w:rsid w:val="00240093"/>
    <w:rsid w:val="002405E6"/>
    <w:rsid w:val="00240765"/>
    <w:rsid w:val="00240CB1"/>
    <w:rsid w:val="00240D17"/>
    <w:rsid w:val="00240F27"/>
    <w:rsid w:val="002410F2"/>
    <w:rsid w:val="0024149E"/>
    <w:rsid w:val="002414D8"/>
    <w:rsid w:val="002414FB"/>
    <w:rsid w:val="00241599"/>
    <w:rsid w:val="0024179D"/>
    <w:rsid w:val="0024181D"/>
    <w:rsid w:val="002420A1"/>
    <w:rsid w:val="002420F3"/>
    <w:rsid w:val="00242175"/>
    <w:rsid w:val="00242233"/>
    <w:rsid w:val="00242831"/>
    <w:rsid w:val="0024296A"/>
    <w:rsid w:val="00242C05"/>
    <w:rsid w:val="00242EC4"/>
    <w:rsid w:val="002433CF"/>
    <w:rsid w:val="00243589"/>
    <w:rsid w:val="002435A7"/>
    <w:rsid w:val="00243D17"/>
    <w:rsid w:val="00243DAC"/>
    <w:rsid w:val="00244070"/>
    <w:rsid w:val="002445D8"/>
    <w:rsid w:val="00244856"/>
    <w:rsid w:val="00244B72"/>
    <w:rsid w:val="00244C80"/>
    <w:rsid w:val="00244E9A"/>
    <w:rsid w:val="00244ED5"/>
    <w:rsid w:val="00244FE8"/>
    <w:rsid w:val="00245084"/>
    <w:rsid w:val="00245118"/>
    <w:rsid w:val="0024519A"/>
    <w:rsid w:val="0024527F"/>
    <w:rsid w:val="0024596B"/>
    <w:rsid w:val="00245A7D"/>
    <w:rsid w:val="002460E3"/>
    <w:rsid w:val="0024633C"/>
    <w:rsid w:val="00246451"/>
    <w:rsid w:val="0024647D"/>
    <w:rsid w:val="0024670B"/>
    <w:rsid w:val="00246A42"/>
    <w:rsid w:val="00246BC4"/>
    <w:rsid w:val="00246D84"/>
    <w:rsid w:val="002470ED"/>
    <w:rsid w:val="00247210"/>
    <w:rsid w:val="00247272"/>
    <w:rsid w:val="00247342"/>
    <w:rsid w:val="00247408"/>
    <w:rsid w:val="002474B9"/>
    <w:rsid w:val="002475D1"/>
    <w:rsid w:val="002477F8"/>
    <w:rsid w:val="00247804"/>
    <w:rsid w:val="0024783A"/>
    <w:rsid w:val="00247FFB"/>
    <w:rsid w:val="002503CD"/>
    <w:rsid w:val="00250503"/>
    <w:rsid w:val="00250C26"/>
    <w:rsid w:val="00250D85"/>
    <w:rsid w:val="0025109B"/>
    <w:rsid w:val="0025181A"/>
    <w:rsid w:val="00251A5D"/>
    <w:rsid w:val="00251C4C"/>
    <w:rsid w:val="00251C63"/>
    <w:rsid w:val="00251C89"/>
    <w:rsid w:val="00251D5B"/>
    <w:rsid w:val="00251D6E"/>
    <w:rsid w:val="00251F25"/>
    <w:rsid w:val="00251F57"/>
    <w:rsid w:val="00252135"/>
    <w:rsid w:val="00252E07"/>
    <w:rsid w:val="0025382B"/>
    <w:rsid w:val="00254604"/>
    <w:rsid w:val="00254B9F"/>
    <w:rsid w:val="00254BD7"/>
    <w:rsid w:val="00254EBD"/>
    <w:rsid w:val="0025526B"/>
    <w:rsid w:val="002553C3"/>
    <w:rsid w:val="0025568A"/>
    <w:rsid w:val="0025568F"/>
    <w:rsid w:val="00255856"/>
    <w:rsid w:val="002558DD"/>
    <w:rsid w:val="00255974"/>
    <w:rsid w:val="00255CC7"/>
    <w:rsid w:val="00255EE5"/>
    <w:rsid w:val="00255F78"/>
    <w:rsid w:val="002560B8"/>
    <w:rsid w:val="002564A8"/>
    <w:rsid w:val="00256580"/>
    <w:rsid w:val="00256826"/>
    <w:rsid w:val="00256969"/>
    <w:rsid w:val="00256FA3"/>
    <w:rsid w:val="002572A5"/>
    <w:rsid w:val="00257470"/>
    <w:rsid w:val="00257611"/>
    <w:rsid w:val="002579D8"/>
    <w:rsid w:val="00257B30"/>
    <w:rsid w:val="00257B89"/>
    <w:rsid w:val="00257E9D"/>
    <w:rsid w:val="00257EFE"/>
    <w:rsid w:val="00260588"/>
    <w:rsid w:val="0026078C"/>
    <w:rsid w:val="00260AC3"/>
    <w:rsid w:val="00260D75"/>
    <w:rsid w:val="00260E2F"/>
    <w:rsid w:val="00260EE6"/>
    <w:rsid w:val="00261728"/>
    <w:rsid w:val="002618C2"/>
    <w:rsid w:val="00261A1E"/>
    <w:rsid w:val="00261ABD"/>
    <w:rsid w:val="00261F4D"/>
    <w:rsid w:val="002622C3"/>
    <w:rsid w:val="00262382"/>
    <w:rsid w:val="002626EF"/>
    <w:rsid w:val="002629C9"/>
    <w:rsid w:val="00262D64"/>
    <w:rsid w:val="002632D3"/>
    <w:rsid w:val="00263369"/>
    <w:rsid w:val="00263438"/>
    <w:rsid w:val="002636CC"/>
    <w:rsid w:val="0026374C"/>
    <w:rsid w:val="00263F84"/>
    <w:rsid w:val="00264351"/>
    <w:rsid w:val="00264391"/>
    <w:rsid w:val="002644D0"/>
    <w:rsid w:val="002644DB"/>
    <w:rsid w:val="002644DD"/>
    <w:rsid w:val="0026456A"/>
    <w:rsid w:val="0026469A"/>
    <w:rsid w:val="0026478C"/>
    <w:rsid w:val="00264926"/>
    <w:rsid w:val="00264C28"/>
    <w:rsid w:val="00264DB7"/>
    <w:rsid w:val="002652AC"/>
    <w:rsid w:val="002658D1"/>
    <w:rsid w:val="00265FE2"/>
    <w:rsid w:val="00266098"/>
    <w:rsid w:val="00266119"/>
    <w:rsid w:val="002663A3"/>
    <w:rsid w:val="002666E5"/>
    <w:rsid w:val="002668B0"/>
    <w:rsid w:val="00266EF0"/>
    <w:rsid w:val="00266FA5"/>
    <w:rsid w:val="002670DF"/>
    <w:rsid w:val="00267938"/>
    <w:rsid w:val="00267AE3"/>
    <w:rsid w:val="00267AF7"/>
    <w:rsid w:val="00267E52"/>
    <w:rsid w:val="00270135"/>
    <w:rsid w:val="0027017B"/>
    <w:rsid w:val="00270247"/>
    <w:rsid w:val="00270306"/>
    <w:rsid w:val="0027030B"/>
    <w:rsid w:val="00270372"/>
    <w:rsid w:val="002703FF"/>
    <w:rsid w:val="002704E7"/>
    <w:rsid w:val="00270629"/>
    <w:rsid w:val="00270768"/>
    <w:rsid w:val="002707E5"/>
    <w:rsid w:val="00270BD0"/>
    <w:rsid w:val="00270E8C"/>
    <w:rsid w:val="00270F07"/>
    <w:rsid w:val="002714D4"/>
    <w:rsid w:val="0027189F"/>
    <w:rsid w:val="00271FEC"/>
    <w:rsid w:val="00272097"/>
    <w:rsid w:val="0027215E"/>
    <w:rsid w:val="0027224D"/>
    <w:rsid w:val="00272405"/>
    <w:rsid w:val="0027245D"/>
    <w:rsid w:val="002725AB"/>
    <w:rsid w:val="0027277B"/>
    <w:rsid w:val="002727AB"/>
    <w:rsid w:val="00272980"/>
    <w:rsid w:val="00272CEF"/>
    <w:rsid w:val="00272E30"/>
    <w:rsid w:val="00272F23"/>
    <w:rsid w:val="0027305C"/>
    <w:rsid w:val="002732B8"/>
    <w:rsid w:val="0027343B"/>
    <w:rsid w:val="0027355A"/>
    <w:rsid w:val="002736D8"/>
    <w:rsid w:val="002736F5"/>
    <w:rsid w:val="0027375B"/>
    <w:rsid w:val="0027392D"/>
    <w:rsid w:val="002739CE"/>
    <w:rsid w:val="00273A0E"/>
    <w:rsid w:val="00273A99"/>
    <w:rsid w:val="00273CB4"/>
    <w:rsid w:val="00274698"/>
    <w:rsid w:val="00274A7E"/>
    <w:rsid w:val="00274A9F"/>
    <w:rsid w:val="00274B9B"/>
    <w:rsid w:val="00274E27"/>
    <w:rsid w:val="00274F69"/>
    <w:rsid w:val="002752D0"/>
    <w:rsid w:val="00275358"/>
    <w:rsid w:val="002753E5"/>
    <w:rsid w:val="0027545E"/>
    <w:rsid w:val="0027546E"/>
    <w:rsid w:val="00275853"/>
    <w:rsid w:val="00275935"/>
    <w:rsid w:val="0027614C"/>
    <w:rsid w:val="00276474"/>
    <w:rsid w:val="00276D88"/>
    <w:rsid w:val="00276DA1"/>
    <w:rsid w:val="0027709F"/>
    <w:rsid w:val="00277583"/>
    <w:rsid w:val="00277623"/>
    <w:rsid w:val="00277719"/>
    <w:rsid w:val="00277E00"/>
    <w:rsid w:val="00277F87"/>
    <w:rsid w:val="00277F90"/>
    <w:rsid w:val="0028002B"/>
    <w:rsid w:val="0028048B"/>
    <w:rsid w:val="0028054A"/>
    <w:rsid w:val="00280E81"/>
    <w:rsid w:val="00280FE6"/>
    <w:rsid w:val="002811F0"/>
    <w:rsid w:val="002812AF"/>
    <w:rsid w:val="002812DB"/>
    <w:rsid w:val="002812E3"/>
    <w:rsid w:val="002815BB"/>
    <w:rsid w:val="0028183C"/>
    <w:rsid w:val="0028187C"/>
    <w:rsid w:val="002819A2"/>
    <w:rsid w:val="002819B2"/>
    <w:rsid w:val="00281DE5"/>
    <w:rsid w:val="00281E5F"/>
    <w:rsid w:val="002826FC"/>
    <w:rsid w:val="00282A3B"/>
    <w:rsid w:val="00282ACB"/>
    <w:rsid w:val="00282B7B"/>
    <w:rsid w:val="00282C76"/>
    <w:rsid w:val="00282C8D"/>
    <w:rsid w:val="00283394"/>
    <w:rsid w:val="00283398"/>
    <w:rsid w:val="002833A0"/>
    <w:rsid w:val="002834B0"/>
    <w:rsid w:val="00283568"/>
    <w:rsid w:val="00283776"/>
    <w:rsid w:val="0028387D"/>
    <w:rsid w:val="002839D7"/>
    <w:rsid w:val="00283B05"/>
    <w:rsid w:val="002840D9"/>
    <w:rsid w:val="002841AB"/>
    <w:rsid w:val="002841F4"/>
    <w:rsid w:val="0028433D"/>
    <w:rsid w:val="0028476D"/>
    <w:rsid w:val="00284C64"/>
    <w:rsid w:val="00284CCC"/>
    <w:rsid w:val="002855BD"/>
    <w:rsid w:val="0028577A"/>
    <w:rsid w:val="00285CC7"/>
    <w:rsid w:val="00285D3A"/>
    <w:rsid w:val="00285DF3"/>
    <w:rsid w:val="00285E5D"/>
    <w:rsid w:val="00285E74"/>
    <w:rsid w:val="00285FC2"/>
    <w:rsid w:val="00286138"/>
    <w:rsid w:val="0028616D"/>
    <w:rsid w:val="00286B8F"/>
    <w:rsid w:val="00286C8C"/>
    <w:rsid w:val="00286E99"/>
    <w:rsid w:val="0028741A"/>
    <w:rsid w:val="00287549"/>
    <w:rsid w:val="002876DA"/>
    <w:rsid w:val="00287BAD"/>
    <w:rsid w:val="00287EA3"/>
    <w:rsid w:val="00287F42"/>
    <w:rsid w:val="00287F95"/>
    <w:rsid w:val="002901B6"/>
    <w:rsid w:val="002902DE"/>
    <w:rsid w:val="00290572"/>
    <w:rsid w:val="00290BB2"/>
    <w:rsid w:val="00290C02"/>
    <w:rsid w:val="00290DDE"/>
    <w:rsid w:val="00290F1E"/>
    <w:rsid w:val="0029117D"/>
    <w:rsid w:val="002911B0"/>
    <w:rsid w:val="0029136C"/>
    <w:rsid w:val="002913EF"/>
    <w:rsid w:val="00291419"/>
    <w:rsid w:val="0029173D"/>
    <w:rsid w:val="00291AFF"/>
    <w:rsid w:val="00291FE2"/>
    <w:rsid w:val="002923AB"/>
    <w:rsid w:val="00292491"/>
    <w:rsid w:val="00292544"/>
    <w:rsid w:val="0029257B"/>
    <w:rsid w:val="00292730"/>
    <w:rsid w:val="00292945"/>
    <w:rsid w:val="00292A73"/>
    <w:rsid w:val="00292DDB"/>
    <w:rsid w:val="00292F12"/>
    <w:rsid w:val="00293059"/>
    <w:rsid w:val="002930D3"/>
    <w:rsid w:val="002930DC"/>
    <w:rsid w:val="0029332B"/>
    <w:rsid w:val="00293848"/>
    <w:rsid w:val="00293857"/>
    <w:rsid w:val="002939C4"/>
    <w:rsid w:val="00293A4F"/>
    <w:rsid w:val="00293B91"/>
    <w:rsid w:val="00293E80"/>
    <w:rsid w:val="002943F8"/>
    <w:rsid w:val="002947FC"/>
    <w:rsid w:val="0029488D"/>
    <w:rsid w:val="0029492B"/>
    <w:rsid w:val="00294ED6"/>
    <w:rsid w:val="00294FF2"/>
    <w:rsid w:val="002950D9"/>
    <w:rsid w:val="002951B0"/>
    <w:rsid w:val="002952B4"/>
    <w:rsid w:val="00295441"/>
    <w:rsid w:val="00295A54"/>
    <w:rsid w:val="00295B3B"/>
    <w:rsid w:val="0029607E"/>
    <w:rsid w:val="0029624F"/>
    <w:rsid w:val="00296318"/>
    <w:rsid w:val="00296341"/>
    <w:rsid w:val="00296490"/>
    <w:rsid w:val="00296749"/>
    <w:rsid w:val="002967A3"/>
    <w:rsid w:val="0029692C"/>
    <w:rsid w:val="00296A00"/>
    <w:rsid w:val="00296C04"/>
    <w:rsid w:val="00296C70"/>
    <w:rsid w:val="00296CA0"/>
    <w:rsid w:val="0029727D"/>
    <w:rsid w:val="00297562"/>
    <w:rsid w:val="0029786F"/>
    <w:rsid w:val="002A0E39"/>
    <w:rsid w:val="002A0E70"/>
    <w:rsid w:val="002A1193"/>
    <w:rsid w:val="002A1495"/>
    <w:rsid w:val="002A1A80"/>
    <w:rsid w:val="002A1BEE"/>
    <w:rsid w:val="002A2232"/>
    <w:rsid w:val="002A23C6"/>
    <w:rsid w:val="002A23E1"/>
    <w:rsid w:val="002A25CA"/>
    <w:rsid w:val="002A26BA"/>
    <w:rsid w:val="002A2D56"/>
    <w:rsid w:val="002A31C1"/>
    <w:rsid w:val="002A3801"/>
    <w:rsid w:val="002A3829"/>
    <w:rsid w:val="002A3837"/>
    <w:rsid w:val="002A3BAE"/>
    <w:rsid w:val="002A3DE7"/>
    <w:rsid w:val="002A4327"/>
    <w:rsid w:val="002A4A71"/>
    <w:rsid w:val="002A4B08"/>
    <w:rsid w:val="002A4C63"/>
    <w:rsid w:val="002A5130"/>
    <w:rsid w:val="002A52B8"/>
    <w:rsid w:val="002A553D"/>
    <w:rsid w:val="002A57FD"/>
    <w:rsid w:val="002A5C7B"/>
    <w:rsid w:val="002A5EEF"/>
    <w:rsid w:val="002A6079"/>
    <w:rsid w:val="002A6090"/>
    <w:rsid w:val="002A6118"/>
    <w:rsid w:val="002A621E"/>
    <w:rsid w:val="002A674C"/>
    <w:rsid w:val="002A6803"/>
    <w:rsid w:val="002A6951"/>
    <w:rsid w:val="002A6BC7"/>
    <w:rsid w:val="002A6BCE"/>
    <w:rsid w:val="002A7034"/>
    <w:rsid w:val="002A708F"/>
    <w:rsid w:val="002A75C7"/>
    <w:rsid w:val="002A7B26"/>
    <w:rsid w:val="002A7CF3"/>
    <w:rsid w:val="002A7DBD"/>
    <w:rsid w:val="002B0136"/>
    <w:rsid w:val="002B015A"/>
    <w:rsid w:val="002B0336"/>
    <w:rsid w:val="002B0497"/>
    <w:rsid w:val="002B0517"/>
    <w:rsid w:val="002B053E"/>
    <w:rsid w:val="002B1394"/>
    <w:rsid w:val="002B13FC"/>
    <w:rsid w:val="002B1805"/>
    <w:rsid w:val="002B199D"/>
    <w:rsid w:val="002B1DED"/>
    <w:rsid w:val="002B1F21"/>
    <w:rsid w:val="002B21C6"/>
    <w:rsid w:val="002B24B5"/>
    <w:rsid w:val="002B253C"/>
    <w:rsid w:val="002B2614"/>
    <w:rsid w:val="002B2740"/>
    <w:rsid w:val="002B2D0E"/>
    <w:rsid w:val="002B3013"/>
    <w:rsid w:val="002B33B3"/>
    <w:rsid w:val="002B3673"/>
    <w:rsid w:val="002B3806"/>
    <w:rsid w:val="002B38E3"/>
    <w:rsid w:val="002B3D77"/>
    <w:rsid w:val="002B3F37"/>
    <w:rsid w:val="002B4678"/>
    <w:rsid w:val="002B4782"/>
    <w:rsid w:val="002B4D23"/>
    <w:rsid w:val="002B4EC3"/>
    <w:rsid w:val="002B4F32"/>
    <w:rsid w:val="002B51B8"/>
    <w:rsid w:val="002B5211"/>
    <w:rsid w:val="002B555C"/>
    <w:rsid w:val="002B5562"/>
    <w:rsid w:val="002B59B9"/>
    <w:rsid w:val="002B5D5E"/>
    <w:rsid w:val="002B5EE7"/>
    <w:rsid w:val="002B63BD"/>
    <w:rsid w:val="002B6649"/>
    <w:rsid w:val="002B6B1F"/>
    <w:rsid w:val="002B6C36"/>
    <w:rsid w:val="002B6CD4"/>
    <w:rsid w:val="002B6DC6"/>
    <w:rsid w:val="002B6E0F"/>
    <w:rsid w:val="002B6EDC"/>
    <w:rsid w:val="002B6F0F"/>
    <w:rsid w:val="002B6FCF"/>
    <w:rsid w:val="002B7018"/>
    <w:rsid w:val="002B70F0"/>
    <w:rsid w:val="002B72A9"/>
    <w:rsid w:val="002B7376"/>
    <w:rsid w:val="002B740A"/>
    <w:rsid w:val="002B740B"/>
    <w:rsid w:val="002B76B3"/>
    <w:rsid w:val="002B76BE"/>
    <w:rsid w:val="002B7725"/>
    <w:rsid w:val="002B7AF3"/>
    <w:rsid w:val="002C03A3"/>
    <w:rsid w:val="002C0435"/>
    <w:rsid w:val="002C08C9"/>
    <w:rsid w:val="002C0E0A"/>
    <w:rsid w:val="002C0F96"/>
    <w:rsid w:val="002C0FFE"/>
    <w:rsid w:val="002C1152"/>
    <w:rsid w:val="002C11F8"/>
    <w:rsid w:val="002C187E"/>
    <w:rsid w:val="002C1965"/>
    <w:rsid w:val="002C1FAF"/>
    <w:rsid w:val="002C1FE7"/>
    <w:rsid w:val="002C1FEB"/>
    <w:rsid w:val="002C208F"/>
    <w:rsid w:val="002C21B3"/>
    <w:rsid w:val="002C2279"/>
    <w:rsid w:val="002C2708"/>
    <w:rsid w:val="002C29DB"/>
    <w:rsid w:val="002C2AEB"/>
    <w:rsid w:val="002C3855"/>
    <w:rsid w:val="002C38AF"/>
    <w:rsid w:val="002C3CA6"/>
    <w:rsid w:val="002C4020"/>
    <w:rsid w:val="002C409E"/>
    <w:rsid w:val="002C44E3"/>
    <w:rsid w:val="002C4708"/>
    <w:rsid w:val="002C47DA"/>
    <w:rsid w:val="002C4A80"/>
    <w:rsid w:val="002C4E60"/>
    <w:rsid w:val="002C507E"/>
    <w:rsid w:val="002C52E7"/>
    <w:rsid w:val="002C548D"/>
    <w:rsid w:val="002C5770"/>
    <w:rsid w:val="002C5866"/>
    <w:rsid w:val="002C593E"/>
    <w:rsid w:val="002C5967"/>
    <w:rsid w:val="002C59B6"/>
    <w:rsid w:val="002C5C1E"/>
    <w:rsid w:val="002C5C75"/>
    <w:rsid w:val="002C60C4"/>
    <w:rsid w:val="002C6361"/>
    <w:rsid w:val="002C677C"/>
    <w:rsid w:val="002C694F"/>
    <w:rsid w:val="002C6996"/>
    <w:rsid w:val="002C6E57"/>
    <w:rsid w:val="002C71BC"/>
    <w:rsid w:val="002C7404"/>
    <w:rsid w:val="002C7415"/>
    <w:rsid w:val="002C7476"/>
    <w:rsid w:val="002C7A22"/>
    <w:rsid w:val="002D015D"/>
    <w:rsid w:val="002D0168"/>
    <w:rsid w:val="002D01E4"/>
    <w:rsid w:val="002D05CF"/>
    <w:rsid w:val="002D06C0"/>
    <w:rsid w:val="002D09F8"/>
    <w:rsid w:val="002D0BAE"/>
    <w:rsid w:val="002D0E53"/>
    <w:rsid w:val="002D0E9E"/>
    <w:rsid w:val="002D0EA8"/>
    <w:rsid w:val="002D0EE1"/>
    <w:rsid w:val="002D10FE"/>
    <w:rsid w:val="002D17BA"/>
    <w:rsid w:val="002D1890"/>
    <w:rsid w:val="002D196F"/>
    <w:rsid w:val="002D1E45"/>
    <w:rsid w:val="002D1ED0"/>
    <w:rsid w:val="002D1FF5"/>
    <w:rsid w:val="002D2135"/>
    <w:rsid w:val="002D22BA"/>
    <w:rsid w:val="002D23E7"/>
    <w:rsid w:val="002D24FF"/>
    <w:rsid w:val="002D2617"/>
    <w:rsid w:val="002D27D0"/>
    <w:rsid w:val="002D2ACD"/>
    <w:rsid w:val="002D2C80"/>
    <w:rsid w:val="002D2DAA"/>
    <w:rsid w:val="002D2E0A"/>
    <w:rsid w:val="002D3021"/>
    <w:rsid w:val="002D31AF"/>
    <w:rsid w:val="002D3428"/>
    <w:rsid w:val="002D3498"/>
    <w:rsid w:val="002D351F"/>
    <w:rsid w:val="002D3982"/>
    <w:rsid w:val="002D3ADB"/>
    <w:rsid w:val="002D3BDA"/>
    <w:rsid w:val="002D4073"/>
    <w:rsid w:val="002D4546"/>
    <w:rsid w:val="002D4825"/>
    <w:rsid w:val="002D5150"/>
    <w:rsid w:val="002D59CD"/>
    <w:rsid w:val="002D5AAC"/>
    <w:rsid w:val="002D5D10"/>
    <w:rsid w:val="002D6120"/>
    <w:rsid w:val="002D61EB"/>
    <w:rsid w:val="002D6215"/>
    <w:rsid w:val="002D687F"/>
    <w:rsid w:val="002D6DE0"/>
    <w:rsid w:val="002D6F13"/>
    <w:rsid w:val="002D6F23"/>
    <w:rsid w:val="002D7112"/>
    <w:rsid w:val="002D717A"/>
    <w:rsid w:val="002D7349"/>
    <w:rsid w:val="002D73D2"/>
    <w:rsid w:val="002D7530"/>
    <w:rsid w:val="002D77BB"/>
    <w:rsid w:val="002D78F8"/>
    <w:rsid w:val="002D79FB"/>
    <w:rsid w:val="002D7F45"/>
    <w:rsid w:val="002E0114"/>
    <w:rsid w:val="002E03AD"/>
    <w:rsid w:val="002E06BF"/>
    <w:rsid w:val="002E0AAD"/>
    <w:rsid w:val="002E0B4D"/>
    <w:rsid w:val="002E0B95"/>
    <w:rsid w:val="002E0E2E"/>
    <w:rsid w:val="002E104B"/>
    <w:rsid w:val="002E1074"/>
    <w:rsid w:val="002E1961"/>
    <w:rsid w:val="002E1B90"/>
    <w:rsid w:val="002E1F0D"/>
    <w:rsid w:val="002E1F17"/>
    <w:rsid w:val="002E1F45"/>
    <w:rsid w:val="002E2198"/>
    <w:rsid w:val="002E244C"/>
    <w:rsid w:val="002E24B2"/>
    <w:rsid w:val="002E2566"/>
    <w:rsid w:val="002E25A2"/>
    <w:rsid w:val="002E26F9"/>
    <w:rsid w:val="002E2CB5"/>
    <w:rsid w:val="002E2CF2"/>
    <w:rsid w:val="002E2D32"/>
    <w:rsid w:val="002E2DF0"/>
    <w:rsid w:val="002E2E48"/>
    <w:rsid w:val="002E32E7"/>
    <w:rsid w:val="002E34AA"/>
    <w:rsid w:val="002E3962"/>
    <w:rsid w:val="002E3B7F"/>
    <w:rsid w:val="002E3C25"/>
    <w:rsid w:val="002E3C88"/>
    <w:rsid w:val="002E3E47"/>
    <w:rsid w:val="002E3F79"/>
    <w:rsid w:val="002E4455"/>
    <w:rsid w:val="002E449F"/>
    <w:rsid w:val="002E4612"/>
    <w:rsid w:val="002E4716"/>
    <w:rsid w:val="002E4B52"/>
    <w:rsid w:val="002E4D2C"/>
    <w:rsid w:val="002E4EAA"/>
    <w:rsid w:val="002E53BF"/>
    <w:rsid w:val="002E5860"/>
    <w:rsid w:val="002E59A2"/>
    <w:rsid w:val="002E5BCE"/>
    <w:rsid w:val="002E687A"/>
    <w:rsid w:val="002E6943"/>
    <w:rsid w:val="002E6B0C"/>
    <w:rsid w:val="002E6CC3"/>
    <w:rsid w:val="002E6DCF"/>
    <w:rsid w:val="002E7233"/>
    <w:rsid w:val="002E7343"/>
    <w:rsid w:val="002E7744"/>
    <w:rsid w:val="002E7C38"/>
    <w:rsid w:val="002E7F8F"/>
    <w:rsid w:val="002F0351"/>
    <w:rsid w:val="002F04A9"/>
    <w:rsid w:val="002F0735"/>
    <w:rsid w:val="002F07A3"/>
    <w:rsid w:val="002F07B6"/>
    <w:rsid w:val="002F07F9"/>
    <w:rsid w:val="002F0AB9"/>
    <w:rsid w:val="002F1431"/>
    <w:rsid w:val="002F156E"/>
    <w:rsid w:val="002F188E"/>
    <w:rsid w:val="002F1A5D"/>
    <w:rsid w:val="002F1C15"/>
    <w:rsid w:val="002F1D8F"/>
    <w:rsid w:val="002F1E67"/>
    <w:rsid w:val="002F2050"/>
    <w:rsid w:val="002F21A6"/>
    <w:rsid w:val="002F238E"/>
    <w:rsid w:val="002F2933"/>
    <w:rsid w:val="002F2998"/>
    <w:rsid w:val="002F2A29"/>
    <w:rsid w:val="002F2A7F"/>
    <w:rsid w:val="002F2B00"/>
    <w:rsid w:val="002F2BA9"/>
    <w:rsid w:val="002F2C3A"/>
    <w:rsid w:val="002F2C67"/>
    <w:rsid w:val="002F2E1F"/>
    <w:rsid w:val="002F2FF9"/>
    <w:rsid w:val="002F3030"/>
    <w:rsid w:val="002F32D3"/>
    <w:rsid w:val="002F3374"/>
    <w:rsid w:val="002F3411"/>
    <w:rsid w:val="002F3F64"/>
    <w:rsid w:val="002F40BA"/>
    <w:rsid w:val="002F41D8"/>
    <w:rsid w:val="002F437B"/>
    <w:rsid w:val="002F44CB"/>
    <w:rsid w:val="002F45C1"/>
    <w:rsid w:val="002F4840"/>
    <w:rsid w:val="002F485D"/>
    <w:rsid w:val="002F48F0"/>
    <w:rsid w:val="002F4ADC"/>
    <w:rsid w:val="002F4C02"/>
    <w:rsid w:val="002F4C73"/>
    <w:rsid w:val="002F4EC1"/>
    <w:rsid w:val="002F4F90"/>
    <w:rsid w:val="002F5067"/>
    <w:rsid w:val="002F53A9"/>
    <w:rsid w:val="002F54CE"/>
    <w:rsid w:val="002F56CF"/>
    <w:rsid w:val="002F5839"/>
    <w:rsid w:val="002F58D0"/>
    <w:rsid w:val="002F5BEA"/>
    <w:rsid w:val="002F5BFB"/>
    <w:rsid w:val="002F5DC4"/>
    <w:rsid w:val="002F6207"/>
    <w:rsid w:val="002F63A3"/>
    <w:rsid w:val="002F64CC"/>
    <w:rsid w:val="002F65DF"/>
    <w:rsid w:val="002F6B58"/>
    <w:rsid w:val="002F70E5"/>
    <w:rsid w:val="002F77F2"/>
    <w:rsid w:val="002F7B17"/>
    <w:rsid w:val="002F7F98"/>
    <w:rsid w:val="00300033"/>
    <w:rsid w:val="003006F5"/>
    <w:rsid w:val="003010B2"/>
    <w:rsid w:val="003010D3"/>
    <w:rsid w:val="003011C3"/>
    <w:rsid w:val="00301805"/>
    <w:rsid w:val="00301BA0"/>
    <w:rsid w:val="00301DDB"/>
    <w:rsid w:val="003021F1"/>
    <w:rsid w:val="003024A0"/>
    <w:rsid w:val="003024E7"/>
    <w:rsid w:val="003025CF"/>
    <w:rsid w:val="00302745"/>
    <w:rsid w:val="00302B27"/>
    <w:rsid w:val="00302BC3"/>
    <w:rsid w:val="00302C66"/>
    <w:rsid w:val="00302DE6"/>
    <w:rsid w:val="00302EB3"/>
    <w:rsid w:val="003030BE"/>
    <w:rsid w:val="00303397"/>
    <w:rsid w:val="00303A91"/>
    <w:rsid w:val="00303CF7"/>
    <w:rsid w:val="00303D57"/>
    <w:rsid w:val="00303DB7"/>
    <w:rsid w:val="0030453A"/>
    <w:rsid w:val="0030453C"/>
    <w:rsid w:val="0030486D"/>
    <w:rsid w:val="00304EF3"/>
    <w:rsid w:val="00305333"/>
    <w:rsid w:val="003054B1"/>
    <w:rsid w:val="003055A9"/>
    <w:rsid w:val="00305629"/>
    <w:rsid w:val="003056A9"/>
    <w:rsid w:val="003056F7"/>
    <w:rsid w:val="00305939"/>
    <w:rsid w:val="00305AEA"/>
    <w:rsid w:val="00305C0E"/>
    <w:rsid w:val="0030622D"/>
    <w:rsid w:val="00306450"/>
    <w:rsid w:val="00306492"/>
    <w:rsid w:val="003067B8"/>
    <w:rsid w:val="00306821"/>
    <w:rsid w:val="00306917"/>
    <w:rsid w:val="00306B11"/>
    <w:rsid w:val="00306B82"/>
    <w:rsid w:val="00306D03"/>
    <w:rsid w:val="00306ED0"/>
    <w:rsid w:val="00306F26"/>
    <w:rsid w:val="0030772A"/>
    <w:rsid w:val="00307F90"/>
    <w:rsid w:val="003103C2"/>
    <w:rsid w:val="00310404"/>
    <w:rsid w:val="00310826"/>
    <w:rsid w:val="003108DD"/>
    <w:rsid w:val="00310907"/>
    <w:rsid w:val="00310C08"/>
    <w:rsid w:val="00310CE2"/>
    <w:rsid w:val="00310D7D"/>
    <w:rsid w:val="00310E37"/>
    <w:rsid w:val="00311276"/>
    <w:rsid w:val="003114A3"/>
    <w:rsid w:val="003115CD"/>
    <w:rsid w:val="00311612"/>
    <w:rsid w:val="003116C2"/>
    <w:rsid w:val="003118D0"/>
    <w:rsid w:val="00311A03"/>
    <w:rsid w:val="00311B3E"/>
    <w:rsid w:val="00311B71"/>
    <w:rsid w:val="00311B8B"/>
    <w:rsid w:val="00311FC4"/>
    <w:rsid w:val="00311FF7"/>
    <w:rsid w:val="003120CC"/>
    <w:rsid w:val="00312173"/>
    <w:rsid w:val="003124CE"/>
    <w:rsid w:val="00312AB0"/>
    <w:rsid w:val="00312C4A"/>
    <w:rsid w:val="00312C6E"/>
    <w:rsid w:val="00312EB6"/>
    <w:rsid w:val="003133FC"/>
    <w:rsid w:val="00313438"/>
    <w:rsid w:val="00313DA8"/>
    <w:rsid w:val="00313E25"/>
    <w:rsid w:val="003141F1"/>
    <w:rsid w:val="0031431C"/>
    <w:rsid w:val="0031432D"/>
    <w:rsid w:val="003143D9"/>
    <w:rsid w:val="00314609"/>
    <w:rsid w:val="0031469B"/>
    <w:rsid w:val="0031478F"/>
    <w:rsid w:val="00314830"/>
    <w:rsid w:val="003148B8"/>
    <w:rsid w:val="00314AF0"/>
    <w:rsid w:val="00314D0D"/>
    <w:rsid w:val="00315353"/>
    <w:rsid w:val="003154B0"/>
    <w:rsid w:val="00315520"/>
    <w:rsid w:val="00315975"/>
    <w:rsid w:val="00316093"/>
    <w:rsid w:val="00316101"/>
    <w:rsid w:val="00316290"/>
    <w:rsid w:val="0031668F"/>
    <w:rsid w:val="003167C8"/>
    <w:rsid w:val="003167F4"/>
    <w:rsid w:val="00316ACB"/>
    <w:rsid w:val="00316B85"/>
    <w:rsid w:val="00316CDC"/>
    <w:rsid w:val="00316D2F"/>
    <w:rsid w:val="00317040"/>
    <w:rsid w:val="0031725B"/>
    <w:rsid w:val="003172D5"/>
    <w:rsid w:val="00317515"/>
    <w:rsid w:val="003177A8"/>
    <w:rsid w:val="0031786C"/>
    <w:rsid w:val="00317957"/>
    <w:rsid w:val="00317A0F"/>
    <w:rsid w:val="00317CC7"/>
    <w:rsid w:val="003200FE"/>
    <w:rsid w:val="003203BB"/>
    <w:rsid w:val="0032076F"/>
    <w:rsid w:val="00320772"/>
    <w:rsid w:val="0032079A"/>
    <w:rsid w:val="003208D3"/>
    <w:rsid w:val="003208E9"/>
    <w:rsid w:val="00320939"/>
    <w:rsid w:val="00320A84"/>
    <w:rsid w:val="00320BF9"/>
    <w:rsid w:val="00320E10"/>
    <w:rsid w:val="00320F5D"/>
    <w:rsid w:val="00320FE1"/>
    <w:rsid w:val="003218EE"/>
    <w:rsid w:val="00321C75"/>
    <w:rsid w:val="00321D9C"/>
    <w:rsid w:val="0032236C"/>
    <w:rsid w:val="00322808"/>
    <w:rsid w:val="00323233"/>
    <w:rsid w:val="00323371"/>
    <w:rsid w:val="0032362A"/>
    <w:rsid w:val="00323A61"/>
    <w:rsid w:val="00323AD4"/>
    <w:rsid w:val="00323C54"/>
    <w:rsid w:val="00323F06"/>
    <w:rsid w:val="00323FB5"/>
    <w:rsid w:val="00323FDC"/>
    <w:rsid w:val="003248AF"/>
    <w:rsid w:val="00324C5F"/>
    <w:rsid w:val="00325552"/>
    <w:rsid w:val="00325C00"/>
    <w:rsid w:val="00325D34"/>
    <w:rsid w:val="0032616F"/>
    <w:rsid w:val="00326187"/>
    <w:rsid w:val="003263DA"/>
    <w:rsid w:val="0032660B"/>
    <w:rsid w:val="00326705"/>
    <w:rsid w:val="0032691D"/>
    <w:rsid w:val="00326999"/>
    <w:rsid w:val="003269DD"/>
    <w:rsid w:val="00326B55"/>
    <w:rsid w:val="00326BD5"/>
    <w:rsid w:val="00326F2F"/>
    <w:rsid w:val="003271AE"/>
    <w:rsid w:val="00327303"/>
    <w:rsid w:val="0032759A"/>
    <w:rsid w:val="003275C8"/>
    <w:rsid w:val="0032788B"/>
    <w:rsid w:val="00327893"/>
    <w:rsid w:val="00327C36"/>
    <w:rsid w:val="0033015E"/>
    <w:rsid w:val="0033020E"/>
    <w:rsid w:val="0033037A"/>
    <w:rsid w:val="00330512"/>
    <w:rsid w:val="00330713"/>
    <w:rsid w:val="00330831"/>
    <w:rsid w:val="003308CA"/>
    <w:rsid w:val="00330B97"/>
    <w:rsid w:val="00330BAC"/>
    <w:rsid w:val="00330D2E"/>
    <w:rsid w:val="00330EFA"/>
    <w:rsid w:val="00330F17"/>
    <w:rsid w:val="003317D4"/>
    <w:rsid w:val="00331A11"/>
    <w:rsid w:val="00331AFA"/>
    <w:rsid w:val="00331BF8"/>
    <w:rsid w:val="00331C39"/>
    <w:rsid w:val="00331CD1"/>
    <w:rsid w:val="0033239B"/>
    <w:rsid w:val="0033243E"/>
    <w:rsid w:val="0033258C"/>
    <w:rsid w:val="0033266C"/>
    <w:rsid w:val="0033299B"/>
    <w:rsid w:val="00332C39"/>
    <w:rsid w:val="00332EE5"/>
    <w:rsid w:val="0033303B"/>
    <w:rsid w:val="00333057"/>
    <w:rsid w:val="003334D5"/>
    <w:rsid w:val="003334EB"/>
    <w:rsid w:val="00333987"/>
    <w:rsid w:val="003339BC"/>
    <w:rsid w:val="00333AF5"/>
    <w:rsid w:val="00333C5A"/>
    <w:rsid w:val="00334185"/>
    <w:rsid w:val="00334202"/>
    <w:rsid w:val="0033429E"/>
    <w:rsid w:val="003342BA"/>
    <w:rsid w:val="00334842"/>
    <w:rsid w:val="0033490B"/>
    <w:rsid w:val="00334A5F"/>
    <w:rsid w:val="0033521E"/>
    <w:rsid w:val="0033524B"/>
    <w:rsid w:val="0033528A"/>
    <w:rsid w:val="00335850"/>
    <w:rsid w:val="00335877"/>
    <w:rsid w:val="00335E40"/>
    <w:rsid w:val="00335E8D"/>
    <w:rsid w:val="00335EE6"/>
    <w:rsid w:val="00335F28"/>
    <w:rsid w:val="003360C1"/>
    <w:rsid w:val="00336330"/>
    <w:rsid w:val="0033640B"/>
    <w:rsid w:val="0033658B"/>
    <w:rsid w:val="003365B9"/>
    <w:rsid w:val="0033699B"/>
    <w:rsid w:val="00336AE8"/>
    <w:rsid w:val="00336B7A"/>
    <w:rsid w:val="00336CA6"/>
    <w:rsid w:val="003370BB"/>
    <w:rsid w:val="00337206"/>
    <w:rsid w:val="00337273"/>
    <w:rsid w:val="00337652"/>
    <w:rsid w:val="00337729"/>
    <w:rsid w:val="00337764"/>
    <w:rsid w:val="00337CD8"/>
    <w:rsid w:val="003400CA"/>
    <w:rsid w:val="00340101"/>
    <w:rsid w:val="0034094A"/>
    <w:rsid w:val="00340DAB"/>
    <w:rsid w:val="00341083"/>
    <w:rsid w:val="003411B5"/>
    <w:rsid w:val="00341620"/>
    <w:rsid w:val="0034171A"/>
    <w:rsid w:val="00341737"/>
    <w:rsid w:val="00341791"/>
    <w:rsid w:val="003417FC"/>
    <w:rsid w:val="003421F7"/>
    <w:rsid w:val="00342454"/>
    <w:rsid w:val="0034275F"/>
    <w:rsid w:val="0034285A"/>
    <w:rsid w:val="00342863"/>
    <w:rsid w:val="003429B0"/>
    <w:rsid w:val="00342A80"/>
    <w:rsid w:val="00342DE9"/>
    <w:rsid w:val="00342FAA"/>
    <w:rsid w:val="0034351D"/>
    <w:rsid w:val="0034377C"/>
    <w:rsid w:val="003438EB"/>
    <w:rsid w:val="00343C17"/>
    <w:rsid w:val="00343D9D"/>
    <w:rsid w:val="00343F5F"/>
    <w:rsid w:val="003440A2"/>
    <w:rsid w:val="00344143"/>
    <w:rsid w:val="00344315"/>
    <w:rsid w:val="003448E5"/>
    <w:rsid w:val="00344B18"/>
    <w:rsid w:val="00344C54"/>
    <w:rsid w:val="00344DDD"/>
    <w:rsid w:val="00344EBB"/>
    <w:rsid w:val="00344F00"/>
    <w:rsid w:val="003450C6"/>
    <w:rsid w:val="00345141"/>
    <w:rsid w:val="0034582E"/>
    <w:rsid w:val="00345E15"/>
    <w:rsid w:val="00345E2C"/>
    <w:rsid w:val="00345F2E"/>
    <w:rsid w:val="003460D9"/>
    <w:rsid w:val="00346132"/>
    <w:rsid w:val="003463E3"/>
    <w:rsid w:val="00346588"/>
    <w:rsid w:val="00346BB0"/>
    <w:rsid w:val="00347096"/>
    <w:rsid w:val="003470E8"/>
    <w:rsid w:val="003474A9"/>
    <w:rsid w:val="003474EB"/>
    <w:rsid w:val="00347523"/>
    <w:rsid w:val="00347A3A"/>
    <w:rsid w:val="00347CDF"/>
    <w:rsid w:val="00347F2A"/>
    <w:rsid w:val="00350003"/>
    <w:rsid w:val="003507EE"/>
    <w:rsid w:val="00350834"/>
    <w:rsid w:val="003508B5"/>
    <w:rsid w:val="00350A1F"/>
    <w:rsid w:val="00350A8A"/>
    <w:rsid w:val="00350D5E"/>
    <w:rsid w:val="00350D68"/>
    <w:rsid w:val="0035135C"/>
    <w:rsid w:val="00351478"/>
    <w:rsid w:val="00351778"/>
    <w:rsid w:val="00351CC8"/>
    <w:rsid w:val="00351F7F"/>
    <w:rsid w:val="0035216C"/>
    <w:rsid w:val="003522D1"/>
    <w:rsid w:val="003523ED"/>
    <w:rsid w:val="0035254D"/>
    <w:rsid w:val="0035255C"/>
    <w:rsid w:val="00352627"/>
    <w:rsid w:val="00352746"/>
    <w:rsid w:val="00352826"/>
    <w:rsid w:val="003528A8"/>
    <w:rsid w:val="00352986"/>
    <w:rsid w:val="00352D93"/>
    <w:rsid w:val="00352DCB"/>
    <w:rsid w:val="00352FF6"/>
    <w:rsid w:val="0035308C"/>
    <w:rsid w:val="0035383B"/>
    <w:rsid w:val="003538BC"/>
    <w:rsid w:val="00353BFB"/>
    <w:rsid w:val="00353C64"/>
    <w:rsid w:val="00353DD8"/>
    <w:rsid w:val="00354019"/>
    <w:rsid w:val="003541C6"/>
    <w:rsid w:val="0035482D"/>
    <w:rsid w:val="00354902"/>
    <w:rsid w:val="00354BD7"/>
    <w:rsid w:val="003550F7"/>
    <w:rsid w:val="003551D0"/>
    <w:rsid w:val="00355336"/>
    <w:rsid w:val="003554F2"/>
    <w:rsid w:val="003556B5"/>
    <w:rsid w:val="003558B3"/>
    <w:rsid w:val="00355C8C"/>
    <w:rsid w:val="00355FE6"/>
    <w:rsid w:val="0035651B"/>
    <w:rsid w:val="00356540"/>
    <w:rsid w:val="003567B2"/>
    <w:rsid w:val="003569D1"/>
    <w:rsid w:val="00356BC5"/>
    <w:rsid w:val="00356D61"/>
    <w:rsid w:val="00356D66"/>
    <w:rsid w:val="0035748F"/>
    <w:rsid w:val="003574CA"/>
    <w:rsid w:val="003574F4"/>
    <w:rsid w:val="0035779D"/>
    <w:rsid w:val="00357BF4"/>
    <w:rsid w:val="00357C2E"/>
    <w:rsid w:val="00357EA9"/>
    <w:rsid w:val="003603AA"/>
    <w:rsid w:val="003604A9"/>
    <w:rsid w:val="0036067C"/>
    <w:rsid w:val="00360924"/>
    <w:rsid w:val="00360AF3"/>
    <w:rsid w:val="00360EF3"/>
    <w:rsid w:val="00360F2E"/>
    <w:rsid w:val="00361174"/>
    <w:rsid w:val="003611AB"/>
    <w:rsid w:val="003611AC"/>
    <w:rsid w:val="003613F4"/>
    <w:rsid w:val="00361506"/>
    <w:rsid w:val="003615A7"/>
    <w:rsid w:val="003615D2"/>
    <w:rsid w:val="00361832"/>
    <w:rsid w:val="00361B8D"/>
    <w:rsid w:val="00362651"/>
    <w:rsid w:val="0036270A"/>
    <w:rsid w:val="00362719"/>
    <w:rsid w:val="00362729"/>
    <w:rsid w:val="00362844"/>
    <w:rsid w:val="00362A14"/>
    <w:rsid w:val="00362A84"/>
    <w:rsid w:val="00363000"/>
    <w:rsid w:val="00363948"/>
    <w:rsid w:val="00363A9B"/>
    <w:rsid w:val="00363AF6"/>
    <w:rsid w:val="00363CA2"/>
    <w:rsid w:val="00363DEB"/>
    <w:rsid w:val="00363F13"/>
    <w:rsid w:val="00363FAD"/>
    <w:rsid w:val="0036427D"/>
    <w:rsid w:val="003642D0"/>
    <w:rsid w:val="003643F8"/>
    <w:rsid w:val="0036463F"/>
    <w:rsid w:val="00364647"/>
    <w:rsid w:val="00364778"/>
    <w:rsid w:val="003647A1"/>
    <w:rsid w:val="00364954"/>
    <w:rsid w:val="003650FD"/>
    <w:rsid w:val="00365132"/>
    <w:rsid w:val="00365210"/>
    <w:rsid w:val="00365622"/>
    <w:rsid w:val="00365C85"/>
    <w:rsid w:val="00365EB5"/>
    <w:rsid w:val="00366098"/>
    <w:rsid w:val="003662D6"/>
    <w:rsid w:val="003665C1"/>
    <w:rsid w:val="00366720"/>
    <w:rsid w:val="00366735"/>
    <w:rsid w:val="003669EF"/>
    <w:rsid w:val="00366AC6"/>
    <w:rsid w:val="00366AD7"/>
    <w:rsid w:val="00366B5E"/>
    <w:rsid w:val="00366F51"/>
    <w:rsid w:val="00367169"/>
    <w:rsid w:val="0036716A"/>
    <w:rsid w:val="0036789B"/>
    <w:rsid w:val="00367B41"/>
    <w:rsid w:val="00367CB1"/>
    <w:rsid w:val="00370049"/>
    <w:rsid w:val="00370188"/>
    <w:rsid w:val="0037045E"/>
    <w:rsid w:val="003704A2"/>
    <w:rsid w:val="003704EB"/>
    <w:rsid w:val="0037058C"/>
    <w:rsid w:val="00370794"/>
    <w:rsid w:val="00370CA7"/>
    <w:rsid w:val="00370E1F"/>
    <w:rsid w:val="00370E48"/>
    <w:rsid w:val="00370EA0"/>
    <w:rsid w:val="003710F8"/>
    <w:rsid w:val="0037127D"/>
    <w:rsid w:val="00371363"/>
    <w:rsid w:val="0037177E"/>
    <w:rsid w:val="00371863"/>
    <w:rsid w:val="003719F5"/>
    <w:rsid w:val="00371EE2"/>
    <w:rsid w:val="00371FE0"/>
    <w:rsid w:val="00371FFA"/>
    <w:rsid w:val="00372361"/>
    <w:rsid w:val="003723E5"/>
    <w:rsid w:val="00372660"/>
    <w:rsid w:val="00372A63"/>
    <w:rsid w:val="00372FC1"/>
    <w:rsid w:val="00373164"/>
    <w:rsid w:val="00373191"/>
    <w:rsid w:val="003734DA"/>
    <w:rsid w:val="0037359C"/>
    <w:rsid w:val="00373C89"/>
    <w:rsid w:val="00373D6C"/>
    <w:rsid w:val="00374380"/>
    <w:rsid w:val="003744B6"/>
    <w:rsid w:val="003746B9"/>
    <w:rsid w:val="00374B2F"/>
    <w:rsid w:val="00374C95"/>
    <w:rsid w:val="00374F31"/>
    <w:rsid w:val="00374FFE"/>
    <w:rsid w:val="00375241"/>
    <w:rsid w:val="0037538C"/>
    <w:rsid w:val="00375423"/>
    <w:rsid w:val="00375473"/>
    <w:rsid w:val="0037559C"/>
    <w:rsid w:val="003756AD"/>
    <w:rsid w:val="0037592A"/>
    <w:rsid w:val="00375A2B"/>
    <w:rsid w:val="00375AFB"/>
    <w:rsid w:val="00375D00"/>
    <w:rsid w:val="00375D47"/>
    <w:rsid w:val="003760EB"/>
    <w:rsid w:val="003764FD"/>
    <w:rsid w:val="00376552"/>
    <w:rsid w:val="0037677E"/>
    <w:rsid w:val="00376A85"/>
    <w:rsid w:val="00376F32"/>
    <w:rsid w:val="00377075"/>
    <w:rsid w:val="003776B6"/>
    <w:rsid w:val="003776DC"/>
    <w:rsid w:val="003777AD"/>
    <w:rsid w:val="00377947"/>
    <w:rsid w:val="00377B16"/>
    <w:rsid w:val="00377D4D"/>
    <w:rsid w:val="00377D8D"/>
    <w:rsid w:val="00377EC9"/>
    <w:rsid w:val="00380155"/>
    <w:rsid w:val="003802F6"/>
    <w:rsid w:val="003806B8"/>
    <w:rsid w:val="00380905"/>
    <w:rsid w:val="00380B6D"/>
    <w:rsid w:val="00380D41"/>
    <w:rsid w:val="00380EE5"/>
    <w:rsid w:val="00380F1C"/>
    <w:rsid w:val="00380F87"/>
    <w:rsid w:val="003810BC"/>
    <w:rsid w:val="003812F3"/>
    <w:rsid w:val="00381540"/>
    <w:rsid w:val="00381860"/>
    <w:rsid w:val="00381869"/>
    <w:rsid w:val="00381C92"/>
    <w:rsid w:val="00381E33"/>
    <w:rsid w:val="00382191"/>
    <w:rsid w:val="00382623"/>
    <w:rsid w:val="00382B1A"/>
    <w:rsid w:val="00382C35"/>
    <w:rsid w:val="00382C53"/>
    <w:rsid w:val="00382D91"/>
    <w:rsid w:val="00382ECE"/>
    <w:rsid w:val="00382F38"/>
    <w:rsid w:val="003830C4"/>
    <w:rsid w:val="003832BF"/>
    <w:rsid w:val="0038338C"/>
    <w:rsid w:val="0038377B"/>
    <w:rsid w:val="00383DC7"/>
    <w:rsid w:val="00384034"/>
    <w:rsid w:val="003840BB"/>
    <w:rsid w:val="0038458D"/>
    <w:rsid w:val="00384697"/>
    <w:rsid w:val="00384B6F"/>
    <w:rsid w:val="00384EAF"/>
    <w:rsid w:val="00384F43"/>
    <w:rsid w:val="00384FC1"/>
    <w:rsid w:val="0038534A"/>
    <w:rsid w:val="00385797"/>
    <w:rsid w:val="00385BA2"/>
    <w:rsid w:val="00385BC1"/>
    <w:rsid w:val="00385D1D"/>
    <w:rsid w:val="00385DFE"/>
    <w:rsid w:val="00385EF1"/>
    <w:rsid w:val="003861CC"/>
    <w:rsid w:val="00386722"/>
    <w:rsid w:val="00386789"/>
    <w:rsid w:val="00386CDD"/>
    <w:rsid w:val="00386D95"/>
    <w:rsid w:val="003872D7"/>
    <w:rsid w:val="00387405"/>
    <w:rsid w:val="00387673"/>
    <w:rsid w:val="00387833"/>
    <w:rsid w:val="00387875"/>
    <w:rsid w:val="003879F3"/>
    <w:rsid w:val="00387B4D"/>
    <w:rsid w:val="00387C7B"/>
    <w:rsid w:val="00387DA8"/>
    <w:rsid w:val="00387DCB"/>
    <w:rsid w:val="00387FC3"/>
    <w:rsid w:val="00387FCB"/>
    <w:rsid w:val="00390BFA"/>
    <w:rsid w:val="00390E95"/>
    <w:rsid w:val="0039130C"/>
    <w:rsid w:val="00391641"/>
    <w:rsid w:val="00391BBB"/>
    <w:rsid w:val="00391C73"/>
    <w:rsid w:val="00391EC8"/>
    <w:rsid w:val="003920D9"/>
    <w:rsid w:val="003920DD"/>
    <w:rsid w:val="00392149"/>
    <w:rsid w:val="003922D3"/>
    <w:rsid w:val="00392330"/>
    <w:rsid w:val="00392AB5"/>
    <w:rsid w:val="00392AF9"/>
    <w:rsid w:val="00392BC7"/>
    <w:rsid w:val="00392FB5"/>
    <w:rsid w:val="00393241"/>
    <w:rsid w:val="00393343"/>
    <w:rsid w:val="00393A4D"/>
    <w:rsid w:val="00393C09"/>
    <w:rsid w:val="00393D14"/>
    <w:rsid w:val="00393E89"/>
    <w:rsid w:val="00394385"/>
    <w:rsid w:val="003951DB"/>
    <w:rsid w:val="0039545D"/>
    <w:rsid w:val="00395729"/>
    <w:rsid w:val="00395900"/>
    <w:rsid w:val="003959A6"/>
    <w:rsid w:val="00395C59"/>
    <w:rsid w:val="00395C7A"/>
    <w:rsid w:val="00395D72"/>
    <w:rsid w:val="00395D8A"/>
    <w:rsid w:val="00396063"/>
    <w:rsid w:val="0039613C"/>
    <w:rsid w:val="0039621A"/>
    <w:rsid w:val="003963A3"/>
    <w:rsid w:val="003963BF"/>
    <w:rsid w:val="0039640E"/>
    <w:rsid w:val="003964F0"/>
    <w:rsid w:val="00396798"/>
    <w:rsid w:val="00396B74"/>
    <w:rsid w:val="00396B91"/>
    <w:rsid w:val="00396EA1"/>
    <w:rsid w:val="003972F6"/>
    <w:rsid w:val="0039745B"/>
    <w:rsid w:val="0039762D"/>
    <w:rsid w:val="003976BF"/>
    <w:rsid w:val="00397745"/>
    <w:rsid w:val="0039779F"/>
    <w:rsid w:val="00397975"/>
    <w:rsid w:val="00397980"/>
    <w:rsid w:val="00397996"/>
    <w:rsid w:val="00397C48"/>
    <w:rsid w:val="003A019C"/>
    <w:rsid w:val="003A04E8"/>
    <w:rsid w:val="003A04EE"/>
    <w:rsid w:val="003A05D1"/>
    <w:rsid w:val="003A0896"/>
    <w:rsid w:val="003A08C2"/>
    <w:rsid w:val="003A116A"/>
    <w:rsid w:val="003A1224"/>
    <w:rsid w:val="003A133B"/>
    <w:rsid w:val="003A1774"/>
    <w:rsid w:val="003A1C33"/>
    <w:rsid w:val="003A1D29"/>
    <w:rsid w:val="003A1DD5"/>
    <w:rsid w:val="003A1E17"/>
    <w:rsid w:val="003A1E9C"/>
    <w:rsid w:val="003A20E2"/>
    <w:rsid w:val="003A2544"/>
    <w:rsid w:val="003A26A9"/>
    <w:rsid w:val="003A28E0"/>
    <w:rsid w:val="003A28E1"/>
    <w:rsid w:val="003A2C22"/>
    <w:rsid w:val="003A34A4"/>
    <w:rsid w:val="003A36D1"/>
    <w:rsid w:val="003A37FE"/>
    <w:rsid w:val="003A3ABC"/>
    <w:rsid w:val="003A3AC1"/>
    <w:rsid w:val="003A3C9A"/>
    <w:rsid w:val="003A3D0A"/>
    <w:rsid w:val="003A3DA0"/>
    <w:rsid w:val="003A41C8"/>
    <w:rsid w:val="003A4503"/>
    <w:rsid w:val="003A4698"/>
    <w:rsid w:val="003A46D5"/>
    <w:rsid w:val="003A4896"/>
    <w:rsid w:val="003A4C17"/>
    <w:rsid w:val="003A4E02"/>
    <w:rsid w:val="003A547A"/>
    <w:rsid w:val="003A5E0E"/>
    <w:rsid w:val="003A6474"/>
    <w:rsid w:val="003A670F"/>
    <w:rsid w:val="003A6789"/>
    <w:rsid w:val="003A681A"/>
    <w:rsid w:val="003A71C5"/>
    <w:rsid w:val="003A71E8"/>
    <w:rsid w:val="003A7282"/>
    <w:rsid w:val="003A733F"/>
    <w:rsid w:val="003A75C8"/>
    <w:rsid w:val="003A7642"/>
    <w:rsid w:val="003A7748"/>
    <w:rsid w:val="003A7A36"/>
    <w:rsid w:val="003A7BB1"/>
    <w:rsid w:val="003A7C22"/>
    <w:rsid w:val="003A7E7E"/>
    <w:rsid w:val="003B00A4"/>
    <w:rsid w:val="003B01EC"/>
    <w:rsid w:val="003B0260"/>
    <w:rsid w:val="003B03B8"/>
    <w:rsid w:val="003B0595"/>
    <w:rsid w:val="003B0700"/>
    <w:rsid w:val="003B0CA6"/>
    <w:rsid w:val="003B0CDA"/>
    <w:rsid w:val="003B0F17"/>
    <w:rsid w:val="003B0F4B"/>
    <w:rsid w:val="003B1054"/>
    <w:rsid w:val="003B10D1"/>
    <w:rsid w:val="003B121D"/>
    <w:rsid w:val="003B1AA7"/>
    <w:rsid w:val="003B1AD8"/>
    <w:rsid w:val="003B1FF9"/>
    <w:rsid w:val="003B23BB"/>
    <w:rsid w:val="003B2AB5"/>
    <w:rsid w:val="003B2BF8"/>
    <w:rsid w:val="003B2DE8"/>
    <w:rsid w:val="003B31BB"/>
    <w:rsid w:val="003B3B04"/>
    <w:rsid w:val="003B411E"/>
    <w:rsid w:val="003B4266"/>
    <w:rsid w:val="003B459C"/>
    <w:rsid w:val="003B4828"/>
    <w:rsid w:val="003B51B8"/>
    <w:rsid w:val="003B542D"/>
    <w:rsid w:val="003B55EB"/>
    <w:rsid w:val="003B55F5"/>
    <w:rsid w:val="003B58DB"/>
    <w:rsid w:val="003B5A9F"/>
    <w:rsid w:val="003B5D36"/>
    <w:rsid w:val="003B60B5"/>
    <w:rsid w:val="003B61CC"/>
    <w:rsid w:val="003B652D"/>
    <w:rsid w:val="003B658C"/>
    <w:rsid w:val="003B67BB"/>
    <w:rsid w:val="003B6800"/>
    <w:rsid w:val="003B6975"/>
    <w:rsid w:val="003B6C28"/>
    <w:rsid w:val="003B6DFA"/>
    <w:rsid w:val="003B7987"/>
    <w:rsid w:val="003B7A52"/>
    <w:rsid w:val="003B7EF6"/>
    <w:rsid w:val="003C0152"/>
    <w:rsid w:val="003C02C3"/>
    <w:rsid w:val="003C042C"/>
    <w:rsid w:val="003C043D"/>
    <w:rsid w:val="003C0731"/>
    <w:rsid w:val="003C0BE1"/>
    <w:rsid w:val="003C0FD0"/>
    <w:rsid w:val="003C10F5"/>
    <w:rsid w:val="003C150D"/>
    <w:rsid w:val="003C1673"/>
    <w:rsid w:val="003C16A0"/>
    <w:rsid w:val="003C1C63"/>
    <w:rsid w:val="003C1F3B"/>
    <w:rsid w:val="003C225D"/>
    <w:rsid w:val="003C258C"/>
    <w:rsid w:val="003C25C4"/>
    <w:rsid w:val="003C25EE"/>
    <w:rsid w:val="003C2638"/>
    <w:rsid w:val="003C2739"/>
    <w:rsid w:val="003C291D"/>
    <w:rsid w:val="003C2CF8"/>
    <w:rsid w:val="003C33F6"/>
    <w:rsid w:val="003C3486"/>
    <w:rsid w:val="003C3488"/>
    <w:rsid w:val="003C3BE7"/>
    <w:rsid w:val="003C3F42"/>
    <w:rsid w:val="003C4542"/>
    <w:rsid w:val="003C46B5"/>
    <w:rsid w:val="003C4734"/>
    <w:rsid w:val="003C49E3"/>
    <w:rsid w:val="003C4D8B"/>
    <w:rsid w:val="003C5067"/>
    <w:rsid w:val="003C5101"/>
    <w:rsid w:val="003C568E"/>
    <w:rsid w:val="003C5890"/>
    <w:rsid w:val="003C58EF"/>
    <w:rsid w:val="003C5BE9"/>
    <w:rsid w:val="003C5C38"/>
    <w:rsid w:val="003C5C6B"/>
    <w:rsid w:val="003C5D22"/>
    <w:rsid w:val="003C61F8"/>
    <w:rsid w:val="003C6504"/>
    <w:rsid w:val="003C6758"/>
    <w:rsid w:val="003C6839"/>
    <w:rsid w:val="003C6C6F"/>
    <w:rsid w:val="003C6CB1"/>
    <w:rsid w:val="003C6D31"/>
    <w:rsid w:val="003C70D8"/>
    <w:rsid w:val="003C70F3"/>
    <w:rsid w:val="003C72F8"/>
    <w:rsid w:val="003C761C"/>
    <w:rsid w:val="003C7656"/>
    <w:rsid w:val="003C7968"/>
    <w:rsid w:val="003C7A4B"/>
    <w:rsid w:val="003C7C8C"/>
    <w:rsid w:val="003C7DFA"/>
    <w:rsid w:val="003C7EE7"/>
    <w:rsid w:val="003D0519"/>
    <w:rsid w:val="003D05DC"/>
    <w:rsid w:val="003D0611"/>
    <w:rsid w:val="003D07CB"/>
    <w:rsid w:val="003D07FC"/>
    <w:rsid w:val="003D0ECD"/>
    <w:rsid w:val="003D152E"/>
    <w:rsid w:val="003D189E"/>
    <w:rsid w:val="003D19B5"/>
    <w:rsid w:val="003D1BE8"/>
    <w:rsid w:val="003D1DFE"/>
    <w:rsid w:val="003D1EF9"/>
    <w:rsid w:val="003D234A"/>
    <w:rsid w:val="003D2381"/>
    <w:rsid w:val="003D278E"/>
    <w:rsid w:val="003D27C3"/>
    <w:rsid w:val="003D2A5F"/>
    <w:rsid w:val="003D2E2A"/>
    <w:rsid w:val="003D32D0"/>
    <w:rsid w:val="003D32FE"/>
    <w:rsid w:val="003D33D3"/>
    <w:rsid w:val="003D3441"/>
    <w:rsid w:val="003D3664"/>
    <w:rsid w:val="003D3A47"/>
    <w:rsid w:val="003D3BA2"/>
    <w:rsid w:val="003D43E7"/>
    <w:rsid w:val="003D4495"/>
    <w:rsid w:val="003D45D5"/>
    <w:rsid w:val="003D47AF"/>
    <w:rsid w:val="003D480E"/>
    <w:rsid w:val="003D4891"/>
    <w:rsid w:val="003D48D0"/>
    <w:rsid w:val="003D49B5"/>
    <w:rsid w:val="003D4E05"/>
    <w:rsid w:val="003D525C"/>
    <w:rsid w:val="003D55D1"/>
    <w:rsid w:val="003D6127"/>
    <w:rsid w:val="003D6289"/>
    <w:rsid w:val="003D69D8"/>
    <w:rsid w:val="003D6A69"/>
    <w:rsid w:val="003D71DA"/>
    <w:rsid w:val="003D7658"/>
    <w:rsid w:val="003D76B7"/>
    <w:rsid w:val="003D7794"/>
    <w:rsid w:val="003D7808"/>
    <w:rsid w:val="003D795C"/>
    <w:rsid w:val="003D79A6"/>
    <w:rsid w:val="003D7B26"/>
    <w:rsid w:val="003D7B5F"/>
    <w:rsid w:val="003D7BFC"/>
    <w:rsid w:val="003D7D85"/>
    <w:rsid w:val="003E0549"/>
    <w:rsid w:val="003E0A79"/>
    <w:rsid w:val="003E0D16"/>
    <w:rsid w:val="003E12C9"/>
    <w:rsid w:val="003E1794"/>
    <w:rsid w:val="003E1DA9"/>
    <w:rsid w:val="003E1FB8"/>
    <w:rsid w:val="003E22F0"/>
    <w:rsid w:val="003E2CD2"/>
    <w:rsid w:val="003E2D55"/>
    <w:rsid w:val="003E2D8C"/>
    <w:rsid w:val="003E2F44"/>
    <w:rsid w:val="003E36CB"/>
    <w:rsid w:val="003E3734"/>
    <w:rsid w:val="003E37C4"/>
    <w:rsid w:val="003E3928"/>
    <w:rsid w:val="003E3995"/>
    <w:rsid w:val="003E39B2"/>
    <w:rsid w:val="003E3AB2"/>
    <w:rsid w:val="003E426F"/>
    <w:rsid w:val="003E4B12"/>
    <w:rsid w:val="003E4B46"/>
    <w:rsid w:val="003E5178"/>
    <w:rsid w:val="003E5399"/>
    <w:rsid w:val="003E557A"/>
    <w:rsid w:val="003E57E9"/>
    <w:rsid w:val="003E5AEA"/>
    <w:rsid w:val="003E5AF0"/>
    <w:rsid w:val="003E5CF6"/>
    <w:rsid w:val="003E5D1C"/>
    <w:rsid w:val="003E5E20"/>
    <w:rsid w:val="003E608F"/>
    <w:rsid w:val="003E65DA"/>
    <w:rsid w:val="003E6730"/>
    <w:rsid w:val="003E68F4"/>
    <w:rsid w:val="003E6B5A"/>
    <w:rsid w:val="003E6B77"/>
    <w:rsid w:val="003E6C91"/>
    <w:rsid w:val="003E6DF8"/>
    <w:rsid w:val="003E6F1D"/>
    <w:rsid w:val="003E7C89"/>
    <w:rsid w:val="003F0321"/>
    <w:rsid w:val="003F0339"/>
    <w:rsid w:val="003F04BC"/>
    <w:rsid w:val="003F06CE"/>
    <w:rsid w:val="003F0E0D"/>
    <w:rsid w:val="003F0FC7"/>
    <w:rsid w:val="003F1048"/>
    <w:rsid w:val="003F116E"/>
    <w:rsid w:val="003F118D"/>
    <w:rsid w:val="003F1230"/>
    <w:rsid w:val="003F1495"/>
    <w:rsid w:val="003F1775"/>
    <w:rsid w:val="003F25FD"/>
    <w:rsid w:val="003F281F"/>
    <w:rsid w:val="003F2825"/>
    <w:rsid w:val="003F2E8D"/>
    <w:rsid w:val="003F306E"/>
    <w:rsid w:val="003F3076"/>
    <w:rsid w:val="003F3476"/>
    <w:rsid w:val="003F356C"/>
    <w:rsid w:val="003F3658"/>
    <w:rsid w:val="003F37B5"/>
    <w:rsid w:val="003F3A4C"/>
    <w:rsid w:val="003F3AEE"/>
    <w:rsid w:val="003F3C29"/>
    <w:rsid w:val="003F3C62"/>
    <w:rsid w:val="003F3DA9"/>
    <w:rsid w:val="003F3E92"/>
    <w:rsid w:val="003F4350"/>
    <w:rsid w:val="003F485E"/>
    <w:rsid w:val="003F4874"/>
    <w:rsid w:val="003F4B0C"/>
    <w:rsid w:val="003F4B32"/>
    <w:rsid w:val="003F4CC0"/>
    <w:rsid w:val="003F4CC2"/>
    <w:rsid w:val="003F4DD8"/>
    <w:rsid w:val="003F5251"/>
    <w:rsid w:val="003F52C3"/>
    <w:rsid w:val="003F544F"/>
    <w:rsid w:val="003F5688"/>
    <w:rsid w:val="003F56E6"/>
    <w:rsid w:val="003F57B8"/>
    <w:rsid w:val="003F596B"/>
    <w:rsid w:val="003F61CE"/>
    <w:rsid w:val="003F630E"/>
    <w:rsid w:val="003F66A1"/>
    <w:rsid w:val="003F673E"/>
    <w:rsid w:val="003F68FB"/>
    <w:rsid w:val="003F6B21"/>
    <w:rsid w:val="003F6BD8"/>
    <w:rsid w:val="003F6F37"/>
    <w:rsid w:val="003F6F3D"/>
    <w:rsid w:val="003F7290"/>
    <w:rsid w:val="003F7743"/>
    <w:rsid w:val="003F7985"/>
    <w:rsid w:val="003F7C83"/>
    <w:rsid w:val="003F7E7E"/>
    <w:rsid w:val="003F7F8C"/>
    <w:rsid w:val="004001EE"/>
    <w:rsid w:val="00400231"/>
    <w:rsid w:val="00400286"/>
    <w:rsid w:val="00400AE7"/>
    <w:rsid w:val="00400B57"/>
    <w:rsid w:val="00400F5C"/>
    <w:rsid w:val="004013E1"/>
    <w:rsid w:val="0040141D"/>
    <w:rsid w:val="0040151B"/>
    <w:rsid w:val="004015D5"/>
    <w:rsid w:val="004015F9"/>
    <w:rsid w:val="004017F4"/>
    <w:rsid w:val="00401CB2"/>
    <w:rsid w:val="00402192"/>
    <w:rsid w:val="00402211"/>
    <w:rsid w:val="004029AC"/>
    <w:rsid w:val="00402E99"/>
    <w:rsid w:val="00402F0F"/>
    <w:rsid w:val="00403614"/>
    <w:rsid w:val="00403837"/>
    <w:rsid w:val="00403C86"/>
    <w:rsid w:val="00404029"/>
    <w:rsid w:val="00404157"/>
    <w:rsid w:val="004042A0"/>
    <w:rsid w:val="0040434A"/>
    <w:rsid w:val="00404363"/>
    <w:rsid w:val="004045DC"/>
    <w:rsid w:val="004046DA"/>
    <w:rsid w:val="0040499A"/>
    <w:rsid w:val="00404A20"/>
    <w:rsid w:val="00404A9F"/>
    <w:rsid w:val="00404F2C"/>
    <w:rsid w:val="0040512A"/>
    <w:rsid w:val="00405451"/>
    <w:rsid w:val="004057CE"/>
    <w:rsid w:val="00405882"/>
    <w:rsid w:val="00405AC7"/>
    <w:rsid w:val="00405E42"/>
    <w:rsid w:val="00405F28"/>
    <w:rsid w:val="004060B8"/>
    <w:rsid w:val="00406BB0"/>
    <w:rsid w:val="00406FD8"/>
    <w:rsid w:val="004076A7"/>
    <w:rsid w:val="004076D9"/>
    <w:rsid w:val="004077E9"/>
    <w:rsid w:val="00407ACA"/>
    <w:rsid w:val="00407DDB"/>
    <w:rsid w:val="00407E8B"/>
    <w:rsid w:val="00410021"/>
    <w:rsid w:val="004101FB"/>
    <w:rsid w:val="004103D1"/>
    <w:rsid w:val="00410583"/>
    <w:rsid w:val="0041066E"/>
    <w:rsid w:val="0041081D"/>
    <w:rsid w:val="004109B2"/>
    <w:rsid w:val="00410CD6"/>
    <w:rsid w:val="00410CDA"/>
    <w:rsid w:val="00410F1E"/>
    <w:rsid w:val="00411073"/>
    <w:rsid w:val="004110BF"/>
    <w:rsid w:val="0041140A"/>
    <w:rsid w:val="004114A6"/>
    <w:rsid w:val="00411BF7"/>
    <w:rsid w:val="0041233E"/>
    <w:rsid w:val="00412564"/>
    <w:rsid w:val="004126CE"/>
    <w:rsid w:val="00412B58"/>
    <w:rsid w:val="0041301D"/>
    <w:rsid w:val="004130C4"/>
    <w:rsid w:val="0041353A"/>
    <w:rsid w:val="00413747"/>
    <w:rsid w:val="0041376C"/>
    <w:rsid w:val="00413872"/>
    <w:rsid w:val="0041396C"/>
    <w:rsid w:val="00413BA0"/>
    <w:rsid w:val="00413E39"/>
    <w:rsid w:val="00413F97"/>
    <w:rsid w:val="0041450F"/>
    <w:rsid w:val="00414880"/>
    <w:rsid w:val="00414E43"/>
    <w:rsid w:val="00414F18"/>
    <w:rsid w:val="00414F70"/>
    <w:rsid w:val="004151A5"/>
    <w:rsid w:val="00415246"/>
    <w:rsid w:val="0041535E"/>
    <w:rsid w:val="00415404"/>
    <w:rsid w:val="004155CD"/>
    <w:rsid w:val="004155D2"/>
    <w:rsid w:val="004155D3"/>
    <w:rsid w:val="004160F0"/>
    <w:rsid w:val="004161C3"/>
    <w:rsid w:val="00416326"/>
    <w:rsid w:val="004164C0"/>
    <w:rsid w:val="004165A8"/>
    <w:rsid w:val="004169C2"/>
    <w:rsid w:val="00416AB1"/>
    <w:rsid w:val="004171C0"/>
    <w:rsid w:val="00417376"/>
    <w:rsid w:val="00417465"/>
    <w:rsid w:val="004177A6"/>
    <w:rsid w:val="00417944"/>
    <w:rsid w:val="00417BBA"/>
    <w:rsid w:val="00417CB8"/>
    <w:rsid w:val="00417CF3"/>
    <w:rsid w:val="00417D0A"/>
    <w:rsid w:val="00417D4D"/>
    <w:rsid w:val="00417DB7"/>
    <w:rsid w:val="00417F74"/>
    <w:rsid w:val="00420154"/>
    <w:rsid w:val="004207E0"/>
    <w:rsid w:val="00420AE9"/>
    <w:rsid w:val="00420CC5"/>
    <w:rsid w:val="00421530"/>
    <w:rsid w:val="004218D9"/>
    <w:rsid w:val="00421A4C"/>
    <w:rsid w:val="00421B21"/>
    <w:rsid w:val="00422153"/>
    <w:rsid w:val="00422516"/>
    <w:rsid w:val="00422D11"/>
    <w:rsid w:val="00422EC6"/>
    <w:rsid w:val="004232F1"/>
    <w:rsid w:val="00423449"/>
    <w:rsid w:val="0042348A"/>
    <w:rsid w:val="004235D5"/>
    <w:rsid w:val="004236D6"/>
    <w:rsid w:val="0042388E"/>
    <w:rsid w:val="00423A6A"/>
    <w:rsid w:val="004240CC"/>
    <w:rsid w:val="00424220"/>
    <w:rsid w:val="004246E5"/>
    <w:rsid w:val="004247F3"/>
    <w:rsid w:val="004248B2"/>
    <w:rsid w:val="00424B18"/>
    <w:rsid w:val="00424BA5"/>
    <w:rsid w:val="00424D29"/>
    <w:rsid w:val="0042538F"/>
    <w:rsid w:val="00425941"/>
    <w:rsid w:val="00425C7D"/>
    <w:rsid w:val="00425F57"/>
    <w:rsid w:val="0042600E"/>
    <w:rsid w:val="0042630F"/>
    <w:rsid w:val="00426531"/>
    <w:rsid w:val="0042660C"/>
    <w:rsid w:val="00426858"/>
    <w:rsid w:val="00426B75"/>
    <w:rsid w:val="00426BE2"/>
    <w:rsid w:val="00426C5D"/>
    <w:rsid w:val="00426D3A"/>
    <w:rsid w:val="00426D76"/>
    <w:rsid w:val="00427072"/>
    <w:rsid w:val="00427227"/>
    <w:rsid w:val="0042783D"/>
    <w:rsid w:val="004278D3"/>
    <w:rsid w:val="00427B84"/>
    <w:rsid w:val="004302A4"/>
    <w:rsid w:val="00431178"/>
    <w:rsid w:val="00431815"/>
    <w:rsid w:val="00431BC4"/>
    <w:rsid w:val="00432416"/>
    <w:rsid w:val="004325CD"/>
    <w:rsid w:val="00432642"/>
    <w:rsid w:val="00432939"/>
    <w:rsid w:val="004332C7"/>
    <w:rsid w:val="004332D3"/>
    <w:rsid w:val="00433758"/>
    <w:rsid w:val="004337CC"/>
    <w:rsid w:val="00433AAC"/>
    <w:rsid w:val="00433E0D"/>
    <w:rsid w:val="00433EF3"/>
    <w:rsid w:val="004342E2"/>
    <w:rsid w:val="004343AB"/>
    <w:rsid w:val="004343D8"/>
    <w:rsid w:val="004347D1"/>
    <w:rsid w:val="00434946"/>
    <w:rsid w:val="004349BE"/>
    <w:rsid w:val="004349C0"/>
    <w:rsid w:val="00434AB1"/>
    <w:rsid w:val="00435098"/>
    <w:rsid w:val="004350A4"/>
    <w:rsid w:val="0043593C"/>
    <w:rsid w:val="00435D9A"/>
    <w:rsid w:val="004360B1"/>
    <w:rsid w:val="004362B8"/>
    <w:rsid w:val="0043635B"/>
    <w:rsid w:val="004364FE"/>
    <w:rsid w:val="00436551"/>
    <w:rsid w:val="004367A6"/>
    <w:rsid w:val="00436AF2"/>
    <w:rsid w:val="00436D32"/>
    <w:rsid w:val="00436EBF"/>
    <w:rsid w:val="00437017"/>
    <w:rsid w:val="0043715D"/>
    <w:rsid w:val="00437189"/>
    <w:rsid w:val="004371E9"/>
    <w:rsid w:val="004372F1"/>
    <w:rsid w:val="00437650"/>
    <w:rsid w:val="0043771C"/>
    <w:rsid w:val="00437889"/>
    <w:rsid w:val="004378F9"/>
    <w:rsid w:val="00437B37"/>
    <w:rsid w:val="00437BD3"/>
    <w:rsid w:val="00440127"/>
    <w:rsid w:val="0044030D"/>
    <w:rsid w:val="00440383"/>
    <w:rsid w:val="0044045C"/>
    <w:rsid w:val="0044045E"/>
    <w:rsid w:val="00440488"/>
    <w:rsid w:val="004404CF"/>
    <w:rsid w:val="004405A7"/>
    <w:rsid w:val="004409A2"/>
    <w:rsid w:val="00440A2C"/>
    <w:rsid w:val="00440A4D"/>
    <w:rsid w:val="00440BC0"/>
    <w:rsid w:val="00441049"/>
    <w:rsid w:val="00441098"/>
    <w:rsid w:val="00441130"/>
    <w:rsid w:val="00441590"/>
    <w:rsid w:val="004417FA"/>
    <w:rsid w:val="00441A98"/>
    <w:rsid w:val="00441B83"/>
    <w:rsid w:val="00441D5E"/>
    <w:rsid w:val="004422A8"/>
    <w:rsid w:val="0044237C"/>
    <w:rsid w:val="0044293C"/>
    <w:rsid w:val="00442A51"/>
    <w:rsid w:val="00442AE9"/>
    <w:rsid w:val="00442D8C"/>
    <w:rsid w:val="00442FA5"/>
    <w:rsid w:val="00443228"/>
    <w:rsid w:val="00443302"/>
    <w:rsid w:val="00443526"/>
    <w:rsid w:val="00443641"/>
    <w:rsid w:val="0044397A"/>
    <w:rsid w:val="00443C98"/>
    <w:rsid w:val="00443F93"/>
    <w:rsid w:val="004440BA"/>
    <w:rsid w:val="004440C4"/>
    <w:rsid w:val="00444558"/>
    <w:rsid w:val="00444D0E"/>
    <w:rsid w:val="00444D23"/>
    <w:rsid w:val="00444FEC"/>
    <w:rsid w:val="00445166"/>
    <w:rsid w:val="004459B2"/>
    <w:rsid w:val="00445AEC"/>
    <w:rsid w:val="00445EFB"/>
    <w:rsid w:val="004460BC"/>
    <w:rsid w:val="004460D9"/>
    <w:rsid w:val="004461A3"/>
    <w:rsid w:val="004464A0"/>
    <w:rsid w:val="00446689"/>
    <w:rsid w:val="0044683C"/>
    <w:rsid w:val="00446C11"/>
    <w:rsid w:val="00446FCE"/>
    <w:rsid w:val="0044743F"/>
    <w:rsid w:val="004477C1"/>
    <w:rsid w:val="004478DF"/>
    <w:rsid w:val="00450034"/>
    <w:rsid w:val="004502B2"/>
    <w:rsid w:val="0045048E"/>
    <w:rsid w:val="00450A63"/>
    <w:rsid w:val="00450B4D"/>
    <w:rsid w:val="00450B97"/>
    <w:rsid w:val="00450CA0"/>
    <w:rsid w:val="00450DB2"/>
    <w:rsid w:val="0045111F"/>
    <w:rsid w:val="004513DA"/>
    <w:rsid w:val="0045174E"/>
    <w:rsid w:val="0045184A"/>
    <w:rsid w:val="00452486"/>
    <w:rsid w:val="004527CA"/>
    <w:rsid w:val="00452A35"/>
    <w:rsid w:val="0045313E"/>
    <w:rsid w:val="00453356"/>
    <w:rsid w:val="00453D73"/>
    <w:rsid w:val="00453DC6"/>
    <w:rsid w:val="00453F29"/>
    <w:rsid w:val="0045464A"/>
    <w:rsid w:val="00454F26"/>
    <w:rsid w:val="004551F4"/>
    <w:rsid w:val="0045533C"/>
    <w:rsid w:val="0045535C"/>
    <w:rsid w:val="00455492"/>
    <w:rsid w:val="004559EB"/>
    <w:rsid w:val="00455CFE"/>
    <w:rsid w:val="00455F83"/>
    <w:rsid w:val="00456670"/>
    <w:rsid w:val="00456B2D"/>
    <w:rsid w:val="00456C67"/>
    <w:rsid w:val="00456D8B"/>
    <w:rsid w:val="00457174"/>
    <w:rsid w:val="00457197"/>
    <w:rsid w:val="004571EF"/>
    <w:rsid w:val="0045756A"/>
    <w:rsid w:val="004577AA"/>
    <w:rsid w:val="00457B15"/>
    <w:rsid w:val="00457EDA"/>
    <w:rsid w:val="0046005A"/>
    <w:rsid w:val="004600FB"/>
    <w:rsid w:val="004606ED"/>
    <w:rsid w:val="00460750"/>
    <w:rsid w:val="004607F0"/>
    <w:rsid w:val="00460947"/>
    <w:rsid w:val="00460A69"/>
    <w:rsid w:val="00460BA9"/>
    <w:rsid w:val="00460D15"/>
    <w:rsid w:val="00460E87"/>
    <w:rsid w:val="00460FE8"/>
    <w:rsid w:val="0046106E"/>
    <w:rsid w:val="00461702"/>
    <w:rsid w:val="004618F0"/>
    <w:rsid w:val="00461BC2"/>
    <w:rsid w:val="004622DB"/>
    <w:rsid w:val="00462493"/>
    <w:rsid w:val="00462550"/>
    <w:rsid w:val="004626AC"/>
    <w:rsid w:val="004627B4"/>
    <w:rsid w:val="0046289D"/>
    <w:rsid w:val="004628CC"/>
    <w:rsid w:val="00462B0C"/>
    <w:rsid w:val="00462E60"/>
    <w:rsid w:val="00462F29"/>
    <w:rsid w:val="0046317D"/>
    <w:rsid w:val="0046326E"/>
    <w:rsid w:val="00463334"/>
    <w:rsid w:val="00463622"/>
    <w:rsid w:val="00463A17"/>
    <w:rsid w:val="00463BE0"/>
    <w:rsid w:val="00463D4C"/>
    <w:rsid w:val="0046408D"/>
    <w:rsid w:val="00464123"/>
    <w:rsid w:val="00464309"/>
    <w:rsid w:val="0046455C"/>
    <w:rsid w:val="00464916"/>
    <w:rsid w:val="004649CA"/>
    <w:rsid w:val="00464CB9"/>
    <w:rsid w:val="00464F76"/>
    <w:rsid w:val="00464FEF"/>
    <w:rsid w:val="0046502B"/>
    <w:rsid w:val="00465066"/>
    <w:rsid w:val="00465766"/>
    <w:rsid w:val="00465985"/>
    <w:rsid w:val="004659C0"/>
    <w:rsid w:val="004659E4"/>
    <w:rsid w:val="00465A7C"/>
    <w:rsid w:val="00465B00"/>
    <w:rsid w:val="0046608D"/>
    <w:rsid w:val="004661BC"/>
    <w:rsid w:val="004662A4"/>
    <w:rsid w:val="004662E7"/>
    <w:rsid w:val="004664FE"/>
    <w:rsid w:val="00466941"/>
    <w:rsid w:val="00466E2B"/>
    <w:rsid w:val="00466EA0"/>
    <w:rsid w:val="004670A6"/>
    <w:rsid w:val="004674FA"/>
    <w:rsid w:val="0046762E"/>
    <w:rsid w:val="00467DBD"/>
    <w:rsid w:val="00467FE5"/>
    <w:rsid w:val="00470639"/>
    <w:rsid w:val="00470757"/>
    <w:rsid w:val="00470C19"/>
    <w:rsid w:val="00470C57"/>
    <w:rsid w:val="00471311"/>
    <w:rsid w:val="004717D6"/>
    <w:rsid w:val="004719F8"/>
    <w:rsid w:val="00471A21"/>
    <w:rsid w:val="00471B38"/>
    <w:rsid w:val="00471D1D"/>
    <w:rsid w:val="00471D6E"/>
    <w:rsid w:val="0047245D"/>
    <w:rsid w:val="004725B5"/>
    <w:rsid w:val="004734F8"/>
    <w:rsid w:val="004736EE"/>
    <w:rsid w:val="0047375C"/>
    <w:rsid w:val="004738C6"/>
    <w:rsid w:val="0047394D"/>
    <w:rsid w:val="0047398A"/>
    <w:rsid w:val="00473B31"/>
    <w:rsid w:val="00473C2D"/>
    <w:rsid w:val="00473D5E"/>
    <w:rsid w:val="00473EAC"/>
    <w:rsid w:val="0047428D"/>
    <w:rsid w:val="0047434F"/>
    <w:rsid w:val="00474447"/>
    <w:rsid w:val="00474573"/>
    <w:rsid w:val="004747C6"/>
    <w:rsid w:val="00474926"/>
    <w:rsid w:val="00474A25"/>
    <w:rsid w:val="00474FA5"/>
    <w:rsid w:val="00475276"/>
    <w:rsid w:val="004757A9"/>
    <w:rsid w:val="0047595E"/>
    <w:rsid w:val="00475D81"/>
    <w:rsid w:val="00476128"/>
    <w:rsid w:val="004761FD"/>
    <w:rsid w:val="00476561"/>
    <w:rsid w:val="004765EA"/>
    <w:rsid w:val="00476E41"/>
    <w:rsid w:val="004778E7"/>
    <w:rsid w:val="00477ACF"/>
    <w:rsid w:val="00477B17"/>
    <w:rsid w:val="00477D02"/>
    <w:rsid w:val="00477D37"/>
    <w:rsid w:val="00480300"/>
    <w:rsid w:val="0048033B"/>
    <w:rsid w:val="00480395"/>
    <w:rsid w:val="004803AF"/>
    <w:rsid w:val="004807E3"/>
    <w:rsid w:val="00480D5C"/>
    <w:rsid w:val="00480D95"/>
    <w:rsid w:val="00480E55"/>
    <w:rsid w:val="00480EB8"/>
    <w:rsid w:val="0048102C"/>
    <w:rsid w:val="004810FF"/>
    <w:rsid w:val="00481576"/>
    <w:rsid w:val="0048157D"/>
    <w:rsid w:val="0048170B"/>
    <w:rsid w:val="00481AA2"/>
    <w:rsid w:val="00481D5B"/>
    <w:rsid w:val="00481E67"/>
    <w:rsid w:val="00481FD4"/>
    <w:rsid w:val="004824EF"/>
    <w:rsid w:val="00482694"/>
    <w:rsid w:val="00482854"/>
    <w:rsid w:val="00482875"/>
    <w:rsid w:val="00482E6E"/>
    <w:rsid w:val="00482F93"/>
    <w:rsid w:val="004835B7"/>
    <w:rsid w:val="004835E6"/>
    <w:rsid w:val="00483822"/>
    <w:rsid w:val="00483857"/>
    <w:rsid w:val="00483E0B"/>
    <w:rsid w:val="00483E9D"/>
    <w:rsid w:val="00483FDB"/>
    <w:rsid w:val="004840A7"/>
    <w:rsid w:val="004848D5"/>
    <w:rsid w:val="00484C7E"/>
    <w:rsid w:val="00484D0F"/>
    <w:rsid w:val="00484D49"/>
    <w:rsid w:val="0048527B"/>
    <w:rsid w:val="00485345"/>
    <w:rsid w:val="00485488"/>
    <w:rsid w:val="00485700"/>
    <w:rsid w:val="004858E3"/>
    <w:rsid w:val="00485A8C"/>
    <w:rsid w:val="0048601B"/>
    <w:rsid w:val="0048610A"/>
    <w:rsid w:val="00486344"/>
    <w:rsid w:val="004866DC"/>
    <w:rsid w:val="00486953"/>
    <w:rsid w:val="004869B2"/>
    <w:rsid w:val="00486B8F"/>
    <w:rsid w:val="00486E4F"/>
    <w:rsid w:val="004876D7"/>
    <w:rsid w:val="0048771B"/>
    <w:rsid w:val="00487730"/>
    <w:rsid w:val="00487A40"/>
    <w:rsid w:val="00487BDB"/>
    <w:rsid w:val="00487C4E"/>
    <w:rsid w:val="00490067"/>
    <w:rsid w:val="00490241"/>
    <w:rsid w:val="00490281"/>
    <w:rsid w:val="00490590"/>
    <w:rsid w:val="0049061D"/>
    <w:rsid w:val="00490990"/>
    <w:rsid w:val="00490F05"/>
    <w:rsid w:val="0049129D"/>
    <w:rsid w:val="0049149F"/>
    <w:rsid w:val="0049175D"/>
    <w:rsid w:val="004918D8"/>
    <w:rsid w:val="00491AE5"/>
    <w:rsid w:val="00491B83"/>
    <w:rsid w:val="00491D14"/>
    <w:rsid w:val="00491ECE"/>
    <w:rsid w:val="0049200D"/>
    <w:rsid w:val="004921F5"/>
    <w:rsid w:val="00492416"/>
    <w:rsid w:val="0049259A"/>
    <w:rsid w:val="0049334E"/>
    <w:rsid w:val="00493543"/>
    <w:rsid w:val="00493863"/>
    <w:rsid w:val="00493B63"/>
    <w:rsid w:val="00493D1C"/>
    <w:rsid w:val="00493D8C"/>
    <w:rsid w:val="00494151"/>
    <w:rsid w:val="00494249"/>
    <w:rsid w:val="004944F5"/>
    <w:rsid w:val="0049471F"/>
    <w:rsid w:val="00494CC6"/>
    <w:rsid w:val="00494D48"/>
    <w:rsid w:val="00494F62"/>
    <w:rsid w:val="00495780"/>
    <w:rsid w:val="00495AAE"/>
    <w:rsid w:val="00495B22"/>
    <w:rsid w:val="00496095"/>
    <w:rsid w:val="004961F9"/>
    <w:rsid w:val="0049684A"/>
    <w:rsid w:val="00496A7F"/>
    <w:rsid w:val="00496AC7"/>
    <w:rsid w:val="00496CC0"/>
    <w:rsid w:val="00496D34"/>
    <w:rsid w:val="00497384"/>
    <w:rsid w:val="0049744D"/>
    <w:rsid w:val="004976A3"/>
    <w:rsid w:val="0049778E"/>
    <w:rsid w:val="004977D7"/>
    <w:rsid w:val="004978FE"/>
    <w:rsid w:val="0049796A"/>
    <w:rsid w:val="00497EF7"/>
    <w:rsid w:val="00497F3D"/>
    <w:rsid w:val="004A003D"/>
    <w:rsid w:val="004A00BE"/>
    <w:rsid w:val="004A0333"/>
    <w:rsid w:val="004A03D2"/>
    <w:rsid w:val="004A0CA6"/>
    <w:rsid w:val="004A0CCE"/>
    <w:rsid w:val="004A0FA3"/>
    <w:rsid w:val="004A1278"/>
    <w:rsid w:val="004A15AB"/>
    <w:rsid w:val="004A1863"/>
    <w:rsid w:val="004A1A49"/>
    <w:rsid w:val="004A1D1C"/>
    <w:rsid w:val="004A1F6A"/>
    <w:rsid w:val="004A23FE"/>
    <w:rsid w:val="004A25C7"/>
    <w:rsid w:val="004A2665"/>
    <w:rsid w:val="004A26A2"/>
    <w:rsid w:val="004A28B6"/>
    <w:rsid w:val="004A28DC"/>
    <w:rsid w:val="004A29D8"/>
    <w:rsid w:val="004A2C5C"/>
    <w:rsid w:val="004A2DE7"/>
    <w:rsid w:val="004A2FA6"/>
    <w:rsid w:val="004A3122"/>
    <w:rsid w:val="004A3ACF"/>
    <w:rsid w:val="004A3B0F"/>
    <w:rsid w:val="004A3B1A"/>
    <w:rsid w:val="004A3D43"/>
    <w:rsid w:val="004A3F05"/>
    <w:rsid w:val="004A40F7"/>
    <w:rsid w:val="004A41F1"/>
    <w:rsid w:val="004A41FC"/>
    <w:rsid w:val="004A451E"/>
    <w:rsid w:val="004A484D"/>
    <w:rsid w:val="004A4B83"/>
    <w:rsid w:val="004A4C10"/>
    <w:rsid w:val="004A4CB8"/>
    <w:rsid w:val="004A4F2A"/>
    <w:rsid w:val="004A504D"/>
    <w:rsid w:val="004A519B"/>
    <w:rsid w:val="004A53C3"/>
    <w:rsid w:val="004A54E2"/>
    <w:rsid w:val="004A578E"/>
    <w:rsid w:val="004A5B20"/>
    <w:rsid w:val="004A5C3C"/>
    <w:rsid w:val="004A5FEB"/>
    <w:rsid w:val="004A6020"/>
    <w:rsid w:val="004A609B"/>
    <w:rsid w:val="004A6301"/>
    <w:rsid w:val="004A64E1"/>
    <w:rsid w:val="004A668A"/>
    <w:rsid w:val="004A6A57"/>
    <w:rsid w:val="004A6C93"/>
    <w:rsid w:val="004A7196"/>
    <w:rsid w:val="004A7248"/>
    <w:rsid w:val="004A744D"/>
    <w:rsid w:val="004A7476"/>
    <w:rsid w:val="004A750C"/>
    <w:rsid w:val="004A767F"/>
    <w:rsid w:val="004A76E0"/>
    <w:rsid w:val="004A794F"/>
    <w:rsid w:val="004A7B36"/>
    <w:rsid w:val="004B012E"/>
    <w:rsid w:val="004B0176"/>
    <w:rsid w:val="004B0342"/>
    <w:rsid w:val="004B0366"/>
    <w:rsid w:val="004B0476"/>
    <w:rsid w:val="004B04A2"/>
    <w:rsid w:val="004B058C"/>
    <w:rsid w:val="004B0B68"/>
    <w:rsid w:val="004B0E03"/>
    <w:rsid w:val="004B0EBF"/>
    <w:rsid w:val="004B10A6"/>
    <w:rsid w:val="004B1332"/>
    <w:rsid w:val="004B14AF"/>
    <w:rsid w:val="004B156C"/>
    <w:rsid w:val="004B16DE"/>
    <w:rsid w:val="004B1EC9"/>
    <w:rsid w:val="004B1F45"/>
    <w:rsid w:val="004B2051"/>
    <w:rsid w:val="004B222C"/>
    <w:rsid w:val="004B24D5"/>
    <w:rsid w:val="004B2C01"/>
    <w:rsid w:val="004B2EE9"/>
    <w:rsid w:val="004B3127"/>
    <w:rsid w:val="004B3317"/>
    <w:rsid w:val="004B349E"/>
    <w:rsid w:val="004B3B05"/>
    <w:rsid w:val="004B3CD0"/>
    <w:rsid w:val="004B3D5E"/>
    <w:rsid w:val="004B3F26"/>
    <w:rsid w:val="004B449A"/>
    <w:rsid w:val="004B4709"/>
    <w:rsid w:val="004B4F44"/>
    <w:rsid w:val="004B5263"/>
    <w:rsid w:val="004B55D3"/>
    <w:rsid w:val="004B57A5"/>
    <w:rsid w:val="004B58FD"/>
    <w:rsid w:val="004B5A70"/>
    <w:rsid w:val="004B5B70"/>
    <w:rsid w:val="004B5CDC"/>
    <w:rsid w:val="004B5CE9"/>
    <w:rsid w:val="004B67B5"/>
    <w:rsid w:val="004B68AE"/>
    <w:rsid w:val="004B6A24"/>
    <w:rsid w:val="004B6BA5"/>
    <w:rsid w:val="004B6EAB"/>
    <w:rsid w:val="004B6F7D"/>
    <w:rsid w:val="004B73D1"/>
    <w:rsid w:val="004B7604"/>
    <w:rsid w:val="004B7907"/>
    <w:rsid w:val="004B7FFC"/>
    <w:rsid w:val="004C00E3"/>
    <w:rsid w:val="004C01BB"/>
    <w:rsid w:val="004C074A"/>
    <w:rsid w:val="004C0842"/>
    <w:rsid w:val="004C0BE2"/>
    <w:rsid w:val="004C0E1C"/>
    <w:rsid w:val="004C0FD3"/>
    <w:rsid w:val="004C1001"/>
    <w:rsid w:val="004C1084"/>
    <w:rsid w:val="004C12B3"/>
    <w:rsid w:val="004C1367"/>
    <w:rsid w:val="004C1535"/>
    <w:rsid w:val="004C1551"/>
    <w:rsid w:val="004C1680"/>
    <w:rsid w:val="004C19C0"/>
    <w:rsid w:val="004C19DE"/>
    <w:rsid w:val="004C1C73"/>
    <w:rsid w:val="004C1D5C"/>
    <w:rsid w:val="004C1D79"/>
    <w:rsid w:val="004C1E94"/>
    <w:rsid w:val="004C1E9D"/>
    <w:rsid w:val="004C2081"/>
    <w:rsid w:val="004C2324"/>
    <w:rsid w:val="004C2460"/>
    <w:rsid w:val="004C290D"/>
    <w:rsid w:val="004C2C05"/>
    <w:rsid w:val="004C2FCC"/>
    <w:rsid w:val="004C3871"/>
    <w:rsid w:val="004C38A9"/>
    <w:rsid w:val="004C3975"/>
    <w:rsid w:val="004C39CD"/>
    <w:rsid w:val="004C3C49"/>
    <w:rsid w:val="004C3DE4"/>
    <w:rsid w:val="004C3DF0"/>
    <w:rsid w:val="004C3E3D"/>
    <w:rsid w:val="004C3F05"/>
    <w:rsid w:val="004C407C"/>
    <w:rsid w:val="004C4236"/>
    <w:rsid w:val="004C4A1C"/>
    <w:rsid w:val="004C4A35"/>
    <w:rsid w:val="004C4FEF"/>
    <w:rsid w:val="004C5041"/>
    <w:rsid w:val="004C5082"/>
    <w:rsid w:val="004C5C42"/>
    <w:rsid w:val="004C5FCF"/>
    <w:rsid w:val="004C6637"/>
    <w:rsid w:val="004C6902"/>
    <w:rsid w:val="004C6937"/>
    <w:rsid w:val="004C6C02"/>
    <w:rsid w:val="004C71CD"/>
    <w:rsid w:val="004C7910"/>
    <w:rsid w:val="004D0255"/>
    <w:rsid w:val="004D0307"/>
    <w:rsid w:val="004D0546"/>
    <w:rsid w:val="004D1181"/>
    <w:rsid w:val="004D14BC"/>
    <w:rsid w:val="004D17B3"/>
    <w:rsid w:val="004D180D"/>
    <w:rsid w:val="004D1BED"/>
    <w:rsid w:val="004D1C41"/>
    <w:rsid w:val="004D1CEF"/>
    <w:rsid w:val="004D2110"/>
    <w:rsid w:val="004D2497"/>
    <w:rsid w:val="004D26B7"/>
    <w:rsid w:val="004D277F"/>
    <w:rsid w:val="004D27D5"/>
    <w:rsid w:val="004D2824"/>
    <w:rsid w:val="004D32E9"/>
    <w:rsid w:val="004D3384"/>
    <w:rsid w:val="004D33DE"/>
    <w:rsid w:val="004D3415"/>
    <w:rsid w:val="004D346B"/>
    <w:rsid w:val="004D36C2"/>
    <w:rsid w:val="004D3852"/>
    <w:rsid w:val="004D3F17"/>
    <w:rsid w:val="004D436A"/>
    <w:rsid w:val="004D46F1"/>
    <w:rsid w:val="004D4A83"/>
    <w:rsid w:val="004D4BF1"/>
    <w:rsid w:val="004D4CED"/>
    <w:rsid w:val="004D4D16"/>
    <w:rsid w:val="004D4E58"/>
    <w:rsid w:val="004D50A6"/>
    <w:rsid w:val="004D53F0"/>
    <w:rsid w:val="004D585D"/>
    <w:rsid w:val="004D5E4A"/>
    <w:rsid w:val="004D5EC7"/>
    <w:rsid w:val="004D5FDB"/>
    <w:rsid w:val="004D64C3"/>
    <w:rsid w:val="004D6746"/>
    <w:rsid w:val="004D68BE"/>
    <w:rsid w:val="004D6CF1"/>
    <w:rsid w:val="004D6E4C"/>
    <w:rsid w:val="004D72C6"/>
    <w:rsid w:val="004D7463"/>
    <w:rsid w:val="004D74A7"/>
    <w:rsid w:val="004D75E8"/>
    <w:rsid w:val="004D77B0"/>
    <w:rsid w:val="004D77E9"/>
    <w:rsid w:val="004D78FC"/>
    <w:rsid w:val="004D7B04"/>
    <w:rsid w:val="004D7B5E"/>
    <w:rsid w:val="004E018C"/>
    <w:rsid w:val="004E019C"/>
    <w:rsid w:val="004E067A"/>
    <w:rsid w:val="004E06DA"/>
    <w:rsid w:val="004E093E"/>
    <w:rsid w:val="004E1186"/>
    <w:rsid w:val="004E11E3"/>
    <w:rsid w:val="004E134A"/>
    <w:rsid w:val="004E1574"/>
    <w:rsid w:val="004E1718"/>
    <w:rsid w:val="004E1A5F"/>
    <w:rsid w:val="004E1C6E"/>
    <w:rsid w:val="004E1EE8"/>
    <w:rsid w:val="004E2045"/>
    <w:rsid w:val="004E21C8"/>
    <w:rsid w:val="004E21D9"/>
    <w:rsid w:val="004E2294"/>
    <w:rsid w:val="004E25E2"/>
    <w:rsid w:val="004E2B91"/>
    <w:rsid w:val="004E2C56"/>
    <w:rsid w:val="004E2DFE"/>
    <w:rsid w:val="004E2E40"/>
    <w:rsid w:val="004E2F38"/>
    <w:rsid w:val="004E33C0"/>
    <w:rsid w:val="004E394C"/>
    <w:rsid w:val="004E4064"/>
    <w:rsid w:val="004E42D5"/>
    <w:rsid w:val="004E44A1"/>
    <w:rsid w:val="004E492D"/>
    <w:rsid w:val="004E4C67"/>
    <w:rsid w:val="004E4F37"/>
    <w:rsid w:val="004E5250"/>
    <w:rsid w:val="004E5382"/>
    <w:rsid w:val="004E54B8"/>
    <w:rsid w:val="004E5588"/>
    <w:rsid w:val="004E5755"/>
    <w:rsid w:val="004E59C6"/>
    <w:rsid w:val="004E59F6"/>
    <w:rsid w:val="004E5BBF"/>
    <w:rsid w:val="004E5F12"/>
    <w:rsid w:val="004E6186"/>
    <w:rsid w:val="004E6319"/>
    <w:rsid w:val="004E635D"/>
    <w:rsid w:val="004E651A"/>
    <w:rsid w:val="004E700C"/>
    <w:rsid w:val="004E70C1"/>
    <w:rsid w:val="004E7128"/>
    <w:rsid w:val="004E79BE"/>
    <w:rsid w:val="004E7B51"/>
    <w:rsid w:val="004E7DB7"/>
    <w:rsid w:val="004E7F57"/>
    <w:rsid w:val="004F048A"/>
    <w:rsid w:val="004F0539"/>
    <w:rsid w:val="004F09A3"/>
    <w:rsid w:val="004F0BAA"/>
    <w:rsid w:val="004F0DDC"/>
    <w:rsid w:val="004F0DDF"/>
    <w:rsid w:val="004F1026"/>
    <w:rsid w:val="004F13BA"/>
    <w:rsid w:val="004F1416"/>
    <w:rsid w:val="004F1894"/>
    <w:rsid w:val="004F1918"/>
    <w:rsid w:val="004F1B41"/>
    <w:rsid w:val="004F1C89"/>
    <w:rsid w:val="004F24E2"/>
    <w:rsid w:val="004F25D4"/>
    <w:rsid w:val="004F28B5"/>
    <w:rsid w:val="004F29B4"/>
    <w:rsid w:val="004F2A9C"/>
    <w:rsid w:val="004F2C3D"/>
    <w:rsid w:val="004F2D3D"/>
    <w:rsid w:val="004F2F80"/>
    <w:rsid w:val="004F34ED"/>
    <w:rsid w:val="004F3697"/>
    <w:rsid w:val="004F3720"/>
    <w:rsid w:val="004F39C3"/>
    <w:rsid w:val="004F3EFA"/>
    <w:rsid w:val="004F403C"/>
    <w:rsid w:val="004F41E1"/>
    <w:rsid w:val="004F4323"/>
    <w:rsid w:val="004F43D7"/>
    <w:rsid w:val="004F446D"/>
    <w:rsid w:val="004F4546"/>
    <w:rsid w:val="004F4DBB"/>
    <w:rsid w:val="004F4EEE"/>
    <w:rsid w:val="004F5463"/>
    <w:rsid w:val="004F547D"/>
    <w:rsid w:val="004F55D1"/>
    <w:rsid w:val="004F55D9"/>
    <w:rsid w:val="004F5843"/>
    <w:rsid w:val="004F596C"/>
    <w:rsid w:val="004F59C4"/>
    <w:rsid w:val="004F5E12"/>
    <w:rsid w:val="004F5FF3"/>
    <w:rsid w:val="004F6282"/>
    <w:rsid w:val="004F6357"/>
    <w:rsid w:val="004F6A41"/>
    <w:rsid w:val="004F6C93"/>
    <w:rsid w:val="004F6C98"/>
    <w:rsid w:val="004F749D"/>
    <w:rsid w:val="004F7502"/>
    <w:rsid w:val="004F7906"/>
    <w:rsid w:val="004F79DB"/>
    <w:rsid w:val="00500003"/>
    <w:rsid w:val="0050025C"/>
    <w:rsid w:val="00500981"/>
    <w:rsid w:val="0050110E"/>
    <w:rsid w:val="005011DC"/>
    <w:rsid w:val="005013CF"/>
    <w:rsid w:val="0050166C"/>
    <w:rsid w:val="00501726"/>
    <w:rsid w:val="00501C13"/>
    <w:rsid w:val="005020D9"/>
    <w:rsid w:val="005022BE"/>
    <w:rsid w:val="00502439"/>
    <w:rsid w:val="0050250D"/>
    <w:rsid w:val="0050254E"/>
    <w:rsid w:val="005025A0"/>
    <w:rsid w:val="00502617"/>
    <w:rsid w:val="0050278B"/>
    <w:rsid w:val="00503756"/>
    <w:rsid w:val="00503950"/>
    <w:rsid w:val="00503A01"/>
    <w:rsid w:val="0050406D"/>
    <w:rsid w:val="00504B4A"/>
    <w:rsid w:val="00504CBA"/>
    <w:rsid w:val="00504F0C"/>
    <w:rsid w:val="00504FD1"/>
    <w:rsid w:val="005050CE"/>
    <w:rsid w:val="00505207"/>
    <w:rsid w:val="005055B0"/>
    <w:rsid w:val="005062D6"/>
    <w:rsid w:val="00506971"/>
    <w:rsid w:val="00506BB2"/>
    <w:rsid w:val="00506D5D"/>
    <w:rsid w:val="00506E10"/>
    <w:rsid w:val="0050711A"/>
    <w:rsid w:val="005075FB"/>
    <w:rsid w:val="005076F1"/>
    <w:rsid w:val="005079A1"/>
    <w:rsid w:val="00507A0E"/>
    <w:rsid w:val="00507AD6"/>
    <w:rsid w:val="00507D24"/>
    <w:rsid w:val="0051085F"/>
    <w:rsid w:val="00511087"/>
    <w:rsid w:val="0051133C"/>
    <w:rsid w:val="005115DF"/>
    <w:rsid w:val="005117AC"/>
    <w:rsid w:val="00511893"/>
    <w:rsid w:val="00511916"/>
    <w:rsid w:val="00511A1A"/>
    <w:rsid w:val="00511C75"/>
    <w:rsid w:val="00511D57"/>
    <w:rsid w:val="0051210B"/>
    <w:rsid w:val="0051219E"/>
    <w:rsid w:val="00512223"/>
    <w:rsid w:val="00512264"/>
    <w:rsid w:val="005124AE"/>
    <w:rsid w:val="0051271A"/>
    <w:rsid w:val="00512792"/>
    <w:rsid w:val="005127AD"/>
    <w:rsid w:val="0051295F"/>
    <w:rsid w:val="00512C11"/>
    <w:rsid w:val="005130C5"/>
    <w:rsid w:val="0051315D"/>
    <w:rsid w:val="00513275"/>
    <w:rsid w:val="005132E2"/>
    <w:rsid w:val="00513375"/>
    <w:rsid w:val="00513410"/>
    <w:rsid w:val="005135D4"/>
    <w:rsid w:val="005137C0"/>
    <w:rsid w:val="00513D93"/>
    <w:rsid w:val="005141CD"/>
    <w:rsid w:val="00514309"/>
    <w:rsid w:val="005143B1"/>
    <w:rsid w:val="0051444E"/>
    <w:rsid w:val="0051455C"/>
    <w:rsid w:val="00514757"/>
    <w:rsid w:val="00514BAB"/>
    <w:rsid w:val="00514ED3"/>
    <w:rsid w:val="0051512A"/>
    <w:rsid w:val="00515166"/>
    <w:rsid w:val="005151E2"/>
    <w:rsid w:val="005152C9"/>
    <w:rsid w:val="00515328"/>
    <w:rsid w:val="00515358"/>
    <w:rsid w:val="005158D3"/>
    <w:rsid w:val="00515D95"/>
    <w:rsid w:val="00515E8D"/>
    <w:rsid w:val="0051611C"/>
    <w:rsid w:val="0051624C"/>
    <w:rsid w:val="00516B60"/>
    <w:rsid w:val="005170C7"/>
    <w:rsid w:val="005170E2"/>
    <w:rsid w:val="0051718F"/>
    <w:rsid w:val="00517458"/>
    <w:rsid w:val="00517A3F"/>
    <w:rsid w:val="00517AFF"/>
    <w:rsid w:val="005202D7"/>
    <w:rsid w:val="0052032E"/>
    <w:rsid w:val="00520434"/>
    <w:rsid w:val="00520640"/>
    <w:rsid w:val="00520754"/>
    <w:rsid w:val="005209AE"/>
    <w:rsid w:val="00520C9A"/>
    <w:rsid w:val="00520F01"/>
    <w:rsid w:val="0052113E"/>
    <w:rsid w:val="00521A99"/>
    <w:rsid w:val="00521EA7"/>
    <w:rsid w:val="0052269B"/>
    <w:rsid w:val="005228A2"/>
    <w:rsid w:val="00522BEA"/>
    <w:rsid w:val="00522E09"/>
    <w:rsid w:val="00523016"/>
    <w:rsid w:val="00523151"/>
    <w:rsid w:val="00523809"/>
    <w:rsid w:val="005239BF"/>
    <w:rsid w:val="005239D4"/>
    <w:rsid w:val="00524218"/>
    <w:rsid w:val="00524275"/>
    <w:rsid w:val="005245B9"/>
    <w:rsid w:val="005245C0"/>
    <w:rsid w:val="00524AC1"/>
    <w:rsid w:val="00524F23"/>
    <w:rsid w:val="0052503F"/>
    <w:rsid w:val="005250C7"/>
    <w:rsid w:val="0052567A"/>
    <w:rsid w:val="005259C4"/>
    <w:rsid w:val="00525B60"/>
    <w:rsid w:val="00525ED8"/>
    <w:rsid w:val="00525F61"/>
    <w:rsid w:val="0052697D"/>
    <w:rsid w:val="00526AB9"/>
    <w:rsid w:val="00526AEB"/>
    <w:rsid w:val="00526CAB"/>
    <w:rsid w:val="00526D33"/>
    <w:rsid w:val="00526D48"/>
    <w:rsid w:val="00526F42"/>
    <w:rsid w:val="00526F76"/>
    <w:rsid w:val="00526FE8"/>
    <w:rsid w:val="00530116"/>
    <w:rsid w:val="00530405"/>
    <w:rsid w:val="00530511"/>
    <w:rsid w:val="00530661"/>
    <w:rsid w:val="00530694"/>
    <w:rsid w:val="00530929"/>
    <w:rsid w:val="00530C89"/>
    <w:rsid w:val="00530EB7"/>
    <w:rsid w:val="00531394"/>
    <w:rsid w:val="00531CBF"/>
    <w:rsid w:val="00531E26"/>
    <w:rsid w:val="00531E4F"/>
    <w:rsid w:val="00531FED"/>
    <w:rsid w:val="005320EF"/>
    <w:rsid w:val="005322AB"/>
    <w:rsid w:val="005323BD"/>
    <w:rsid w:val="0053255C"/>
    <w:rsid w:val="005326ED"/>
    <w:rsid w:val="005327FA"/>
    <w:rsid w:val="00532BF0"/>
    <w:rsid w:val="00532C53"/>
    <w:rsid w:val="00532DAA"/>
    <w:rsid w:val="00532F4C"/>
    <w:rsid w:val="005331AE"/>
    <w:rsid w:val="005331D3"/>
    <w:rsid w:val="00533D56"/>
    <w:rsid w:val="00533DB7"/>
    <w:rsid w:val="00533DD7"/>
    <w:rsid w:val="00533E4F"/>
    <w:rsid w:val="00533FFC"/>
    <w:rsid w:val="005340CB"/>
    <w:rsid w:val="005345D3"/>
    <w:rsid w:val="00534EB4"/>
    <w:rsid w:val="005351EB"/>
    <w:rsid w:val="00535371"/>
    <w:rsid w:val="005353F8"/>
    <w:rsid w:val="00535563"/>
    <w:rsid w:val="0053594A"/>
    <w:rsid w:val="00535AC1"/>
    <w:rsid w:val="00535DD4"/>
    <w:rsid w:val="00536064"/>
    <w:rsid w:val="005360C2"/>
    <w:rsid w:val="00536319"/>
    <w:rsid w:val="0053632F"/>
    <w:rsid w:val="00536579"/>
    <w:rsid w:val="0053658C"/>
    <w:rsid w:val="005367EA"/>
    <w:rsid w:val="0053686A"/>
    <w:rsid w:val="005368D4"/>
    <w:rsid w:val="0053694B"/>
    <w:rsid w:val="00536F37"/>
    <w:rsid w:val="00536F83"/>
    <w:rsid w:val="0053798C"/>
    <w:rsid w:val="005379BE"/>
    <w:rsid w:val="00537AC9"/>
    <w:rsid w:val="0054020D"/>
    <w:rsid w:val="00540475"/>
    <w:rsid w:val="005404E9"/>
    <w:rsid w:val="0054056B"/>
    <w:rsid w:val="00540573"/>
    <w:rsid w:val="00540A46"/>
    <w:rsid w:val="00540C82"/>
    <w:rsid w:val="00541413"/>
    <w:rsid w:val="00541AB1"/>
    <w:rsid w:val="00541AD5"/>
    <w:rsid w:val="00541AF9"/>
    <w:rsid w:val="00541DAD"/>
    <w:rsid w:val="0054208D"/>
    <w:rsid w:val="005424AC"/>
    <w:rsid w:val="005426C6"/>
    <w:rsid w:val="005429B7"/>
    <w:rsid w:val="00542B32"/>
    <w:rsid w:val="00542E59"/>
    <w:rsid w:val="005430A0"/>
    <w:rsid w:val="00543276"/>
    <w:rsid w:val="005434B2"/>
    <w:rsid w:val="00543641"/>
    <w:rsid w:val="00543695"/>
    <w:rsid w:val="005437F5"/>
    <w:rsid w:val="00543A04"/>
    <w:rsid w:val="00543A1E"/>
    <w:rsid w:val="00543AA2"/>
    <w:rsid w:val="00543C09"/>
    <w:rsid w:val="00543CA7"/>
    <w:rsid w:val="00544217"/>
    <w:rsid w:val="00544360"/>
    <w:rsid w:val="00544418"/>
    <w:rsid w:val="0054444B"/>
    <w:rsid w:val="00544811"/>
    <w:rsid w:val="00544E4F"/>
    <w:rsid w:val="0054517A"/>
    <w:rsid w:val="005454F5"/>
    <w:rsid w:val="0054587A"/>
    <w:rsid w:val="00546244"/>
    <w:rsid w:val="00546B09"/>
    <w:rsid w:val="00546BEF"/>
    <w:rsid w:val="00546CC4"/>
    <w:rsid w:val="00546D58"/>
    <w:rsid w:val="00546E47"/>
    <w:rsid w:val="005472E7"/>
    <w:rsid w:val="00547AAC"/>
    <w:rsid w:val="00547AE6"/>
    <w:rsid w:val="00547BF4"/>
    <w:rsid w:val="00547C71"/>
    <w:rsid w:val="00547D21"/>
    <w:rsid w:val="00550143"/>
    <w:rsid w:val="00550148"/>
    <w:rsid w:val="005501A9"/>
    <w:rsid w:val="005501E5"/>
    <w:rsid w:val="00550529"/>
    <w:rsid w:val="005505F3"/>
    <w:rsid w:val="005509C9"/>
    <w:rsid w:val="00551386"/>
    <w:rsid w:val="0055138E"/>
    <w:rsid w:val="00551405"/>
    <w:rsid w:val="00551457"/>
    <w:rsid w:val="0055154E"/>
    <w:rsid w:val="005515A1"/>
    <w:rsid w:val="00551AB6"/>
    <w:rsid w:val="00551D81"/>
    <w:rsid w:val="00551FFA"/>
    <w:rsid w:val="005521C5"/>
    <w:rsid w:val="005522C5"/>
    <w:rsid w:val="0055263A"/>
    <w:rsid w:val="005526A8"/>
    <w:rsid w:val="005528FF"/>
    <w:rsid w:val="00552C6E"/>
    <w:rsid w:val="00552CD6"/>
    <w:rsid w:val="00552D00"/>
    <w:rsid w:val="00552D86"/>
    <w:rsid w:val="00553399"/>
    <w:rsid w:val="005533AC"/>
    <w:rsid w:val="00553633"/>
    <w:rsid w:val="005539B7"/>
    <w:rsid w:val="00553A4D"/>
    <w:rsid w:val="00553F60"/>
    <w:rsid w:val="00553FC8"/>
    <w:rsid w:val="00554357"/>
    <w:rsid w:val="0055443B"/>
    <w:rsid w:val="0055449F"/>
    <w:rsid w:val="00554562"/>
    <w:rsid w:val="00554826"/>
    <w:rsid w:val="00554EC4"/>
    <w:rsid w:val="00554F8A"/>
    <w:rsid w:val="00554FAA"/>
    <w:rsid w:val="0055515A"/>
    <w:rsid w:val="0055549E"/>
    <w:rsid w:val="005554F1"/>
    <w:rsid w:val="00555541"/>
    <w:rsid w:val="0055559E"/>
    <w:rsid w:val="00555A70"/>
    <w:rsid w:val="00555E0D"/>
    <w:rsid w:val="0055608F"/>
    <w:rsid w:val="00556162"/>
    <w:rsid w:val="00556213"/>
    <w:rsid w:val="00556341"/>
    <w:rsid w:val="00556788"/>
    <w:rsid w:val="005567F2"/>
    <w:rsid w:val="00556ABF"/>
    <w:rsid w:val="00556D8D"/>
    <w:rsid w:val="00557359"/>
    <w:rsid w:val="00557510"/>
    <w:rsid w:val="005576C9"/>
    <w:rsid w:val="00557794"/>
    <w:rsid w:val="005577BC"/>
    <w:rsid w:val="005578D6"/>
    <w:rsid w:val="00557924"/>
    <w:rsid w:val="00557950"/>
    <w:rsid w:val="00557B49"/>
    <w:rsid w:val="0056007C"/>
    <w:rsid w:val="0056015F"/>
    <w:rsid w:val="00560408"/>
    <w:rsid w:val="00561204"/>
    <w:rsid w:val="00561371"/>
    <w:rsid w:val="00561748"/>
    <w:rsid w:val="0056182C"/>
    <w:rsid w:val="00561844"/>
    <w:rsid w:val="00561A42"/>
    <w:rsid w:val="00561B06"/>
    <w:rsid w:val="00561B43"/>
    <w:rsid w:val="00561EE1"/>
    <w:rsid w:val="00562326"/>
    <w:rsid w:val="005625E7"/>
    <w:rsid w:val="00562AB3"/>
    <w:rsid w:val="00562D37"/>
    <w:rsid w:val="00562F49"/>
    <w:rsid w:val="00563175"/>
    <w:rsid w:val="00563875"/>
    <w:rsid w:val="0056387B"/>
    <w:rsid w:val="005638A4"/>
    <w:rsid w:val="005638D5"/>
    <w:rsid w:val="00563C16"/>
    <w:rsid w:val="00563CE5"/>
    <w:rsid w:val="00563D6E"/>
    <w:rsid w:val="005643D2"/>
    <w:rsid w:val="00564A74"/>
    <w:rsid w:val="00564B31"/>
    <w:rsid w:val="00564CF8"/>
    <w:rsid w:val="00564E59"/>
    <w:rsid w:val="00565071"/>
    <w:rsid w:val="0056531A"/>
    <w:rsid w:val="00565778"/>
    <w:rsid w:val="0056634C"/>
    <w:rsid w:val="00566540"/>
    <w:rsid w:val="0056686F"/>
    <w:rsid w:val="00566A4A"/>
    <w:rsid w:val="00566D18"/>
    <w:rsid w:val="0056706E"/>
    <w:rsid w:val="00567210"/>
    <w:rsid w:val="0056734A"/>
    <w:rsid w:val="00567358"/>
    <w:rsid w:val="0056745A"/>
    <w:rsid w:val="00567C87"/>
    <w:rsid w:val="00570066"/>
    <w:rsid w:val="00570290"/>
    <w:rsid w:val="00570526"/>
    <w:rsid w:val="00570761"/>
    <w:rsid w:val="00570790"/>
    <w:rsid w:val="0057079A"/>
    <w:rsid w:val="005709F7"/>
    <w:rsid w:val="00570E67"/>
    <w:rsid w:val="00570F0B"/>
    <w:rsid w:val="0057119A"/>
    <w:rsid w:val="00571202"/>
    <w:rsid w:val="00571615"/>
    <w:rsid w:val="005716D4"/>
    <w:rsid w:val="005717D6"/>
    <w:rsid w:val="00571D79"/>
    <w:rsid w:val="005722B6"/>
    <w:rsid w:val="005722E6"/>
    <w:rsid w:val="0057239C"/>
    <w:rsid w:val="00572492"/>
    <w:rsid w:val="00572995"/>
    <w:rsid w:val="00572D9F"/>
    <w:rsid w:val="00572FB4"/>
    <w:rsid w:val="0057334D"/>
    <w:rsid w:val="005736E3"/>
    <w:rsid w:val="00573818"/>
    <w:rsid w:val="005738ED"/>
    <w:rsid w:val="00573D69"/>
    <w:rsid w:val="0057416E"/>
    <w:rsid w:val="0057416F"/>
    <w:rsid w:val="0057466C"/>
    <w:rsid w:val="00574738"/>
    <w:rsid w:val="005748B1"/>
    <w:rsid w:val="00574BAB"/>
    <w:rsid w:val="005756EA"/>
    <w:rsid w:val="00575863"/>
    <w:rsid w:val="00575894"/>
    <w:rsid w:val="00575A96"/>
    <w:rsid w:val="00575B00"/>
    <w:rsid w:val="00575E48"/>
    <w:rsid w:val="005760E9"/>
    <w:rsid w:val="00576211"/>
    <w:rsid w:val="005765AF"/>
    <w:rsid w:val="00576659"/>
    <w:rsid w:val="0057696F"/>
    <w:rsid w:val="005769AA"/>
    <w:rsid w:val="00576A05"/>
    <w:rsid w:val="00576AD7"/>
    <w:rsid w:val="00576EAE"/>
    <w:rsid w:val="00576FA3"/>
    <w:rsid w:val="00577167"/>
    <w:rsid w:val="00577191"/>
    <w:rsid w:val="00577302"/>
    <w:rsid w:val="00577B62"/>
    <w:rsid w:val="00577D50"/>
    <w:rsid w:val="0058019B"/>
    <w:rsid w:val="0058074B"/>
    <w:rsid w:val="0058098B"/>
    <w:rsid w:val="00580ACA"/>
    <w:rsid w:val="00580DE8"/>
    <w:rsid w:val="00580E3F"/>
    <w:rsid w:val="005810B2"/>
    <w:rsid w:val="00581245"/>
    <w:rsid w:val="0058133B"/>
    <w:rsid w:val="00581498"/>
    <w:rsid w:val="00581FA4"/>
    <w:rsid w:val="00582065"/>
    <w:rsid w:val="00582182"/>
    <w:rsid w:val="0058245F"/>
    <w:rsid w:val="0058253D"/>
    <w:rsid w:val="00582632"/>
    <w:rsid w:val="005828AF"/>
    <w:rsid w:val="00582A24"/>
    <w:rsid w:val="00582A4D"/>
    <w:rsid w:val="00582B10"/>
    <w:rsid w:val="00582C5B"/>
    <w:rsid w:val="005837EB"/>
    <w:rsid w:val="00583B71"/>
    <w:rsid w:val="00583BD2"/>
    <w:rsid w:val="00583C57"/>
    <w:rsid w:val="00583F0E"/>
    <w:rsid w:val="00583F32"/>
    <w:rsid w:val="00584098"/>
    <w:rsid w:val="005843A0"/>
    <w:rsid w:val="00584542"/>
    <w:rsid w:val="005849A4"/>
    <w:rsid w:val="005849F6"/>
    <w:rsid w:val="00584DFE"/>
    <w:rsid w:val="0058500B"/>
    <w:rsid w:val="005851F9"/>
    <w:rsid w:val="00585327"/>
    <w:rsid w:val="0058576F"/>
    <w:rsid w:val="00585972"/>
    <w:rsid w:val="00585BFC"/>
    <w:rsid w:val="00585DBF"/>
    <w:rsid w:val="00585DC9"/>
    <w:rsid w:val="00586040"/>
    <w:rsid w:val="00586072"/>
    <w:rsid w:val="005863C2"/>
    <w:rsid w:val="0058674E"/>
    <w:rsid w:val="005868A0"/>
    <w:rsid w:val="0058715B"/>
    <w:rsid w:val="0058733B"/>
    <w:rsid w:val="00587632"/>
    <w:rsid w:val="00587C2E"/>
    <w:rsid w:val="00587D7F"/>
    <w:rsid w:val="005901B5"/>
    <w:rsid w:val="005901C0"/>
    <w:rsid w:val="00590459"/>
    <w:rsid w:val="005906C9"/>
    <w:rsid w:val="00590772"/>
    <w:rsid w:val="0059087D"/>
    <w:rsid w:val="00590C38"/>
    <w:rsid w:val="00590F6B"/>
    <w:rsid w:val="00590F88"/>
    <w:rsid w:val="00590FBC"/>
    <w:rsid w:val="00591700"/>
    <w:rsid w:val="005917CC"/>
    <w:rsid w:val="00591876"/>
    <w:rsid w:val="00591885"/>
    <w:rsid w:val="00591B70"/>
    <w:rsid w:val="00591C0E"/>
    <w:rsid w:val="00591C22"/>
    <w:rsid w:val="00592042"/>
    <w:rsid w:val="005921C7"/>
    <w:rsid w:val="005922D2"/>
    <w:rsid w:val="00592368"/>
    <w:rsid w:val="00592FE6"/>
    <w:rsid w:val="00593134"/>
    <w:rsid w:val="0059389E"/>
    <w:rsid w:val="00593AC4"/>
    <w:rsid w:val="00593C43"/>
    <w:rsid w:val="00593DFA"/>
    <w:rsid w:val="00594844"/>
    <w:rsid w:val="00594982"/>
    <w:rsid w:val="005949F9"/>
    <w:rsid w:val="00594AC0"/>
    <w:rsid w:val="00594E17"/>
    <w:rsid w:val="005951F7"/>
    <w:rsid w:val="00595432"/>
    <w:rsid w:val="00595890"/>
    <w:rsid w:val="005958EB"/>
    <w:rsid w:val="00595F1A"/>
    <w:rsid w:val="0059609D"/>
    <w:rsid w:val="00596195"/>
    <w:rsid w:val="005965A9"/>
    <w:rsid w:val="0059787C"/>
    <w:rsid w:val="00597A89"/>
    <w:rsid w:val="00597A9F"/>
    <w:rsid w:val="00597B31"/>
    <w:rsid w:val="00597C62"/>
    <w:rsid w:val="00597CF3"/>
    <w:rsid w:val="00597D6A"/>
    <w:rsid w:val="00597E64"/>
    <w:rsid w:val="005A0122"/>
    <w:rsid w:val="005A01AB"/>
    <w:rsid w:val="005A05D9"/>
    <w:rsid w:val="005A0644"/>
    <w:rsid w:val="005A0802"/>
    <w:rsid w:val="005A0BCE"/>
    <w:rsid w:val="005A1084"/>
    <w:rsid w:val="005A1438"/>
    <w:rsid w:val="005A14FD"/>
    <w:rsid w:val="005A2131"/>
    <w:rsid w:val="005A2224"/>
    <w:rsid w:val="005A2579"/>
    <w:rsid w:val="005A33C4"/>
    <w:rsid w:val="005A36FD"/>
    <w:rsid w:val="005A384B"/>
    <w:rsid w:val="005A3B45"/>
    <w:rsid w:val="005A3BCC"/>
    <w:rsid w:val="005A3EA9"/>
    <w:rsid w:val="005A402C"/>
    <w:rsid w:val="005A4255"/>
    <w:rsid w:val="005A4314"/>
    <w:rsid w:val="005A446D"/>
    <w:rsid w:val="005A45D7"/>
    <w:rsid w:val="005A4AE5"/>
    <w:rsid w:val="005A4EC4"/>
    <w:rsid w:val="005A51B3"/>
    <w:rsid w:val="005A51C2"/>
    <w:rsid w:val="005A53B0"/>
    <w:rsid w:val="005A57DB"/>
    <w:rsid w:val="005A5CE5"/>
    <w:rsid w:val="005A5D3B"/>
    <w:rsid w:val="005A5E2C"/>
    <w:rsid w:val="005A65FF"/>
    <w:rsid w:val="005A6A61"/>
    <w:rsid w:val="005A6F54"/>
    <w:rsid w:val="005A765E"/>
    <w:rsid w:val="005A766E"/>
    <w:rsid w:val="005A7714"/>
    <w:rsid w:val="005A78FC"/>
    <w:rsid w:val="005A7AFD"/>
    <w:rsid w:val="005A7D9E"/>
    <w:rsid w:val="005B0190"/>
    <w:rsid w:val="005B02BB"/>
    <w:rsid w:val="005B04CE"/>
    <w:rsid w:val="005B0672"/>
    <w:rsid w:val="005B0F66"/>
    <w:rsid w:val="005B1352"/>
    <w:rsid w:val="005B13DB"/>
    <w:rsid w:val="005B1529"/>
    <w:rsid w:val="005B1711"/>
    <w:rsid w:val="005B17FE"/>
    <w:rsid w:val="005B184F"/>
    <w:rsid w:val="005B1D0E"/>
    <w:rsid w:val="005B1DF7"/>
    <w:rsid w:val="005B1FCB"/>
    <w:rsid w:val="005B244B"/>
    <w:rsid w:val="005B24F3"/>
    <w:rsid w:val="005B2909"/>
    <w:rsid w:val="005B2BAD"/>
    <w:rsid w:val="005B2BC0"/>
    <w:rsid w:val="005B2CBA"/>
    <w:rsid w:val="005B327E"/>
    <w:rsid w:val="005B3456"/>
    <w:rsid w:val="005B38E2"/>
    <w:rsid w:val="005B38FB"/>
    <w:rsid w:val="005B392A"/>
    <w:rsid w:val="005B3D50"/>
    <w:rsid w:val="005B3E65"/>
    <w:rsid w:val="005B45D5"/>
    <w:rsid w:val="005B4672"/>
    <w:rsid w:val="005B47FF"/>
    <w:rsid w:val="005B49F7"/>
    <w:rsid w:val="005B4CDF"/>
    <w:rsid w:val="005B51E0"/>
    <w:rsid w:val="005B52B7"/>
    <w:rsid w:val="005B5528"/>
    <w:rsid w:val="005B59D9"/>
    <w:rsid w:val="005B5A7A"/>
    <w:rsid w:val="005B5D32"/>
    <w:rsid w:val="005B6022"/>
    <w:rsid w:val="005B6175"/>
    <w:rsid w:val="005B6703"/>
    <w:rsid w:val="005B6BF3"/>
    <w:rsid w:val="005B6D17"/>
    <w:rsid w:val="005B6FB2"/>
    <w:rsid w:val="005B7096"/>
    <w:rsid w:val="005B73CE"/>
    <w:rsid w:val="005B7441"/>
    <w:rsid w:val="005B74D9"/>
    <w:rsid w:val="005B7C52"/>
    <w:rsid w:val="005B7F78"/>
    <w:rsid w:val="005C00E8"/>
    <w:rsid w:val="005C0289"/>
    <w:rsid w:val="005C0953"/>
    <w:rsid w:val="005C09F2"/>
    <w:rsid w:val="005C0B7C"/>
    <w:rsid w:val="005C0BCE"/>
    <w:rsid w:val="005C0C45"/>
    <w:rsid w:val="005C0D3F"/>
    <w:rsid w:val="005C0DD2"/>
    <w:rsid w:val="005C0E92"/>
    <w:rsid w:val="005C0FB5"/>
    <w:rsid w:val="005C12DE"/>
    <w:rsid w:val="005C15CB"/>
    <w:rsid w:val="005C1610"/>
    <w:rsid w:val="005C164F"/>
    <w:rsid w:val="005C1662"/>
    <w:rsid w:val="005C1E75"/>
    <w:rsid w:val="005C21C6"/>
    <w:rsid w:val="005C251C"/>
    <w:rsid w:val="005C269C"/>
    <w:rsid w:val="005C2708"/>
    <w:rsid w:val="005C27BC"/>
    <w:rsid w:val="005C287A"/>
    <w:rsid w:val="005C2A55"/>
    <w:rsid w:val="005C2BB3"/>
    <w:rsid w:val="005C3A58"/>
    <w:rsid w:val="005C3C29"/>
    <w:rsid w:val="005C4100"/>
    <w:rsid w:val="005C43FF"/>
    <w:rsid w:val="005C47AF"/>
    <w:rsid w:val="005C4804"/>
    <w:rsid w:val="005C4819"/>
    <w:rsid w:val="005C4CCC"/>
    <w:rsid w:val="005C505A"/>
    <w:rsid w:val="005C50EB"/>
    <w:rsid w:val="005C5171"/>
    <w:rsid w:val="005C52A6"/>
    <w:rsid w:val="005C580F"/>
    <w:rsid w:val="005C5AA5"/>
    <w:rsid w:val="005C5B09"/>
    <w:rsid w:val="005C5B2F"/>
    <w:rsid w:val="005C5C69"/>
    <w:rsid w:val="005C604F"/>
    <w:rsid w:val="005C6495"/>
    <w:rsid w:val="005C64B3"/>
    <w:rsid w:val="005C6AE6"/>
    <w:rsid w:val="005C6CDF"/>
    <w:rsid w:val="005C6E93"/>
    <w:rsid w:val="005C6EA4"/>
    <w:rsid w:val="005C74BC"/>
    <w:rsid w:val="005C7637"/>
    <w:rsid w:val="005D022D"/>
    <w:rsid w:val="005D035E"/>
    <w:rsid w:val="005D0455"/>
    <w:rsid w:val="005D04CD"/>
    <w:rsid w:val="005D0ACD"/>
    <w:rsid w:val="005D0E6E"/>
    <w:rsid w:val="005D0FBF"/>
    <w:rsid w:val="005D1150"/>
    <w:rsid w:val="005D13D7"/>
    <w:rsid w:val="005D18C7"/>
    <w:rsid w:val="005D18F8"/>
    <w:rsid w:val="005D1902"/>
    <w:rsid w:val="005D1917"/>
    <w:rsid w:val="005D1AA6"/>
    <w:rsid w:val="005D1AFC"/>
    <w:rsid w:val="005D1B71"/>
    <w:rsid w:val="005D1DD0"/>
    <w:rsid w:val="005D1ECB"/>
    <w:rsid w:val="005D2013"/>
    <w:rsid w:val="005D2656"/>
    <w:rsid w:val="005D26A5"/>
    <w:rsid w:val="005D2837"/>
    <w:rsid w:val="005D2C01"/>
    <w:rsid w:val="005D2ECC"/>
    <w:rsid w:val="005D3406"/>
    <w:rsid w:val="005D3530"/>
    <w:rsid w:val="005D3746"/>
    <w:rsid w:val="005D37B7"/>
    <w:rsid w:val="005D39C4"/>
    <w:rsid w:val="005D39E5"/>
    <w:rsid w:val="005D3EDF"/>
    <w:rsid w:val="005D3F83"/>
    <w:rsid w:val="005D4093"/>
    <w:rsid w:val="005D436B"/>
    <w:rsid w:val="005D47BB"/>
    <w:rsid w:val="005D4828"/>
    <w:rsid w:val="005D4862"/>
    <w:rsid w:val="005D4B6E"/>
    <w:rsid w:val="005D4E49"/>
    <w:rsid w:val="005D513A"/>
    <w:rsid w:val="005D5162"/>
    <w:rsid w:val="005D5202"/>
    <w:rsid w:val="005D52D8"/>
    <w:rsid w:val="005D5309"/>
    <w:rsid w:val="005D5619"/>
    <w:rsid w:val="005D5A81"/>
    <w:rsid w:val="005D5AA4"/>
    <w:rsid w:val="005D5C5A"/>
    <w:rsid w:val="005D60C0"/>
    <w:rsid w:val="005D63F0"/>
    <w:rsid w:val="005D6488"/>
    <w:rsid w:val="005D67EB"/>
    <w:rsid w:val="005D6DC5"/>
    <w:rsid w:val="005D7045"/>
    <w:rsid w:val="005D70E8"/>
    <w:rsid w:val="005D7298"/>
    <w:rsid w:val="005D77A7"/>
    <w:rsid w:val="005D77BF"/>
    <w:rsid w:val="005D7B1E"/>
    <w:rsid w:val="005D7DDB"/>
    <w:rsid w:val="005D7F68"/>
    <w:rsid w:val="005E01B6"/>
    <w:rsid w:val="005E031B"/>
    <w:rsid w:val="005E051F"/>
    <w:rsid w:val="005E0A11"/>
    <w:rsid w:val="005E0D05"/>
    <w:rsid w:val="005E1098"/>
    <w:rsid w:val="005E11CA"/>
    <w:rsid w:val="005E12CF"/>
    <w:rsid w:val="005E1691"/>
    <w:rsid w:val="005E177E"/>
    <w:rsid w:val="005E17AD"/>
    <w:rsid w:val="005E192F"/>
    <w:rsid w:val="005E1BBC"/>
    <w:rsid w:val="005E1D0F"/>
    <w:rsid w:val="005E1E92"/>
    <w:rsid w:val="005E1F79"/>
    <w:rsid w:val="005E226A"/>
    <w:rsid w:val="005E240A"/>
    <w:rsid w:val="005E2DA9"/>
    <w:rsid w:val="005E32F6"/>
    <w:rsid w:val="005E361C"/>
    <w:rsid w:val="005E3678"/>
    <w:rsid w:val="005E38F2"/>
    <w:rsid w:val="005E3CBC"/>
    <w:rsid w:val="005E3DC9"/>
    <w:rsid w:val="005E4084"/>
    <w:rsid w:val="005E4466"/>
    <w:rsid w:val="005E46CA"/>
    <w:rsid w:val="005E47E3"/>
    <w:rsid w:val="005E4802"/>
    <w:rsid w:val="005E4A04"/>
    <w:rsid w:val="005E4E13"/>
    <w:rsid w:val="005E4EB8"/>
    <w:rsid w:val="005E4FB1"/>
    <w:rsid w:val="005E5153"/>
    <w:rsid w:val="005E51BC"/>
    <w:rsid w:val="005E525E"/>
    <w:rsid w:val="005E53C5"/>
    <w:rsid w:val="005E5734"/>
    <w:rsid w:val="005E586A"/>
    <w:rsid w:val="005E62F4"/>
    <w:rsid w:val="005E640B"/>
    <w:rsid w:val="005E64B7"/>
    <w:rsid w:val="005E67BE"/>
    <w:rsid w:val="005E67CA"/>
    <w:rsid w:val="005E67D6"/>
    <w:rsid w:val="005E6D39"/>
    <w:rsid w:val="005E6E66"/>
    <w:rsid w:val="005E6F9F"/>
    <w:rsid w:val="005E74B4"/>
    <w:rsid w:val="005E76F3"/>
    <w:rsid w:val="005E786C"/>
    <w:rsid w:val="005E7908"/>
    <w:rsid w:val="005E7B0F"/>
    <w:rsid w:val="005E7F16"/>
    <w:rsid w:val="005F0211"/>
    <w:rsid w:val="005F0662"/>
    <w:rsid w:val="005F06A4"/>
    <w:rsid w:val="005F079F"/>
    <w:rsid w:val="005F0B44"/>
    <w:rsid w:val="005F0DDE"/>
    <w:rsid w:val="005F0E61"/>
    <w:rsid w:val="005F0F74"/>
    <w:rsid w:val="005F113D"/>
    <w:rsid w:val="005F150A"/>
    <w:rsid w:val="005F178E"/>
    <w:rsid w:val="005F18E3"/>
    <w:rsid w:val="005F19CD"/>
    <w:rsid w:val="005F1C95"/>
    <w:rsid w:val="005F20CA"/>
    <w:rsid w:val="005F2104"/>
    <w:rsid w:val="005F2496"/>
    <w:rsid w:val="005F25B8"/>
    <w:rsid w:val="005F2823"/>
    <w:rsid w:val="005F2ABB"/>
    <w:rsid w:val="005F2B82"/>
    <w:rsid w:val="005F2FB4"/>
    <w:rsid w:val="005F308D"/>
    <w:rsid w:val="005F341D"/>
    <w:rsid w:val="005F353A"/>
    <w:rsid w:val="005F37AE"/>
    <w:rsid w:val="005F37EE"/>
    <w:rsid w:val="005F3957"/>
    <w:rsid w:val="005F3A3B"/>
    <w:rsid w:val="005F3AC3"/>
    <w:rsid w:val="005F3D04"/>
    <w:rsid w:val="005F3F71"/>
    <w:rsid w:val="005F41BD"/>
    <w:rsid w:val="005F438D"/>
    <w:rsid w:val="005F474E"/>
    <w:rsid w:val="005F48E3"/>
    <w:rsid w:val="005F4D6B"/>
    <w:rsid w:val="005F5333"/>
    <w:rsid w:val="005F54A6"/>
    <w:rsid w:val="005F57D2"/>
    <w:rsid w:val="005F5B61"/>
    <w:rsid w:val="005F5D98"/>
    <w:rsid w:val="005F623F"/>
    <w:rsid w:val="005F63AD"/>
    <w:rsid w:val="005F6930"/>
    <w:rsid w:val="005F6BFD"/>
    <w:rsid w:val="005F6C39"/>
    <w:rsid w:val="005F6C6A"/>
    <w:rsid w:val="005F6C71"/>
    <w:rsid w:val="005F6CC0"/>
    <w:rsid w:val="005F6CD6"/>
    <w:rsid w:val="005F6DB5"/>
    <w:rsid w:val="005F6E68"/>
    <w:rsid w:val="005F6E88"/>
    <w:rsid w:val="005F7126"/>
    <w:rsid w:val="005F7311"/>
    <w:rsid w:val="005F784C"/>
    <w:rsid w:val="005F7920"/>
    <w:rsid w:val="005F7A34"/>
    <w:rsid w:val="005F7AA1"/>
    <w:rsid w:val="005F7AE8"/>
    <w:rsid w:val="005F7BE8"/>
    <w:rsid w:val="00600153"/>
    <w:rsid w:val="00600198"/>
    <w:rsid w:val="006001CD"/>
    <w:rsid w:val="006002D7"/>
    <w:rsid w:val="006004C8"/>
    <w:rsid w:val="006004FD"/>
    <w:rsid w:val="006005AD"/>
    <w:rsid w:val="006005DD"/>
    <w:rsid w:val="006005ED"/>
    <w:rsid w:val="00600844"/>
    <w:rsid w:val="00600A9C"/>
    <w:rsid w:val="00600B32"/>
    <w:rsid w:val="00600CD5"/>
    <w:rsid w:val="00600FE2"/>
    <w:rsid w:val="00601100"/>
    <w:rsid w:val="00601278"/>
    <w:rsid w:val="006015FF"/>
    <w:rsid w:val="006016E3"/>
    <w:rsid w:val="00601705"/>
    <w:rsid w:val="00601F1B"/>
    <w:rsid w:val="00602011"/>
    <w:rsid w:val="00602669"/>
    <w:rsid w:val="0060275A"/>
    <w:rsid w:val="006028A7"/>
    <w:rsid w:val="00602AE3"/>
    <w:rsid w:val="00602CEC"/>
    <w:rsid w:val="00602EC9"/>
    <w:rsid w:val="00602FC6"/>
    <w:rsid w:val="00603095"/>
    <w:rsid w:val="006035B1"/>
    <w:rsid w:val="00603664"/>
    <w:rsid w:val="006039E1"/>
    <w:rsid w:val="00603B79"/>
    <w:rsid w:val="00603BA0"/>
    <w:rsid w:val="00603BA3"/>
    <w:rsid w:val="00603EB1"/>
    <w:rsid w:val="00603EE1"/>
    <w:rsid w:val="00604183"/>
    <w:rsid w:val="00604786"/>
    <w:rsid w:val="00604C30"/>
    <w:rsid w:val="00605022"/>
    <w:rsid w:val="006053CF"/>
    <w:rsid w:val="00605583"/>
    <w:rsid w:val="00605EE2"/>
    <w:rsid w:val="00606046"/>
    <w:rsid w:val="00606049"/>
    <w:rsid w:val="006060A8"/>
    <w:rsid w:val="00606127"/>
    <w:rsid w:val="006063AC"/>
    <w:rsid w:val="00606455"/>
    <w:rsid w:val="00606490"/>
    <w:rsid w:val="006064EB"/>
    <w:rsid w:val="00606923"/>
    <w:rsid w:val="0060693E"/>
    <w:rsid w:val="006069F9"/>
    <w:rsid w:val="00606A54"/>
    <w:rsid w:val="00606E2D"/>
    <w:rsid w:val="00606FB3"/>
    <w:rsid w:val="00607738"/>
    <w:rsid w:val="00607AFA"/>
    <w:rsid w:val="00607BCE"/>
    <w:rsid w:val="00607C1A"/>
    <w:rsid w:val="00607C7E"/>
    <w:rsid w:val="0061015F"/>
    <w:rsid w:val="006103D1"/>
    <w:rsid w:val="0061047D"/>
    <w:rsid w:val="00610E08"/>
    <w:rsid w:val="00611309"/>
    <w:rsid w:val="0061137F"/>
    <w:rsid w:val="006113C2"/>
    <w:rsid w:val="006113CC"/>
    <w:rsid w:val="00611EC0"/>
    <w:rsid w:val="00612296"/>
    <w:rsid w:val="006124F4"/>
    <w:rsid w:val="00612A2A"/>
    <w:rsid w:val="00612A4C"/>
    <w:rsid w:val="00612CAB"/>
    <w:rsid w:val="00612EFB"/>
    <w:rsid w:val="006130BE"/>
    <w:rsid w:val="0061358A"/>
    <w:rsid w:val="0061358E"/>
    <w:rsid w:val="006135E9"/>
    <w:rsid w:val="0061364C"/>
    <w:rsid w:val="00613707"/>
    <w:rsid w:val="006139E6"/>
    <w:rsid w:val="00613A5E"/>
    <w:rsid w:val="00613ADD"/>
    <w:rsid w:val="00613C90"/>
    <w:rsid w:val="00613DBC"/>
    <w:rsid w:val="00613FBA"/>
    <w:rsid w:val="00614099"/>
    <w:rsid w:val="00614435"/>
    <w:rsid w:val="00614662"/>
    <w:rsid w:val="006147CB"/>
    <w:rsid w:val="0061492D"/>
    <w:rsid w:val="00614D36"/>
    <w:rsid w:val="00614D4E"/>
    <w:rsid w:val="006150E0"/>
    <w:rsid w:val="006158A5"/>
    <w:rsid w:val="00615DA1"/>
    <w:rsid w:val="00615E4D"/>
    <w:rsid w:val="00617204"/>
    <w:rsid w:val="00617743"/>
    <w:rsid w:val="006177A3"/>
    <w:rsid w:val="0061793A"/>
    <w:rsid w:val="00617C61"/>
    <w:rsid w:val="00617C9C"/>
    <w:rsid w:val="00617F21"/>
    <w:rsid w:val="00620064"/>
    <w:rsid w:val="006205C2"/>
    <w:rsid w:val="00620621"/>
    <w:rsid w:val="006207E6"/>
    <w:rsid w:val="00620B72"/>
    <w:rsid w:val="006212D7"/>
    <w:rsid w:val="0062132B"/>
    <w:rsid w:val="00621503"/>
    <w:rsid w:val="00621962"/>
    <w:rsid w:val="00621B0A"/>
    <w:rsid w:val="00621B6B"/>
    <w:rsid w:val="00621BBA"/>
    <w:rsid w:val="00621DB3"/>
    <w:rsid w:val="00621DC7"/>
    <w:rsid w:val="00621DE5"/>
    <w:rsid w:val="00621E83"/>
    <w:rsid w:val="00622421"/>
    <w:rsid w:val="00622429"/>
    <w:rsid w:val="0062265B"/>
    <w:rsid w:val="00622A7B"/>
    <w:rsid w:val="00622B52"/>
    <w:rsid w:val="00622CAA"/>
    <w:rsid w:val="00622D3E"/>
    <w:rsid w:val="006230FE"/>
    <w:rsid w:val="00623188"/>
    <w:rsid w:val="006233BC"/>
    <w:rsid w:val="00623453"/>
    <w:rsid w:val="00623A4C"/>
    <w:rsid w:val="00623E2C"/>
    <w:rsid w:val="006243C6"/>
    <w:rsid w:val="00624925"/>
    <w:rsid w:val="00625240"/>
    <w:rsid w:val="00625544"/>
    <w:rsid w:val="00625866"/>
    <w:rsid w:val="00625887"/>
    <w:rsid w:val="00625DB0"/>
    <w:rsid w:val="00625F0E"/>
    <w:rsid w:val="00625F16"/>
    <w:rsid w:val="00625F64"/>
    <w:rsid w:val="00625F79"/>
    <w:rsid w:val="006260AD"/>
    <w:rsid w:val="00626931"/>
    <w:rsid w:val="00626B0D"/>
    <w:rsid w:val="00626CFE"/>
    <w:rsid w:val="00626D1D"/>
    <w:rsid w:val="00626FD7"/>
    <w:rsid w:val="006273C0"/>
    <w:rsid w:val="00627C66"/>
    <w:rsid w:val="00627E19"/>
    <w:rsid w:val="006307F0"/>
    <w:rsid w:val="0063091E"/>
    <w:rsid w:val="00631DB3"/>
    <w:rsid w:val="00631FE8"/>
    <w:rsid w:val="00632157"/>
    <w:rsid w:val="0063225C"/>
    <w:rsid w:val="00632560"/>
    <w:rsid w:val="006329D7"/>
    <w:rsid w:val="00632CF9"/>
    <w:rsid w:val="00632D28"/>
    <w:rsid w:val="00632D31"/>
    <w:rsid w:val="00632DF1"/>
    <w:rsid w:val="00632EAF"/>
    <w:rsid w:val="006330E8"/>
    <w:rsid w:val="00633278"/>
    <w:rsid w:val="00633373"/>
    <w:rsid w:val="0063341B"/>
    <w:rsid w:val="00633526"/>
    <w:rsid w:val="00633D43"/>
    <w:rsid w:val="0063409E"/>
    <w:rsid w:val="0063485F"/>
    <w:rsid w:val="0063491E"/>
    <w:rsid w:val="00634B35"/>
    <w:rsid w:val="00634BB4"/>
    <w:rsid w:val="00634BDC"/>
    <w:rsid w:val="00634C2D"/>
    <w:rsid w:val="006352EF"/>
    <w:rsid w:val="0063530C"/>
    <w:rsid w:val="0063538C"/>
    <w:rsid w:val="0063575C"/>
    <w:rsid w:val="006357E2"/>
    <w:rsid w:val="00635AD4"/>
    <w:rsid w:val="00635B49"/>
    <w:rsid w:val="00635CFA"/>
    <w:rsid w:val="00636004"/>
    <w:rsid w:val="00636013"/>
    <w:rsid w:val="0063610A"/>
    <w:rsid w:val="0063623D"/>
    <w:rsid w:val="00636458"/>
    <w:rsid w:val="00636779"/>
    <w:rsid w:val="006368AE"/>
    <w:rsid w:val="00636ADF"/>
    <w:rsid w:val="00636B2D"/>
    <w:rsid w:val="00636BB9"/>
    <w:rsid w:val="00636C47"/>
    <w:rsid w:val="00636CCB"/>
    <w:rsid w:val="00636F7B"/>
    <w:rsid w:val="00637043"/>
    <w:rsid w:val="0063733A"/>
    <w:rsid w:val="00637406"/>
    <w:rsid w:val="00637800"/>
    <w:rsid w:val="006378F2"/>
    <w:rsid w:val="00637909"/>
    <w:rsid w:val="00637F30"/>
    <w:rsid w:val="00640288"/>
    <w:rsid w:val="006404BE"/>
    <w:rsid w:val="00640550"/>
    <w:rsid w:val="00640BEA"/>
    <w:rsid w:val="00640D2A"/>
    <w:rsid w:val="00640D45"/>
    <w:rsid w:val="00640F4E"/>
    <w:rsid w:val="00640F93"/>
    <w:rsid w:val="00640FD9"/>
    <w:rsid w:val="006414A2"/>
    <w:rsid w:val="0064197C"/>
    <w:rsid w:val="00641F0B"/>
    <w:rsid w:val="006420F1"/>
    <w:rsid w:val="006421E6"/>
    <w:rsid w:val="00642A64"/>
    <w:rsid w:val="00642C81"/>
    <w:rsid w:val="00642E9F"/>
    <w:rsid w:val="00642F9C"/>
    <w:rsid w:val="006431DD"/>
    <w:rsid w:val="006433BF"/>
    <w:rsid w:val="00643620"/>
    <w:rsid w:val="00643657"/>
    <w:rsid w:val="00643C79"/>
    <w:rsid w:val="00643EAF"/>
    <w:rsid w:val="00644628"/>
    <w:rsid w:val="00644825"/>
    <w:rsid w:val="00644BA7"/>
    <w:rsid w:val="00644BC7"/>
    <w:rsid w:val="00644E0A"/>
    <w:rsid w:val="00644E86"/>
    <w:rsid w:val="00644ECB"/>
    <w:rsid w:val="00646A18"/>
    <w:rsid w:val="00646B69"/>
    <w:rsid w:val="00646C57"/>
    <w:rsid w:val="00646DC0"/>
    <w:rsid w:val="00646DF0"/>
    <w:rsid w:val="00646FC9"/>
    <w:rsid w:val="006473D1"/>
    <w:rsid w:val="00647994"/>
    <w:rsid w:val="006479BC"/>
    <w:rsid w:val="00647DD5"/>
    <w:rsid w:val="00647FD9"/>
    <w:rsid w:val="0065022A"/>
    <w:rsid w:val="00650C23"/>
    <w:rsid w:val="00650D26"/>
    <w:rsid w:val="00650DB3"/>
    <w:rsid w:val="006513D1"/>
    <w:rsid w:val="00651FBB"/>
    <w:rsid w:val="00651FEF"/>
    <w:rsid w:val="0065212E"/>
    <w:rsid w:val="0065221D"/>
    <w:rsid w:val="0065234F"/>
    <w:rsid w:val="006528A0"/>
    <w:rsid w:val="00652D01"/>
    <w:rsid w:val="00652FA2"/>
    <w:rsid w:val="00653241"/>
    <w:rsid w:val="0065346D"/>
    <w:rsid w:val="00653901"/>
    <w:rsid w:val="00653BAB"/>
    <w:rsid w:val="0065405C"/>
    <w:rsid w:val="00654854"/>
    <w:rsid w:val="00654AFA"/>
    <w:rsid w:val="00654C3E"/>
    <w:rsid w:val="00655126"/>
    <w:rsid w:val="006555DA"/>
    <w:rsid w:val="006556BB"/>
    <w:rsid w:val="006559D5"/>
    <w:rsid w:val="00655E06"/>
    <w:rsid w:val="00655E7A"/>
    <w:rsid w:val="00655F5B"/>
    <w:rsid w:val="0065674A"/>
    <w:rsid w:val="0065694D"/>
    <w:rsid w:val="00656B04"/>
    <w:rsid w:val="00656BD6"/>
    <w:rsid w:val="00656C23"/>
    <w:rsid w:val="00656D88"/>
    <w:rsid w:val="006571DA"/>
    <w:rsid w:val="006572D1"/>
    <w:rsid w:val="00657905"/>
    <w:rsid w:val="00657AA8"/>
    <w:rsid w:val="00657BFE"/>
    <w:rsid w:val="00657C6F"/>
    <w:rsid w:val="006600C7"/>
    <w:rsid w:val="0066013D"/>
    <w:rsid w:val="00660176"/>
    <w:rsid w:val="0066043D"/>
    <w:rsid w:val="006608D0"/>
    <w:rsid w:val="00660951"/>
    <w:rsid w:val="006609B0"/>
    <w:rsid w:val="006609E7"/>
    <w:rsid w:val="00660FA2"/>
    <w:rsid w:val="00660FD0"/>
    <w:rsid w:val="006610BB"/>
    <w:rsid w:val="006619E9"/>
    <w:rsid w:val="00661B62"/>
    <w:rsid w:val="00661B8B"/>
    <w:rsid w:val="006620E5"/>
    <w:rsid w:val="00662166"/>
    <w:rsid w:val="00662557"/>
    <w:rsid w:val="006625CD"/>
    <w:rsid w:val="00662733"/>
    <w:rsid w:val="00662E01"/>
    <w:rsid w:val="00663A20"/>
    <w:rsid w:val="00663B0D"/>
    <w:rsid w:val="00663D51"/>
    <w:rsid w:val="00663E0D"/>
    <w:rsid w:val="006640D8"/>
    <w:rsid w:val="00664408"/>
    <w:rsid w:val="006647E9"/>
    <w:rsid w:val="00664957"/>
    <w:rsid w:val="00664A6A"/>
    <w:rsid w:val="00664B6B"/>
    <w:rsid w:val="00664E90"/>
    <w:rsid w:val="00664EF1"/>
    <w:rsid w:val="00664FC5"/>
    <w:rsid w:val="00665170"/>
    <w:rsid w:val="0066527D"/>
    <w:rsid w:val="00665509"/>
    <w:rsid w:val="0066563A"/>
    <w:rsid w:val="00665BF9"/>
    <w:rsid w:val="00665E75"/>
    <w:rsid w:val="006660D8"/>
    <w:rsid w:val="006660FC"/>
    <w:rsid w:val="00666151"/>
    <w:rsid w:val="006666E4"/>
    <w:rsid w:val="006667B4"/>
    <w:rsid w:val="006668D3"/>
    <w:rsid w:val="00666AF9"/>
    <w:rsid w:val="00666BEF"/>
    <w:rsid w:val="006672D3"/>
    <w:rsid w:val="006674E6"/>
    <w:rsid w:val="006674EB"/>
    <w:rsid w:val="006678DF"/>
    <w:rsid w:val="0066797E"/>
    <w:rsid w:val="006679E2"/>
    <w:rsid w:val="00667A67"/>
    <w:rsid w:val="00667B59"/>
    <w:rsid w:val="00667D29"/>
    <w:rsid w:val="00667D78"/>
    <w:rsid w:val="00670205"/>
    <w:rsid w:val="006702CD"/>
    <w:rsid w:val="00671005"/>
    <w:rsid w:val="00671284"/>
    <w:rsid w:val="006713D9"/>
    <w:rsid w:val="00671597"/>
    <w:rsid w:val="00671725"/>
    <w:rsid w:val="00671849"/>
    <w:rsid w:val="00671A1A"/>
    <w:rsid w:val="00671A25"/>
    <w:rsid w:val="00672167"/>
    <w:rsid w:val="006721EE"/>
    <w:rsid w:val="006724CC"/>
    <w:rsid w:val="00672794"/>
    <w:rsid w:val="00672A90"/>
    <w:rsid w:val="00672BC6"/>
    <w:rsid w:val="00672C7C"/>
    <w:rsid w:val="00672C90"/>
    <w:rsid w:val="00673598"/>
    <w:rsid w:val="006735F9"/>
    <w:rsid w:val="00673863"/>
    <w:rsid w:val="00673B6E"/>
    <w:rsid w:val="00673BDF"/>
    <w:rsid w:val="00674137"/>
    <w:rsid w:val="006741E9"/>
    <w:rsid w:val="00674256"/>
    <w:rsid w:val="00674787"/>
    <w:rsid w:val="006749CE"/>
    <w:rsid w:val="00674BDB"/>
    <w:rsid w:val="00674C37"/>
    <w:rsid w:val="0067512D"/>
    <w:rsid w:val="006756CA"/>
    <w:rsid w:val="00675BC7"/>
    <w:rsid w:val="00675C6D"/>
    <w:rsid w:val="00675D48"/>
    <w:rsid w:val="00675F4F"/>
    <w:rsid w:val="00675F6C"/>
    <w:rsid w:val="00675FDC"/>
    <w:rsid w:val="00676355"/>
    <w:rsid w:val="00676378"/>
    <w:rsid w:val="006767A4"/>
    <w:rsid w:val="00676E0F"/>
    <w:rsid w:val="00677010"/>
    <w:rsid w:val="0067705F"/>
    <w:rsid w:val="0067714A"/>
    <w:rsid w:val="006773A1"/>
    <w:rsid w:val="00677457"/>
    <w:rsid w:val="00677ADC"/>
    <w:rsid w:val="00677BC2"/>
    <w:rsid w:val="006800A2"/>
    <w:rsid w:val="00680164"/>
    <w:rsid w:val="00680620"/>
    <w:rsid w:val="006807B1"/>
    <w:rsid w:val="00680919"/>
    <w:rsid w:val="006813FB"/>
    <w:rsid w:val="00681466"/>
    <w:rsid w:val="00681487"/>
    <w:rsid w:val="00681882"/>
    <w:rsid w:val="00681B22"/>
    <w:rsid w:val="00681BE3"/>
    <w:rsid w:val="00681E6C"/>
    <w:rsid w:val="00682990"/>
    <w:rsid w:val="006829D7"/>
    <w:rsid w:val="00682CA7"/>
    <w:rsid w:val="00682E04"/>
    <w:rsid w:val="00683047"/>
    <w:rsid w:val="00683083"/>
    <w:rsid w:val="006831CF"/>
    <w:rsid w:val="00683588"/>
    <w:rsid w:val="006835F8"/>
    <w:rsid w:val="00683630"/>
    <w:rsid w:val="0068386A"/>
    <w:rsid w:val="00683DD6"/>
    <w:rsid w:val="00683DDC"/>
    <w:rsid w:val="00683E85"/>
    <w:rsid w:val="00684192"/>
    <w:rsid w:val="006841B9"/>
    <w:rsid w:val="006841C5"/>
    <w:rsid w:val="006842C3"/>
    <w:rsid w:val="006845A9"/>
    <w:rsid w:val="006847BC"/>
    <w:rsid w:val="0068498A"/>
    <w:rsid w:val="00684F30"/>
    <w:rsid w:val="0068545D"/>
    <w:rsid w:val="006858B6"/>
    <w:rsid w:val="0068597E"/>
    <w:rsid w:val="00685D99"/>
    <w:rsid w:val="00685F52"/>
    <w:rsid w:val="00685F81"/>
    <w:rsid w:val="00686048"/>
    <w:rsid w:val="00686132"/>
    <w:rsid w:val="00686479"/>
    <w:rsid w:val="006865C1"/>
    <w:rsid w:val="006869B6"/>
    <w:rsid w:val="00686E84"/>
    <w:rsid w:val="00686EA9"/>
    <w:rsid w:val="0068705F"/>
    <w:rsid w:val="00687631"/>
    <w:rsid w:val="0068781C"/>
    <w:rsid w:val="00687A19"/>
    <w:rsid w:val="00687B2A"/>
    <w:rsid w:val="00687C50"/>
    <w:rsid w:val="00687C77"/>
    <w:rsid w:val="00687D99"/>
    <w:rsid w:val="00687E01"/>
    <w:rsid w:val="00690360"/>
    <w:rsid w:val="00690469"/>
    <w:rsid w:val="006905E8"/>
    <w:rsid w:val="00690ED7"/>
    <w:rsid w:val="00690FAE"/>
    <w:rsid w:val="00691511"/>
    <w:rsid w:val="00691559"/>
    <w:rsid w:val="006915F4"/>
    <w:rsid w:val="00691628"/>
    <w:rsid w:val="00691D5C"/>
    <w:rsid w:val="00692203"/>
    <w:rsid w:val="00692427"/>
    <w:rsid w:val="006925D4"/>
    <w:rsid w:val="006926A8"/>
    <w:rsid w:val="00692A2B"/>
    <w:rsid w:val="0069317D"/>
    <w:rsid w:val="0069344C"/>
    <w:rsid w:val="00693555"/>
    <w:rsid w:val="00693669"/>
    <w:rsid w:val="00693850"/>
    <w:rsid w:val="00693938"/>
    <w:rsid w:val="0069423E"/>
    <w:rsid w:val="00694447"/>
    <w:rsid w:val="00694464"/>
    <w:rsid w:val="00694473"/>
    <w:rsid w:val="00694673"/>
    <w:rsid w:val="00694755"/>
    <w:rsid w:val="00694B58"/>
    <w:rsid w:val="00694D24"/>
    <w:rsid w:val="00694E0E"/>
    <w:rsid w:val="00694F8E"/>
    <w:rsid w:val="006953C6"/>
    <w:rsid w:val="00695407"/>
    <w:rsid w:val="006957AE"/>
    <w:rsid w:val="0069583A"/>
    <w:rsid w:val="00695BC9"/>
    <w:rsid w:val="00695E1D"/>
    <w:rsid w:val="00695E71"/>
    <w:rsid w:val="00695F24"/>
    <w:rsid w:val="00696143"/>
    <w:rsid w:val="00696282"/>
    <w:rsid w:val="0069650D"/>
    <w:rsid w:val="00696594"/>
    <w:rsid w:val="006965A1"/>
    <w:rsid w:val="006967C6"/>
    <w:rsid w:val="00696C46"/>
    <w:rsid w:val="00696E49"/>
    <w:rsid w:val="00697322"/>
    <w:rsid w:val="006973B3"/>
    <w:rsid w:val="00697689"/>
    <w:rsid w:val="006977E2"/>
    <w:rsid w:val="006979A6"/>
    <w:rsid w:val="00697A56"/>
    <w:rsid w:val="00697CEC"/>
    <w:rsid w:val="006A009F"/>
    <w:rsid w:val="006A01DB"/>
    <w:rsid w:val="006A0230"/>
    <w:rsid w:val="006A06BE"/>
    <w:rsid w:val="006A0776"/>
    <w:rsid w:val="006A0A08"/>
    <w:rsid w:val="006A0C8D"/>
    <w:rsid w:val="006A0CEA"/>
    <w:rsid w:val="006A0D51"/>
    <w:rsid w:val="006A0FFA"/>
    <w:rsid w:val="006A1047"/>
    <w:rsid w:val="006A12FE"/>
    <w:rsid w:val="006A1403"/>
    <w:rsid w:val="006A1664"/>
    <w:rsid w:val="006A176E"/>
    <w:rsid w:val="006A184D"/>
    <w:rsid w:val="006A1A19"/>
    <w:rsid w:val="006A1AC9"/>
    <w:rsid w:val="006A1C5A"/>
    <w:rsid w:val="006A1C86"/>
    <w:rsid w:val="006A23B7"/>
    <w:rsid w:val="006A282C"/>
    <w:rsid w:val="006A31D8"/>
    <w:rsid w:val="006A33C5"/>
    <w:rsid w:val="006A340E"/>
    <w:rsid w:val="006A345A"/>
    <w:rsid w:val="006A3772"/>
    <w:rsid w:val="006A3A11"/>
    <w:rsid w:val="006A3A4B"/>
    <w:rsid w:val="006A3BBB"/>
    <w:rsid w:val="006A3C74"/>
    <w:rsid w:val="006A3E02"/>
    <w:rsid w:val="006A40FD"/>
    <w:rsid w:val="006A4148"/>
    <w:rsid w:val="006A41A9"/>
    <w:rsid w:val="006A461D"/>
    <w:rsid w:val="006A46EC"/>
    <w:rsid w:val="006A4BDD"/>
    <w:rsid w:val="006A4DF8"/>
    <w:rsid w:val="006A4E8B"/>
    <w:rsid w:val="006A5133"/>
    <w:rsid w:val="006A5434"/>
    <w:rsid w:val="006A5544"/>
    <w:rsid w:val="006A5550"/>
    <w:rsid w:val="006A5784"/>
    <w:rsid w:val="006A5A42"/>
    <w:rsid w:val="006A5B16"/>
    <w:rsid w:val="006A5CFE"/>
    <w:rsid w:val="006A5D1A"/>
    <w:rsid w:val="006A5D85"/>
    <w:rsid w:val="006A5E01"/>
    <w:rsid w:val="006A5F0D"/>
    <w:rsid w:val="006A5F51"/>
    <w:rsid w:val="006A67F0"/>
    <w:rsid w:val="006A6925"/>
    <w:rsid w:val="006A6A04"/>
    <w:rsid w:val="006A6F0A"/>
    <w:rsid w:val="006A6FB1"/>
    <w:rsid w:val="006A7049"/>
    <w:rsid w:val="006A7749"/>
    <w:rsid w:val="006A7B19"/>
    <w:rsid w:val="006A7E57"/>
    <w:rsid w:val="006A7F0F"/>
    <w:rsid w:val="006A7F1F"/>
    <w:rsid w:val="006B0023"/>
    <w:rsid w:val="006B0276"/>
    <w:rsid w:val="006B041D"/>
    <w:rsid w:val="006B0504"/>
    <w:rsid w:val="006B0548"/>
    <w:rsid w:val="006B061E"/>
    <w:rsid w:val="006B07D9"/>
    <w:rsid w:val="006B0951"/>
    <w:rsid w:val="006B09B8"/>
    <w:rsid w:val="006B0ED2"/>
    <w:rsid w:val="006B1147"/>
    <w:rsid w:val="006B114B"/>
    <w:rsid w:val="006B1836"/>
    <w:rsid w:val="006B1959"/>
    <w:rsid w:val="006B1B8E"/>
    <w:rsid w:val="006B1C27"/>
    <w:rsid w:val="006B1F83"/>
    <w:rsid w:val="006B24E0"/>
    <w:rsid w:val="006B271E"/>
    <w:rsid w:val="006B2AE5"/>
    <w:rsid w:val="006B2B83"/>
    <w:rsid w:val="006B2DF9"/>
    <w:rsid w:val="006B312F"/>
    <w:rsid w:val="006B327E"/>
    <w:rsid w:val="006B32E7"/>
    <w:rsid w:val="006B3392"/>
    <w:rsid w:val="006B3489"/>
    <w:rsid w:val="006B34EC"/>
    <w:rsid w:val="006B38CF"/>
    <w:rsid w:val="006B3952"/>
    <w:rsid w:val="006B3A18"/>
    <w:rsid w:val="006B3F64"/>
    <w:rsid w:val="006B4252"/>
    <w:rsid w:val="006B4808"/>
    <w:rsid w:val="006B48A5"/>
    <w:rsid w:val="006B4CA9"/>
    <w:rsid w:val="006B4FBA"/>
    <w:rsid w:val="006B5006"/>
    <w:rsid w:val="006B541A"/>
    <w:rsid w:val="006B559D"/>
    <w:rsid w:val="006B5661"/>
    <w:rsid w:val="006B57B1"/>
    <w:rsid w:val="006B5ABC"/>
    <w:rsid w:val="006B5BC2"/>
    <w:rsid w:val="006B62C0"/>
    <w:rsid w:val="006B63A8"/>
    <w:rsid w:val="006B64C5"/>
    <w:rsid w:val="006B6507"/>
    <w:rsid w:val="006B6815"/>
    <w:rsid w:val="006B6A15"/>
    <w:rsid w:val="006B6A39"/>
    <w:rsid w:val="006B7102"/>
    <w:rsid w:val="006B7432"/>
    <w:rsid w:val="006B79FA"/>
    <w:rsid w:val="006B7BF6"/>
    <w:rsid w:val="006B7CC3"/>
    <w:rsid w:val="006B7CC9"/>
    <w:rsid w:val="006B7EA8"/>
    <w:rsid w:val="006C008A"/>
    <w:rsid w:val="006C0B0B"/>
    <w:rsid w:val="006C0C00"/>
    <w:rsid w:val="006C0C34"/>
    <w:rsid w:val="006C0D46"/>
    <w:rsid w:val="006C0F35"/>
    <w:rsid w:val="006C1439"/>
    <w:rsid w:val="006C14DD"/>
    <w:rsid w:val="006C1504"/>
    <w:rsid w:val="006C1596"/>
    <w:rsid w:val="006C1A77"/>
    <w:rsid w:val="006C1E7F"/>
    <w:rsid w:val="006C200E"/>
    <w:rsid w:val="006C2230"/>
    <w:rsid w:val="006C23C3"/>
    <w:rsid w:val="006C27B6"/>
    <w:rsid w:val="006C285C"/>
    <w:rsid w:val="006C299B"/>
    <w:rsid w:val="006C2A96"/>
    <w:rsid w:val="006C2B22"/>
    <w:rsid w:val="006C2C7F"/>
    <w:rsid w:val="006C2D17"/>
    <w:rsid w:val="006C2DBF"/>
    <w:rsid w:val="006C321C"/>
    <w:rsid w:val="006C3220"/>
    <w:rsid w:val="006C327D"/>
    <w:rsid w:val="006C3376"/>
    <w:rsid w:val="006C33C4"/>
    <w:rsid w:val="006C37DF"/>
    <w:rsid w:val="006C3849"/>
    <w:rsid w:val="006C3860"/>
    <w:rsid w:val="006C3B40"/>
    <w:rsid w:val="006C3CB1"/>
    <w:rsid w:val="006C3E84"/>
    <w:rsid w:val="006C3F2E"/>
    <w:rsid w:val="006C3FA1"/>
    <w:rsid w:val="006C40F3"/>
    <w:rsid w:val="006C416A"/>
    <w:rsid w:val="006C4627"/>
    <w:rsid w:val="006C47E0"/>
    <w:rsid w:val="006C48BC"/>
    <w:rsid w:val="006C4A96"/>
    <w:rsid w:val="006C4C81"/>
    <w:rsid w:val="006C51E6"/>
    <w:rsid w:val="006C5352"/>
    <w:rsid w:val="006C58BC"/>
    <w:rsid w:val="006C58D6"/>
    <w:rsid w:val="006C5A61"/>
    <w:rsid w:val="006C5C92"/>
    <w:rsid w:val="006C5D75"/>
    <w:rsid w:val="006C5E41"/>
    <w:rsid w:val="006C61F5"/>
    <w:rsid w:val="006C62CA"/>
    <w:rsid w:val="006C69EB"/>
    <w:rsid w:val="006C6B10"/>
    <w:rsid w:val="006C6E3B"/>
    <w:rsid w:val="006C7006"/>
    <w:rsid w:val="006C77F7"/>
    <w:rsid w:val="006C77FA"/>
    <w:rsid w:val="006C7A84"/>
    <w:rsid w:val="006C7DD9"/>
    <w:rsid w:val="006C7F69"/>
    <w:rsid w:val="006D05EF"/>
    <w:rsid w:val="006D0649"/>
    <w:rsid w:val="006D0C34"/>
    <w:rsid w:val="006D0C80"/>
    <w:rsid w:val="006D0CE9"/>
    <w:rsid w:val="006D0F22"/>
    <w:rsid w:val="006D10EC"/>
    <w:rsid w:val="006D11E9"/>
    <w:rsid w:val="006D13D3"/>
    <w:rsid w:val="006D13DB"/>
    <w:rsid w:val="006D1726"/>
    <w:rsid w:val="006D17A5"/>
    <w:rsid w:val="006D1DC5"/>
    <w:rsid w:val="006D1DF7"/>
    <w:rsid w:val="006D1F91"/>
    <w:rsid w:val="006D2076"/>
    <w:rsid w:val="006D20F2"/>
    <w:rsid w:val="006D2286"/>
    <w:rsid w:val="006D2593"/>
    <w:rsid w:val="006D2664"/>
    <w:rsid w:val="006D27D2"/>
    <w:rsid w:val="006D281A"/>
    <w:rsid w:val="006D29C1"/>
    <w:rsid w:val="006D2AF3"/>
    <w:rsid w:val="006D2B51"/>
    <w:rsid w:val="006D2C20"/>
    <w:rsid w:val="006D2DAB"/>
    <w:rsid w:val="006D2DBD"/>
    <w:rsid w:val="006D312D"/>
    <w:rsid w:val="006D3174"/>
    <w:rsid w:val="006D3385"/>
    <w:rsid w:val="006D33F3"/>
    <w:rsid w:val="006D347F"/>
    <w:rsid w:val="006D3912"/>
    <w:rsid w:val="006D3951"/>
    <w:rsid w:val="006D3E15"/>
    <w:rsid w:val="006D41DB"/>
    <w:rsid w:val="006D4556"/>
    <w:rsid w:val="006D48BA"/>
    <w:rsid w:val="006D4B34"/>
    <w:rsid w:val="006D508A"/>
    <w:rsid w:val="006D560A"/>
    <w:rsid w:val="006D5AFB"/>
    <w:rsid w:val="006D5D86"/>
    <w:rsid w:val="006D6118"/>
    <w:rsid w:val="006D65BE"/>
    <w:rsid w:val="006D66FB"/>
    <w:rsid w:val="006D6C26"/>
    <w:rsid w:val="006D6D87"/>
    <w:rsid w:val="006D7284"/>
    <w:rsid w:val="006D73D0"/>
    <w:rsid w:val="006D75A7"/>
    <w:rsid w:val="006D7701"/>
    <w:rsid w:val="006D793A"/>
    <w:rsid w:val="006E00EA"/>
    <w:rsid w:val="006E01B0"/>
    <w:rsid w:val="006E01B8"/>
    <w:rsid w:val="006E0498"/>
    <w:rsid w:val="006E0B39"/>
    <w:rsid w:val="006E0BAA"/>
    <w:rsid w:val="006E0EA9"/>
    <w:rsid w:val="006E1217"/>
    <w:rsid w:val="006E198F"/>
    <w:rsid w:val="006E2090"/>
    <w:rsid w:val="006E2559"/>
    <w:rsid w:val="006E257E"/>
    <w:rsid w:val="006E25AD"/>
    <w:rsid w:val="006E26C2"/>
    <w:rsid w:val="006E2C0C"/>
    <w:rsid w:val="006E2EA8"/>
    <w:rsid w:val="006E36BE"/>
    <w:rsid w:val="006E38EF"/>
    <w:rsid w:val="006E3905"/>
    <w:rsid w:val="006E3B88"/>
    <w:rsid w:val="006E3D14"/>
    <w:rsid w:val="006E43E4"/>
    <w:rsid w:val="006E508F"/>
    <w:rsid w:val="006E5197"/>
    <w:rsid w:val="006E51DC"/>
    <w:rsid w:val="006E59F7"/>
    <w:rsid w:val="006E5BBD"/>
    <w:rsid w:val="006E5F19"/>
    <w:rsid w:val="006E6147"/>
    <w:rsid w:val="006E63E1"/>
    <w:rsid w:val="006E6ACC"/>
    <w:rsid w:val="006E6BEE"/>
    <w:rsid w:val="006E6C89"/>
    <w:rsid w:val="006E6D16"/>
    <w:rsid w:val="006E6D27"/>
    <w:rsid w:val="006E7537"/>
    <w:rsid w:val="006E7746"/>
    <w:rsid w:val="006E7C73"/>
    <w:rsid w:val="006F0214"/>
    <w:rsid w:val="006F04BC"/>
    <w:rsid w:val="006F0574"/>
    <w:rsid w:val="006F0863"/>
    <w:rsid w:val="006F0C60"/>
    <w:rsid w:val="006F0D67"/>
    <w:rsid w:val="006F0E86"/>
    <w:rsid w:val="006F0F77"/>
    <w:rsid w:val="006F14CD"/>
    <w:rsid w:val="006F18A4"/>
    <w:rsid w:val="006F1A4B"/>
    <w:rsid w:val="006F2069"/>
    <w:rsid w:val="006F24BD"/>
    <w:rsid w:val="006F297D"/>
    <w:rsid w:val="006F2BAD"/>
    <w:rsid w:val="006F2CE9"/>
    <w:rsid w:val="006F2D58"/>
    <w:rsid w:val="006F2F43"/>
    <w:rsid w:val="006F2FB2"/>
    <w:rsid w:val="006F32F4"/>
    <w:rsid w:val="006F33E1"/>
    <w:rsid w:val="006F34E4"/>
    <w:rsid w:val="006F35CA"/>
    <w:rsid w:val="006F3766"/>
    <w:rsid w:val="006F3B3A"/>
    <w:rsid w:val="006F4144"/>
    <w:rsid w:val="006F45F6"/>
    <w:rsid w:val="006F4926"/>
    <w:rsid w:val="006F49C4"/>
    <w:rsid w:val="006F4A11"/>
    <w:rsid w:val="006F4B05"/>
    <w:rsid w:val="006F4B0E"/>
    <w:rsid w:val="006F4C12"/>
    <w:rsid w:val="006F4C1F"/>
    <w:rsid w:val="006F52AF"/>
    <w:rsid w:val="006F52D0"/>
    <w:rsid w:val="006F52F3"/>
    <w:rsid w:val="006F5593"/>
    <w:rsid w:val="006F5E58"/>
    <w:rsid w:val="006F5EBB"/>
    <w:rsid w:val="006F64BD"/>
    <w:rsid w:val="006F66E5"/>
    <w:rsid w:val="006F6DAC"/>
    <w:rsid w:val="006F6FBB"/>
    <w:rsid w:val="006F7314"/>
    <w:rsid w:val="006F7412"/>
    <w:rsid w:val="006F76E6"/>
    <w:rsid w:val="006F7CFD"/>
    <w:rsid w:val="006F7EA9"/>
    <w:rsid w:val="006F7F9D"/>
    <w:rsid w:val="00700897"/>
    <w:rsid w:val="0070089E"/>
    <w:rsid w:val="0070106A"/>
    <w:rsid w:val="007011BF"/>
    <w:rsid w:val="007012C7"/>
    <w:rsid w:val="007012ED"/>
    <w:rsid w:val="00701488"/>
    <w:rsid w:val="007019B7"/>
    <w:rsid w:val="00701E72"/>
    <w:rsid w:val="00701E7D"/>
    <w:rsid w:val="00701FDD"/>
    <w:rsid w:val="007023FD"/>
    <w:rsid w:val="00702A34"/>
    <w:rsid w:val="00702A3B"/>
    <w:rsid w:val="00702AF0"/>
    <w:rsid w:val="00702BE2"/>
    <w:rsid w:val="00702D7A"/>
    <w:rsid w:val="0070327B"/>
    <w:rsid w:val="00703369"/>
    <w:rsid w:val="00703467"/>
    <w:rsid w:val="007037B3"/>
    <w:rsid w:val="007038FF"/>
    <w:rsid w:val="00703A15"/>
    <w:rsid w:val="0070414C"/>
    <w:rsid w:val="007045BB"/>
    <w:rsid w:val="00704696"/>
    <w:rsid w:val="00704FFE"/>
    <w:rsid w:val="00705020"/>
    <w:rsid w:val="007051EF"/>
    <w:rsid w:val="00705237"/>
    <w:rsid w:val="0070539F"/>
    <w:rsid w:val="007053FB"/>
    <w:rsid w:val="00705817"/>
    <w:rsid w:val="00705B5E"/>
    <w:rsid w:val="00705F24"/>
    <w:rsid w:val="00706048"/>
    <w:rsid w:val="007061F9"/>
    <w:rsid w:val="0070620D"/>
    <w:rsid w:val="00707340"/>
    <w:rsid w:val="007076AE"/>
    <w:rsid w:val="007077B7"/>
    <w:rsid w:val="007077D1"/>
    <w:rsid w:val="00707904"/>
    <w:rsid w:val="00707BB5"/>
    <w:rsid w:val="00707DC7"/>
    <w:rsid w:val="00707F19"/>
    <w:rsid w:val="007100C4"/>
    <w:rsid w:val="0071022C"/>
    <w:rsid w:val="0071040D"/>
    <w:rsid w:val="0071061A"/>
    <w:rsid w:val="00710779"/>
    <w:rsid w:val="0071078B"/>
    <w:rsid w:val="00710A72"/>
    <w:rsid w:val="007114B2"/>
    <w:rsid w:val="00711752"/>
    <w:rsid w:val="0071177C"/>
    <w:rsid w:val="00711976"/>
    <w:rsid w:val="00712011"/>
    <w:rsid w:val="0071203F"/>
    <w:rsid w:val="0071241E"/>
    <w:rsid w:val="0071248F"/>
    <w:rsid w:val="0071269E"/>
    <w:rsid w:val="00712A83"/>
    <w:rsid w:val="00712AA7"/>
    <w:rsid w:val="00712C0F"/>
    <w:rsid w:val="00712CEB"/>
    <w:rsid w:val="007136DB"/>
    <w:rsid w:val="00713BD4"/>
    <w:rsid w:val="00714115"/>
    <w:rsid w:val="007142AE"/>
    <w:rsid w:val="00714D59"/>
    <w:rsid w:val="00714DCD"/>
    <w:rsid w:val="00714F1B"/>
    <w:rsid w:val="007152F3"/>
    <w:rsid w:val="0071535C"/>
    <w:rsid w:val="00715498"/>
    <w:rsid w:val="00715CDF"/>
    <w:rsid w:val="00716264"/>
    <w:rsid w:val="007166BC"/>
    <w:rsid w:val="007166C5"/>
    <w:rsid w:val="00716873"/>
    <w:rsid w:val="0071759D"/>
    <w:rsid w:val="00717AAE"/>
    <w:rsid w:val="00717F70"/>
    <w:rsid w:val="00717F75"/>
    <w:rsid w:val="0072068C"/>
    <w:rsid w:val="007206C8"/>
    <w:rsid w:val="0072098E"/>
    <w:rsid w:val="00720D63"/>
    <w:rsid w:val="00720E73"/>
    <w:rsid w:val="00720F18"/>
    <w:rsid w:val="00720F35"/>
    <w:rsid w:val="00721045"/>
    <w:rsid w:val="007210D0"/>
    <w:rsid w:val="00721588"/>
    <w:rsid w:val="00721749"/>
    <w:rsid w:val="00721CD8"/>
    <w:rsid w:val="007221DC"/>
    <w:rsid w:val="007222E6"/>
    <w:rsid w:val="00722583"/>
    <w:rsid w:val="00722664"/>
    <w:rsid w:val="0072296F"/>
    <w:rsid w:val="00722BEB"/>
    <w:rsid w:val="00722EA5"/>
    <w:rsid w:val="00722EBF"/>
    <w:rsid w:val="007233A0"/>
    <w:rsid w:val="007233EA"/>
    <w:rsid w:val="00723438"/>
    <w:rsid w:val="00723538"/>
    <w:rsid w:val="00723701"/>
    <w:rsid w:val="007237E9"/>
    <w:rsid w:val="00723952"/>
    <w:rsid w:val="00723AC0"/>
    <w:rsid w:val="00723D44"/>
    <w:rsid w:val="00723EEE"/>
    <w:rsid w:val="007242C0"/>
    <w:rsid w:val="007246E4"/>
    <w:rsid w:val="00724723"/>
    <w:rsid w:val="00724755"/>
    <w:rsid w:val="007248C8"/>
    <w:rsid w:val="0072493A"/>
    <w:rsid w:val="00724A56"/>
    <w:rsid w:val="00724B6D"/>
    <w:rsid w:val="00724BD9"/>
    <w:rsid w:val="00724F63"/>
    <w:rsid w:val="00725210"/>
    <w:rsid w:val="0072531C"/>
    <w:rsid w:val="007254CC"/>
    <w:rsid w:val="007255D3"/>
    <w:rsid w:val="007258AB"/>
    <w:rsid w:val="00725BD9"/>
    <w:rsid w:val="00725E53"/>
    <w:rsid w:val="00725F5B"/>
    <w:rsid w:val="007261CB"/>
    <w:rsid w:val="007263BC"/>
    <w:rsid w:val="00726553"/>
    <w:rsid w:val="0072681E"/>
    <w:rsid w:val="007269B5"/>
    <w:rsid w:val="00726EB7"/>
    <w:rsid w:val="0072707E"/>
    <w:rsid w:val="0072720A"/>
    <w:rsid w:val="007272F3"/>
    <w:rsid w:val="007278EE"/>
    <w:rsid w:val="00727A5B"/>
    <w:rsid w:val="00727B18"/>
    <w:rsid w:val="00727B5E"/>
    <w:rsid w:val="0073001B"/>
    <w:rsid w:val="007304AB"/>
    <w:rsid w:val="00730803"/>
    <w:rsid w:val="00730849"/>
    <w:rsid w:val="00730AFC"/>
    <w:rsid w:val="00730B90"/>
    <w:rsid w:val="007313E2"/>
    <w:rsid w:val="00731540"/>
    <w:rsid w:val="00731556"/>
    <w:rsid w:val="007315DD"/>
    <w:rsid w:val="007319B9"/>
    <w:rsid w:val="00732192"/>
    <w:rsid w:val="007322D4"/>
    <w:rsid w:val="00732649"/>
    <w:rsid w:val="00732838"/>
    <w:rsid w:val="00732ACD"/>
    <w:rsid w:val="00732CBE"/>
    <w:rsid w:val="00732D5B"/>
    <w:rsid w:val="00733128"/>
    <w:rsid w:val="007334D4"/>
    <w:rsid w:val="00733A7D"/>
    <w:rsid w:val="0073416E"/>
    <w:rsid w:val="00734399"/>
    <w:rsid w:val="007343DA"/>
    <w:rsid w:val="0073442F"/>
    <w:rsid w:val="00734450"/>
    <w:rsid w:val="00734826"/>
    <w:rsid w:val="00734C97"/>
    <w:rsid w:val="00734FBE"/>
    <w:rsid w:val="00735374"/>
    <w:rsid w:val="00735B29"/>
    <w:rsid w:val="00735D2E"/>
    <w:rsid w:val="00735D90"/>
    <w:rsid w:val="007363DD"/>
    <w:rsid w:val="007365EA"/>
    <w:rsid w:val="00736974"/>
    <w:rsid w:val="007369D0"/>
    <w:rsid w:val="00736BE6"/>
    <w:rsid w:val="00736FA7"/>
    <w:rsid w:val="00737046"/>
    <w:rsid w:val="007370A4"/>
    <w:rsid w:val="007372AB"/>
    <w:rsid w:val="00737883"/>
    <w:rsid w:val="00737A8E"/>
    <w:rsid w:val="00737B9E"/>
    <w:rsid w:val="00737C46"/>
    <w:rsid w:val="00737EB5"/>
    <w:rsid w:val="00737FF4"/>
    <w:rsid w:val="007400E1"/>
    <w:rsid w:val="00740577"/>
    <w:rsid w:val="007406C6"/>
    <w:rsid w:val="00740852"/>
    <w:rsid w:val="00740C59"/>
    <w:rsid w:val="00741432"/>
    <w:rsid w:val="00741694"/>
    <w:rsid w:val="007418DC"/>
    <w:rsid w:val="00741E4A"/>
    <w:rsid w:val="007421C6"/>
    <w:rsid w:val="00742275"/>
    <w:rsid w:val="007428DA"/>
    <w:rsid w:val="0074292B"/>
    <w:rsid w:val="007429A8"/>
    <w:rsid w:val="0074339E"/>
    <w:rsid w:val="0074344F"/>
    <w:rsid w:val="007437E6"/>
    <w:rsid w:val="007439DF"/>
    <w:rsid w:val="007439F6"/>
    <w:rsid w:val="00743D06"/>
    <w:rsid w:val="00743DDB"/>
    <w:rsid w:val="00744099"/>
    <w:rsid w:val="007440BC"/>
    <w:rsid w:val="00744190"/>
    <w:rsid w:val="007442F5"/>
    <w:rsid w:val="0074484B"/>
    <w:rsid w:val="0074518E"/>
    <w:rsid w:val="00745631"/>
    <w:rsid w:val="007457BE"/>
    <w:rsid w:val="0074582E"/>
    <w:rsid w:val="00745987"/>
    <w:rsid w:val="00745A82"/>
    <w:rsid w:val="00745F6F"/>
    <w:rsid w:val="00745FC2"/>
    <w:rsid w:val="00746419"/>
    <w:rsid w:val="007468EF"/>
    <w:rsid w:val="00746A60"/>
    <w:rsid w:val="00747346"/>
    <w:rsid w:val="0074798B"/>
    <w:rsid w:val="00747BA4"/>
    <w:rsid w:val="00747C91"/>
    <w:rsid w:val="00747E29"/>
    <w:rsid w:val="00750134"/>
    <w:rsid w:val="00750728"/>
    <w:rsid w:val="00750838"/>
    <w:rsid w:val="00750AEC"/>
    <w:rsid w:val="00751145"/>
    <w:rsid w:val="00751794"/>
    <w:rsid w:val="007519AC"/>
    <w:rsid w:val="00751CE8"/>
    <w:rsid w:val="00751FAB"/>
    <w:rsid w:val="007522CE"/>
    <w:rsid w:val="0075240C"/>
    <w:rsid w:val="0075265C"/>
    <w:rsid w:val="0075293E"/>
    <w:rsid w:val="00752953"/>
    <w:rsid w:val="00752A52"/>
    <w:rsid w:val="00752B0C"/>
    <w:rsid w:val="00752EAE"/>
    <w:rsid w:val="00752FFE"/>
    <w:rsid w:val="007535C8"/>
    <w:rsid w:val="007535E6"/>
    <w:rsid w:val="00753718"/>
    <w:rsid w:val="007539CB"/>
    <w:rsid w:val="00753D86"/>
    <w:rsid w:val="0075413B"/>
    <w:rsid w:val="0075426D"/>
    <w:rsid w:val="00754425"/>
    <w:rsid w:val="0075481E"/>
    <w:rsid w:val="007549DB"/>
    <w:rsid w:val="00754CA2"/>
    <w:rsid w:val="00754ED2"/>
    <w:rsid w:val="00754F1B"/>
    <w:rsid w:val="00755304"/>
    <w:rsid w:val="00755512"/>
    <w:rsid w:val="007556E5"/>
    <w:rsid w:val="0075587A"/>
    <w:rsid w:val="00756196"/>
    <w:rsid w:val="0075630D"/>
    <w:rsid w:val="00756C50"/>
    <w:rsid w:val="00756D0A"/>
    <w:rsid w:val="00756DED"/>
    <w:rsid w:val="007572B4"/>
    <w:rsid w:val="007574C5"/>
    <w:rsid w:val="0075768D"/>
    <w:rsid w:val="00757719"/>
    <w:rsid w:val="007577E6"/>
    <w:rsid w:val="007578B9"/>
    <w:rsid w:val="007579C3"/>
    <w:rsid w:val="00757A2F"/>
    <w:rsid w:val="00757BB1"/>
    <w:rsid w:val="00757BE0"/>
    <w:rsid w:val="00757E6D"/>
    <w:rsid w:val="00760504"/>
    <w:rsid w:val="007606A0"/>
    <w:rsid w:val="00760782"/>
    <w:rsid w:val="00760A59"/>
    <w:rsid w:val="00761EC3"/>
    <w:rsid w:val="00761F4F"/>
    <w:rsid w:val="00762282"/>
    <w:rsid w:val="0076234D"/>
    <w:rsid w:val="007625B6"/>
    <w:rsid w:val="007627F0"/>
    <w:rsid w:val="007628BD"/>
    <w:rsid w:val="00762954"/>
    <w:rsid w:val="00762A66"/>
    <w:rsid w:val="00762DA4"/>
    <w:rsid w:val="007636EB"/>
    <w:rsid w:val="007638FA"/>
    <w:rsid w:val="00763B86"/>
    <w:rsid w:val="00763BB2"/>
    <w:rsid w:val="00763C93"/>
    <w:rsid w:val="007643C1"/>
    <w:rsid w:val="007646F1"/>
    <w:rsid w:val="0076486D"/>
    <w:rsid w:val="00764AB3"/>
    <w:rsid w:val="00764FCC"/>
    <w:rsid w:val="007651BE"/>
    <w:rsid w:val="0076524A"/>
    <w:rsid w:val="00765B79"/>
    <w:rsid w:val="00765BBB"/>
    <w:rsid w:val="00765C23"/>
    <w:rsid w:val="00765D8F"/>
    <w:rsid w:val="007663BE"/>
    <w:rsid w:val="007666F3"/>
    <w:rsid w:val="00766AE8"/>
    <w:rsid w:val="00766B8F"/>
    <w:rsid w:val="007675E6"/>
    <w:rsid w:val="00767898"/>
    <w:rsid w:val="007678C8"/>
    <w:rsid w:val="007679CE"/>
    <w:rsid w:val="00767F3F"/>
    <w:rsid w:val="00767F6D"/>
    <w:rsid w:val="007701E6"/>
    <w:rsid w:val="00770D0E"/>
    <w:rsid w:val="00770DAE"/>
    <w:rsid w:val="00770DBA"/>
    <w:rsid w:val="00770E23"/>
    <w:rsid w:val="00771577"/>
    <w:rsid w:val="0077162C"/>
    <w:rsid w:val="00771A24"/>
    <w:rsid w:val="00771E24"/>
    <w:rsid w:val="00771EC7"/>
    <w:rsid w:val="00772164"/>
    <w:rsid w:val="007727F0"/>
    <w:rsid w:val="007729DB"/>
    <w:rsid w:val="007729F0"/>
    <w:rsid w:val="00772E2F"/>
    <w:rsid w:val="007730C7"/>
    <w:rsid w:val="00773181"/>
    <w:rsid w:val="007732BA"/>
    <w:rsid w:val="0077367D"/>
    <w:rsid w:val="007738F0"/>
    <w:rsid w:val="007738FF"/>
    <w:rsid w:val="00773C52"/>
    <w:rsid w:val="00773EDD"/>
    <w:rsid w:val="0077425F"/>
    <w:rsid w:val="00774663"/>
    <w:rsid w:val="00774849"/>
    <w:rsid w:val="00774A15"/>
    <w:rsid w:val="00774ADD"/>
    <w:rsid w:val="007753E6"/>
    <w:rsid w:val="007754AE"/>
    <w:rsid w:val="0077563D"/>
    <w:rsid w:val="007756AD"/>
    <w:rsid w:val="007756B8"/>
    <w:rsid w:val="007756EF"/>
    <w:rsid w:val="007757EA"/>
    <w:rsid w:val="00775813"/>
    <w:rsid w:val="00775830"/>
    <w:rsid w:val="007758ED"/>
    <w:rsid w:val="00775DCB"/>
    <w:rsid w:val="00775F5C"/>
    <w:rsid w:val="00775FB3"/>
    <w:rsid w:val="00776093"/>
    <w:rsid w:val="00776620"/>
    <w:rsid w:val="007766AE"/>
    <w:rsid w:val="00776747"/>
    <w:rsid w:val="00776B81"/>
    <w:rsid w:val="00776C99"/>
    <w:rsid w:val="00776EB5"/>
    <w:rsid w:val="007770D2"/>
    <w:rsid w:val="0077712C"/>
    <w:rsid w:val="007771B1"/>
    <w:rsid w:val="00777390"/>
    <w:rsid w:val="0077781D"/>
    <w:rsid w:val="0077782E"/>
    <w:rsid w:val="00777B34"/>
    <w:rsid w:val="00777BC6"/>
    <w:rsid w:val="00777CA7"/>
    <w:rsid w:val="007800D4"/>
    <w:rsid w:val="00780335"/>
    <w:rsid w:val="007803C9"/>
    <w:rsid w:val="00780478"/>
    <w:rsid w:val="00780ABE"/>
    <w:rsid w:val="00780CC7"/>
    <w:rsid w:val="00780CCD"/>
    <w:rsid w:val="00781297"/>
    <w:rsid w:val="00781436"/>
    <w:rsid w:val="007814A2"/>
    <w:rsid w:val="0078155A"/>
    <w:rsid w:val="0078194C"/>
    <w:rsid w:val="007819AF"/>
    <w:rsid w:val="00781AB1"/>
    <w:rsid w:val="00781BAE"/>
    <w:rsid w:val="00781F7C"/>
    <w:rsid w:val="00782421"/>
    <w:rsid w:val="00782503"/>
    <w:rsid w:val="007829C1"/>
    <w:rsid w:val="00782F5F"/>
    <w:rsid w:val="0078302C"/>
    <w:rsid w:val="007830A2"/>
    <w:rsid w:val="00783744"/>
    <w:rsid w:val="007837B5"/>
    <w:rsid w:val="007837D3"/>
    <w:rsid w:val="007838B2"/>
    <w:rsid w:val="007838B8"/>
    <w:rsid w:val="00783E67"/>
    <w:rsid w:val="00784492"/>
    <w:rsid w:val="0078487E"/>
    <w:rsid w:val="00784956"/>
    <w:rsid w:val="0078498E"/>
    <w:rsid w:val="00784B6A"/>
    <w:rsid w:val="007856FA"/>
    <w:rsid w:val="007858F0"/>
    <w:rsid w:val="00785907"/>
    <w:rsid w:val="0078593B"/>
    <w:rsid w:val="007859FB"/>
    <w:rsid w:val="00785B96"/>
    <w:rsid w:val="007863B8"/>
    <w:rsid w:val="00786AC0"/>
    <w:rsid w:val="0078706D"/>
    <w:rsid w:val="0078707C"/>
    <w:rsid w:val="0078709A"/>
    <w:rsid w:val="00787283"/>
    <w:rsid w:val="00787384"/>
    <w:rsid w:val="007876A0"/>
    <w:rsid w:val="00787746"/>
    <w:rsid w:val="00787750"/>
    <w:rsid w:val="007877D3"/>
    <w:rsid w:val="007879F6"/>
    <w:rsid w:val="00787A50"/>
    <w:rsid w:val="00787C65"/>
    <w:rsid w:val="0079012E"/>
    <w:rsid w:val="007903FD"/>
    <w:rsid w:val="00790621"/>
    <w:rsid w:val="007907FE"/>
    <w:rsid w:val="00790942"/>
    <w:rsid w:val="007909BD"/>
    <w:rsid w:val="00790A6A"/>
    <w:rsid w:val="00790B1D"/>
    <w:rsid w:val="007910FB"/>
    <w:rsid w:val="00791262"/>
    <w:rsid w:val="00791370"/>
    <w:rsid w:val="00791463"/>
    <w:rsid w:val="00791B86"/>
    <w:rsid w:val="00791BCB"/>
    <w:rsid w:val="00791C42"/>
    <w:rsid w:val="00791CE3"/>
    <w:rsid w:val="00791E40"/>
    <w:rsid w:val="00791EF4"/>
    <w:rsid w:val="00792318"/>
    <w:rsid w:val="00792453"/>
    <w:rsid w:val="007926ED"/>
    <w:rsid w:val="00792BCE"/>
    <w:rsid w:val="00792F43"/>
    <w:rsid w:val="00793075"/>
    <w:rsid w:val="007931E5"/>
    <w:rsid w:val="0079344A"/>
    <w:rsid w:val="007935F1"/>
    <w:rsid w:val="0079375B"/>
    <w:rsid w:val="00794260"/>
    <w:rsid w:val="007945E6"/>
    <w:rsid w:val="007948D3"/>
    <w:rsid w:val="00794B83"/>
    <w:rsid w:val="00795002"/>
    <w:rsid w:val="00795110"/>
    <w:rsid w:val="00795316"/>
    <w:rsid w:val="0079536C"/>
    <w:rsid w:val="0079537A"/>
    <w:rsid w:val="00795681"/>
    <w:rsid w:val="00795C4C"/>
    <w:rsid w:val="007962D1"/>
    <w:rsid w:val="00796382"/>
    <w:rsid w:val="007964D1"/>
    <w:rsid w:val="00796640"/>
    <w:rsid w:val="007966D7"/>
    <w:rsid w:val="007966EC"/>
    <w:rsid w:val="007969A7"/>
    <w:rsid w:val="00796D87"/>
    <w:rsid w:val="00796E2C"/>
    <w:rsid w:val="00796F5F"/>
    <w:rsid w:val="00796F7F"/>
    <w:rsid w:val="007970EE"/>
    <w:rsid w:val="0079741A"/>
    <w:rsid w:val="00797478"/>
    <w:rsid w:val="00797D8E"/>
    <w:rsid w:val="007A0012"/>
    <w:rsid w:val="007A00B7"/>
    <w:rsid w:val="007A0111"/>
    <w:rsid w:val="007A0567"/>
    <w:rsid w:val="007A05A6"/>
    <w:rsid w:val="007A0706"/>
    <w:rsid w:val="007A0AAA"/>
    <w:rsid w:val="007A0BFC"/>
    <w:rsid w:val="007A0C6E"/>
    <w:rsid w:val="007A1018"/>
    <w:rsid w:val="007A10C4"/>
    <w:rsid w:val="007A14FA"/>
    <w:rsid w:val="007A1887"/>
    <w:rsid w:val="007A1D03"/>
    <w:rsid w:val="007A1F61"/>
    <w:rsid w:val="007A20E2"/>
    <w:rsid w:val="007A2B17"/>
    <w:rsid w:val="007A2BBE"/>
    <w:rsid w:val="007A2DA7"/>
    <w:rsid w:val="007A30BA"/>
    <w:rsid w:val="007A3866"/>
    <w:rsid w:val="007A3E6E"/>
    <w:rsid w:val="007A4004"/>
    <w:rsid w:val="007A42E2"/>
    <w:rsid w:val="007A430C"/>
    <w:rsid w:val="007A43D6"/>
    <w:rsid w:val="007A478C"/>
    <w:rsid w:val="007A4C59"/>
    <w:rsid w:val="007A4D0C"/>
    <w:rsid w:val="007A4ED9"/>
    <w:rsid w:val="007A5361"/>
    <w:rsid w:val="007A55CC"/>
    <w:rsid w:val="007A57E2"/>
    <w:rsid w:val="007A5A00"/>
    <w:rsid w:val="007A5BA4"/>
    <w:rsid w:val="007A5D61"/>
    <w:rsid w:val="007A5F67"/>
    <w:rsid w:val="007A62A0"/>
    <w:rsid w:val="007A62C9"/>
    <w:rsid w:val="007A6655"/>
    <w:rsid w:val="007A6936"/>
    <w:rsid w:val="007A6961"/>
    <w:rsid w:val="007A6CF4"/>
    <w:rsid w:val="007A6DE9"/>
    <w:rsid w:val="007A6DFA"/>
    <w:rsid w:val="007A7023"/>
    <w:rsid w:val="007A70A8"/>
    <w:rsid w:val="007A7278"/>
    <w:rsid w:val="007A75C2"/>
    <w:rsid w:val="007A76F1"/>
    <w:rsid w:val="007A7B59"/>
    <w:rsid w:val="007A7B82"/>
    <w:rsid w:val="007A7CBC"/>
    <w:rsid w:val="007A7F28"/>
    <w:rsid w:val="007B03C7"/>
    <w:rsid w:val="007B09EF"/>
    <w:rsid w:val="007B0FDE"/>
    <w:rsid w:val="007B119D"/>
    <w:rsid w:val="007B13A4"/>
    <w:rsid w:val="007B16AF"/>
    <w:rsid w:val="007B1959"/>
    <w:rsid w:val="007B1A6F"/>
    <w:rsid w:val="007B1CC9"/>
    <w:rsid w:val="007B2052"/>
    <w:rsid w:val="007B231E"/>
    <w:rsid w:val="007B2719"/>
    <w:rsid w:val="007B2758"/>
    <w:rsid w:val="007B285E"/>
    <w:rsid w:val="007B2A21"/>
    <w:rsid w:val="007B2BF3"/>
    <w:rsid w:val="007B2D7F"/>
    <w:rsid w:val="007B2DAD"/>
    <w:rsid w:val="007B2FFF"/>
    <w:rsid w:val="007B32DA"/>
    <w:rsid w:val="007B3327"/>
    <w:rsid w:val="007B355A"/>
    <w:rsid w:val="007B3688"/>
    <w:rsid w:val="007B3AF0"/>
    <w:rsid w:val="007B3F31"/>
    <w:rsid w:val="007B4196"/>
    <w:rsid w:val="007B41F0"/>
    <w:rsid w:val="007B46FD"/>
    <w:rsid w:val="007B4B1E"/>
    <w:rsid w:val="007B4FF8"/>
    <w:rsid w:val="007B51AC"/>
    <w:rsid w:val="007B57AD"/>
    <w:rsid w:val="007B5B7A"/>
    <w:rsid w:val="007B5C28"/>
    <w:rsid w:val="007B5F8E"/>
    <w:rsid w:val="007B6277"/>
    <w:rsid w:val="007B62D4"/>
    <w:rsid w:val="007B635B"/>
    <w:rsid w:val="007B68C1"/>
    <w:rsid w:val="007B6CA8"/>
    <w:rsid w:val="007B6FD8"/>
    <w:rsid w:val="007B71AE"/>
    <w:rsid w:val="007B71BE"/>
    <w:rsid w:val="007B7610"/>
    <w:rsid w:val="007B778C"/>
    <w:rsid w:val="007B77CD"/>
    <w:rsid w:val="007B79EE"/>
    <w:rsid w:val="007B7A35"/>
    <w:rsid w:val="007C01E9"/>
    <w:rsid w:val="007C0321"/>
    <w:rsid w:val="007C05EB"/>
    <w:rsid w:val="007C06E9"/>
    <w:rsid w:val="007C07A1"/>
    <w:rsid w:val="007C082D"/>
    <w:rsid w:val="007C0991"/>
    <w:rsid w:val="007C0DE2"/>
    <w:rsid w:val="007C11C9"/>
    <w:rsid w:val="007C14C4"/>
    <w:rsid w:val="007C1718"/>
    <w:rsid w:val="007C180C"/>
    <w:rsid w:val="007C1B12"/>
    <w:rsid w:val="007C1B2E"/>
    <w:rsid w:val="007C1E5E"/>
    <w:rsid w:val="007C1F3B"/>
    <w:rsid w:val="007C20F2"/>
    <w:rsid w:val="007C21D6"/>
    <w:rsid w:val="007C23C4"/>
    <w:rsid w:val="007C2573"/>
    <w:rsid w:val="007C2788"/>
    <w:rsid w:val="007C2831"/>
    <w:rsid w:val="007C2B35"/>
    <w:rsid w:val="007C2CB2"/>
    <w:rsid w:val="007C309C"/>
    <w:rsid w:val="007C3414"/>
    <w:rsid w:val="007C35D4"/>
    <w:rsid w:val="007C3745"/>
    <w:rsid w:val="007C37E1"/>
    <w:rsid w:val="007C3B51"/>
    <w:rsid w:val="007C3BD1"/>
    <w:rsid w:val="007C42F9"/>
    <w:rsid w:val="007C434A"/>
    <w:rsid w:val="007C4400"/>
    <w:rsid w:val="007C44F0"/>
    <w:rsid w:val="007C45A6"/>
    <w:rsid w:val="007C46C5"/>
    <w:rsid w:val="007C46D6"/>
    <w:rsid w:val="007C47F1"/>
    <w:rsid w:val="007C4EFA"/>
    <w:rsid w:val="007C51C7"/>
    <w:rsid w:val="007C5986"/>
    <w:rsid w:val="007C5D0C"/>
    <w:rsid w:val="007C5F06"/>
    <w:rsid w:val="007C6117"/>
    <w:rsid w:val="007C6177"/>
    <w:rsid w:val="007C6562"/>
    <w:rsid w:val="007C65E3"/>
    <w:rsid w:val="007C674B"/>
    <w:rsid w:val="007C6839"/>
    <w:rsid w:val="007C687E"/>
    <w:rsid w:val="007C6BF9"/>
    <w:rsid w:val="007C6C72"/>
    <w:rsid w:val="007C6F5C"/>
    <w:rsid w:val="007C72CE"/>
    <w:rsid w:val="007C74CE"/>
    <w:rsid w:val="007C764D"/>
    <w:rsid w:val="007C7F8D"/>
    <w:rsid w:val="007C7FCC"/>
    <w:rsid w:val="007D0673"/>
    <w:rsid w:val="007D0810"/>
    <w:rsid w:val="007D0937"/>
    <w:rsid w:val="007D0A3C"/>
    <w:rsid w:val="007D10BA"/>
    <w:rsid w:val="007D10E5"/>
    <w:rsid w:val="007D1179"/>
    <w:rsid w:val="007D13C3"/>
    <w:rsid w:val="007D1682"/>
    <w:rsid w:val="007D1A5B"/>
    <w:rsid w:val="007D1DE8"/>
    <w:rsid w:val="007D1E4E"/>
    <w:rsid w:val="007D2128"/>
    <w:rsid w:val="007D2155"/>
    <w:rsid w:val="007D2402"/>
    <w:rsid w:val="007D2608"/>
    <w:rsid w:val="007D26B1"/>
    <w:rsid w:val="007D297C"/>
    <w:rsid w:val="007D2B89"/>
    <w:rsid w:val="007D2B92"/>
    <w:rsid w:val="007D2E57"/>
    <w:rsid w:val="007D2F9F"/>
    <w:rsid w:val="007D30A6"/>
    <w:rsid w:val="007D3C75"/>
    <w:rsid w:val="007D41CD"/>
    <w:rsid w:val="007D4355"/>
    <w:rsid w:val="007D4507"/>
    <w:rsid w:val="007D4564"/>
    <w:rsid w:val="007D457F"/>
    <w:rsid w:val="007D4769"/>
    <w:rsid w:val="007D4907"/>
    <w:rsid w:val="007D4D70"/>
    <w:rsid w:val="007D4EBE"/>
    <w:rsid w:val="007D541B"/>
    <w:rsid w:val="007D56F6"/>
    <w:rsid w:val="007D5AE2"/>
    <w:rsid w:val="007D5B4F"/>
    <w:rsid w:val="007D5F10"/>
    <w:rsid w:val="007D5FEC"/>
    <w:rsid w:val="007D62B5"/>
    <w:rsid w:val="007D6466"/>
    <w:rsid w:val="007D650C"/>
    <w:rsid w:val="007D686B"/>
    <w:rsid w:val="007D698C"/>
    <w:rsid w:val="007D6DEE"/>
    <w:rsid w:val="007D6F13"/>
    <w:rsid w:val="007D7181"/>
    <w:rsid w:val="007D72EB"/>
    <w:rsid w:val="007D7456"/>
    <w:rsid w:val="007D7673"/>
    <w:rsid w:val="007D7857"/>
    <w:rsid w:val="007D7868"/>
    <w:rsid w:val="007D7B57"/>
    <w:rsid w:val="007D7CE0"/>
    <w:rsid w:val="007E06BA"/>
    <w:rsid w:val="007E0B6A"/>
    <w:rsid w:val="007E0E6D"/>
    <w:rsid w:val="007E10CC"/>
    <w:rsid w:val="007E124C"/>
    <w:rsid w:val="007E1A61"/>
    <w:rsid w:val="007E1B77"/>
    <w:rsid w:val="007E1E44"/>
    <w:rsid w:val="007E1EF2"/>
    <w:rsid w:val="007E1F7E"/>
    <w:rsid w:val="007E1F91"/>
    <w:rsid w:val="007E21D6"/>
    <w:rsid w:val="007E2968"/>
    <w:rsid w:val="007E2B58"/>
    <w:rsid w:val="007E2BAF"/>
    <w:rsid w:val="007E2E16"/>
    <w:rsid w:val="007E30DE"/>
    <w:rsid w:val="007E31A9"/>
    <w:rsid w:val="007E3807"/>
    <w:rsid w:val="007E3BE5"/>
    <w:rsid w:val="007E3F94"/>
    <w:rsid w:val="007E4117"/>
    <w:rsid w:val="007E4A38"/>
    <w:rsid w:val="007E4AC8"/>
    <w:rsid w:val="007E4BB0"/>
    <w:rsid w:val="007E4BEC"/>
    <w:rsid w:val="007E4D4B"/>
    <w:rsid w:val="007E4DD1"/>
    <w:rsid w:val="007E4FBB"/>
    <w:rsid w:val="007E5179"/>
    <w:rsid w:val="007E519E"/>
    <w:rsid w:val="007E52C9"/>
    <w:rsid w:val="007E52D4"/>
    <w:rsid w:val="007E5740"/>
    <w:rsid w:val="007E5A45"/>
    <w:rsid w:val="007E5B95"/>
    <w:rsid w:val="007E5BC6"/>
    <w:rsid w:val="007E5DED"/>
    <w:rsid w:val="007E5E2D"/>
    <w:rsid w:val="007E6005"/>
    <w:rsid w:val="007E6305"/>
    <w:rsid w:val="007E6702"/>
    <w:rsid w:val="007E6BF3"/>
    <w:rsid w:val="007E6FD1"/>
    <w:rsid w:val="007E6FD6"/>
    <w:rsid w:val="007E7228"/>
    <w:rsid w:val="007E75AC"/>
    <w:rsid w:val="007E75DB"/>
    <w:rsid w:val="007F0600"/>
    <w:rsid w:val="007F079E"/>
    <w:rsid w:val="007F0892"/>
    <w:rsid w:val="007F0DEC"/>
    <w:rsid w:val="007F0F21"/>
    <w:rsid w:val="007F20E0"/>
    <w:rsid w:val="007F211A"/>
    <w:rsid w:val="007F25E0"/>
    <w:rsid w:val="007F3099"/>
    <w:rsid w:val="007F32B3"/>
    <w:rsid w:val="007F33E2"/>
    <w:rsid w:val="007F3404"/>
    <w:rsid w:val="007F345E"/>
    <w:rsid w:val="007F39D1"/>
    <w:rsid w:val="007F39D8"/>
    <w:rsid w:val="007F3D97"/>
    <w:rsid w:val="007F3E79"/>
    <w:rsid w:val="007F3EBB"/>
    <w:rsid w:val="007F40F8"/>
    <w:rsid w:val="007F42B9"/>
    <w:rsid w:val="007F4362"/>
    <w:rsid w:val="007F481C"/>
    <w:rsid w:val="007F4B75"/>
    <w:rsid w:val="007F4CF3"/>
    <w:rsid w:val="007F5139"/>
    <w:rsid w:val="007F51DD"/>
    <w:rsid w:val="007F52AC"/>
    <w:rsid w:val="007F530D"/>
    <w:rsid w:val="007F5535"/>
    <w:rsid w:val="007F5767"/>
    <w:rsid w:val="007F5CC6"/>
    <w:rsid w:val="007F5CD0"/>
    <w:rsid w:val="007F6099"/>
    <w:rsid w:val="007F677E"/>
    <w:rsid w:val="007F69EF"/>
    <w:rsid w:val="007F6F2B"/>
    <w:rsid w:val="007F6F99"/>
    <w:rsid w:val="007F7190"/>
    <w:rsid w:val="007F7ABB"/>
    <w:rsid w:val="007F7E93"/>
    <w:rsid w:val="00800673"/>
    <w:rsid w:val="00801208"/>
    <w:rsid w:val="00801257"/>
    <w:rsid w:val="0080150D"/>
    <w:rsid w:val="00801AAD"/>
    <w:rsid w:val="00801C10"/>
    <w:rsid w:val="0080221E"/>
    <w:rsid w:val="00803288"/>
    <w:rsid w:val="008035F3"/>
    <w:rsid w:val="008036FD"/>
    <w:rsid w:val="00803749"/>
    <w:rsid w:val="0080428A"/>
    <w:rsid w:val="00804502"/>
    <w:rsid w:val="008046F8"/>
    <w:rsid w:val="00804777"/>
    <w:rsid w:val="008047EA"/>
    <w:rsid w:val="00804A70"/>
    <w:rsid w:val="00805010"/>
    <w:rsid w:val="008053A4"/>
    <w:rsid w:val="00805475"/>
    <w:rsid w:val="008054B2"/>
    <w:rsid w:val="008056C2"/>
    <w:rsid w:val="00805727"/>
    <w:rsid w:val="0080587A"/>
    <w:rsid w:val="00805A80"/>
    <w:rsid w:val="00805E19"/>
    <w:rsid w:val="00805E47"/>
    <w:rsid w:val="00805F24"/>
    <w:rsid w:val="00805F4B"/>
    <w:rsid w:val="00805FF1"/>
    <w:rsid w:val="00806030"/>
    <w:rsid w:val="008060EA"/>
    <w:rsid w:val="008062F5"/>
    <w:rsid w:val="008063ED"/>
    <w:rsid w:val="00806442"/>
    <w:rsid w:val="00806771"/>
    <w:rsid w:val="00806937"/>
    <w:rsid w:val="0080746F"/>
    <w:rsid w:val="00807C2A"/>
    <w:rsid w:val="00807D50"/>
    <w:rsid w:val="00807DF0"/>
    <w:rsid w:val="008100E9"/>
    <w:rsid w:val="00810156"/>
    <w:rsid w:val="008105CC"/>
    <w:rsid w:val="0081089E"/>
    <w:rsid w:val="00810C6D"/>
    <w:rsid w:val="00810DD3"/>
    <w:rsid w:val="00810F0A"/>
    <w:rsid w:val="00810F89"/>
    <w:rsid w:val="0081108F"/>
    <w:rsid w:val="008111F2"/>
    <w:rsid w:val="00811267"/>
    <w:rsid w:val="008113FF"/>
    <w:rsid w:val="0081156C"/>
    <w:rsid w:val="00811748"/>
    <w:rsid w:val="00811CB4"/>
    <w:rsid w:val="00811F69"/>
    <w:rsid w:val="008120A0"/>
    <w:rsid w:val="0081245F"/>
    <w:rsid w:val="008125DB"/>
    <w:rsid w:val="00812915"/>
    <w:rsid w:val="00812964"/>
    <w:rsid w:val="00812A04"/>
    <w:rsid w:val="00812F10"/>
    <w:rsid w:val="0081339B"/>
    <w:rsid w:val="00813662"/>
    <w:rsid w:val="00813835"/>
    <w:rsid w:val="008138F4"/>
    <w:rsid w:val="00813A43"/>
    <w:rsid w:val="00813AD3"/>
    <w:rsid w:val="00813F5C"/>
    <w:rsid w:val="008144AD"/>
    <w:rsid w:val="0081478D"/>
    <w:rsid w:val="0081482D"/>
    <w:rsid w:val="00814877"/>
    <w:rsid w:val="00814A50"/>
    <w:rsid w:val="00814B18"/>
    <w:rsid w:val="00814BB9"/>
    <w:rsid w:val="00814C5C"/>
    <w:rsid w:val="008150D1"/>
    <w:rsid w:val="0081550D"/>
    <w:rsid w:val="00815570"/>
    <w:rsid w:val="008155B8"/>
    <w:rsid w:val="008155CD"/>
    <w:rsid w:val="00815851"/>
    <w:rsid w:val="00815AEA"/>
    <w:rsid w:val="00815B7A"/>
    <w:rsid w:val="00815E6A"/>
    <w:rsid w:val="00816005"/>
    <w:rsid w:val="00816958"/>
    <w:rsid w:val="00816D58"/>
    <w:rsid w:val="00816DF9"/>
    <w:rsid w:val="00816FF0"/>
    <w:rsid w:val="00817127"/>
    <w:rsid w:val="0081712D"/>
    <w:rsid w:val="00817381"/>
    <w:rsid w:val="008175BF"/>
    <w:rsid w:val="0081775B"/>
    <w:rsid w:val="008178F4"/>
    <w:rsid w:val="00817B72"/>
    <w:rsid w:val="0082015F"/>
    <w:rsid w:val="0082038D"/>
    <w:rsid w:val="00820A7F"/>
    <w:rsid w:val="0082105F"/>
    <w:rsid w:val="008210E2"/>
    <w:rsid w:val="008210F0"/>
    <w:rsid w:val="008211D4"/>
    <w:rsid w:val="0082143A"/>
    <w:rsid w:val="008215BB"/>
    <w:rsid w:val="00821688"/>
    <w:rsid w:val="00821CAF"/>
    <w:rsid w:val="00821EF2"/>
    <w:rsid w:val="0082249A"/>
    <w:rsid w:val="00822635"/>
    <w:rsid w:val="008226AE"/>
    <w:rsid w:val="00822839"/>
    <w:rsid w:val="00822A72"/>
    <w:rsid w:val="00822AEC"/>
    <w:rsid w:val="00822BCA"/>
    <w:rsid w:val="00822BF5"/>
    <w:rsid w:val="008230C4"/>
    <w:rsid w:val="00823167"/>
    <w:rsid w:val="00823493"/>
    <w:rsid w:val="0082357E"/>
    <w:rsid w:val="008235E4"/>
    <w:rsid w:val="00823993"/>
    <w:rsid w:val="00823C28"/>
    <w:rsid w:val="00823CDD"/>
    <w:rsid w:val="00823E63"/>
    <w:rsid w:val="00824450"/>
    <w:rsid w:val="00824566"/>
    <w:rsid w:val="008247CD"/>
    <w:rsid w:val="00824801"/>
    <w:rsid w:val="008249BB"/>
    <w:rsid w:val="00824B8A"/>
    <w:rsid w:val="00824C7A"/>
    <w:rsid w:val="00824EA5"/>
    <w:rsid w:val="00825595"/>
    <w:rsid w:val="00825855"/>
    <w:rsid w:val="008258B1"/>
    <w:rsid w:val="008261C4"/>
    <w:rsid w:val="00826324"/>
    <w:rsid w:val="00826BC2"/>
    <w:rsid w:val="00826C06"/>
    <w:rsid w:val="00826F61"/>
    <w:rsid w:val="00826F8F"/>
    <w:rsid w:val="008270D5"/>
    <w:rsid w:val="00827424"/>
    <w:rsid w:val="0082785B"/>
    <w:rsid w:val="008278F1"/>
    <w:rsid w:val="008302BF"/>
    <w:rsid w:val="0083030A"/>
    <w:rsid w:val="00830433"/>
    <w:rsid w:val="008304F8"/>
    <w:rsid w:val="008305D1"/>
    <w:rsid w:val="00830F9B"/>
    <w:rsid w:val="0083118B"/>
    <w:rsid w:val="00831219"/>
    <w:rsid w:val="00831703"/>
    <w:rsid w:val="0083187E"/>
    <w:rsid w:val="00831A6E"/>
    <w:rsid w:val="008323F1"/>
    <w:rsid w:val="008324DB"/>
    <w:rsid w:val="008325C1"/>
    <w:rsid w:val="0083275C"/>
    <w:rsid w:val="00832B46"/>
    <w:rsid w:val="00832BC7"/>
    <w:rsid w:val="00832C08"/>
    <w:rsid w:val="0083353B"/>
    <w:rsid w:val="00833BED"/>
    <w:rsid w:val="00833CEB"/>
    <w:rsid w:val="00834088"/>
    <w:rsid w:val="00834455"/>
    <w:rsid w:val="00834A6B"/>
    <w:rsid w:val="00834B97"/>
    <w:rsid w:val="00834DAB"/>
    <w:rsid w:val="00834E71"/>
    <w:rsid w:val="00834F4E"/>
    <w:rsid w:val="00834FD7"/>
    <w:rsid w:val="00835475"/>
    <w:rsid w:val="008355C2"/>
    <w:rsid w:val="0083563F"/>
    <w:rsid w:val="008357FB"/>
    <w:rsid w:val="00835831"/>
    <w:rsid w:val="0083595C"/>
    <w:rsid w:val="00835E10"/>
    <w:rsid w:val="00835F82"/>
    <w:rsid w:val="008364F6"/>
    <w:rsid w:val="008365F0"/>
    <w:rsid w:val="0083668E"/>
    <w:rsid w:val="0083696C"/>
    <w:rsid w:val="00836A9C"/>
    <w:rsid w:val="00837213"/>
    <w:rsid w:val="00837230"/>
    <w:rsid w:val="008374B8"/>
    <w:rsid w:val="008377D1"/>
    <w:rsid w:val="00837880"/>
    <w:rsid w:val="00837E7E"/>
    <w:rsid w:val="00840487"/>
    <w:rsid w:val="00840657"/>
    <w:rsid w:val="0084117C"/>
    <w:rsid w:val="00841440"/>
    <w:rsid w:val="00841600"/>
    <w:rsid w:val="008416B9"/>
    <w:rsid w:val="008420A0"/>
    <w:rsid w:val="00842624"/>
    <w:rsid w:val="008427DE"/>
    <w:rsid w:val="008429BB"/>
    <w:rsid w:val="008429CE"/>
    <w:rsid w:val="00842C08"/>
    <w:rsid w:val="00842D51"/>
    <w:rsid w:val="00842E67"/>
    <w:rsid w:val="008430D0"/>
    <w:rsid w:val="0084324E"/>
    <w:rsid w:val="00843F34"/>
    <w:rsid w:val="00844551"/>
    <w:rsid w:val="0084471F"/>
    <w:rsid w:val="0084483F"/>
    <w:rsid w:val="008448CA"/>
    <w:rsid w:val="00844C88"/>
    <w:rsid w:val="00844DD6"/>
    <w:rsid w:val="00844FC2"/>
    <w:rsid w:val="00845056"/>
    <w:rsid w:val="00845118"/>
    <w:rsid w:val="00845272"/>
    <w:rsid w:val="00845B26"/>
    <w:rsid w:val="0084601D"/>
    <w:rsid w:val="00846103"/>
    <w:rsid w:val="0084635A"/>
    <w:rsid w:val="008464A3"/>
    <w:rsid w:val="00846618"/>
    <w:rsid w:val="00846D42"/>
    <w:rsid w:val="00846DBB"/>
    <w:rsid w:val="0084700B"/>
    <w:rsid w:val="0084738C"/>
    <w:rsid w:val="00847C6B"/>
    <w:rsid w:val="00847CB6"/>
    <w:rsid w:val="00847CFE"/>
    <w:rsid w:val="00847FCB"/>
    <w:rsid w:val="008500D7"/>
    <w:rsid w:val="008501C6"/>
    <w:rsid w:val="008504F4"/>
    <w:rsid w:val="0085063C"/>
    <w:rsid w:val="0085079E"/>
    <w:rsid w:val="00850868"/>
    <w:rsid w:val="00850D27"/>
    <w:rsid w:val="00851755"/>
    <w:rsid w:val="00851B13"/>
    <w:rsid w:val="00851CCE"/>
    <w:rsid w:val="00851D52"/>
    <w:rsid w:val="0085234B"/>
    <w:rsid w:val="00852449"/>
    <w:rsid w:val="008525C8"/>
    <w:rsid w:val="00852613"/>
    <w:rsid w:val="00852804"/>
    <w:rsid w:val="00852879"/>
    <w:rsid w:val="00852D63"/>
    <w:rsid w:val="00853337"/>
    <w:rsid w:val="00853457"/>
    <w:rsid w:val="008534D7"/>
    <w:rsid w:val="00853616"/>
    <w:rsid w:val="00853678"/>
    <w:rsid w:val="008537C4"/>
    <w:rsid w:val="00853E3E"/>
    <w:rsid w:val="00853F6B"/>
    <w:rsid w:val="008543D8"/>
    <w:rsid w:val="00854A02"/>
    <w:rsid w:val="00854C49"/>
    <w:rsid w:val="00854E44"/>
    <w:rsid w:val="00854F52"/>
    <w:rsid w:val="0085525A"/>
    <w:rsid w:val="00855427"/>
    <w:rsid w:val="00855514"/>
    <w:rsid w:val="00855760"/>
    <w:rsid w:val="008558D5"/>
    <w:rsid w:val="0085598E"/>
    <w:rsid w:val="008559C9"/>
    <w:rsid w:val="008559ED"/>
    <w:rsid w:val="00855C4E"/>
    <w:rsid w:val="00855DD2"/>
    <w:rsid w:val="00855EC0"/>
    <w:rsid w:val="00855FC6"/>
    <w:rsid w:val="008561DE"/>
    <w:rsid w:val="008565E4"/>
    <w:rsid w:val="008569D6"/>
    <w:rsid w:val="00856B30"/>
    <w:rsid w:val="008571A2"/>
    <w:rsid w:val="008571D6"/>
    <w:rsid w:val="008576F9"/>
    <w:rsid w:val="008577C9"/>
    <w:rsid w:val="00857902"/>
    <w:rsid w:val="00857D2C"/>
    <w:rsid w:val="00857FB9"/>
    <w:rsid w:val="00860444"/>
    <w:rsid w:val="008605BC"/>
    <w:rsid w:val="00860918"/>
    <w:rsid w:val="00860AFB"/>
    <w:rsid w:val="00860B7A"/>
    <w:rsid w:val="008618DC"/>
    <w:rsid w:val="008618FD"/>
    <w:rsid w:val="00861A61"/>
    <w:rsid w:val="00861A8A"/>
    <w:rsid w:val="00861DE9"/>
    <w:rsid w:val="008620B4"/>
    <w:rsid w:val="008621D2"/>
    <w:rsid w:val="008621E6"/>
    <w:rsid w:val="00862289"/>
    <w:rsid w:val="00862701"/>
    <w:rsid w:val="00862782"/>
    <w:rsid w:val="008629A5"/>
    <w:rsid w:val="00862BC8"/>
    <w:rsid w:val="00862D6D"/>
    <w:rsid w:val="008631BD"/>
    <w:rsid w:val="008634D8"/>
    <w:rsid w:val="00863573"/>
    <w:rsid w:val="00863807"/>
    <w:rsid w:val="008640DF"/>
    <w:rsid w:val="008641EC"/>
    <w:rsid w:val="008642B3"/>
    <w:rsid w:val="0086450B"/>
    <w:rsid w:val="00864AEF"/>
    <w:rsid w:val="00864B1C"/>
    <w:rsid w:val="00864BD2"/>
    <w:rsid w:val="00864BFC"/>
    <w:rsid w:val="00865201"/>
    <w:rsid w:val="0086616B"/>
    <w:rsid w:val="008663F0"/>
    <w:rsid w:val="0086642C"/>
    <w:rsid w:val="008664AE"/>
    <w:rsid w:val="00866689"/>
    <w:rsid w:val="00866864"/>
    <w:rsid w:val="0086690A"/>
    <w:rsid w:val="00866B75"/>
    <w:rsid w:val="00866F42"/>
    <w:rsid w:val="008670C3"/>
    <w:rsid w:val="00867470"/>
    <w:rsid w:val="00867808"/>
    <w:rsid w:val="008679BE"/>
    <w:rsid w:val="00867A49"/>
    <w:rsid w:val="00867B7E"/>
    <w:rsid w:val="00867C11"/>
    <w:rsid w:val="008700CD"/>
    <w:rsid w:val="00870314"/>
    <w:rsid w:val="00870315"/>
    <w:rsid w:val="008706E1"/>
    <w:rsid w:val="008706EB"/>
    <w:rsid w:val="00870DC5"/>
    <w:rsid w:val="00870E2B"/>
    <w:rsid w:val="00871279"/>
    <w:rsid w:val="008713C8"/>
    <w:rsid w:val="008718A0"/>
    <w:rsid w:val="00871CCC"/>
    <w:rsid w:val="00871D4C"/>
    <w:rsid w:val="008723B6"/>
    <w:rsid w:val="00872769"/>
    <w:rsid w:val="00872856"/>
    <w:rsid w:val="00872906"/>
    <w:rsid w:val="008730BF"/>
    <w:rsid w:val="00873144"/>
    <w:rsid w:val="0087315B"/>
    <w:rsid w:val="008731F6"/>
    <w:rsid w:val="0087333C"/>
    <w:rsid w:val="00873D21"/>
    <w:rsid w:val="00873D7D"/>
    <w:rsid w:val="00873DD1"/>
    <w:rsid w:val="008741FA"/>
    <w:rsid w:val="00874566"/>
    <w:rsid w:val="00874589"/>
    <w:rsid w:val="008745DF"/>
    <w:rsid w:val="00875323"/>
    <w:rsid w:val="008754D1"/>
    <w:rsid w:val="008754E2"/>
    <w:rsid w:val="00875835"/>
    <w:rsid w:val="00875901"/>
    <w:rsid w:val="0087590F"/>
    <w:rsid w:val="00875915"/>
    <w:rsid w:val="00875A10"/>
    <w:rsid w:val="00876024"/>
    <w:rsid w:val="00876294"/>
    <w:rsid w:val="008762AF"/>
    <w:rsid w:val="0087645E"/>
    <w:rsid w:val="00876536"/>
    <w:rsid w:val="0087699D"/>
    <w:rsid w:val="00876B53"/>
    <w:rsid w:val="00876C76"/>
    <w:rsid w:val="00876F02"/>
    <w:rsid w:val="00877081"/>
    <w:rsid w:val="008771FE"/>
    <w:rsid w:val="008773F7"/>
    <w:rsid w:val="00877BA2"/>
    <w:rsid w:val="00877C61"/>
    <w:rsid w:val="00877C86"/>
    <w:rsid w:val="00880016"/>
    <w:rsid w:val="0088011F"/>
    <w:rsid w:val="008801EE"/>
    <w:rsid w:val="008801F8"/>
    <w:rsid w:val="00880511"/>
    <w:rsid w:val="00880513"/>
    <w:rsid w:val="00880721"/>
    <w:rsid w:val="00880B29"/>
    <w:rsid w:val="00880BE2"/>
    <w:rsid w:val="00880C60"/>
    <w:rsid w:val="00880E89"/>
    <w:rsid w:val="00880FEB"/>
    <w:rsid w:val="00880FF9"/>
    <w:rsid w:val="00881094"/>
    <w:rsid w:val="008818AC"/>
    <w:rsid w:val="0088228A"/>
    <w:rsid w:val="0088250E"/>
    <w:rsid w:val="0088282D"/>
    <w:rsid w:val="00882E09"/>
    <w:rsid w:val="00882FC9"/>
    <w:rsid w:val="0088318A"/>
    <w:rsid w:val="0088324A"/>
    <w:rsid w:val="00883782"/>
    <w:rsid w:val="008837FB"/>
    <w:rsid w:val="008838FD"/>
    <w:rsid w:val="0088392B"/>
    <w:rsid w:val="00883D2F"/>
    <w:rsid w:val="00883D62"/>
    <w:rsid w:val="0088423B"/>
    <w:rsid w:val="008842F7"/>
    <w:rsid w:val="0088440E"/>
    <w:rsid w:val="008848E1"/>
    <w:rsid w:val="0088493B"/>
    <w:rsid w:val="00884A5E"/>
    <w:rsid w:val="00884B76"/>
    <w:rsid w:val="00884C5C"/>
    <w:rsid w:val="00884E47"/>
    <w:rsid w:val="0088504B"/>
    <w:rsid w:val="00885097"/>
    <w:rsid w:val="00885501"/>
    <w:rsid w:val="00885650"/>
    <w:rsid w:val="00885841"/>
    <w:rsid w:val="00885A94"/>
    <w:rsid w:val="00885FA9"/>
    <w:rsid w:val="0088601B"/>
    <w:rsid w:val="00886104"/>
    <w:rsid w:val="008861B4"/>
    <w:rsid w:val="008863EC"/>
    <w:rsid w:val="008864C5"/>
    <w:rsid w:val="008865A1"/>
    <w:rsid w:val="008866F0"/>
    <w:rsid w:val="00886873"/>
    <w:rsid w:val="008868E9"/>
    <w:rsid w:val="00886B3C"/>
    <w:rsid w:val="00886D55"/>
    <w:rsid w:val="00886DE3"/>
    <w:rsid w:val="0088706D"/>
    <w:rsid w:val="00887210"/>
    <w:rsid w:val="008878BB"/>
    <w:rsid w:val="0088797F"/>
    <w:rsid w:val="00887B4A"/>
    <w:rsid w:val="00887BEC"/>
    <w:rsid w:val="00887DBC"/>
    <w:rsid w:val="00887E57"/>
    <w:rsid w:val="00887E74"/>
    <w:rsid w:val="00890098"/>
    <w:rsid w:val="00890139"/>
    <w:rsid w:val="00890720"/>
    <w:rsid w:val="008907B1"/>
    <w:rsid w:val="008908DB"/>
    <w:rsid w:val="00890E45"/>
    <w:rsid w:val="00891048"/>
    <w:rsid w:val="00891062"/>
    <w:rsid w:val="0089119B"/>
    <w:rsid w:val="008915D4"/>
    <w:rsid w:val="008918FF"/>
    <w:rsid w:val="0089196B"/>
    <w:rsid w:val="00891986"/>
    <w:rsid w:val="00891C9E"/>
    <w:rsid w:val="00891E05"/>
    <w:rsid w:val="00891E3E"/>
    <w:rsid w:val="0089208B"/>
    <w:rsid w:val="008923BE"/>
    <w:rsid w:val="008926E9"/>
    <w:rsid w:val="00892A72"/>
    <w:rsid w:val="00892B76"/>
    <w:rsid w:val="00892D6D"/>
    <w:rsid w:val="00892DAB"/>
    <w:rsid w:val="008930DC"/>
    <w:rsid w:val="00893105"/>
    <w:rsid w:val="00893370"/>
    <w:rsid w:val="008933B7"/>
    <w:rsid w:val="00893518"/>
    <w:rsid w:val="00893FB0"/>
    <w:rsid w:val="008942EA"/>
    <w:rsid w:val="0089435B"/>
    <w:rsid w:val="0089451B"/>
    <w:rsid w:val="008947BC"/>
    <w:rsid w:val="00894B10"/>
    <w:rsid w:val="00894C03"/>
    <w:rsid w:val="00894EF1"/>
    <w:rsid w:val="0089504A"/>
    <w:rsid w:val="00895207"/>
    <w:rsid w:val="00895740"/>
    <w:rsid w:val="008959FD"/>
    <w:rsid w:val="00895CD0"/>
    <w:rsid w:val="00895D8B"/>
    <w:rsid w:val="00895DE5"/>
    <w:rsid w:val="00895E8C"/>
    <w:rsid w:val="00896774"/>
    <w:rsid w:val="008968FD"/>
    <w:rsid w:val="0089697A"/>
    <w:rsid w:val="00896A8B"/>
    <w:rsid w:val="00896C72"/>
    <w:rsid w:val="00896F4B"/>
    <w:rsid w:val="0089757F"/>
    <w:rsid w:val="0089771C"/>
    <w:rsid w:val="0089780C"/>
    <w:rsid w:val="008A00A0"/>
    <w:rsid w:val="008A02FD"/>
    <w:rsid w:val="008A0337"/>
    <w:rsid w:val="008A0355"/>
    <w:rsid w:val="008A0724"/>
    <w:rsid w:val="008A09BD"/>
    <w:rsid w:val="008A0C33"/>
    <w:rsid w:val="008A0E5D"/>
    <w:rsid w:val="008A137C"/>
    <w:rsid w:val="008A153B"/>
    <w:rsid w:val="008A1A6C"/>
    <w:rsid w:val="008A2195"/>
    <w:rsid w:val="008A2201"/>
    <w:rsid w:val="008A23D6"/>
    <w:rsid w:val="008A284F"/>
    <w:rsid w:val="008A28E2"/>
    <w:rsid w:val="008A29B2"/>
    <w:rsid w:val="008A2DB4"/>
    <w:rsid w:val="008A2FA3"/>
    <w:rsid w:val="008A3066"/>
    <w:rsid w:val="008A3282"/>
    <w:rsid w:val="008A36C4"/>
    <w:rsid w:val="008A36C8"/>
    <w:rsid w:val="008A36F4"/>
    <w:rsid w:val="008A3761"/>
    <w:rsid w:val="008A377F"/>
    <w:rsid w:val="008A398E"/>
    <w:rsid w:val="008A3B24"/>
    <w:rsid w:val="008A3B5A"/>
    <w:rsid w:val="008A3C54"/>
    <w:rsid w:val="008A3D0D"/>
    <w:rsid w:val="008A412F"/>
    <w:rsid w:val="008A41FB"/>
    <w:rsid w:val="008A4247"/>
    <w:rsid w:val="008A42E2"/>
    <w:rsid w:val="008A4417"/>
    <w:rsid w:val="008A456F"/>
    <w:rsid w:val="008A492D"/>
    <w:rsid w:val="008A4C9C"/>
    <w:rsid w:val="008A4D2E"/>
    <w:rsid w:val="008A5089"/>
    <w:rsid w:val="008A5113"/>
    <w:rsid w:val="008A5594"/>
    <w:rsid w:val="008A5894"/>
    <w:rsid w:val="008A5925"/>
    <w:rsid w:val="008A5AAF"/>
    <w:rsid w:val="008A5E07"/>
    <w:rsid w:val="008A5E2B"/>
    <w:rsid w:val="008A6028"/>
    <w:rsid w:val="008A61D2"/>
    <w:rsid w:val="008A6202"/>
    <w:rsid w:val="008A6383"/>
    <w:rsid w:val="008A6513"/>
    <w:rsid w:val="008A6849"/>
    <w:rsid w:val="008A6B88"/>
    <w:rsid w:val="008A6E84"/>
    <w:rsid w:val="008A70EE"/>
    <w:rsid w:val="008A710A"/>
    <w:rsid w:val="008A72FA"/>
    <w:rsid w:val="008A749E"/>
    <w:rsid w:val="008A77D0"/>
    <w:rsid w:val="008A7A8F"/>
    <w:rsid w:val="008A7CCD"/>
    <w:rsid w:val="008B0316"/>
    <w:rsid w:val="008B039F"/>
    <w:rsid w:val="008B0543"/>
    <w:rsid w:val="008B05CD"/>
    <w:rsid w:val="008B0D70"/>
    <w:rsid w:val="008B0DE5"/>
    <w:rsid w:val="008B0E9F"/>
    <w:rsid w:val="008B0FC9"/>
    <w:rsid w:val="008B11B4"/>
    <w:rsid w:val="008B15A0"/>
    <w:rsid w:val="008B167E"/>
    <w:rsid w:val="008B17FB"/>
    <w:rsid w:val="008B1B00"/>
    <w:rsid w:val="008B1CF0"/>
    <w:rsid w:val="008B1CF7"/>
    <w:rsid w:val="008B1F82"/>
    <w:rsid w:val="008B219B"/>
    <w:rsid w:val="008B24AF"/>
    <w:rsid w:val="008B24C6"/>
    <w:rsid w:val="008B2626"/>
    <w:rsid w:val="008B2B49"/>
    <w:rsid w:val="008B2C05"/>
    <w:rsid w:val="008B2EE3"/>
    <w:rsid w:val="008B31E5"/>
    <w:rsid w:val="008B32E6"/>
    <w:rsid w:val="008B330F"/>
    <w:rsid w:val="008B370D"/>
    <w:rsid w:val="008B376B"/>
    <w:rsid w:val="008B3FAA"/>
    <w:rsid w:val="008B410F"/>
    <w:rsid w:val="008B465F"/>
    <w:rsid w:val="008B4664"/>
    <w:rsid w:val="008B4B06"/>
    <w:rsid w:val="008B4C60"/>
    <w:rsid w:val="008B5410"/>
    <w:rsid w:val="008B5691"/>
    <w:rsid w:val="008B576A"/>
    <w:rsid w:val="008B5AF2"/>
    <w:rsid w:val="008B5B4B"/>
    <w:rsid w:val="008B5BBA"/>
    <w:rsid w:val="008B5D7E"/>
    <w:rsid w:val="008B5EE5"/>
    <w:rsid w:val="008B60AD"/>
    <w:rsid w:val="008B65F8"/>
    <w:rsid w:val="008B6607"/>
    <w:rsid w:val="008B6763"/>
    <w:rsid w:val="008B6771"/>
    <w:rsid w:val="008B6A0C"/>
    <w:rsid w:val="008B6DB8"/>
    <w:rsid w:val="008B6E13"/>
    <w:rsid w:val="008B6F8D"/>
    <w:rsid w:val="008B72CE"/>
    <w:rsid w:val="008B75C2"/>
    <w:rsid w:val="008B78B5"/>
    <w:rsid w:val="008B7AF5"/>
    <w:rsid w:val="008B7BCB"/>
    <w:rsid w:val="008B7BE5"/>
    <w:rsid w:val="008B7D56"/>
    <w:rsid w:val="008B7D5E"/>
    <w:rsid w:val="008C04A3"/>
    <w:rsid w:val="008C0E58"/>
    <w:rsid w:val="008C0F2E"/>
    <w:rsid w:val="008C1109"/>
    <w:rsid w:val="008C1495"/>
    <w:rsid w:val="008C17DC"/>
    <w:rsid w:val="008C18FC"/>
    <w:rsid w:val="008C191B"/>
    <w:rsid w:val="008C1A1F"/>
    <w:rsid w:val="008C1B1C"/>
    <w:rsid w:val="008C20AB"/>
    <w:rsid w:val="008C2233"/>
    <w:rsid w:val="008C235A"/>
    <w:rsid w:val="008C23A2"/>
    <w:rsid w:val="008C252D"/>
    <w:rsid w:val="008C2886"/>
    <w:rsid w:val="008C2BE3"/>
    <w:rsid w:val="008C2D16"/>
    <w:rsid w:val="008C2E32"/>
    <w:rsid w:val="008C3583"/>
    <w:rsid w:val="008C372F"/>
    <w:rsid w:val="008C3735"/>
    <w:rsid w:val="008C3A40"/>
    <w:rsid w:val="008C3EF9"/>
    <w:rsid w:val="008C3F37"/>
    <w:rsid w:val="008C4017"/>
    <w:rsid w:val="008C48AC"/>
    <w:rsid w:val="008C4A50"/>
    <w:rsid w:val="008C4AC9"/>
    <w:rsid w:val="008C4BAB"/>
    <w:rsid w:val="008C4D41"/>
    <w:rsid w:val="008C4E34"/>
    <w:rsid w:val="008C4E65"/>
    <w:rsid w:val="008C4E68"/>
    <w:rsid w:val="008C4FD4"/>
    <w:rsid w:val="008C54B1"/>
    <w:rsid w:val="008C5671"/>
    <w:rsid w:val="008C577D"/>
    <w:rsid w:val="008C5A30"/>
    <w:rsid w:val="008C5C1A"/>
    <w:rsid w:val="008C5CAB"/>
    <w:rsid w:val="008C5FFD"/>
    <w:rsid w:val="008C6375"/>
    <w:rsid w:val="008C6405"/>
    <w:rsid w:val="008C649E"/>
    <w:rsid w:val="008C64E9"/>
    <w:rsid w:val="008C66D1"/>
    <w:rsid w:val="008C697D"/>
    <w:rsid w:val="008C6B09"/>
    <w:rsid w:val="008C6C93"/>
    <w:rsid w:val="008C7046"/>
    <w:rsid w:val="008C7091"/>
    <w:rsid w:val="008C7134"/>
    <w:rsid w:val="008C73B3"/>
    <w:rsid w:val="008C73FA"/>
    <w:rsid w:val="008C7461"/>
    <w:rsid w:val="008C7C64"/>
    <w:rsid w:val="008C7DE2"/>
    <w:rsid w:val="008C7F92"/>
    <w:rsid w:val="008C7F98"/>
    <w:rsid w:val="008D0091"/>
    <w:rsid w:val="008D01E6"/>
    <w:rsid w:val="008D0616"/>
    <w:rsid w:val="008D07A6"/>
    <w:rsid w:val="008D0DEF"/>
    <w:rsid w:val="008D0EA6"/>
    <w:rsid w:val="008D1093"/>
    <w:rsid w:val="008D13BA"/>
    <w:rsid w:val="008D190C"/>
    <w:rsid w:val="008D1CE7"/>
    <w:rsid w:val="008D203D"/>
    <w:rsid w:val="008D23A3"/>
    <w:rsid w:val="008D25EA"/>
    <w:rsid w:val="008D2634"/>
    <w:rsid w:val="008D26C8"/>
    <w:rsid w:val="008D2727"/>
    <w:rsid w:val="008D2C60"/>
    <w:rsid w:val="008D2D71"/>
    <w:rsid w:val="008D2E1F"/>
    <w:rsid w:val="008D337B"/>
    <w:rsid w:val="008D34A2"/>
    <w:rsid w:val="008D3619"/>
    <w:rsid w:val="008D3BB5"/>
    <w:rsid w:val="008D3E99"/>
    <w:rsid w:val="008D42D2"/>
    <w:rsid w:val="008D437C"/>
    <w:rsid w:val="008D4816"/>
    <w:rsid w:val="008D4B23"/>
    <w:rsid w:val="008D4C3F"/>
    <w:rsid w:val="008D4C82"/>
    <w:rsid w:val="008D5228"/>
    <w:rsid w:val="008D5716"/>
    <w:rsid w:val="008D59F7"/>
    <w:rsid w:val="008D5AC6"/>
    <w:rsid w:val="008D5E3B"/>
    <w:rsid w:val="008D6185"/>
    <w:rsid w:val="008D62AF"/>
    <w:rsid w:val="008D6341"/>
    <w:rsid w:val="008D6548"/>
    <w:rsid w:val="008D65F6"/>
    <w:rsid w:val="008D66E7"/>
    <w:rsid w:val="008D6792"/>
    <w:rsid w:val="008D6954"/>
    <w:rsid w:val="008D6CED"/>
    <w:rsid w:val="008D6E9F"/>
    <w:rsid w:val="008D708D"/>
    <w:rsid w:val="008D7131"/>
    <w:rsid w:val="008D75DB"/>
    <w:rsid w:val="008D75FE"/>
    <w:rsid w:val="008D7A69"/>
    <w:rsid w:val="008D7FC3"/>
    <w:rsid w:val="008E05E5"/>
    <w:rsid w:val="008E0612"/>
    <w:rsid w:val="008E0861"/>
    <w:rsid w:val="008E0B0F"/>
    <w:rsid w:val="008E0B69"/>
    <w:rsid w:val="008E0DBA"/>
    <w:rsid w:val="008E0FDA"/>
    <w:rsid w:val="008E1127"/>
    <w:rsid w:val="008E1138"/>
    <w:rsid w:val="008E152A"/>
    <w:rsid w:val="008E18E6"/>
    <w:rsid w:val="008E1AC8"/>
    <w:rsid w:val="008E1C6D"/>
    <w:rsid w:val="008E1F7B"/>
    <w:rsid w:val="008E218D"/>
    <w:rsid w:val="008E24E0"/>
    <w:rsid w:val="008E2D04"/>
    <w:rsid w:val="008E2E7C"/>
    <w:rsid w:val="008E2F8B"/>
    <w:rsid w:val="008E3657"/>
    <w:rsid w:val="008E36AB"/>
    <w:rsid w:val="008E3BE6"/>
    <w:rsid w:val="008E3C1C"/>
    <w:rsid w:val="008E3C9F"/>
    <w:rsid w:val="008E3F0F"/>
    <w:rsid w:val="008E3F19"/>
    <w:rsid w:val="008E4040"/>
    <w:rsid w:val="008E41E8"/>
    <w:rsid w:val="008E470A"/>
    <w:rsid w:val="008E47EC"/>
    <w:rsid w:val="008E4B6D"/>
    <w:rsid w:val="008E4CB0"/>
    <w:rsid w:val="008E4DFF"/>
    <w:rsid w:val="008E4E38"/>
    <w:rsid w:val="008E5056"/>
    <w:rsid w:val="008E5652"/>
    <w:rsid w:val="008E56FB"/>
    <w:rsid w:val="008E57B9"/>
    <w:rsid w:val="008E5D45"/>
    <w:rsid w:val="008E5DEC"/>
    <w:rsid w:val="008E5EE6"/>
    <w:rsid w:val="008E66CE"/>
    <w:rsid w:val="008E66FA"/>
    <w:rsid w:val="008E6796"/>
    <w:rsid w:val="008E6BBD"/>
    <w:rsid w:val="008E6BD7"/>
    <w:rsid w:val="008E70EE"/>
    <w:rsid w:val="008E7A5F"/>
    <w:rsid w:val="008E7BA6"/>
    <w:rsid w:val="008E7C77"/>
    <w:rsid w:val="008E7DE8"/>
    <w:rsid w:val="008F000E"/>
    <w:rsid w:val="008F00D1"/>
    <w:rsid w:val="008F09B9"/>
    <w:rsid w:val="008F0EE8"/>
    <w:rsid w:val="008F1223"/>
    <w:rsid w:val="008F12CE"/>
    <w:rsid w:val="008F1497"/>
    <w:rsid w:val="008F1583"/>
    <w:rsid w:val="008F169E"/>
    <w:rsid w:val="008F18EF"/>
    <w:rsid w:val="008F1921"/>
    <w:rsid w:val="008F1985"/>
    <w:rsid w:val="008F1D9A"/>
    <w:rsid w:val="008F21B2"/>
    <w:rsid w:val="008F2470"/>
    <w:rsid w:val="008F2E32"/>
    <w:rsid w:val="008F2F6D"/>
    <w:rsid w:val="008F315C"/>
    <w:rsid w:val="008F3194"/>
    <w:rsid w:val="008F35AF"/>
    <w:rsid w:val="008F3628"/>
    <w:rsid w:val="008F39F7"/>
    <w:rsid w:val="008F3AE6"/>
    <w:rsid w:val="008F3BCC"/>
    <w:rsid w:val="008F3C89"/>
    <w:rsid w:val="008F3DB6"/>
    <w:rsid w:val="008F3EE9"/>
    <w:rsid w:val="008F403C"/>
    <w:rsid w:val="008F40EE"/>
    <w:rsid w:val="008F4443"/>
    <w:rsid w:val="008F4694"/>
    <w:rsid w:val="008F46E7"/>
    <w:rsid w:val="008F4C24"/>
    <w:rsid w:val="008F4C30"/>
    <w:rsid w:val="008F4E87"/>
    <w:rsid w:val="008F4F49"/>
    <w:rsid w:val="008F5537"/>
    <w:rsid w:val="008F6235"/>
    <w:rsid w:val="008F66BB"/>
    <w:rsid w:val="008F68DE"/>
    <w:rsid w:val="008F6A92"/>
    <w:rsid w:val="008F6C66"/>
    <w:rsid w:val="008F6E5E"/>
    <w:rsid w:val="008F718E"/>
    <w:rsid w:val="008F71D3"/>
    <w:rsid w:val="008F7412"/>
    <w:rsid w:val="008F767A"/>
    <w:rsid w:val="008F76EA"/>
    <w:rsid w:val="008F7B09"/>
    <w:rsid w:val="008F7B0A"/>
    <w:rsid w:val="008F7BFD"/>
    <w:rsid w:val="008F7E12"/>
    <w:rsid w:val="009001E3"/>
    <w:rsid w:val="0090030C"/>
    <w:rsid w:val="009003F8"/>
    <w:rsid w:val="009004CA"/>
    <w:rsid w:val="009005B9"/>
    <w:rsid w:val="009007A8"/>
    <w:rsid w:val="009008DB"/>
    <w:rsid w:val="00900914"/>
    <w:rsid w:val="009010F2"/>
    <w:rsid w:val="0090117D"/>
    <w:rsid w:val="00901287"/>
    <w:rsid w:val="009015DF"/>
    <w:rsid w:val="00901C09"/>
    <w:rsid w:val="00901E7C"/>
    <w:rsid w:val="009022A6"/>
    <w:rsid w:val="009022B1"/>
    <w:rsid w:val="009022DE"/>
    <w:rsid w:val="00902794"/>
    <w:rsid w:val="009029DE"/>
    <w:rsid w:val="00903300"/>
    <w:rsid w:val="00903814"/>
    <w:rsid w:val="00903CA7"/>
    <w:rsid w:val="00904509"/>
    <w:rsid w:val="009048EE"/>
    <w:rsid w:val="009049E5"/>
    <w:rsid w:val="00904E01"/>
    <w:rsid w:val="00904F3E"/>
    <w:rsid w:val="00904F48"/>
    <w:rsid w:val="0090514C"/>
    <w:rsid w:val="009052E5"/>
    <w:rsid w:val="00905328"/>
    <w:rsid w:val="009053F7"/>
    <w:rsid w:val="0090541A"/>
    <w:rsid w:val="0090561B"/>
    <w:rsid w:val="009061D1"/>
    <w:rsid w:val="00906253"/>
    <w:rsid w:val="00906330"/>
    <w:rsid w:val="0090634E"/>
    <w:rsid w:val="009063F6"/>
    <w:rsid w:val="0090657E"/>
    <w:rsid w:val="0090690B"/>
    <w:rsid w:val="00906AF8"/>
    <w:rsid w:val="00906B9B"/>
    <w:rsid w:val="00906D82"/>
    <w:rsid w:val="009070AF"/>
    <w:rsid w:val="00907368"/>
    <w:rsid w:val="009073AA"/>
    <w:rsid w:val="00907973"/>
    <w:rsid w:val="00907D07"/>
    <w:rsid w:val="00910638"/>
    <w:rsid w:val="009106FB"/>
    <w:rsid w:val="0091082B"/>
    <w:rsid w:val="00910B1D"/>
    <w:rsid w:val="00910CF4"/>
    <w:rsid w:val="00911028"/>
    <w:rsid w:val="00911506"/>
    <w:rsid w:val="0091153D"/>
    <w:rsid w:val="0091172C"/>
    <w:rsid w:val="00911C92"/>
    <w:rsid w:val="00911DFF"/>
    <w:rsid w:val="00911F1C"/>
    <w:rsid w:val="00912221"/>
    <w:rsid w:val="00912225"/>
    <w:rsid w:val="009124CB"/>
    <w:rsid w:val="009129F9"/>
    <w:rsid w:val="0091331A"/>
    <w:rsid w:val="0091335C"/>
    <w:rsid w:val="009133B6"/>
    <w:rsid w:val="00913440"/>
    <w:rsid w:val="00913552"/>
    <w:rsid w:val="00913871"/>
    <w:rsid w:val="00913F40"/>
    <w:rsid w:val="0091401C"/>
    <w:rsid w:val="0091410B"/>
    <w:rsid w:val="009142D1"/>
    <w:rsid w:val="0091477E"/>
    <w:rsid w:val="009149B0"/>
    <w:rsid w:val="00915135"/>
    <w:rsid w:val="009151EF"/>
    <w:rsid w:val="0091528A"/>
    <w:rsid w:val="0091596B"/>
    <w:rsid w:val="009159E8"/>
    <w:rsid w:val="009163DE"/>
    <w:rsid w:val="00916746"/>
    <w:rsid w:val="0091679A"/>
    <w:rsid w:val="009168FE"/>
    <w:rsid w:val="00916DA0"/>
    <w:rsid w:val="00917072"/>
    <w:rsid w:val="009170B5"/>
    <w:rsid w:val="009171AD"/>
    <w:rsid w:val="00917211"/>
    <w:rsid w:val="00917649"/>
    <w:rsid w:val="009178DB"/>
    <w:rsid w:val="00917C01"/>
    <w:rsid w:val="00917D1B"/>
    <w:rsid w:val="00917F48"/>
    <w:rsid w:val="00917F8B"/>
    <w:rsid w:val="00920077"/>
    <w:rsid w:val="00920195"/>
    <w:rsid w:val="00920278"/>
    <w:rsid w:val="009203DF"/>
    <w:rsid w:val="009204A6"/>
    <w:rsid w:val="00920566"/>
    <w:rsid w:val="009206E7"/>
    <w:rsid w:val="00920737"/>
    <w:rsid w:val="009208C0"/>
    <w:rsid w:val="00920A01"/>
    <w:rsid w:val="00920C89"/>
    <w:rsid w:val="00921225"/>
    <w:rsid w:val="009212A0"/>
    <w:rsid w:val="00921466"/>
    <w:rsid w:val="0092196F"/>
    <w:rsid w:val="009219F6"/>
    <w:rsid w:val="00921AEC"/>
    <w:rsid w:val="00921C86"/>
    <w:rsid w:val="00921DB6"/>
    <w:rsid w:val="00921EF4"/>
    <w:rsid w:val="00921FC7"/>
    <w:rsid w:val="00922137"/>
    <w:rsid w:val="009225C7"/>
    <w:rsid w:val="0092279A"/>
    <w:rsid w:val="009227A7"/>
    <w:rsid w:val="00922856"/>
    <w:rsid w:val="009228E4"/>
    <w:rsid w:val="00922A3E"/>
    <w:rsid w:val="00922AA9"/>
    <w:rsid w:val="00922B4F"/>
    <w:rsid w:val="00922EC9"/>
    <w:rsid w:val="00923738"/>
    <w:rsid w:val="00923B9F"/>
    <w:rsid w:val="00923F09"/>
    <w:rsid w:val="00923F0A"/>
    <w:rsid w:val="00923F40"/>
    <w:rsid w:val="00924420"/>
    <w:rsid w:val="00924C11"/>
    <w:rsid w:val="00924CD3"/>
    <w:rsid w:val="0092503E"/>
    <w:rsid w:val="009250EC"/>
    <w:rsid w:val="00925625"/>
    <w:rsid w:val="00925A25"/>
    <w:rsid w:val="00925B4D"/>
    <w:rsid w:val="00925C8A"/>
    <w:rsid w:val="00925F6F"/>
    <w:rsid w:val="009264F0"/>
    <w:rsid w:val="00926680"/>
    <w:rsid w:val="00926727"/>
    <w:rsid w:val="00926845"/>
    <w:rsid w:val="00926D11"/>
    <w:rsid w:val="00926DA1"/>
    <w:rsid w:val="00927115"/>
    <w:rsid w:val="009271A2"/>
    <w:rsid w:val="00927253"/>
    <w:rsid w:val="0092730B"/>
    <w:rsid w:val="00927415"/>
    <w:rsid w:val="00927579"/>
    <w:rsid w:val="00927AB9"/>
    <w:rsid w:val="00927E2E"/>
    <w:rsid w:val="00927EE7"/>
    <w:rsid w:val="0093030C"/>
    <w:rsid w:val="009304FB"/>
    <w:rsid w:val="00930613"/>
    <w:rsid w:val="009306CA"/>
    <w:rsid w:val="009306E2"/>
    <w:rsid w:val="0093089D"/>
    <w:rsid w:val="009308B6"/>
    <w:rsid w:val="00930A03"/>
    <w:rsid w:val="00930A8D"/>
    <w:rsid w:val="00930BF4"/>
    <w:rsid w:val="009313F1"/>
    <w:rsid w:val="009315BD"/>
    <w:rsid w:val="009317B5"/>
    <w:rsid w:val="0093186B"/>
    <w:rsid w:val="00931C2B"/>
    <w:rsid w:val="009323FA"/>
    <w:rsid w:val="0093245F"/>
    <w:rsid w:val="0093249D"/>
    <w:rsid w:val="00932771"/>
    <w:rsid w:val="00932D8F"/>
    <w:rsid w:val="00932EC6"/>
    <w:rsid w:val="00933413"/>
    <w:rsid w:val="009335A8"/>
    <w:rsid w:val="00933630"/>
    <w:rsid w:val="00933B94"/>
    <w:rsid w:val="00933E88"/>
    <w:rsid w:val="00934567"/>
    <w:rsid w:val="00934A33"/>
    <w:rsid w:val="00934A66"/>
    <w:rsid w:val="00934C0D"/>
    <w:rsid w:val="00934C17"/>
    <w:rsid w:val="00934F23"/>
    <w:rsid w:val="00934F91"/>
    <w:rsid w:val="00935117"/>
    <w:rsid w:val="0093523F"/>
    <w:rsid w:val="009352B5"/>
    <w:rsid w:val="0093599D"/>
    <w:rsid w:val="00935EF4"/>
    <w:rsid w:val="00935F55"/>
    <w:rsid w:val="0093625B"/>
    <w:rsid w:val="0093654F"/>
    <w:rsid w:val="009368A9"/>
    <w:rsid w:val="00936C5D"/>
    <w:rsid w:val="00936E82"/>
    <w:rsid w:val="00936FC2"/>
    <w:rsid w:val="009375C7"/>
    <w:rsid w:val="00937754"/>
    <w:rsid w:val="0093787B"/>
    <w:rsid w:val="00937A7E"/>
    <w:rsid w:val="00937CF1"/>
    <w:rsid w:val="009403FD"/>
    <w:rsid w:val="009404AA"/>
    <w:rsid w:val="009405E6"/>
    <w:rsid w:val="009409BB"/>
    <w:rsid w:val="00940ABC"/>
    <w:rsid w:val="00940C91"/>
    <w:rsid w:val="00940D30"/>
    <w:rsid w:val="00940D5A"/>
    <w:rsid w:val="00940F3D"/>
    <w:rsid w:val="00940FA2"/>
    <w:rsid w:val="009410B3"/>
    <w:rsid w:val="0094113D"/>
    <w:rsid w:val="009415FC"/>
    <w:rsid w:val="00941973"/>
    <w:rsid w:val="00941B64"/>
    <w:rsid w:val="00941F92"/>
    <w:rsid w:val="0094210A"/>
    <w:rsid w:val="009422A5"/>
    <w:rsid w:val="0094274B"/>
    <w:rsid w:val="0094298C"/>
    <w:rsid w:val="00942F6F"/>
    <w:rsid w:val="00943237"/>
    <w:rsid w:val="009432C7"/>
    <w:rsid w:val="0094330B"/>
    <w:rsid w:val="0094361A"/>
    <w:rsid w:val="00943CBB"/>
    <w:rsid w:val="00943D16"/>
    <w:rsid w:val="009441C4"/>
    <w:rsid w:val="0094442E"/>
    <w:rsid w:val="0094466F"/>
    <w:rsid w:val="00944BCB"/>
    <w:rsid w:val="00944C37"/>
    <w:rsid w:val="00944CA0"/>
    <w:rsid w:val="00944D34"/>
    <w:rsid w:val="00944DCA"/>
    <w:rsid w:val="009450F6"/>
    <w:rsid w:val="0094554C"/>
    <w:rsid w:val="00945B3F"/>
    <w:rsid w:val="00945BA4"/>
    <w:rsid w:val="00945D46"/>
    <w:rsid w:val="00945D4D"/>
    <w:rsid w:val="009460F2"/>
    <w:rsid w:val="0094616E"/>
    <w:rsid w:val="00946265"/>
    <w:rsid w:val="0094648B"/>
    <w:rsid w:val="00946A2A"/>
    <w:rsid w:val="00946A52"/>
    <w:rsid w:val="00946BFA"/>
    <w:rsid w:val="00946CA5"/>
    <w:rsid w:val="00946F92"/>
    <w:rsid w:val="00947223"/>
    <w:rsid w:val="0094726D"/>
    <w:rsid w:val="009472A1"/>
    <w:rsid w:val="00947650"/>
    <w:rsid w:val="00947655"/>
    <w:rsid w:val="00947AA6"/>
    <w:rsid w:val="00947BA0"/>
    <w:rsid w:val="00950170"/>
    <w:rsid w:val="00950178"/>
    <w:rsid w:val="009505F7"/>
    <w:rsid w:val="00950D25"/>
    <w:rsid w:val="0095110B"/>
    <w:rsid w:val="0095146E"/>
    <w:rsid w:val="00951618"/>
    <w:rsid w:val="0095166B"/>
    <w:rsid w:val="00951B56"/>
    <w:rsid w:val="00951E65"/>
    <w:rsid w:val="00951E7C"/>
    <w:rsid w:val="0095201E"/>
    <w:rsid w:val="009521DF"/>
    <w:rsid w:val="00952653"/>
    <w:rsid w:val="00952675"/>
    <w:rsid w:val="00952842"/>
    <w:rsid w:val="00952AFF"/>
    <w:rsid w:val="00952C6D"/>
    <w:rsid w:val="00952C88"/>
    <w:rsid w:val="00952D8D"/>
    <w:rsid w:val="00952F0E"/>
    <w:rsid w:val="00952F88"/>
    <w:rsid w:val="009530B5"/>
    <w:rsid w:val="00953494"/>
    <w:rsid w:val="0095352F"/>
    <w:rsid w:val="009535A8"/>
    <w:rsid w:val="009537FF"/>
    <w:rsid w:val="0095387A"/>
    <w:rsid w:val="00953D1E"/>
    <w:rsid w:val="00954065"/>
    <w:rsid w:val="00954102"/>
    <w:rsid w:val="009541D1"/>
    <w:rsid w:val="00954631"/>
    <w:rsid w:val="0095492D"/>
    <w:rsid w:val="009549BE"/>
    <w:rsid w:val="009549FC"/>
    <w:rsid w:val="00954B9C"/>
    <w:rsid w:val="00954D50"/>
    <w:rsid w:val="00954F87"/>
    <w:rsid w:val="009550BA"/>
    <w:rsid w:val="00955640"/>
    <w:rsid w:val="00955913"/>
    <w:rsid w:val="009560C6"/>
    <w:rsid w:val="009564E4"/>
    <w:rsid w:val="00956FC7"/>
    <w:rsid w:val="00957059"/>
    <w:rsid w:val="0095715F"/>
    <w:rsid w:val="00957172"/>
    <w:rsid w:val="009571F4"/>
    <w:rsid w:val="00957210"/>
    <w:rsid w:val="00957296"/>
    <w:rsid w:val="0095732D"/>
    <w:rsid w:val="00957676"/>
    <w:rsid w:val="0095772B"/>
    <w:rsid w:val="0095790D"/>
    <w:rsid w:val="0095795C"/>
    <w:rsid w:val="00957C36"/>
    <w:rsid w:val="00957D48"/>
    <w:rsid w:val="00957DBA"/>
    <w:rsid w:val="00960111"/>
    <w:rsid w:val="00960491"/>
    <w:rsid w:val="009606F1"/>
    <w:rsid w:val="009607B3"/>
    <w:rsid w:val="00960EDD"/>
    <w:rsid w:val="00961151"/>
    <w:rsid w:val="0096120F"/>
    <w:rsid w:val="0096130E"/>
    <w:rsid w:val="0096146C"/>
    <w:rsid w:val="009616C0"/>
    <w:rsid w:val="00961C73"/>
    <w:rsid w:val="00961D18"/>
    <w:rsid w:val="00961F5A"/>
    <w:rsid w:val="0096204C"/>
    <w:rsid w:val="009622F8"/>
    <w:rsid w:val="0096277A"/>
    <w:rsid w:val="0096330C"/>
    <w:rsid w:val="00963429"/>
    <w:rsid w:val="0096355C"/>
    <w:rsid w:val="00963717"/>
    <w:rsid w:val="00963A54"/>
    <w:rsid w:val="00963A5A"/>
    <w:rsid w:val="00963B01"/>
    <w:rsid w:val="00963B8A"/>
    <w:rsid w:val="00963D64"/>
    <w:rsid w:val="00963DA6"/>
    <w:rsid w:val="00964143"/>
    <w:rsid w:val="0096441E"/>
    <w:rsid w:val="009649DD"/>
    <w:rsid w:val="00964BD1"/>
    <w:rsid w:val="00964CAA"/>
    <w:rsid w:val="00964FEC"/>
    <w:rsid w:val="00965112"/>
    <w:rsid w:val="0096546A"/>
    <w:rsid w:val="0096554E"/>
    <w:rsid w:val="00965787"/>
    <w:rsid w:val="00965CCD"/>
    <w:rsid w:val="00965CE3"/>
    <w:rsid w:val="00965D6D"/>
    <w:rsid w:val="00965D8D"/>
    <w:rsid w:val="009669FA"/>
    <w:rsid w:val="00966A29"/>
    <w:rsid w:val="00966A37"/>
    <w:rsid w:val="00966A9C"/>
    <w:rsid w:val="00966B62"/>
    <w:rsid w:val="00966F55"/>
    <w:rsid w:val="009672E7"/>
    <w:rsid w:val="0096736C"/>
    <w:rsid w:val="00967481"/>
    <w:rsid w:val="009674B0"/>
    <w:rsid w:val="00967526"/>
    <w:rsid w:val="00967795"/>
    <w:rsid w:val="00967815"/>
    <w:rsid w:val="00967AC9"/>
    <w:rsid w:val="00967CC8"/>
    <w:rsid w:val="00970200"/>
    <w:rsid w:val="00970260"/>
    <w:rsid w:val="00970870"/>
    <w:rsid w:val="00970940"/>
    <w:rsid w:val="00970CB2"/>
    <w:rsid w:val="00970DD0"/>
    <w:rsid w:val="00971021"/>
    <w:rsid w:val="009712F5"/>
    <w:rsid w:val="009713BF"/>
    <w:rsid w:val="009715CD"/>
    <w:rsid w:val="009716E5"/>
    <w:rsid w:val="00971ACB"/>
    <w:rsid w:val="00971D10"/>
    <w:rsid w:val="00971E55"/>
    <w:rsid w:val="00972A13"/>
    <w:rsid w:val="00972AAB"/>
    <w:rsid w:val="00972D54"/>
    <w:rsid w:val="0097302E"/>
    <w:rsid w:val="0097310E"/>
    <w:rsid w:val="009735DA"/>
    <w:rsid w:val="0097361F"/>
    <w:rsid w:val="00973627"/>
    <w:rsid w:val="00973868"/>
    <w:rsid w:val="009738E2"/>
    <w:rsid w:val="0097399D"/>
    <w:rsid w:val="00973B9D"/>
    <w:rsid w:val="00973D39"/>
    <w:rsid w:val="00973FE8"/>
    <w:rsid w:val="009742AE"/>
    <w:rsid w:val="00974305"/>
    <w:rsid w:val="009745E9"/>
    <w:rsid w:val="00974AAE"/>
    <w:rsid w:val="00974ABD"/>
    <w:rsid w:val="009757E6"/>
    <w:rsid w:val="0097585E"/>
    <w:rsid w:val="009759E1"/>
    <w:rsid w:val="00975C81"/>
    <w:rsid w:val="00975E40"/>
    <w:rsid w:val="00975E7F"/>
    <w:rsid w:val="009765AA"/>
    <w:rsid w:val="00976725"/>
    <w:rsid w:val="009768FF"/>
    <w:rsid w:val="00976F59"/>
    <w:rsid w:val="00977277"/>
    <w:rsid w:val="00977467"/>
    <w:rsid w:val="0097760D"/>
    <w:rsid w:val="009777E3"/>
    <w:rsid w:val="00977885"/>
    <w:rsid w:val="00977AB0"/>
    <w:rsid w:val="00977B86"/>
    <w:rsid w:val="00977B93"/>
    <w:rsid w:val="00977BFE"/>
    <w:rsid w:val="00977C3D"/>
    <w:rsid w:val="0098021E"/>
    <w:rsid w:val="00980482"/>
    <w:rsid w:val="009805C3"/>
    <w:rsid w:val="00980885"/>
    <w:rsid w:val="00980B29"/>
    <w:rsid w:val="0098106F"/>
    <w:rsid w:val="009810E8"/>
    <w:rsid w:val="009811B1"/>
    <w:rsid w:val="009812C8"/>
    <w:rsid w:val="00981E2F"/>
    <w:rsid w:val="00981F81"/>
    <w:rsid w:val="00981FAC"/>
    <w:rsid w:val="0098209F"/>
    <w:rsid w:val="009821B7"/>
    <w:rsid w:val="00982242"/>
    <w:rsid w:val="009825AB"/>
    <w:rsid w:val="009825D7"/>
    <w:rsid w:val="00982846"/>
    <w:rsid w:val="00982849"/>
    <w:rsid w:val="009829F9"/>
    <w:rsid w:val="00982B8C"/>
    <w:rsid w:val="00982BF7"/>
    <w:rsid w:val="00982C8E"/>
    <w:rsid w:val="00982F2E"/>
    <w:rsid w:val="00982FC4"/>
    <w:rsid w:val="00983105"/>
    <w:rsid w:val="0098378B"/>
    <w:rsid w:val="00984231"/>
    <w:rsid w:val="009843E4"/>
    <w:rsid w:val="00984447"/>
    <w:rsid w:val="00984EDF"/>
    <w:rsid w:val="009851E0"/>
    <w:rsid w:val="009852A7"/>
    <w:rsid w:val="0098595C"/>
    <w:rsid w:val="00985C0E"/>
    <w:rsid w:val="00985ED0"/>
    <w:rsid w:val="009861FA"/>
    <w:rsid w:val="00986212"/>
    <w:rsid w:val="00986488"/>
    <w:rsid w:val="00986B5A"/>
    <w:rsid w:val="00986D35"/>
    <w:rsid w:val="009870A5"/>
    <w:rsid w:val="00987238"/>
    <w:rsid w:val="009872E8"/>
    <w:rsid w:val="00987324"/>
    <w:rsid w:val="00987419"/>
    <w:rsid w:val="0098778F"/>
    <w:rsid w:val="009877DD"/>
    <w:rsid w:val="00987C53"/>
    <w:rsid w:val="00987E5C"/>
    <w:rsid w:val="009904F9"/>
    <w:rsid w:val="009905A3"/>
    <w:rsid w:val="009907A3"/>
    <w:rsid w:val="00990898"/>
    <w:rsid w:val="009909CC"/>
    <w:rsid w:val="009909DA"/>
    <w:rsid w:val="00990B2D"/>
    <w:rsid w:val="00990BC8"/>
    <w:rsid w:val="00990C28"/>
    <w:rsid w:val="00990C77"/>
    <w:rsid w:val="00990D9B"/>
    <w:rsid w:val="00990F4F"/>
    <w:rsid w:val="00990FC5"/>
    <w:rsid w:val="009910EC"/>
    <w:rsid w:val="00991A2E"/>
    <w:rsid w:val="00991B10"/>
    <w:rsid w:val="009920F9"/>
    <w:rsid w:val="009923F5"/>
    <w:rsid w:val="009925A6"/>
    <w:rsid w:val="00992624"/>
    <w:rsid w:val="00992707"/>
    <w:rsid w:val="00992ACD"/>
    <w:rsid w:val="00992B84"/>
    <w:rsid w:val="0099319B"/>
    <w:rsid w:val="00993263"/>
    <w:rsid w:val="009933F1"/>
    <w:rsid w:val="00993459"/>
    <w:rsid w:val="00993B25"/>
    <w:rsid w:val="00993B47"/>
    <w:rsid w:val="009942A4"/>
    <w:rsid w:val="0099477C"/>
    <w:rsid w:val="00994966"/>
    <w:rsid w:val="00994B95"/>
    <w:rsid w:val="00994C79"/>
    <w:rsid w:val="00995158"/>
    <w:rsid w:val="00995672"/>
    <w:rsid w:val="00995737"/>
    <w:rsid w:val="00995A65"/>
    <w:rsid w:val="00995ADF"/>
    <w:rsid w:val="00995FB3"/>
    <w:rsid w:val="00996399"/>
    <w:rsid w:val="009963D6"/>
    <w:rsid w:val="00996433"/>
    <w:rsid w:val="00996642"/>
    <w:rsid w:val="00996A71"/>
    <w:rsid w:val="00996B1F"/>
    <w:rsid w:val="00996B9A"/>
    <w:rsid w:val="00996C7D"/>
    <w:rsid w:val="00996DD7"/>
    <w:rsid w:val="009975F9"/>
    <w:rsid w:val="00997655"/>
    <w:rsid w:val="00997BE0"/>
    <w:rsid w:val="009A0002"/>
    <w:rsid w:val="009A047B"/>
    <w:rsid w:val="009A05D5"/>
    <w:rsid w:val="009A066F"/>
    <w:rsid w:val="009A0781"/>
    <w:rsid w:val="009A0931"/>
    <w:rsid w:val="009A0A74"/>
    <w:rsid w:val="009A0A8C"/>
    <w:rsid w:val="009A0CA6"/>
    <w:rsid w:val="009A0D82"/>
    <w:rsid w:val="009A0D92"/>
    <w:rsid w:val="009A17EC"/>
    <w:rsid w:val="009A18A5"/>
    <w:rsid w:val="009A1B5F"/>
    <w:rsid w:val="009A1B97"/>
    <w:rsid w:val="009A1C9B"/>
    <w:rsid w:val="009A1D7D"/>
    <w:rsid w:val="009A1F0A"/>
    <w:rsid w:val="009A28A8"/>
    <w:rsid w:val="009A2913"/>
    <w:rsid w:val="009A29AA"/>
    <w:rsid w:val="009A2B36"/>
    <w:rsid w:val="009A2F1F"/>
    <w:rsid w:val="009A32CD"/>
    <w:rsid w:val="009A33F2"/>
    <w:rsid w:val="009A3EDE"/>
    <w:rsid w:val="009A401F"/>
    <w:rsid w:val="009A41CB"/>
    <w:rsid w:val="009A4246"/>
    <w:rsid w:val="009A4317"/>
    <w:rsid w:val="009A433C"/>
    <w:rsid w:val="009A46DA"/>
    <w:rsid w:val="009A4E96"/>
    <w:rsid w:val="009A5432"/>
    <w:rsid w:val="009A54D0"/>
    <w:rsid w:val="009A57E1"/>
    <w:rsid w:val="009A580E"/>
    <w:rsid w:val="009A5A7E"/>
    <w:rsid w:val="009A5AF6"/>
    <w:rsid w:val="009A5B26"/>
    <w:rsid w:val="009A5CFB"/>
    <w:rsid w:val="009A5EEE"/>
    <w:rsid w:val="009A5F4D"/>
    <w:rsid w:val="009A609D"/>
    <w:rsid w:val="009A687E"/>
    <w:rsid w:val="009A693F"/>
    <w:rsid w:val="009A6D58"/>
    <w:rsid w:val="009A6E02"/>
    <w:rsid w:val="009A7084"/>
    <w:rsid w:val="009A717D"/>
    <w:rsid w:val="009A761D"/>
    <w:rsid w:val="009A76F1"/>
    <w:rsid w:val="009A7870"/>
    <w:rsid w:val="009A7AB6"/>
    <w:rsid w:val="009A7D9A"/>
    <w:rsid w:val="009B04BC"/>
    <w:rsid w:val="009B04D7"/>
    <w:rsid w:val="009B06E9"/>
    <w:rsid w:val="009B0997"/>
    <w:rsid w:val="009B0AE3"/>
    <w:rsid w:val="009B106F"/>
    <w:rsid w:val="009B16D9"/>
    <w:rsid w:val="009B1873"/>
    <w:rsid w:val="009B1947"/>
    <w:rsid w:val="009B1BD1"/>
    <w:rsid w:val="009B1D09"/>
    <w:rsid w:val="009B209D"/>
    <w:rsid w:val="009B213B"/>
    <w:rsid w:val="009B2213"/>
    <w:rsid w:val="009B22C1"/>
    <w:rsid w:val="009B2680"/>
    <w:rsid w:val="009B297A"/>
    <w:rsid w:val="009B2A06"/>
    <w:rsid w:val="009B2C38"/>
    <w:rsid w:val="009B2CDF"/>
    <w:rsid w:val="009B2D4F"/>
    <w:rsid w:val="009B2FD3"/>
    <w:rsid w:val="009B3309"/>
    <w:rsid w:val="009B3431"/>
    <w:rsid w:val="009B38F4"/>
    <w:rsid w:val="009B3C8A"/>
    <w:rsid w:val="009B3CDE"/>
    <w:rsid w:val="009B3D0E"/>
    <w:rsid w:val="009B3DD8"/>
    <w:rsid w:val="009B3E5A"/>
    <w:rsid w:val="009B3F77"/>
    <w:rsid w:val="009B4041"/>
    <w:rsid w:val="009B4124"/>
    <w:rsid w:val="009B426C"/>
    <w:rsid w:val="009B438F"/>
    <w:rsid w:val="009B44E7"/>
    <w:rsid w:val="009B4871"/>
    <w:rsid w:val="009B4AA9"/>
    <w:rsid w:val="009B4B8E"/>
    <w:rsid w:val="009B4C21"/>
    <w:rsid w:val="009B4DBC"/>
    <w:rsid w:val="009B4FE5"/>
    <w:rsid w:val="009B52A4"/>
    <w:rsid w:val="009B55B6"/>
    <w:rsid w:val="009B5727"/>
    <w:rsid w:val="009B5A3C"/>
    <w:rsid w:val="009B5D60"/>
    <w:rsid w:val="009B5F6A"/>
    <w:rsid w:val="009B5FFE"/>
    <w:rsid w:val="009B62F1"/>
    <w:rsid w:val="009B6512"/>
    <w:rsid w:val="009B6679"/>
    <w:rsid w:val="009B67B6"/>
    <w:rsid w:val="009B69B2"/>
    <w:rsid w:val="009B6BB2"/>
    <w:rsid w:val="009B6CAF"/>
    <w:rsid w:val="009B723B"/>
    <w:rsid w:val="009B7BA5"/>
    <w:rsid w:val="009B7C6F"/>
    <w:rsid w:val="009B7F1A"/>
    <w:rsid w:val="009C02ED"/>
    <w:rsid w:val="009C04A6"/>
    <w:rsid w:val="009C0624"/>
    <w:rsid w:val="009C087E"/>
    <w:rsid w:val="009C0C12"/>
    <w:rsid w:val="009C0F29"/>
    <w:rsid w:val="009C109F"/>
    <w:rsid w:val="009C114A"/>
    <w:rsid w:val="009C1756"/>
    <w:rsid w:val="009C1757"/>
    <w:rsid w:val="009C18BB"/>
    <w:rsid w:val="009C1974"/>
    <w:rsid w:val="009C1A25"/>
    <w:rsid w:val="009C1A30"/>
    <w:rsid w:val="009C1AD3"/>
    <w:rsid w:val="009C1BE0"/>
    <w:rsid w:val="009C1D84"/>
    <w:rsid w:val="009C1DA4"/>
    <w:rsid w:val="009C1F75"/>
    <w:rsid w:val="009C2054"/>
    <w:rsid w:val="009C20BC"/>
    <w:rsid w:val="009C2319"/>
    <w:rsid w:val="009C27D9"/>
    <w:rsid w:val="009C2CC1"/>
    <w:rsid w:val="009C2DAD"/>
    <w:rsid w:val="009C3273"/>
    <w:rsid w:val="009C344D"/>
    <w:rsid w:val="009C4094"/>
    <w:rsid w:val="009C421C"/>
    <w:rsid w:val="009C4290"/>
    <w:rsid w:val="009C43C0"/>
    <w:rsid w:val="009C4512"/>
    <w:rsid w:val="009C4517"/>
    <w:rsid w:val="009C4533"/>
    <w:rsid w:val="009C49D3"/>
    <w:rsid w:val="009C4CE1"/>
    <w:rsid w:val="009C4E0E"/>
    <w:rsid w:val="009C5216"/>
    <w:rsid w:val="009C53F5"/>
    <w:rsid w:val="009C55C5"/>
    <w:rsid w:val="009C5A70"/>
    <w:rsid w:val="009C5BE3"/>
    <w:rsid w:val="009C5CBC"/>
    <w:rsid w:val="009C66E2"/>
    <w:rsid w:val="009C66F6"/>
    <w:rsid w:val="009C6EB7"/>
    <w:rsid w:val="009C7675"/>
    <w:rsid w:val="009C7AD6"/>
    <w:rsid w:val="009C7BFD"/>
    <w:rsid w:val="009C7C70"/>
    <w:rsid w:val="009D0041"/>
    <w:rsid w:val="009D00A3"/>
    <w:rsid w:val="009D02D0"/>
    <w:rsid w:val="009D055A"/>
    <w:rsid w:val="009D070A"/>
    <w:rsid w:val="009D070D"/>
    <w:rsid w:val="009D09EC"/>
    <w:rsid w:val="009D09FD"/>
    <w:rsid w:val="009D10F3"/>
    <w:rsid w:val="009D17D5"/>
    <w:rsid w:val="009D1A4A"/>
    <w:rsid w:val="009D1A5D"/>
    <w:rsid w:val="009D1AF4"/>
    <w:rsid w:val="009D1C4B"/>
    <w:rsid w:val="009D1DA4"/>
    <w:rsid w:val="009D24E2"/>
    <w:rsid w:val="009D2626"/>
    <w:rsid w:val="009D26ED"/>
    <w:rsid w:val="009D2964"/>
    <w:rsid w:val="009D2C1A"/>
    <w:rsid w:val="009D2C73"/>
    <w:rsid w:val="009D2E30"/>
    <w:rsid w:val="009D3151"/>
    <w:rsid w:val="009D3198"/>
    <w:rsid w:val="009D31E1"/>
    <w:rsid w:val="009D37FE"/>
    <w:rsid w:val="009D3F87"/>
    <w:rsid w:val="009D4007"/>
    <w:rsid w:val="009D41DB"/>
    <w:rsid w:val="009D46DD"/>
    <w:rsid w:val="009D49B3"/>
    <w:rsid w:val="009D4B14"/>
    <w:rsid w:val="009D4B70"/>
    <w:rsid w:val="009D4E5F"/>
    <w:rsid w:val="009D50F5"/>
    <w:rsid w:val="009D54F5"/>
    <w:rsid w:val="009D5505"/>
    <w:rsid w:val="009D5FDE"/>
    <w:rsid w:val="009D60C1"/>
    <w:rsid w:val="009D6178"/>
    <w:rsid w:val="009D6509"/>
    <w:rsid w:val="009D66CA"/>
    <w:rsid w:val="009D6798"/>
    <w:rsid w:val="009D69DA"/>
    <w:rsid w:val="009D6C59"/>
    <w:rsid w:val="009D6FFC"/>
    <w:rsid w:val="009D70A6"/>
    <w:rsid w:val="009D72F2"/>
    <w:rsid w:val="009D744C"/>
    <w:rsid w:val="009D78F2"/>
    <w:rsid w:val="009D7CD2"/>
    <w:rsid w:val="009D7D95"/>
    <w:rsid w:val="009E028D"/>
    <w:rsid w:val="009E031B"/>
    <w:rsid w:val="009E06C5"/>
    <w:rsid w:val="009E09B8"/>
    <w:rsid w:val="009E0AC4"/>
    <w:rsid w:val="009E0C0B"/>
    <w:rsid w:val="009E0FE7"/>
    <w:rsid w:val="009E15BB"/>
    <w:rsid w:val="009E16B7"/>
    <w:rsid w:val="009E1C29"/>
    <w:rsid w:val="009E201D"/>
    <w:rsid w:val="009E216B"/>
    <w:rsid w:val="009E229A"/>
    <w:rsid w:val="009E229F"/>
    <w:rsid w:val="009E2383"/>
    <w:rsid w:val="009E23C1"/>
    <w:rsid w:val="009E26D8"/>
    <w:rsid w:val="009E2B87"/>
    <w:rsid w:val="009E2D67"/>
    <w:rsid w:val="009E2FE7"/>
    <w:rsid w:val="009E2FED"/>
    <w:rsid w:val="009E3025"/>
    <w:rsid w:val="009E31DC"/>
    <w:rsid w:val="009E34E8"/>
    <w:rsid w:val="009E3565"/>
    <w:rsid w:val="009E3852"/>
    <w:rsid w:val="009E3AC6"/>
    <w:rsid w:val="009E41DD"/>
    <w:rsid w:val="009E4205"/>
    <w:rsid w:val="009E42F1"/>
    <w:rsid w:val="009E49E3"/>
    <w:rsid w:val="009E4D87"/>
    <w:rsid w:val="009E4E3C"/>
    <w:rsid w:val="009E513B"/>
    <w:rsid w:val="009E52D9"/>
    <w:rsid w:val="009E53EF"/>
    <w:rsid w:val="009E553B"/>
    <w:rsid w:val="009E5627"/>
    <w:rsid w:val="009E568B"/>
    <w:rsid w:val="009E56FC"/>
    <w:rsid w:val="009E57E3"/>
    <w:rsid w:val="009E59F5"/>
    <w:rsid w:val="009E5D53"/>
    <w:rsid w:val="009E5D6C"/>
    <w:rsid w:val="009E5FD6"/>
    <w:rsid w:val="009E615D"/>
    <w:rsid w:val="009E6203"/>
    <w:rsid w:val="009E6450"/>
    <w:rsid w:val="009E6D61"/>
    <w:rsid w:val="009E6DF2"/>
    <w:rsid w:val="009E6FE6"/>
    <w:rsid w:val="009E70E2"/>
    <w:rsid w:val="009E71C6"/>
    <w:rsid w:val="009E7228"/>
    <w:rsid w:val="009E7412"/>
    <w:rsid w:val="009E7E63"/>
    <w:rsid w:val="009F01C1"/>
    <w:rsid w:val="009F024C"/>
    <w:rsid w:val="009F04D6"/>
    <w:rsid w:val="009F0C5C"/>
    <w:rsid w:val="009F1014"/>
    <w:rsid w:val="009F1070"/>
    <w:rsid w:val="009F11A3"/>
    <w:rsid w:val="009F129F"/>
    <w:rsid w:val="009F13ED"/>
    <w:rsid w:val="009F175E"/>
    <w:rsid w:val="009F1782"/>
    <w:rsid w:val="009F198D"/>
    <w:rsid w:val="009F1DD2"/>
    <w:rsid w:val="009F20C0"/>
    <w:rsid w:val="009F2259"/>
    <w:rsid w:val="009F242E"/>
    <w:rsid w:val="009F2716"/>
    <w:rsid w:val="009F27E9"/>
    <w:rsid w:val="009F28F0"/>
    <w:rsid w:val="009F297C"/>
    <w:rsid w:val="009F2AD6"/>
    <w:rsid w:val="009F2BFA"/>
    <w:rsid w:val="009F2C44"/>
    <w:rsid w:val="009F2E64"/>
    <w:rsid w:val="009F2E91"/>
    <w:rsid w:val="009F2EE1"/>
    <w:rsid w:val="009F2FBA"/>
    <w:rsid w:val="009F35BC"/>
    <w:rsid w:val="009F3696"/>
    <w:rsid w:val="009F3832"/>
    <w:rsid w:val="009F3A10"/>
    <w:rsid w:val="009F3CAF"/>
    <w:rsid w:val="009F3D2D"/>
    <w:rsid w:val="009F3D93"/>
    <w:rsid w:val="009F3E17"/>
    <w:rsid w:val="009F3ED7"/>
    <w:rsid w:val="009F3F27"/>
    <w:rsid w:val="009F408E"/>
    <w:rsid w:val="009F418F"/>
    <w:rsid w:val="009F4786"/>
    <w:rsid w:val="009F4C2F"/>
    <w:rsid w:val="009F4F5B"/>
    <w:rsid w:val="009F583E"/>
    <w:rsid w:val="009F5844"/>
    <w:rsid w:val="009F5975"/>
    <w:rsid w:val="009F5A91"/>
    <w:rsid w:val="009F5EB2"/>
    <w:rsid w:val="009F6403"/>
    <w:rsid w:val="009F6705"/>
    <w:rsid w:val="009F6727"/>
    <w:rsid w:val="009F6746"/>
    <w:rsid w:val="009F695E"/>
    <w:rsid w:val="009F6A0E"/>
    <w:rsid w:val="009F6B07"/>
    <w:rsid w:val="009F6F01"/>
    <w:rsid w:val="009F7086"/>
    <w:rsid w:val="009F758F"/>
    <w:rsid w:val="009F770F"/>
    <w:rsid w:val="009F7962"/>
    <w:rsid w:val="009F7D93"/>
    <w:rsid w:val="009F7E18"/>
    <w:rsid w:val="009F7E48"/>
    <w:rsid w:val="009F7F23"/>
    <w:rsid w:val="00A00595"/>
    <w:rsid w:val="00A006CC"/>
    <w:rsid w:val="00A006D6"/>
    <w:rsid w:val="00A006E4"/>
    <w:rsid w:val="00A00702"/>
    <w:rsid w:val="00A00F8C"/>
    <w:rsid w:val="00A01153"/>
    <w:rsid w:val="00A013CE"/>
    <w:rsid w:val="00A01570"/>
    <w:rsid w:val="00A01848"/>
    <w:rsid w:val="00A0256E"/>
    <w:rsid w:val="00A0269E"/>
    <w:rsid w:val="00A02B47"/>
    <w:rsid w:val="00A03111"/>
    <w:rsid w:val="00A03237"/>
    <w:rsid w:val="00A0335C"/>
    <w:rsid w:val="00A0341F"/>
    <w:rsid w:val="00A034C8"/>
    <w:rsid w:val="00A037A5"/>
    <w:rsid w:val="00A04105"/>
    <w:rsid w:val="00A04117"/>
    <w:rsid w:val="00A04287"/>
    <w:rsid w:val="00A0428C"/>
    <w:rsid w:val="00A04CBB"/>
    <w:rsid w:val="00A04F29"/>
    <w:rsid w:val="00A052BB"/>
    <w:rsid w:val="00A055FF"/>
    <w:rsid w:val="00A05B23"/>
    <w:rsid w:val="00A05CBA"/>
    <w:rsid w:val="00A061EC"/>
    <w:rsid w:val="00A063D5"/>
    <w:rsid w:val="00A06565"/>
    <w:rsid w:val="00A065DA"/>
    <w:rsid w:val="00A06830"/>
    <w:rsid w:val="00A06B05"/>
    <w:rsid w:val="00A06C3E"/>
    <w:rsid w:val="00A06F93"/>
    <w:rsid w:val="00A078CD"/>
    <w:rsid w:val="00A07B94"/>
    <w:rsid w:val="00A07BA3"/>
    <w:rsid w:val="00A07FD8"/>
    <w:rsid w:val="00A10066"/>
    <w:rsid w:val="00A105E5"/>
    <w:rsid w:val="00A10AE9"/>
    <w:rsid w:val="00A10E78"/>
    <w:rsid w:val="00A10F69"/>
    <w:rsid w:val="00A10FFF"/>
    <w:rsid w:val="00A111D9"/>
    <w:rsid w:val="00A1162B"/>
    <w:rsid w:val="00A11904"/>
    <w:rsid w:val="00A11C41"/>
    <w:rsid w:val="00A11D11"/>
    <w:rsid w:val="00A11F21"/>
    <w:rsid w:val="00A123AD"/>
    <w:rsid w:val="00A125A7"/>
    <w:rsid w:val="00A1269D"/>
    <w:rsid w:val="00A12934"/>
    <w:rsid w:val="00A12A03"/>
    <w:rsid w:val="00A12B36"/>
    <w:rsid w:val="00A12F47"/>
    <w:rsid w:val="00A12F67"/>
    <w:rsid w:val="00A12FEF"/>
    <w:rsid w:val="00A1337D"/>
    <w:rsid w:val="00A1359F"/>
    <w:rsid w:val="00A13649"/>
    <w:rsid w:val="00A13715"/>
    <w:rsid w:val="00A137E8"/>
    <w:rsid w:val="00A139A1"/>
    <w:rsid w:val="00A13AEB"/>
    <w:rsid w:val="00A14191"/>
    <w:rsid w:val="00A1445F"/>
    <w:rsid w:val="00A14926"/>
    <w:rsid w:val="00A14C70"/>
    <w:rsid w:val="00A14CB1"/>
    <w:rsid w:val="00A14D5A"/>
    <w:rsid w:val="00A1522C"/>
    <w:rsid w:val="00A152F5"/>
    <w:rsid w:val="00A153DB"/>
    <w:rsid w:val="00A1542D"/>
    <w:rsid w:val="00A157A0"/>
    <w:rsid w:val="00A15886"/>
    <w:rsid w:val="00A158A5"/>
    <w:rsid w:val="00A15B2F"/>
    <w:rsid w:val="00A15B31"/>
    <w:rsid w:val="00A1602B"/>
    <w:rsid w:val="00A161B9"/>
    <w:rsid w:val="00A16903"/>
    <w:rsid w:val="00A16DE2"/>
    <w:rsid w:val="00A16E1C"/>
    <w:rsid w:val="00A16FC2"/>
    <w:rsid w:val="00A17714"/>
    <w:rsid w:val="00A17958"/>
    <w:rsid w:val="00A179D9"/>
    <w:rsid w:val="00A17BB1"/>
    <w:rsid w:val="00A17C16"/>
    <w:rsid w:val="00A17CA9"/>
    <w:rsid w:val="00A17EEF"/>
    <w:rsid w:val="00A206BC"/>
    <w:rsid w:val="00A206D0"/>
    <w:rsid w:val="00A20C6A"/>
    <w:rsid w:val="00A20E39"/>
    <w:rsid w:val="00A20EAC"/>
    <w:rsid w:val="00A21094"/>
    <w:rsid w:val="00A21131"/>
    <w:rsid w:val="00A21769"/>
    <w:rsid w:val="00A21809"/>
    <w:rsid w:val="00A219E9"/>
    <w:rsid w:val="00A22051"/>
    <w:rsid w:val="00A22058"/>
    <w:rsid w:val="00A220C1"/>
    <w:rsid w:val="00A22771"/>
    <w:rsid w:val="00A2287E"/>
    <w:rsid w:val="00A229A9"/>
    <w:rsid w:val="00A22A2C"/>
    <w:rsid w:val="00A22CBC"/>
    <w:rsid w:val="00A23222"/>
    <w:rsid w:val="00A2366D"/>
    <w:rsid w:val="00A23763"/>
    <w:rsid w:val="00A23CD8"/>
    <w:rsid w:val="00A23DED"/>
    <w:rsid w:val="00A23F32"/>
    <w:rsid w:val="00A23FF2"/>
    <w:rsid w:val="00A24000"/>
    <w:rsid w:val="00A24111"/>
    <w:rsid w:val="00A241F6"/>
    <w:rsid w:val="00A24449"/>
    <w:rsid w:val="00A24508"/>
    <w:rsid w:val="00A24A4D"/>
    <w:rsid w:val="00A24B3E"/>
    <w:rsid w:val="00A252CF"/>
    <w:rsid w:val="00A252E1"/>
    <w:rsid w:val="00A253F4"/>
    <w:rsid w:val="00A25794"/>
    <w:rsid w:val="00A25832"/>
    <w:rsid w:val="00A25A47"/>
    <w:rsid w:val="00A25B22"/>
    <w:rsid w:val="00A2636D"/>
    <w:rsid w:val="00A26A21"/>
    <w:rsid w:val="00A26EA7"/>
    <w:rsid w:val="00A2704E"/>
    <w:rsid w:val="00A270C8"/>
    <w:rsid w:val="00A2713D"/>
    <w:rsid w:val="00A27167"/>
    <w:rsid w:val="00A27463"/>
    <w:rsid w:val="00A27565"/>
    <w:rsid w:val="00A276D1"/>
    <w:rsid w:val="00A2790B"/>
    <w:rsid w:val="00A279B4"/>
    <w:rsid w:val="00A27C59"/>
    <w:rsid w:val="00A27CDC"/>
    <w:rsid w:val="00A27EE7"/>
    <w:rsid w:val="00A3000A"/>
    <w:rsid w:val="00A3003B"/>
    <w:rsid w:val="00A3038E"/>
    <w:rsid w:val="00A30534"/>
    <w:rsid w:val="00A30691"/>
    <w:rsid w:val="00A30B44"/>
    <w:rsid w:val="00A30EE6"/>
    <w:rsid w:val="00A31082"/>
    <w:rsid w:val="00A312FD"/>
    <w:rsid w:val="00A31A81"/>
    <w:rsid w:val="00A31B7A"/>
    <w:rsid w:val="00A31CA1"/>
    <w:rsid w:val="00A31DBA"/>
    <w:rsid w:val="00A320A5"/>
    <w:rsid w:val="00A3225D"/>
    <w:rsid w:val="00A32C20"/>
    <w:rsid w:val="00A32C24"/>
    <w:rsid w:val="00A330A8"/>
    <w:rsid w:val="00A3333C"/>
    <w:rsid w:val="00A333D4"/>
    <w:rsid w:val="00A3343F"/>
    <w:rsid w:val="00A33449"/>
    <w:rsid w:val="00A33614"/>
    <w:rsid w:val="00A338E7"/>
    <w:rsid w:val="00A33940"/>
    <w:rsid w:val="00A33965"/>
    <w:rsid w:val="00A33992"/>
    <w:rsid w:val="00A342E6"/>
    <w:rsid w:val="00A344FB"/>
    <w:rsid w:val="00A34556"/>
    <w:rsid w:val="00A3469B"/>
    <w:rsid w:val="00A347F4"/>
    <w:rsid w:val="00A34890"/>
    <w:rsid w:val="00A3497A"/>
    <w:rsid w:val="00A34A2E"/>
    <w:rsid w:val="00A34ACE"/>
    <w:rsid w:val="00A34E94"/>
    <w:rsid w:val="00A350BB"/>
    <w:rsid w:val="00A351BC"/>
    <w:rsid w:val="00A3533C"/>
    <w:rsid w:val="00A3559A"/>
    <w:rsid w:val="00A35D74"/>
    <w:rsid w:val="00A35DDC"/>
    <w:rsid w:val="00A35F62"/>
    <w:rsid w:val="00A36225"/>
    <w:rsid w:val="00A363AF"/>
    <w:rsid w:val="00A363B4"/>
    <w:rsid w:val="00A363D2"/>
    <w:rsid w:val="00A36A29"/>
    <w:rsid w:val="00A36B1D"/>
    <w:rsid w:val="00A36BF2"/>
    <w:rsid w:val="00A372B6"/>
    <w:rsid w:val="00A37350"/>
    <w:rsid w:val="00A37613"/>
    <w:rsid w:val="00A37668"/>
    <w:rsid w:val="00A3792F"/>
    <w:rsid w:val="00A37C1B"/>
    <w:rsid w:val="00A37EBC"/>
    <w:rsid w:val="00A40136"/>
    <w:rsid w:val="00A40272"/>
    <w:rsid w:val="00A4051B"/>
    <w:rsid w:val="00A40DB3"/>
    <w:rsid w:val="00A40F6E"/>
    <w:rsid w:val="00A410AB"/>
    <w:rsid w:val="00A41494"/>
    <w:rsid w:val="00A416EA"/>
    <w:rsid w:val="00A41702"/>
    <w:rsid w:val="00A41986"/>
    <w:rsid w:val="00A41B99"/>
    <w:rsid w:val="00A41C78"/>
    <w:rsid w:val="00A41D9F"/>
    <w:rsid w:val="00A41E3E"/>
    <w:rsid w:val="00A41EC1"/>
    <w:rsid w:val="00A41EF5"/>
    <w:rsid w:val="00A42147"/>
    <w:rsid w:val="00A421AE"/>
    <w:rsid w:val="00A42673"/>
    <w:rsid w:val="00A42A86"/>
    <w:rsid w:val="00A42B6C"/>
    <w:rsid w:val="00A42D08"/>
    <w:rsid w:val="00A42EF8"/>
    <w:rsid w:val="00A431C4"/>
    <w:rsid w:val="00A4358E"/>
    <w:rsid w:val="00A43A44"/>
    <w:rsid w:val="00A43D32"/>
    <w:rsid w:val="00A4430F"/>
    <w:rsid w:val="00A4454A"/>
    <w:rsid w:val="00A4476B"/>
    <w:rsid w:val="00A448BD"/>
    <w:rsid w:val="00A448C2"/>
    <w:rsid w:val="00A44B23"/>
    <w:rsid w:val="00A44D5A"/>
    <w:rsid w:val="00A4558A"/>
    <w:rsid w:val="00A4568B"/>
    <w:rsid w:val="00A4569A"/>
    <w:rsid w:val="00A4579A"/>
    <w:rsid w:val="00A45997"/>
    <w:rsid w:val="00A45B1C"/>
    <w:rsid w:val="00A45C21"/>
    <w:rsid w:val="00A45C9E"/>
    <w:rsid w:val="00A4620F"/>
    <w:rsid w:val="00A46440"/>
    <w:rsid w:val="00A46758"/>
    <w:rsid w:val="00A469C4"/>
    <w:rsid w:val="00A46B14"/>
    <w:rsid w:val="00A46B59"/>
    <w:rsid w:val="00A46BB3"/>
    <w:rsid w:val="00A46C97"/>
    <w:rsid w:val="00A46DAA"/>
    <w:rsid w:val="00A46DC1"/>
    <w:rsid w:val="00A46FBF"/>
    <w:rsid w:val="00A4717A"/>
    <w:rsid w:val="00A4746C"/>
    <w:rsid w:val="00A477C8"/>
    <w:rsid w:val="00A47823"/>
    <w:rsid w:val="00A47909"/>
    <w:rsid w:val="00A47BA4"/>
    <w:rsid w:val="00A47C81"/>
    <w:rsid w:val="00A50090"/>
    <w:rsid w:val="00A503C8"/>
    <w:rsid w:val="00A503F9"/>
    <w:rsid w:val="00A50579"/>
    <w:rsid w:val="00A50662"/>
    <w:rsid w:val="00A50827"/>
    <w:rsid w:val="00A50915"/>
    <w:rsid w:val="00A50A43"/>
    <w:rsid w:val="00A50A89"/>
    <w:rsid w:val="00A510B4"/>
    <w:rsid w:val="00A511BB"/>
    <w:rsid w:val="00A511F4"/>
    <w:rsid w:val="00A51385"/>
    <w:rsid w:val="00A516B2"/>
    <w:rsid w:val="00A51827"/>
    <w:rsid w:val="00A51C30"/>
    <w:rsid w:val="00A51FD9"/>
    <w:rsid w:val="00A52300"/>
    <w:rsid w:val="00A5246A"/>
    <w:rsid w:val="00A526B1"/>
    <w:rsid w:val="00A52A55"/>
    <w:rsid w:val="00A52A58"/>
    <w:rsid w:val="00A52D7C"/>
    <w:rsid w:val="00A53163"/>
    <w:rsid w:val="00A531F5"/>
    <w:rsid w:val="00A532CF"/>
    <w:rsid w:val="00A53496"/>
    <w:rsid w:val="00A5365E"/>
    <w:rsid w:val="00A53BAA"/>
    <w:rsid w:val="00A53F1F"/>
    <w:rsid w:val="00A543EA"/>
    <w:rsid w:val="00A5443E"/>
    <w:rsid w:val="00A54513"/>
    <w:rsid w:val="00A54DA4"/>
    <w:rsid w:val="00A54E3D"/>
    <w:rsid w:val="00A54E5C"/>
    <w:rsid w:val="00A54E69"/>
    <w:rsid w:val="00A55103"/>
    <w:rsid w:val="00A558E5"/>
    <w:rsid w:val="00A55CAA"/>
    <w:rsid w:val="00A55CB7"/>
    <w:rsid w:val="00A5687D"/>
    <w:rsid w:val="00A568DD"/>
    <w:rsid w:val="00A569B2"/>
    <w:rsid w:val="00A56A7C"/>
    <w:rsid w:val="00A56BF4"/>
    <w:rsid w:val="00A56C10"/>
    <w:rsid w:val="00A56C82"/>
    <w:rsid w:val="00A56C96"/>
    <w:rsid w:val="00A56E9D"/>
    <w:rsid w:val="00A576FE"/>
    <w:rsid w:val="00A57755"/>
    <w:rsid w:val="00A577AD"/>
    <w:rsid w:val="00A57C8C"/>
    <w:rsid w:val="00A57DFC"/>
    <w:rsid w:val="00A57F79"/>
    <w:rsid w:val="00A57F8F"/>
    <w:rsid w:val="00A600EC"/>
    <w:rsid w:val="00A602B9"/>
    <w:rsid w:val="00A609D0"/>
    <w:rsid w:val="00A60DC1"/>
    <w:rsid w:val="00A616C7"/>
    <w:rsid w:val="00A61709"/>
    <w:rsid w:val="00A61A97"/>
    <w:rsid w:val="00A61AF0"/>
    <w:rsid w:val="00A61C71"/>
    <w:rsid w:val="00A61FEC"/>
    <w:rsid w:val="00A6260A"/>
    <w:rsid w:val="00A6268B"/>
    <w:rsid w:val="00A62AA9"/>
    <w:rsid w:val="00A62D88"/>
    <w:rsid w:val="00A62EAD"/>
    <w:rsid w:val="00A63022"/>
    <w:rsid w:val="00A632E7"/>
    <w:rsid w:val="00A63559"/>
    <w:rsid w:val="00A63BEE"/>
    <w:rsid w:val="00A64027"/>
    <w:rsid w:val="00A6492B"/>
    <w:rsid w:val="00A64E1C"/>
    <w:rsid w:val="00A64F6A"/>
    <w:rsid w:val="00A65084"/>
    <w:rsid w:val="00A6605E"/>
    <w:rsid w:val="00A661C2"/>
    <w:rsid w:val="00A662E6"/>
    <w:rsid w:val="00A6640A"/>
    <w:rsid w:val="00A664F0"/>
    <w:rsid w:val="00A664F7"/>
    <w:rsid w:val="00A66EF1"/>
    <w:rsid w:val="00A670F5"/>
    <w:rsid w:val="00A6712B"/>
    <w:rsid w:val="00A67795"/>
    <w:rsid w:val="00A678C4"/>
    <w:rsid w:val="00A67ACE"/>
    <w:rsid w:val="00A67B25"/>
    <w:rsid w:val="00A67E42"/>
    <w:rsid w:val="00A70018"/>
    <w:rsid w:val="00A70120"/>
    <w:rsid w:val="00A701B7"/>
    <w:rsid w:val="00A7067E"/>
    <w:rsid w:val="00A7095A"/>
    <w:rsid w:val="00A70EDF"/>
    <w:rsid w:val="00A71573"/>
    <w:rsid w:val="00A7163F"/>
    <w:rsid w:val="00A7180C"/>
    <w:rsid w:val="00A71818"/>
    <w:rsid w:val="00A72197"/>
    <w:rsid w:val="00A72817"/>
    <w:rsid w:val="00A72B46"/>
    <w:rsid w:val="00A72BAB"/>
    <w:rsid w:val="00A72BF9"/>
    <w:rsid w:val="00A731A8"/>
    <w:rsid w:val="00A7320A"/>
    <w:rsid w:val="00A734E6"/>
    <w:rsid w:val="00A7359D"/>
    <w:rsid w:val="00A73786"/>
    <w:rsid w:val="00A738A8"/>
    <w:rsid w:val="00A738AA"/>
    <w:rsid w:val="00A7395C"/>
    <w:rsid w:val="00A7448D"/>
    <w:rsid w:val="00A744A8"/>
    <w:rsid w:val="00A7482F"/>
    <w:rsid w:val="00A74D24"/>
    <w:rsid w:val="00A75483"/>
    <w:rsid w:val="00A754F7"/>
    <w:rsid w:val="00A759C4"/>
    <w:rsid w:val="00A75DBD"/>
    <w:rsid w:val="00A76076"/>
    <w:rsid w:val="00A7608C"/>
    <w:rsid w:val="00A760B0"/>
    <w:rsid w:val="00A760F4"/>
    <w:rsid w:val="00A765E3"/>
    <w:rsid w:val="00A766D7"/>
    <w:rsid w:val="00A76743"/>
    <w:rsid w:val="00A767E6"/>
    <w:rsid w:val="00A77408"/>
    <w:rsid w:val="00A77449"/>
    <w:rsid w:val="00A779C1"/>
    <w:rsid w:val="00A77A6D"/>
    <w:rsid w:val="00A802AD"/>
    <w:rsid w:val="00A80560"/>
    <w:rsid w:val="00A80684"/>
    <w:rsid w:val="00A80836"/>
    <w:rsid w:val="00A808AE"/>
    <w:rsid w:val="00A80959"/>
    <w:rsid w:val="00A809A7"/>
    <w:rsid w:val="00A80B54"/>
    <w:rsid w:val="00A80EEA"/>
    <w:rsid w:val="00A810C4"/>
    <w:rsid w:val="00A81213"/>
    <w:rsid w:val="00A812F4"/>
    <w:rsid w:val="00A81673"/>
    <w:rsid w:val="00A817F9"/>
    <w:rsid w:val="00A81880"/>
    <w:rsid w:val="00A81B0F"/>
    <w:rsid w:val="00A81BDE"/>
    <w:rsid w:val="00A81E6B"/>
    <w:rsid w:val="00A82020"/>
    <w:rsid w:val="00A822B9"/>
    <w:rsid w:val="00A82597"/>
    <w:rsid w:val="00A82906"/>
    <w:rsid w:val="00A831D0"/>
    <w:rsid w:val="00A83496"/>
    <w:rsid w:val="00A8349C"/>
    <w:rsid w:val="00A83814"/>
    <w:rsid w:val="00A83906"/>
    <w:rsid w:val="00A83AEF"/>
    <w:rsid w:val="00A83B43"/>
    <w:rsid w:val="00A83C08"/>
    <w:rsid w:val="00A84129"/>
    <w:rsid w:val="00A8432B"/>
    <w:rsid w:val="00A8434B"/>
    <w:rsid w:val="00A8441A"/>
    <w:rsid w:val="00A8468F"/>
    <w:rsid w:val="00A84C8B"/>
    <w:rsid w:val="00A84D1A"/>
    <w:rsid w:val="00A84DF2"/>
    <w:rsid w:val="00A852E3"/>
    <w:rsid w:val="00A857EE"/>
    <w:rsid w:val="00A85E1A"/>
    <w:rsid w:val="00A85E9D"/>
    <w:rsid w:val="00A86104"/>
    <w:rsid w:val="00A861C3"/>
    <w:rsid w:val="00A861F0"/>
    <w:rsid w:val="00A863D7"/>
    <w:rsid w:val="00A86460"/>
    <w:rsid w:val="00A86577"/>
    <w:rsid w:val="00A86D05"/>
    <w:rsid w:val="00A86DA0"/>
    <w:rsid w:val="00A8726C"/>
    <w:rsid w:val="00A873D2"/>
    <w:rsid w:val="00A87741"/>
    <w:rsid w:val="00A87772"/>
    <w:rsid w:val="00A87BE2"/>
    <w:rsid w:val="00A90440"/>
    <w:rsid w:val="00A905E5"/>
    <w:rsid w:val="00A909DF"/>
    <w:rsid w:val="00A90A0E"/>
    <w:rsid w:val="00A90B68"/>
    <w:rsid w:val="00A90FBF"/>
    <w:rsid w:val="00A911B1"/>
    <w:rsid w:val="00A913BA"/>
    <w:rsid w:val="00A914C0"/>
    <w:rsid w:val="00A91578"/>
    <w:rsid w:val="00A915F5"/>
    <w:rsid w:val="00A91903"/>
    <w:rsid w:val="00A9192D"/>
    <w:rsid w:val="00A91D7F"/>
    <w:rsid w:val="00A921A5"/>
    <w:rsid w:val="00A92204"/>
    <w:rsid w:val="00A9235F"/>
    <w:rsid w:val="00A925DF"/>
    <w:rsid w:val="00A927A1"/>
    <w:rsid w:val="00A927C5"/>
    <w:rsid w:val="00A92934"/>
    <w:rsid w:val="00A92A57"/>
    <w:rsid w:val="00A92AB9"/>
    <w:rsid w:val="00A92AC9"/>
    <w:rsid w:val="00A92FBF"/>
    <w:rsid w:val="00A93159"/>
    <w:rsid w:val="00A935A1"/>
    <w:rsid w:val="00A93607"/>
    <w:rsid w:val="00A93770"/>
    <w:rsid w:val="00A938D8"/>
    <w:rsid w:val="00A93AC2"/>
    <w:rsid w:val="00A93AE3"/>
    <w:rsid w:val="00A93F60"/>
    <w:rsid w:val="00A93FF3"/>
    <w:rsid w:val="00A944AD"/>
    <w:rsid w:val="00A9459D"/>
    <w:rsid w:val="00A946DE"/>
    <w:rsid w:val="00A946F5"/>
    <w:rsid w:val="00A94702"/>
    <w:rsid w:val="00A94B5D"/>
    <w:rsid w:val="00A94D7B"/>
    <w:rsid w:val="00A94DC5"/>
    <w:rsid w:val="00A94E35"/>
    <w:rsid w:val="00A94E45"/>
    <w:rsid w:val="00A95001"/>
    <w:rsid w:val="00A9505E"/>
    <w:rsid w:val="00A950A2"/>
    <w:rsid w:val="00A95297"/>
    <w:rsid w:val="00A95445"/>
    <w:rsid w:val="00A9561B"/>
    <w:rsid w:val="00A958D2"/>
    <w:rsid w:val="00A95A03"/>
    <w:rsid w:val="00A95A5E"/>
    <w:rsid w:val="00A95A95"/>
    <w:rsid w:val="00A95B01"/>
    <w:rsid w:val="00A95B5D"/>
    <w:rsid w:val="00A95CAF"/>
    <w:rsid w:val="00A95E5D"/>
    <w:rsid w:val="00A9613C"/>
    <w:rsid w:val="00A967B9"/>
    <w:rsid w:val="00A96BE3"/>
    <w:rsid w:val="00A96BEC"/>
    <w:rsid w:val="00A96D24"/>
    <w:rsid w:val="00A96F50"/>
    <w:rsid w:val="00A9747C"/>
    <w:rsid w:val="00A97ED6"/>
    <w:rsid w:val="00AA00EE"/>
    <w:rsid w:val="00AA01CF"/>
    <w:rsid w:val="00AA0558"/>
    <w:rsid w:val="00AA0910"/>
    <w:rsid w:val="00AA0B2B"/>
    <w:rsid w:val="00AA0EEA"/>
    <w:rsid w:val="00AA12CF"/>
    <w:rsid w:val="00AA137C"/>
    <w:rsid w:val="00AA16AA"/>
    <w:rsid w:val="00AA1730"/>
    <w:rsid w:val="00AA195B"/>
    <w:rsid w:val="00AA19B9"/>
    <w:rsid w:val="00AA1A5A"/>
    <w:rsid w:val="00AA20B9"/>
    <w:rsid w:val="00AA21E3"/>
    <w:rsid w:val="00AA22CD"/>
    <w:rsid w:val="00AA25CB"/>
    <w:rsid w:val="00AA2644"/>
    <w:rsid w:val="00AA27F8"/>
    <w:rsid w:val="00AA2833"/>
    <w:rsid w:val="00AA2A7A"/>
    <w:rsid w:val="00AA2B8C"/>
    <w:rsid w:val="00AA2D21"/>
    <w:rsid w:val="00AA3078"/>
    <w:rsid w:val="00AA315E"/>
    <w:rsid w:val="00AA35EB"/>
    <w:rsid w:val="00AA37FC"/>
    <w:rsid w:val="00AA3854"/>
    <w:rsid w:val="00AA470F"/>
    <w:rsid w:val="00AA47FE"/>
    <w:rsid w:val="00AA49B0"/>
    <w:rsid w:val="00AA4C2C"/>
    <w:rsid w:val="00AA4DF2"/>
    <w:rsid w:val="00AA4F7B"/>
    <w:rsid w:val="00AA52CB"/>
    <w:rsid w:val="00AA537D"/>
    <w:rsid w:val="00AA54C3"/>
    <w:rsid w:val="00AA5617"/>
    <w:rsid w:val="00AA599D"/>
    <w:rsid w:val="00AA5A87"/>
    <w:rsid w:val="00AA5BD7"/>
    <w:rsid w:val="00AA5CC0"/>
    <w:rsid w:val="00AA5D7D"/>
    <w:rsid w:val="00AA5F29"/>
    <w:rsid w:val="00AA6060"/>
    <w:rsid w:val="00AA610C"/>
    <w:rsid w:val="00AA613D"/>
    <w:rsid w:val="00AA626A"/>
    <w:rsid w:val="00AA63AF"/>
    <w:rsid w:val="00AA67AB"/>
    <w:rsid w:val="00AA69AE"/>
    <w:rsid w:val="00AA6AE4"/>
    <w:rsid w:val="00AA6BB9"/>
    <w:rsid w:val="00AA6C8C"/>
    <w:rsid w:val="00AA6E60"/>
    <w:rsid w:val="00AA74CC"/>
    <w:rsid w:val="00AA7AFE"/>
    <w:rsid w:val="00AA7CD0"/>
    <w:rsid w:val="00AA7CE0"/>
    <w:rsid w:val="00AB010D"/>
    <w:rsid w:val="00AB0413"/>
    <w:rsid w:val="00AB061C"/>
    <w:rsid w:val="00AB0816"/>
    <w:rsid w:val="00AB0CD2"/>
    <w:rsid w:val="00AB1227"/>
    <w:rsid w:val="00AB153A"/>
    <w:rsid w:val="00AB177C"/>
    <w:rsid w:val="00AB1A69"/>
    <w:rsid w:val="00AB1B0D"/>
    <w:rsid w:val="00AB1EB6"/>
    <w:rsid w:val="00AB214B"/>
    <w:rsid w:val="00AB22D6"/>
    <w:rsid w:val="00AB26EA"/>
    <w:rsid w:val="00AB27E6"/>
    <w:rsid w:val="00AB297D"/>
    <w:rsid w:val="00AB2E2B"/>
    <w:rsid w:val="00AB305D"/>
    <w:rsid w:val="00AB3100"/>
    <w:rsid w:val="00AB329C"/>
    <w:rsid w:val="00AB32C8"/>
    <w:rsid w:val="00AB32DE"/>
    <w:rsid w:val="00AB34C6"/>
    <w:rsid w:val="00AB3534"/>
    <w:rsid w:val="00AB35DA"/>
    <w:rsid w:val="00AB3674"/>
    <w:rsid w:val="00AB3836"/>
    <w:rsid w:val="00AB3B63"/>
    <w:rsid w:val="00AB3B8F"/>
    <w:rsid w:val="00AB4096"/>
    <w:rsid w:val="00AB41C7"/>
    <w:rsid w:val="00AB429F"/>
    <w:rsid w:val="00AB4429"/>
    <w:rsid w:val="00AB46ED"/>
    <w:rsid w:val="00AB46F8"/>
    <w:rsid w:val="00AB47C0"/>
    <w:rsid w:val="00AB4A59"/>
    <w:rsid w:val="00AB50DE"/>
    <w:rsid w:val="00AB51A3"/>
    <w:rsid w:val="00AB53EA"/>
    <w:rsid w:val="00AB54B0"/>
    <w:rsid w:val="00AB5558"/>
    <w:rsid w:val="00AB564C"/>
    <w:rsid w:val="00AB5ABE"/>
    <w:rsid w:val="00AB5B4D"/>
    <w:rsid w:val="00AB5FCF"/>
    <w:rsid w:val="00AB66BC"/>
    <w:rsid w:val="00AB6929"/>
    <w:rsid w:val="00AB6C34"/>
    <w:rsid w:val="00AB7020"/>
    <w:rsid w:val="00AB7073"/>
    <w:rsid w:val="00AB7254"/>
    <w:rsid w:val="00AB7577"/>
    <w:rsid w:val="00AB76F3"/>
    <w:rsid w:val="00AB7C07"/>
    <w:rsid w:val="00AC0203"/>
    <w:rsid w:val="00AC0246"/>
    <w:rsid w:val="00AC0479"/>
    <w:rsid w:val="00AC05D2"/>
    <w:rsid w:val="00AC0614"/>
    <w:rsid w:val="00AC0678"/>
    <w:rsid w:val="00AC0932"/>
    <w:rsid w:val="00AC0A67"/>
    <w:rsid w:val="00AC0BA8"/>
    <w:rsid w:val="00AC108D"/>
    <w:rsid w:val="00AC10C3"/>
    <w:rsid w:val="00AC111E"/>
    <w:rsid w:val="00AC1205"/>
    <w:rsid w:val="00AC1862"/>
    <w:rsid w:val="00AC191F"/>
    <w:rsid w:val="00AC1A92"/>
    <w:rsid w:val="00AC1CDB"/>
    <w:rsid w:val="00AC2076"/>
    <w:rsid w:val="00AC2216"/>
    <w:rsid w:val="00AC23DD"/>
    <w:rsid w:val="00AC29D7"/>
    <w:rsid w:val="00AC2AF1"/>
    <w:rsid w:val="00AC2BEA"/>
    <w:rsid w:val="00AC33C5"/>
    <w:rsid w:val="00AC37EF"/>
    <w:rsid w:val="00AC3BDD"/>
    <w:rsid w:val="00AC3CD2"/>
    <w:rsid w:val="00AC4031"/>
    <w:rsid w:val="00AC43A7"/>
    <w:rsid w:val="00AC5190"/>
    <w:rsid w:val="00AC543E"/>
    <w:rsid w:val="00AC56A6"/>
    <w:rsid w:val="00AC5754"/>
    <w:rsid w:val="00AC5905"/>
    <w:rsid w:val="00AC593A"/>
    <w:rsid w:val="00AC59D7"/>
    <w:rsid w:val="00AC5A7E"/>
    <w:rsid w:val="00AC5E8D"/>
    <w:rsid w:val="00AC5F40"/>
    <w:rsid w:val="00AC6B18"/>
    <w:rsid w:val="00AC6CB1"/>
    <w:rsid w:val="00AC7070"/>
    <w:rsid w:val="00AC708D"/>
    <w:rsid w:val="00AC7225"/>
    <w:rsid w:val="00AC7429"/>
    <w:rsid w:val="00AC7517"/>
    <w:rsid w:val="00AC758A"/>
    <w:rsid w:val="00AC77B2"/>
    <w:rsid w:val="00AC7902"/>
    <w:rsid w:val="00AC7960"/>
    <w:rsid w:val="00AC7B60"/>
    <w:rsid w:val="00AC7B6B"/>
    <w:rsid w:val="00AC7CCB"/>
    <w:rsid w:val="00AD0496"/>
    <w:rsid w:val="00AD05D0"/>
    <w:rsid w:val="00AD060F"/>
    <w:rsid w:val="00AD0739"/>
    <w:rsid w:val="00AD0AD1"/>
    <w:rsid w:val="00AD0AF8"/>
    <w:rsid w:val="00AD0BEF"/>
    <w:rsid w:val="00AD0CF0"/>
    <w:rsid w:val="00AD0EA6"/>
    <w:rsid w:val="00AD10F5"/>
    <w:rsid w:val="00AD1598"/>
    <w:rsid w:val="00AD1955"/>
    <w:rsid w:val="00AD1A14"/>
    <w:rsid w:val="00AD1B98"/>
    <w:rsid w:val="00AD20C0"/>
    <w:rsid w:val="00AD20F5"/>
    <w:rsid w:val="00AD2902"/>
    <w:rsid w:val="00AD2BE0"/>
    <w:rsid w:val="00AD2C52"/>
    <w:rsid w:val="00AD2DED"/>
    <w:rsid w:val="00AD2E70"/>
    <w:rsid w:val="00AD305E"/>
    <w:rsid w:val="00AD306E"/>
    <w:rsid w:val="00AD3171"/>
    <w:rsid w:val="00AD351D"/>
    <w:rsid w:val="00AD3550"/>
    <w:rsid w:val="00AD3A76"/>
    <w:rsid w:val="00AD3A79"/>
    <w:rsid w:val="00AD3B17"/>
    <w:rsid w:val="00AD3B2C"/>
    <w:rsid w:val="00AD3E5B"/>
    <w:rsid w:val="00AD3FA8"/>
    <w:rsid w:val="00AD42FC"/>
    <w:rsid w:val="00AD47CD"/>
    <w:rsid w:val="00AD4892"/>
    <w:rsid w:val="00AD4A16"/>
    <w:rsid w:val="00AD541A"/>
    <w:rsid w:val="00AD5837"/>
    <w:rsid w:val="00AD596E"/>
    <w:rsid w:val="00AD5A1C"/>
    <w:rsid w:val="00AD6021"/>
    <w:rsid w:val="00AD62B3"/>
    <w:rsid w:val="00AD63CB"/>
    <w:rsid w:val="00AD6476"/>
    <w:rsid w:val="00AD674D"/>
    <w:rsid w:val="00AD6AD4"/>
    <w:rsid w:val="00AD6AF1"/>
    <w:rsid w:val="00AD6BA8"/>
    <w:rsid w:val="00AD6C4F"/>
    <w:rsid w:val="00AD6C6C"/>
    <w:rsid w:val="00AD6D30"/>
    <w:rsid w:val="00AD6FCB"/>
    <w:rsid w:val="00AD783E"/>
    <w:rsid w:val="00AD7B51"/>
    <w:rsid w:val="00AD7BF9"/>
    <w:rsid w:val="00AD7F7F"/>
    <w:rsid w:val="00AE0320"/>
    <w:rsid w:val="00AE0618"/>
    <w:rsid w:val="00AE079F"/>
    <w:rsid w:val="00AE07AC"/>
    <w:rsid w:val="00AE08DF"/>
    <w:rsid w:val="00AE0B0B"/>
    <w:rsid w:val="00AE0B56"/>
    <w:rsid w:val="00AE0BD6"/>
    <w:rsid w:val="00AE0D6C"/>
    <w:rsid w:val="00AE0E68"/>
    <w:rsid w:val="00AE1077"/>
    <w:rsid w:val="00AE165A"/>
    <w:rsid w:val="00AE16E7"/>
    <w:rsid w:val="00AE1EE3"/>
    <w:rsid w:val="00AE243F"/>
    <w:rsid w:val="00AE264C"/>
    <w:rsid w:val="00AE271F"/>
    <w:rsid w:val="00AE27A0"/>
    <w:rsid w:val="00AE2A36"/>
    <w:rsid w:val="00AE2AA5"/>
    <w:rsid w:val="00AE2AA7"/>
    <w:rsid w:val="00AE2B33"/>
    <w:rsid w:val="00AE3033"/>
    <w:rsid w:val="00AE30F0"/>
    <w:rsid w:val="00AE310D"/>
    <w:rsid w:val="00AE316A"/>
    <w:rsid w:val="00AE3489"/>
    <w:rsid w:val="00AE364B"/>
    <w:rsid w:val="00AE3EFA"/>
    <w:rsid w:val="00AE45D0"/>
    <w:rsid w:val="00AE4786"/>
    <w:rsid w:val="00AE4888"/>
    <w:rsid w:val="00AE495B"/>
    <w:rsid w:val="00AE4F10"/>
    <w:rsid w:val="00AE5101"/>
    <w:rsid w:val="00AE549A"/>
    <w:rsid w:val="00AE54E3"/>
    <w:rsid w:val="00AE5523"/>
    <w:rsid w:val="00AE57AF"/>
    <w:rsid w:val="00AE5867"/>
    <w:rsid w:val="00AE6392"/>
    <w:rsid w:val="00AE6477"/>
    <w:rsid w:val="00AE6D99"/>
    <w:rsid w:val="00AE6FCE"/>
    <w:rsid w:val="00AE7122"/>
    <w:rsid w:val="00AE733F"/>
    <w:rsid w:val="00AE760E"/>
    <w:rsid w:val="00AE7944"/>
    <w:rsid w:val="00AE79BD"/>
    <w:rsid w:val="00AE7AC2"/>
    <w:rsid w:val="00AE7C10"/>
    <w:rsid w:val="00AE7CB4"/>
    <w:rsid w:val="00AE7E68"/>
    <w:rsid w:val="00AF06A8"/>
    <w:rsid w:val="00AF0CDA"/>
    <w:rsid w:val="00AF0EAB"/>
    <w:rsid w:val="00AF1483"/>
    <w:rsid w:val="00AF1B81"/>
    <w:rsid w:val="00AF2CF0"/>
    <w:rsid w:val="00AF33A8"/>
    <w:rsid w:val="00AF34FE"/>
    <w:rsid w:val="00AF36CE"/>
    <w:rsid w:val="00AF3743"/>
    <w:rsid w:val="00AF3B9C"/>
    <w:rsid w:val="00AF3CAB"/>
    <w:rsid w:val="00AF41E3"/>
    <w:rsid w:val="00AF423F"/>
    <w:rsid w:val="00AF4469"/>
    <w:rsid w:val="00AF4B5B"/>
    <w:rsid w:val="00AF4BC6"/>
    <w:rsid w:val="00AF4D0E"/>
    <w:rsid w:val="00AF5059"/>
    <w:rsid w:val="00AF518C"/>
    <w:rsid w:val="00AF5543"/>
    <w:rsid w:val="00AF5569"/>
    <w:rsid w:val="00AF565E"/>
    <w:rsid w:val="00AF5870"/>
    <w:rsid w:val="00AF59B7"/>
    <w:rsid w:val="00AF59FE"/>
    <w:rsid w:val="00AF5C8A"/>
    <w:rsid w:val="00AF5E44"/>
    <w:rsid w:val="00AF5F45"/>
    <w:rsid w:val="00AF5FE8"/>
    <w:rsid w:val="00AF626C"/>
    <w:rsid w:val="00AF6A7F"/>
    <w:rsid w:val="00AF6CA4"/>
    <w:rsid w:val="00AF6D71"/>
    <w:rsid w:val="00AF77FC"/>
    <w:rsid w:val="00AF7BA6"/>
    <w:rsid w:val="00B00048"/>
    <w:rsid w:val="00B004AB"/>
    <w:rsid w:val="00B0110A"/>
    <w:rsid w:val="00B0121C"/>
    <w:rsid w:val="00B01233"/>
    <w:rsid w:val="00B013C1"/>
    <w:rsid w:val="00B0163C"/>
    <w:rsid w:val="00B01E47"/>
    <w:rsid w:val="00B01F7E"/>
    <w:rsid w:val="00B026B8"/>
    <w:rsid w:val="00B02C38"/>
    <w:rsid w:val="00B02FFE"/>
    <w:rsid w:val="00B03039"/>
    <w:rsid w:val="00B03108"/>
    <w:rsid w:val="00B032AD"/>
    <w:rsid w:val="00B03395"/>
    <w:rsid w:val="00B03526"/>
    <w:rsid w:val="00B035FF"/>
    <w:rsid w:val="00B03938"/>
    <w:rsid w:val="00B0397B"/>
    <w:rsid w:val="00B03C11"/>
    <w:rsid w:val="00B03F92"/>
    <w:rsid w:val="00B040C6"/>
    <w:rsid w:val="00B041F7"/>
    <w:rsid w:val="00B043BA"/>
    <w:rsid w:val="00B04454"/>
    <w:rsid w:val="00B046FB"/>
    <w:rsid w:val="00B049B7"/>
    <w:rsid w:val="00B04ADB"/>
    <w:rsid w:val="00B050E9"/>
    <w:rsid w:val="00B05793"/>
    <w:rsid w:val="00B05A4E"/>
    <w:rsid w:val="00B05A4F"/>
    <w:rsid w:val="00B05AE6"/>
    <w:rsid w:val="00B05C47"/>
    <w:rsid w:val="00B05DAA"/>
    <w:rsid w:val="00B06672"/>
    <w:rsid w:val="00B068ED"/>
    <w:rsid w:val="00B06C33"/>
    <w:rsid w:val="00B06D83"/>
    <w:rsid w:val="00B06DEE"/>
    <w:rsid w:val="00B06E4D"/>
    <w:rsid w:val="00B06F7A"/>
    <w:rsid w:val="00B07674"/>
    <w:rsid w:val="00B07BAC"/>
    <w:rsid w:val="00B1005B"/>
    <w:rsid w:val="00B1032A"/>
    <w:rsid w:val="00B1051D"/>
    <w:rsid w:val="00B1088E"/>
    <w:rsid w:val="00B10A5C"/>
    <w:rsid w:val="00B10A63"/>
    <w:rsid w:val="00B10C6C"/>
    <w:rsid w:val="00B10E08"/>
    <w:rsid w:val="00B112BB"/>
    <w:rsid w:val="00B1141D"/>
    <w:rsid w:val="00B11A09"/>
    <w:rsid w:val="00B11A98"/>
    <w:rsid w:val="00B11C8A"/>
    <w:rsid w:val="00B11EF8"/>
    <w:rsid w:val="00B12168"/>
    <w:rsid w:val="00B12172"/>
    <w:rsid w:val="00B12268"/>
    <w:rsid w:val="00B12405"/>
    <w:rsid w:val="00B12BFB"/>
    <w:rsid w:val="00B12D90"/>
    <w:rsid w:val="00B12DFF"/>
    <w:rsid w:val="00B13189"/>
    <w:rsid w:val="00B13291"/>
    <w:rsid w:val="00B136FD"/>
    <w:rsid w:val="00B14067"/>
    <w:rsid w:val="00B14533"/>
    <w:rsid w:val="00B145AA"/>
    <w:rsid w:val="00B145FB"/>
    <w:rsid w:val="00B14695"/>
    <w:rsid w:val="00B14A86"/>
    <w:rsid w:val="00B1540D"/>
    <w:rsid w:val="00B155C6"/>
    <w:rsid w:val="00B160AE"/>
    <w:rsid w:val="00B163DC"/>
    <w:rsid w:val="00B1642F"/>
    <w:rsid w:val="00B167F1"/>
    <w:rsid w:val="00B16962"/>
    <w:rsid w:val="00B16BE7"/>
    <w:rsid w:val="00B16E1D"/>
    <w:rsid w:val="00B17015"/>
    <w:rsid w:val="00B17038"/>
    <w:rsid w:val="00B17485"/>
    <w:rsid w:val="00B17561"/>
    <w:rsid w:val="00B17A26"/>
    <w:rsid w:val="00B17C6C"/>
    <w:rsid w:val="00B17E39"/>
    <w:rsid w:val="00B17E9A"/>
    <w:rsid w:val="00B203CD"/>
    <w:rsid w:val="00B20908"/>
    <w:rsid w:val="00B2090C"/>
    <w:rsid w:val="00B2094B"/>
    <w:rsid w:val="00B20CF5"/>
    <w:rsid w:val="00B20DA8"/>
    <w:rsid w:val="00B21337"/>
    <w:rsid w:val="00B21830"/>
    <w:rsid w:val="00B21AC8"/>
    <w:rsid w:val="00B21BB6"/>
    <w:rsid w:val="00B21C9A"/>
    <w:rsid w:val="00B21EED"/>
    <w:rsid w:val="00B2221D"/>
    <w:rsid w:val="00B223FA"/>
    <w:rsid w:val="00B224EC"/>
    <w:rsid w:val="00B22722"/>
    <w:rsid w:val="00B229B5"/>
    <w:rsid w:val="00B22B00"/>
    <w:rsid w:val="00B22CAB"/>
    <w:rsid w:val="00B22D7C"/>
    <w:rsid w:val="00B22FA6"/>
    <w:rsid w:val="00B22FDE"/>
    <w:rsid w:val="00B23060"/>
    <w:rsid w:val="00B232C5"/>
    <w:rsid w:val="00B23348"/>
    <w:rsid w:val="00B23680"/>
    <w:rsid w:val="00B238D7"/>
    <w:rsid w:val="00B23D18"/>
    <w:rsid w:val="00B23FB0"/>
    <w:rsid w:val="00B24096"/>
    <w:rsid w:val="00B2423A"/>
    <w:rsid w:val="00B24413"/>
    <w:rsid w:val="00B24420"/>
    <w:rsid w:val="00B248D3"/>
    <w:rsid w:val="00B249B1"/>
    <w:rsid w:val="00B249CB"/>
    <w:rsid w:val="00B24A81"/>
    <w:rsid w:val="00B2522D"/>
    <w:rsid w:val="00B257FC"/>
    <w:rsid w:val="00B25839"/>
    <w:rsid w:val="00B25A6A"/>
    <w:rsid w:val="00B25DD8"/>
    <w:rsid w:val="00B25E07"/>
    <w:rsid w:val="00B25FDE"/>
    <w:rsid w:val="00B26277"/>
    <w:rsid w:val="00B2631A"/>
    <w:rsid w:val="00B26536"/>
    <w:rsid w:val="00B2660A"/>
    <w:rsid w:val="00B2679A"/>
    <w:rsid w:val="00B26DE6"/>
    <w:rsid w:val="00B27152"/>
    <w:rsid w:val="00B27238"/>
    <w:rsid w:val="00B272AF"/>
    <w:rsid w:val="00B27645"/>
    <w:rsid w:val="00B2798C"/>
    <w:rsid w:val="00B27DB7"/>
    <w:rsid w:val="00B27F31"/>
    <w:rsid w:val="00B3009C"/>
    <w:rsid w:val="00B30263"/>
    <w:rsid w:val="00B302AC"/>
    <w:rsid w:val="00B30984"/>
    <w:rsid w:val="00B309DD"/>
    <w:rsid w:val="00B30CCF"/>
    <w:rsid w:val="00B30F48"/>
    <w:rsid w:val="00B31755"/>
    <w:rsid w:val="00B31792"/>
    <w:rsid w:val="00B31CE8"/>
    <w:rsid w:val="00B31DA0"/>
    <w:rsid w:val="00B31E2B"/>
    <w:rsid w:val="00B3276A"/>
    <w:rsid w:val="00B32BE6"/>
    <w:rsid w:val="00B32FB3"/>
    <w:rsid w:val="00B33073"/>
    <w:rsid w:val="00B3307A"/>
    <w:rsid w:val="00B330FC"/>
    <w:rsid w:val="00B33267"/>
    <w:rsid w:val="00B33476"/>
    <w:rsid w:val="00B33533"/>
    <w:rsid w:val="00B33584"/>
    <w:rsid w:val="00B335A0"/>
    <w:rsid w:val="00B33733"/>
    <w:rsid w:val="00B337BC"/>
    <w:rsid w:val="00B33F47"/>
    <w:rsid w:val="00B348EC"/>
    <w:rsid w:val="00B3495B"/>
    <w:rsid w:val="00B349B3"/>
    <w:rsid w:val="00B34B3B"/>
    <w:rsid w:val="00B34C89"/>
    <w:rsid w:val="00B34D03"/>
    <w:rsid w:val="00B34D0A"/>
    <w:rsid w:val="00B34E98"/>
    <w:rsid w:val="00B34EB9"/>
    <w:rsid w:val="00B35297"/>
    <w:rsid w:val="00B35396"/>
    <w:rsid w:val="00B35527"/>
    <w:rsid w:val="00B35A32"/>
    <w:rsid w:val="00B35F9D"/>
    <w:rsid w:val="00B36089"/>
    <w:rsid w:val="00B361E1"/>
    <w:rsid w:val="00B361E8"/>
    <w:rsid w:val="00B363D6"/>
    <w:rsid w:val="00B36698"/>
    <w:rsid w:val="00B3691D"/>
    <w:rsid w:val="00B36B9C"/>
    <w:rsid w:val="00B36C8D"/>
    <w:rsid w:val="00B36E58"/>
    <w:rsid w:val="00B371FB"/>
    <w:rsid w:val="00B3727A"/>
    <w:rsid w:val="00B37632"/>
    <w:rsid w:val="00B37716"/>
    <w:rsid w:val="00B37914"/>
    <w:rsid w:val="00B37940"/>
    <w:rsid w:val="00B37FDA"/>
    <w:rsid w:val="00B404C2"/>
    <w:rsid w:val="00B4055E"/>
    <w:rsid w:val="00B40BCE"/>
    <w:rsid w:val="00B40E52"/>
    <w:rsid w:val="00B4119E"/>
    <w:rsid w:val="00B415B8"/>
    <w:rsid w:val="00B41680"/>
    <w:rsid w:val="00B41694"/>
    <w:rsid w:val="00B4182D"/>
    <w:rsid w:val="00B419B6"/>
    <w:rsid w:val="00B41BB9"/>
    <w:rsid w:val="00B41BBF"/>
    <w:rsid w:val="00B41D7D"/>
    <w:rsid w:val="00B41FBF"/>
    <w:rsid w:val="00B4217B"/>
    <w:rsid w:val="00B42235"/>
    <w:rsid w:val="00B42644"/>
    <w:rsid w:val="00B42A0D"/>
    <w:rsid w:val="00B42FF1"/>
    <w:rsid w:val="00B435D7"/>
    <w:rsid w:val="00B439EC"/>
    <w:rsid w:val="00B43AB7"/>
    <w:rsid w:val="00B43C58"/>
    <w:rsid w:val="00B43EE1"/>
    <w:rsid w:val="00B440D2"/>
    <w:rsid w:val="00B44108"/>
    <w:rsid w:val="00B44406"/>
    <w:rsid w:val="00B44E3B"/>
    <w:rsid w:val="00B44EA8"/>
    <w:rsid w:val="00B44F5B"/>
    <w:rsid w:val="00B45045"/>
    <w:rsid w:val="00B4508C"/>
    <w:rsid w:val="00B4509E"/>
    <w:rsid w:val="00B4542B"/>
    <w:rsid w:val="00B45850"/>
    <w:rsid w:val="00B459EC"/>
    <w:rsid w:val="00B45A20"/>
    <w:rsid w:val="00B45A90"/>
    <w:rsid w:val="00B45BF9"/>
    <w:rsid w:val="00B46809"/>
    <w:rsid w:val="00B46857"/>
    <w:rsid w:val="00B46D27"/>
    <w:rsid w:val="00B46DCB"/>
    <w:rsid w:val="00B46EC0"/>
    <w:rsid w:val="00B4722A"/>
    <w:rsid w:val="00B4731D"/>
    <w:rsid w:val="00B47799"/>
    <w:rsid w:val="00B478F9"/>
    <w:rsid w:val="00B5032F"/>
    <w:rsid w:val="00B503CC"/>
    <w:rsid w:val="00B50C27"/>
    <w:rsid w:val="00B50C67"/>
    <w:rsid w:val="00B511C8"/>
    <w:rsid w:val="00B51462"/>
    <w:rsid w:val="00B515C4"/>
    <w:rsid w:val="00B52138"/>
    <w:rsid w:val="00B52184"/>
    <w:rsid w:val="00B5254F"/>
    <w:rsid w:val="00B5260B"/>
    <w:rsid w:val="00B527D8"/>
    <w:rsid w:val="00B52C8E"/>
    <w:rsid w:val="00B52CE5"/>
    <w:rsid w:val="00B5312B"/>
    <w:rsid w:val="00B53964"/>
    <w:rsid w:val="00B539C7"/>
    <w:rsid w:val="00B53E54"/>
    <w:rsid w:val="00B53F48"/>
    <w:rsid w:val="00B542DE"/>
    <w:rsid w:val="00B54304"/>
    <w:rsid w:val="00B5432F"/>
    <w:rsid w:val="00B54425"/>
    <w:rsid w:val="00B548D8"/>
    <w:rsid w:val="00B54A12"/>
    <w:rsid w:val="00B54B58"/>
    <w:rsid w:val="00B54CDB"/>
    <w:rsid w:val="00B55051"/>
    <w:rsid w:val="00B55622"/>
    <w:rsid w:val="00B557C4"/>
    <w:rsid w:val="00B5589D"/>
    <w:rsid w:val="00B55B3C"/>
    <w:rsid w:val="00B5611C"/>
    <w:rsid w:val="00B56481"/>
    <w:rsid w:val="00B564D6"/>
    <w:rsid w:val="00B565CF"/>
    <w:rsid w:val="00B5686F"/>
    <w:rsid w:val="00B56872"/>
    <w:rsid w:val="00B569B4"/>
    <w:rsid w:val="00B573C6"/>
    <w:rsid w:val="00B573DD"/>
    <w:rsid w:val="00B57771"/>
    <w:rsid w:val="00B57817"/>
    <w:rsid w:val="00B57B89"/>
    <w:rsid w:val="00B57E7F"/>
    <w:rsid w:val="00B60078"/>
    <w:rsid w:val="00B60121"/>
    <w:rsid w:val="00B6019B"/>
    <w:rsid w:val="00B603DD"/>
    <w:rsid w:val="00B604C8"/>
    <w:rsid w:val="00B605A3"/>
    <w:rsid w:val="00B605DA"/>
    <w:rsid w:val="00B60687"/>
    <w:rsid w:val="00B60F72"/>
    <w:rsid w:val="00B61AC3"/>
    <w:rsid w:val="00B61B3E"/>
    <w:rsid w:val="00B61CAC"/>
    <w:rsid w:val="00B61D43"/>
    <w:rsid w:val="00B62073"/>
    <w:rsid w:val="00B62284"/>
    <w:rsid w:val="00B62556"/>
    <w:rsid w:val="00B62583"/>
    <w:rsid w:val="00B625EF"/>
    <w:rsid w:val="00B6296B"/>
    <w:rsid w:val="00B63177"/>
    <w:rsid w:val="00B631AB"/>
    <w:rsid w:val="00B6324E"/>
    <w:rsid w:val="00B63251"/>
    <w:rsid w:val="00B63413"/>
    <w:rsid w:val="00B6358C"/>
    <w:rsid w:val="00B6393C"/>
    <w:rsid w:val="00B63A44"/>
    <w:rsid w:val="00B6434C"/>
    <w:rsid w:val="00B6477C"/>
    <w:rsid w:val="00B64972"/>
    <w:rsid w:val="00B64B87"/>
    <w:rsid w:val="00B64CD2"/>
    <w:rsid w:val="00B64FFE"/>
    <w:rsid w:val="00B6507A"/>
    <w:rsid w:val="00B65198"/>
    <w:rsid w:val="00B651DD"/>
    <w:rsid w:val="00B65446"/>
    <w:rsid w:val="00B65F00"/>
    <w:rsid w:val="00B6652A"/>
    <w:rsid w:val="00B66598"/>
    <w:rsid w:val="00B666B5"/>
    <w:rsid w:val="00B6723E"/>
    <w:rsid w:val="00B67930"/>
    <w:rsid w:val="00B67D87"/>
    <w:rsid w:val="00B700A9"/>
    <w:rsid w:val="00B70164"/>
    <w:rsid w:val="00B702C2"/>
    <w:rsid w:val="00B703A7"/>
    <w:rsid w:val="00B7051E"/>
    <w:rsid w:val="00B70525"/>
    <w:rsid w:val="00B70585"/>
    <w:rsid w:val="00B709B4"/>
    <w:rsid w:val="00B70A74"/>
    <w:rsid w:val="00B70AFE"/>
    <w:rsid w:val="00B70FD2"/>
    <w:rsid w:val="00B71063"/>
    <w:rsid w:val="00B711E5"/>
    <w:rsid w:val="00B7123E"/>
    <w:rsid w:val="00B712CC"/>
    <w:rsid w:val="00B712E7"/>
    <w:rsid w:val="00B71311"/>
    <w:rsid w:val="00B71862"/>
    <w:rsid w:val="00B71877"/>
    <w:rsid w:val="00B721F0"/>
    <w:rsid w:val="00B7226B"/>
    <w:rsid w:val="00B72325"/>
    <w:rsid w:val="00B723ED"/>
    <w:rsid w:val="00B724F3"/>
    <w:rsid w:val="00B7263A"/>
    <w:rsid w:val="00B726C1"/>
    <w:rsid w:val="00B72A75"/>
    <w:rsid w:val="00B72FC5"/>
    <w:rsid w:val="00B73051"/>
    <w:rsid w:val="00B732A7"/>
    <w:rsid w:val="00B73575"/>
    <w:rsid w:val="00B73915"/>
    <w:rsid w:val="00B73D74"/>
    <w:rsid w:val="00B73D93"/>
    <w:rsid w:val="00B73F19"/>
    <w:rsid w:val="00B7410F"/>
    <w:rsid w:val="00B742E3"/>
    <w:rsid w:val="00B7434F"/>
    <w:rsid w:val="00B744B5"/>
    <w:rsid w:val="00B74B26"/>
    <w:rsid w:val="00B74CC5"/>
    <w:rsid w:val="00B74D45"/>
    <w:rsid w:val="00B74FD4"/>
    <w:rsid w:val="00B75170"/>
    <w:rsid w:val="00B75188"/>
    <w:rsid w:val="00B75F30"/>
    <w:rsid w:val="00B760B0"/>
    <w:rsid w:val="00B76134"/>
    <w:rsid w:val="00B76301"/>
    <w:rsid w:val="00B763A6"/>
    <w:rsid w:val="00B765B6"/>
    <w:rsid w:val="00B769DC"/>
    <w:rsid w:val="00B7776C"/>
    <w:rsid w:val="00B77833"/>
    <w:rsid w:val="00B77865"/>
    <w:rsid w:val="00B77900"/>
    <w:rsid w:val="00B77914"/>
    <w:rsid w:val="00B77C82"/>
    <w:rsid w:val="00B77DF9"/>
    <w:rsid w:val="00B77E45"/>
    <w:rsid w:val="00B77EB3"/>
    <w:rsid w:val="00B77F67"/>
    <w:rsid w:val="00B8034C"/>
    <w:rsid w:val="00B80404"/>
    <w:rsid w:val="00B807B1"/>
    <w:rsid w:val="00B80CFE"/>
    <w:rsid w:val="00B80D5C"/>
    <w:rsid w:val="00B80DAE"/>
    <w:rsid w:val="00B80DB6"/>
    <w:rsid w:val="00B80EE9"/>
    <w:rsid w:val="00B80FEC"/>
    <w:rsid w:val="00B810D7"/>
    <w:rsid w:val="00B819D9"/>
    <w:rsid w:val="00B81D10"/>
    <w:rsid w:val="00B82453"/>
    <w:rsid w:val="00B82503"/>
    <w:rsid w:val="00B825F3"/>
    <w:rsid w:val="00B8292D"/>
    <w:rsid w:val="00B82B9D"/>
    <w:rsid w:val="00B83107"/>
    <w:rsid w:val="00B83479"/>
    <w:rsid w:val="00B834D0"/>
    <w:rsid w:val="00B836CA"/>
    <w:rsid w:val="00B838B8"/>
    <w:rsid w:val="00B8422F"/>
    <w:rsid w:val="00B84615"/>
    <w:rsid w:val="00B848A9"/>
    <w:rsid w:val="00B84BF0"/>
    <w:rsid w:val="00B84C92"/>
    <w:rsid w:val="00B84CAA"/>
    <w:rsid w:val="00B84F46"/>
    <w:rsid w:val="00B84F6F"/>
    <w:rsid w:val="00B85382"/>
    <w:rsid w:val="00B8546F"/>
    <w:rsid w:val="00B85903"/>
    <w:rsid w:val="00B85A01"/>
    <w:rsid w:val="00B85E41"/>
    <w:rsid w:val="00B8615E"/>
    <w:rsid w:val="00B86390"/>
    <w:rsid w:val="00B86822"/>
    <w:rsid w:val="00B86A43"/>
    <w:rsid w:val="00B86A60"/>
    <w:rsid w:val="00B86BBB"/>
    <w:rsid w:val="00B86D18"/>
    <w:rsid w:val="00B86F5A"/>
    <w:rsid w:val="00B8726C"/>
    <w:rsid w:val="00B8735C"/>
    <w:rsid w:val="00B8742E"/>
    <w:rsid w:val="00B875F4"/>
    <w:rsid w:val="00B879DE"/>
    <w:rsid w:val="00B90591"/>
    <w:rsid w:val="00B911EC"/>
    <w:rsid w:val="00B9122F"/>
    <w:rsid w:val="00B91314"/>
    <w:rsid w:val="00B9135D"/>
    <w:rsid w:val="00B915BB"/>
    <w:rsid w:val="00B9164B"/>
    <w:rsid w:val="00B91B8F"/>
    <w:rsid w:val="00B91DB7"/>
    <w:rsid w:val="00B91FF4"/>
    <w:rsid w:val="00B923AD"/>
    <w:rsid w:val="00B92477"/>
    <w:rsid w:val="00B927C7"/>
    <w:rsid w:val="00B92814"/>
    <w:rsid w:val="00B92967"/>
    <w:rsid w:val="00B92978"/>
    <w:rsid w:val="00B929A6"/>
    <w:rsid w:val="00B92A97"/>
    <w:rsid w:val="00B92BCF"/>
    <w:rsid w:val="00B92F24"/>
    <w:rsid w:val="00B9356D"/>
    <w:rsid w:val="00B935EC"/>
    <w:rsid w:val="00B935EE"/>
    <w:rsid w:val="00B93887"/>
    <w:rsid w:val="00B93B17"/>
    <w:rsid w:val="00B93B95"/>
    <w:rsid w:val="00B93C25"/>
    <w:rsid w:val="00B93DFA"/>
    <w:rsid w:val="00B93FDE"/>
    <w:rsid w:val="00B9454F"/>
    <w:rsid w:val="00B94718"/>
    <w:rsid w:val="00B9496B"/>
    <w:rsid w:val="00B94ACE"/>
    <w:rsid w:val="00B94EE4"/>
    <w:rsid w:val="00B94F2F"/>
    <w:rsid w:val="00B950A4"/>
    <w:rsid w:val="00B9525E"/>
    <w:rsid w:val="00B9559F"/>
    <w:rsid w:val="00B956B3"/>
    <w:rsid w:val="00B9573D"/>
    <w:rsid w:val="00B95A05"/>
    <w:rsid w:val="00B95B66"/>
    <w:rsid w:val="00B95BDE"/>
    <w:rsid w:val="00B95F34"/>
    <w:rsid w:val="00B961ED"/>
    <w:rsid w:val="00B96242"/>
    <w:rsid w:val="00B967D7"/>
    <w:rsid w:val="00B97102"/>
    <w:rsid w:val="00B97365"/>
    <w:rsid w:val="00B97653"/>
    <w:rsid w:val="00B976F4"/>
    <w:rsid w:val="00B97CF8"/>
    <w:rsid w:val="00B97F47"/>
    <w:rsid w:val="00BA0BA0"/>
    <w:rsid w:val="00BA0E02"/>
    <w:rsid w:val="00BA1004"/>
    <w:rsid w:val="00BA1574"/>
    <w:rsid w:val="00BA17F0"/>
    <w:rsid w:val="00BA1B25"/>
    <w:rsid w:val="00BA1E60"/>
    <w:rsid w:val="00BA26AD"/>
    <w:rsid w:val="00BA26B7"/>
    <w:rsid w:val="00BA2B40"/>
    <w:rsid w:val="00BA2C3E"/>
    <w:rsid w:val="00BA2C7B"/>
    <w:rsid w:val="00BA30B4"/>
    <w:rsid w:val="00BA32BE"/>
    <w:rsid w:val="00BA350E"/>
    <w:rsid w:val="00BA3DEB"/>
    <w:rsid w:val="00BA3E6F"/>
    <w:rsid w:val="00BA404F"/>
    <w:rsid w:val="00BA4164"/>
    <w:rsid w:val="00BA4249"/>
    <w:rsid w:val="00BA46EE"/>
    <w:rsid w:val="00BA4DA0"/>
    <w:rsid w:val="00BA4DB2"/>
    <w:rsid w:val="00BA4ED7"/>
    <w:rsid w:val="00BA4F95"/>
    <w:rsid w:val="00BA50EA"/>
    <w:rsid w:val="00BA53AA"/>
    <w:rsid w:val="00BA562C"/>
    <w:rsid w:val="00BA5638"/>
    <w:rsid w:val="00BA5759"/>
    <w:rsid w:val="00BA5991"/>
    <w:rsid w:val="00BA59A8"/>
    <w:rsid w:val="00BA5D5C"/>
    <w:rsid w:val="00BA5E85"/>
    <w:rsid w:val="00BA607B"/>
    <w:rsid w:val="00BA616F"/>
    <w:rsid w:val="00BA623F"/>
    <w:rsid w:val="00BA67F0"/>
    <w:rsid w:val="00BA682B"/>
    <w:rsid w:val="00BA6959"/>
    <w:rsid w:val="00BA6D2B"/>
    <w:rsid w:val="00BA6D35"/>
    <w:rsid w:val="00BA6DDD"/>
    <w:rsid w:val="00BA71E8"/>
    <w:rsid w:val="00BA730B"/>
    <w:rsid w:val="00BA76FC"/>
    <w:rsid w:val="00BA7919"/>
    <w:rsid w:val="00BA7B2E"/>
    <w:rsid w:val="00BA7F05"/>
    <w:rsid w:val="00BB01A4"/>
    <w:rsid w:val="00BB02C7"/>
    <w:rsid w:val="00BB0535"/>
    <w:rsid w:val="00BB0809"/>
    <w:rsid w:val="00BB0A9D"/>
    <w:rsid w:val="00BB0D13"/>
    <w:rsid w:val="00BB1031"/>
    <w:rsid w:val="00BB1306"/>
    <w:rsid w:val="00BB13A2"/>
    <w:rsid w:val="00BB161A"/>
    <w:rsid w:val="00BB207A"/>
    <w:rsid w:val="00BB2132"/>
    <w:rsid w:val="00BB298E"/>
    <w:rsid w:val="00BB2ECE"/>
    <w:rsid w:val="00BB2FC8"/>
    <w:rsid w:val="00BB30C6"/>
    <w:rsid w:val="00BB38C7"/>
    <w:rsid w:val="00BB3E50"/>
    <w:rsid w:val="00BB3E8D"/>
    <w:rsid w:val="00BB417C"/>
    <w:rsid w:val="00BB4293"/>
    <w:rsid w:val="00BB4473"/>
    <w:rsid w:val="00BB4697"/>
    <w:rsid w:val="00BB4D6F"/>
    <w:rsid w:val="00BB505F"/>
    <w:rsid w:val="00BB5085"/>
    <w:rsid w:val="00BB51E1"/>
    <w:rsid w:val="00BB52C9"/>
    <w:rsid w:val="00BB5527"/>
    <w:rsid w:val="00BB574D"/>
    <w:rsid w:val="00BB58B3"/>
    <w:rsid w:val="00BB5943"/>
    <w:rsid w:val="00BB5BDC"/>
    <w:rsid w:val="00BB6002"/>
    <w:rsid w:val="00BB6318"/>
    <w:rsid w:val="00BB658F"/>
    <w:rsid w:val="00BB66F9"/>
    <w:rsid w:val="00BB685A"/>
    <w:rsid w:val="00BB68B4"/>
    <w:rsid w:val="00BB68F4"/>
    <w:rsid w:val="00BB6A76"/>
    <w:rsid w:val="00BB6FB9"/>
    <w:rsid w:val="00BB7507"/>
    <w:rsid w:val="00BB75C6"/>
    <w:rsid w:val="00BB7692"/>
    <w:rsid w:val="00BB7DC3"/>
    <w:rsid w:val="00BB7E68"/>
    <w:rsid w:val="00BC0806"/>
    <w:rsid w:val="00BC0954"/>
    <w:rsid w:val="00BC096C"/>
    <w:rsid w:val="00BC0AA0"/>
    <w:rsid w:val="00BC191E"/>
    <w:rsid w:val="00BC1980"/>
    <w:rsid w:val="00BC1E19"/>
    <w:rsid w:val="00BC2B16"/>
    <w:rsid w:val="00BC2D40"/>
    <w:rsid w:val="00BC3BD3"/>
    <w:rsid w:val="00BC3BEC"/>
    <w:rsid w:val="00BC42BF"/>
    <w:rsid w:val="00BC4480"/>
    <w:rsid w:val="00BC450E"/>
    <w:rsid w:val="00BC47A4"/>
    <w:rsid w:val="00BC47FB"/>
    <w:rsid w:val="00BC4BC1"/>
    <w:rsid w:val="00BC4BC4"/>
    <w:rsid w:val="00BC4CDE"/>
    <w:rsid w:val="00BC4E44"/>
    <w:rsid w:val="00BC4E74"/>
    <w:rsid w:val="00BC4F70"/>
    <w:rsid w:val="00BC51C9"/>
    <w:rsid w:val="00BC5254"/>
    <w:rsid w:val="00BC561D"/>
    <w:rsid w:val="00BC5636"/>
    <w:rsid w:val="00BC56C7"/>
    <w:rsid w:val="00BC57F1"/>
    <w:rsid w:val="00BC5B2A"/>
    <w:rsid w:val="00BC5C2F"/>
    <w:rsid w:val="00BC5D33"/>
    <w:rsid w:val="00BC5E3A"/>
    <w:rsid w:val="00BC6126"/>
    <w:rsid w:val="00BC62C8"/>
    <w:rsid w:val="00BC672A"/>
    <w:rsid w:val="00BC6820"/>
    <w:rsid w:val="00BC6880"/>
    <w:rsid w:val="00BC692E"/>
    <w:rsid w:val="00BC69F9"/>
    <w:rsid w:val="00BC6AA0"/>
    <w:rsid w:val="00BC6AF6"/>
    <w:rsid w:val="00BC6D08"/>
    <w:rsid w:val="00BC6E1C"/>
    <w:rsid w:val="00BC7411"/>
    <w:rsid w:val="00BC76BC"/>
    <w:rsid w:val="00BC78B0"/>
    <w:rsid w:val="00BC7CAB"/>
    <w:rsid w:val="00BC7FA9"/>
    <w:rsid w:val="00BC7FE7"/>
    <w:rsid w:val="00BD0026"/>
    <w:rsid w:val="00BD0614"/>
    <w:rsid w:val="00BD06DA"/>
    <w:rsid w:val="00BD07EE"/>
    <w:rsid w:val="00BD0D32"/>
    <w:rsid w:val="00BD102B"/>
    <w:rsid w:val="00BD18B5"/>
    <w:rsid w:val="00BD1D2B"/>
    <w:rsid w:val="00BD1FFF"/>
    <w:rsid w:val="00BD2026"/>
    <w:rsid w:val="00BD20E8"/>
    <w:rsid w:val="00BD2173"/>
    <w:rsid w:val="00BD2272"/>
    <w:rsid w:val="00BD2453"/>
    <w:rsid w:val="00BD2769"/>
    <w:rsid w:val="00BD2A67"/>
    <w:rsid w:val="00BD2D8D"/>
    <w:rsid w:val="00BD2F68"/>
    <w:rsid w:val="00BD3104"/>
    <w:rsid w:val="00BD312B"/>
    <w:rsid w:val="00BD33D1"/>
    <w:rsid w:val="00BD3555"/>
    <w:rsid w:val="00BD3714"/>
    <w:rsid w:val="00BD3803"/>
    <w:rsid w:val="00BD3E11"/>
    <w:rsid w:val="00BD4208"/>
    <w:rsid w:val="00BD426C"/>
    <w:rsid w:val="00BD4480"/>
    <w:rsid w:val="00BD45D7"/>
    <w:rsid w:val="00BD521C"/>
    <w:rsid w:val="00BD54FA"/>
    <w:rsid w:val="00BD5773"/>
    <w:rsid w:val="00BD58A9"/>
    <w:rsid w:val="00BD5911"/>
    <w:rsid w:val="00BD5FBF"/>
    <w:rsid w:val="00BD621D"/>
    <w:rsid w:val="00BD625F"/>
    <w:rsid w:val="00BD648D"/>
    <w:rsid w:val="00BD6767"/>
    <w:rsid w:val="00BD68DA"/>
    <w:rsid w:val="00BD6B1F"/>
    <w:rsid w:val="00BD72E1"/>
    <w:rsid w:val="00BD75FC"/>
    <w:rsid w:val="00BD7E2A"/>
    <w:rsid w:val="00BD7E69"/>
    <w:rsid w:val="00BE0089"/>
    <w:rsid w:val="00BE03E7"/>
    <w:rsid w:val="00BE04E9"/>
    <w:rsid w:val="00BE0C7D"/>
    <w:rsid w:val="00BE0D1E"/>
    <w:rsid w:val="00BE0F0B"/>
    <w:rsid w:val="00BE0F5D"/>
    <w:rsid w:val="00BE1012"/>
    <w:rsid w:val="00BE12C4"/>
    <w:rsid w:val="00BE16FD"/>
    <w:rsid w:val="00BE17D3"/>
    <w:rsid w:val="00BE1851"/>
    <w:rsid w:val="00BE19DD"/>
    <w:rsid w:val="00BE1D3A"/>
    <w:rsid w:val="00BE1DB1"/>
    <w:rsid w:val="00BE1FAD"/>
    <w:rsid w:val="00BE1FD6"/>
    <w:rsid w:val="00BE262E"/>
    <w:rsid w:val="00BE2651"/>
    <w:rsid w:val="00BE29A4"/>
    <w:rsid w:val="00BE300F"/>
    <w:rsid w:val="00BE3A09"/>
    <w:rsid w:val="00BE3A59"/>
    <w:rsid w:val="00BE3B94"/>
    <w:rsid w:val="00BE3BC7"/>
    <w:rsid w:val="00BE3F05"/>
    <w:rsid w:val="00BE41BA"/>
    <w:rsid w:val="00BE4270"/>
    <w:rsid w:val="00BE4376"/>
    <w:rsid w:val="00BE44EC"/>
    <w:rsid w:val="00BE44FA"/>
    <w:rsid w:val="00BE4615"/>
    <w:rsid w:val="00BE484D"/>
    <w:rsid w:val="00BE486D"/>
    <w:rsid w:val="00BE4B0F"/>
    <w:rsid w:val="00BE4ED3"/>
    <w:rsid w:val="00BE52D3"/>
    <w:rsid w:val="00BE56BE"/>
    <w:rsid w:val="00BE5797"/>
    <w:rsid w:val="00BE580F"/>
    <w:rsid w:val="00BE5892"/>
    <w:rsid w:val="00BE5C64"/>
    <w:rsid w:val="00BE5D03"/>
    <w:rsid w:val="00BE60D4"/>
    <w:rsid w:val="00BE61BA"/>
    <w:rsid w:val="00BE63B0"/>
    <w:rsid w:val="00BE6447"/>
    <w:rsid w:val="00BE6833"/>
    <w:rsid w:val="00BE6946"/>
    <w:rsid w:val="00BE6ABB"/>
    <w:rsid w:val="00BE6C3B"/>
    <w:rsid w:val="00BE6E09"/>
    <w:rsid w:val="00BE6E2D"/>
    <w:rsid w:val="00BE6E3F"/>
    <w:rsid w:val="00BE6FB2"/>
    <w:rsid w:val="00BE70CE"/>
    <w:rsid w:val="00BE71BF"/>
    <w:rsid w:val="00BE71D9"/>
    <w:rsid w:val="00BE7205"/>
    <w:rsid w:val="00BE7210"/>
    <w:rsid w:val="00BE732E"/>
    <w:rsid w:val="00BE7393"/>
    <w:rsid w:val="00BE7770"/>
    <w:rsid w:val="00BE790C"/>
    <w:rsid w:val="00BE7A6E"/>
    <w:rsid w:val="00BE7B1C"/>
    <w:rsid w:val="00BE7D23"/>
    <w:rsid w:val="00BF0083"/>
    <w:rsid w:val="00BF0341"/>
    <w:rsid w:val="00BF04FB"/>
    <w:rsid w:val="00BF072C"/>
    <w:rsid w:val="00BF0AE3"/>
    <w:rsid w:val="00BF0B74"/>
    <w:rsid w:val="00BF0BEF"/>
    <w:rsid w:val="00BF0C21"/>
    <w:rsid w:val="00BF0CE1"/>
    <w:rsid w:val="00BF0E2F"/>
    <w:rsid w:val="00BF0E93"/>
    <w:rsid w:val="00BF0F31"/>
    <w:rsid w:val="00BF1037"/>
    <w:rsid w:val="00BF132F"/>
    <w:rsid w:val="00BF1ACC"/>
    <w:rsid w:val="00BF2324"/>
    <w:rsid w:val="00BF2390"/>
    <w:rsid w:val="00BF2454"/>
    <w:rsid w:val="00BF24F6"/>
    <w:rsid w:val="00BF27AF"/>
    <w:rsid w:val="00BF2B3D"/>
    <w:rsid w:val="00BF2D92"/>
    <w:rsid w:val="00BF2E69"/>
    <w:rsid w:val="00BF3461"/>
    <w:rsid w:val="00BF387D"/>
    <w:rsid w:val="00BF3B1B"/>
    <w:rsid w:val="00BF3E4F"/>
    <w:rsid w:val="00BF408A"/>
    <w:rsid w:val="00BF40AB"/>
    <w:rsid w:val="00BF4202"/>
    <w:rsid w:val="00BF4281"/>
    <w:rsid w:val="00BF445C"/>
    <w:rsid w:val="00BF4717"/>
    <w:rsid w:val="00BF483A"/>
    <w:rsid w:val="00BF4BCD"/>
    <w:rsid w:val="00BF4C8E"/>
    <w:rsid w:val="00BF50DF"/>
    <w:rsid w:val="00BF5109"/>
    <w:rsid w:val="00BF51F4"/>
    <w:rsid w:val="00BF5239"/>
    <w:rsid w:val="00BF52FB"/>
    <w:rsid w:val="00BF5460"/>
    <w:rsid w:val="00BF55D1"/>
    <w:rsid w:val="00BF5A23"/>
    <w:rsid w:val="00BF5C9D"/>
    <w:rsid w:val="00BF5F7A"/>
    <w:rsid w:val="00BF6099"/>
    <w:rsid w:val="00BF61BF"/>
    <w:rsid w:val="00BF6324"/>
    <w:rsid w:val="00BF63EA"/>
    <w:rsid w:val="00BF65A7"/>
    <w:rsid w:val="00BF67AF"/>
    <w:rsid w:val="00BF6820"/>
    <w:rsid w:val="00BF691F"/>
    <w:rsid w:val="00BF6BC4"/>
    <w:rsid w:val="00BF6CBB"/>
    <w:rsid w:val="00BF6F39"/>
    <w:rsid w:val="00BF7264"/>
    <w:rsid w:val="00BF78B2"/>
    <w:rsid w:val="00BF78D5"/>
    <w:rsid w:val="00BF7AF5"/>
    <w:rsid w:val="00BF7AFF"/>
    <w:rsid w:val="00BF7BD7"/>
    <w:rsid w:val="00BF7BE2"/>
    <w:rsid w:val="00BF7CFA"/>
    <w:rsid w:val="00C0005B"/>
    <w:rsid w:val="00C0014C"/>
    <w:rsid w:val="00C001C9"/>
    <w:rsid w:val="00C00427"/>
    <w:rsid w:val="00C00531"/>
    <w:rsid w:val="00C007D2"/>
    <w:rsid w:val="00C008EE"/>
    <w:rsid w:val="00C00AE5"/>
    <w:rsid w:val="00C00D41"/>
    <w:rsid w:val="00C01011"/>
    <w:rsid w:val="00C012BE"/>
    <w:rsid w:val="00C01515"/>
    <w:rsid w:val="00C0152C"/>
    <w:rsid w:val="00C0177E"/>
    <w:rsid w:val="00C02075"/>
    <w:rsid w:val="00C02182"/>
    <w:rsid w:val="00C022C1"/>
    <w:rsid w:val="00C027EF"/>
    <w:rsid w:val="00C032E7"/>
    <w:rsid w:val="00C03466"/>
    <w:rsid w:val="00C03A4E"/>
    <w:rsid w:val="00C03BD9"/>
    <w:rsid w:val="00C0415A"/>
    <w:rsid w:val="00C04311"/>
    <w:rsid w:val="00C0442B"/>
    <w:rsid w:val="00C04454"/>
    <w:rsid w:val="00C0446B"/>
    <w:rsid w:val="00C044F7"/>
    <w:rsid w:val="00C04917"/>
    <w:rsid w:val="00C049F3"/>
    <w:rsid w:val="00C04E75"/>
    <w:rsid w:val="00C04F17"/>
    <w:rsid w:val="00C05262"/>
    <w:rsid w:val="00C055BA"/>
    <w:rsid w:val="00C05BA4"/>
    <w:rsid w:val="00C05C53"/>
    <w:rsid w:val="00C06048"/>
    <w:rsid w:val="00C06312"/>
    <w:rsid w:val="00C06A59"/>
    <w:rsid w:val="00C06DE6"/>
    <w:rsid w:val="00C06E08"/>
    <w:rsid w:val="00C07380"/>
    <w:rsid w:val="00C07674"/>
    <w:rsid w:val="00C077D1"/>
    <w:rsid w:val="00C079A2"/>
    <w:rsid w:val="00C079B1"/>
    <w:rsid w:val="00C07C29"/>
    <w:rsid w:val="00C07C88"/>
    <w:rsid w:val="00C07DBF"/>
    <w:rsid w:val="00C1003D"/>
    <w:rsid w:val="00C10981"/>
    <w:rsid w:val="00C10ABF"/>
    <w:rsid w:val="00C1103F"/>
    <w:rsid w:val="00C1137E"/>
    <w:rsid w:val="00C11648"/>
    <w:rsid w:val="00C1164E"/>
    <w:rsid w:val="00C1199A"/>
    <w:rsid w:val="00C11A31"/>
    <w:rsid w:val="00C11BD6"/>
    <w:rsid w:val="00C12081"/>
    <w:rsid w:val="00C12313"/>
    <w:rsid w:val="00C12320"/>
    <w:rsid w:val="00C12334"/>
    <w:rsid w:val="00C12414"/>
    <w:rsid w:val="00C1252E"/>
    <w:rsid w:val="00C125DD"/>
    <w:rsid w:val="00C12A46"/>
    <w:rsid w:val="00C12A60"/>
    <w:rsid w:val="00C133FD"/>
    <w:rsid w:val="00C1356D"/>
    <w:rsid w:val="00C13FE5"/>
    <w:rsid w:val="00C14131"/>
    <w:rsid w:val="00C143CD"/>
    <w:rsid w:val="00C146FC"/>
    <w:rsid w:val="00C14B35"/>
    <w:rsid w:val="00C14CA0"/>
    <w:rsid w:val="00C14CC1"/>
    <w:rsid w:val="00C14DEC"/>
    <w:rsid w:val="00C14F16"/>
    <w:rsid w:val="00C1508A"/>
    <w:rsid w:val="00C152DC"/>
    <w:rsid w:val="00C1549A"/>
    <w:rsid w:val="00C15A42"/>
    <w:rsid w:val="00C15CC2"/>
    <w:rsid w:val="00C15D08"/>
    <w:rsid w:val="00C15EFC"/>
    <w:rsid w:val="00C15F8E"/>
    <w:rsid w:val="00C160DF"/>
    <w:rsid w:val="00C160F2"/>
    <w:rsid w:val="00C16191"/>
    <w:rsid w:val="00C163EF"/>
    <w:rsid w:val="00C16436"/>
    <w:rsid w:val="00C165B2"/>
    <w:rsid w:val="00C16B12"/>
    <w:rsid w:val="00C16B5C"/>
    <w:rsid w:val="00C16CAC"/>
    <w:rsid w:val="00C17608"/>
    <w:rsid w:val="00C179DB"/>
    <w:rsid w:val="00C17AA9"/>
    <w:rsid w:val="00C17E76"/>
    <w:rsid w:val="00C20090"/>
    <w:rsid w:val="00C20298"/>
    <w:rsid w:val="00C202F1"/>
    <w:rsid w:val="00C2042A"/>
    <w:rsid w:val="00C20434"/>
    <w:rsid w:val="00C20D45"/>
    <w:rsid w:val="00C20DA0"/>
    <w:rsid w:val="00C20FFA"/>
    <w:rsid w:val="00C21045"/>
    <w:rsid w:val="00C2149C"/>
    <w:rsid w:val="00C218CD"/>
    <w:rsid w:val="00C21A68"/>
    <w:rsid w:val="00C21A9E"/>
    <w:rsid w:val="00C21CA5"/>
    <w:rsid w:val="00C21D76"/>
    <w:rsid w:val="00C21D83"/>
    <w:rsid w:val="00C21DC3"/>
    <w:rsid w:val="00C2207F"/>
    <w:rsid w:val="00C221BB"/>
    <w:rsid w:val="00C2228E"/>
    <w:rsid w:val="00C2236C"/>
    <w:rsid w:val="00C223C1"/>
    <w:rsid w:val="00C22680"/>
    <w:rsid w:val="00C22704"/>
    <w:rsid w:val="00C22CA6"/>
    <w:rsid w:val="00C22CC4"/>
    <w:rsid w:val="00C230FB"/>
    <w:rsid w:val="00C231EF"/>
    <w:rsid w:val="00C23230"/>
    <w:rsid w:val="00C23469"/>
    <w:rsid w:val="00C2353C"/>
    <w:rsid w:val="00C237C6"/>
    <w:rsid w:val="00C2383E"/>
    <w:rsid w:val="00C23B38"/>
    <w:rsid w:val="00C23B5D"/>
    <w:rsid w:val="00C241C9"/>
    <w:rsid w:val="00C24338"/>
    <w:rsid w:val="00C2433B"/>
    <w:rsid w:val="00C2460C"/>
    <w:rsid w:val="00C24938"/>
    <w:rsid w:val="00C24D3F"/>
    <w:rsid w:val="00C24DC6"/>
    <w:rsid w:val="00C24FE5"/>
    <w:rsid w:val="00C2514B"/>
    <w:rsid w:val="00C252F1"/>
    <w:rsid w:val="00C25388"/>
    <w:rsid w:val="00C2563A"/>
    <w:rsid w:val="00C25A71"/>
    <w:rsid w:val="00C25C64"/>
    <w:rsid w:val="00C25CF4"/>
    <w:rsid w:val="00C261A3"/>
    <w:rsid w:val="00C26433"/>
    <w:rsid w:val="00C265A7"/>
    <w:rsid w:val="00C265CA"/>
    <w:rsid w:val="00C265F4"/>
    <w:rsid w:val="00C267F5"/>
    <w:rsid w:val="00C269B3"/>
    <w:rsid w:val="00C26A6B"/>
    <w:rsid w:val="00C26B62"/>
    <w:rsid w:val="00C26BDB"/>
    <w:rsid w:val="00C26C6A"/>
    <w:rsid w:val="00C26C71"/>
    <w:rsid w:val="00C26F32"/>
    <w:rsid w:val="00C27198"/>
    <w:rsid w:val="00C2750F"/>
    <w:rsid w:val="00C278E8"/>
    <w:rsid w:val="00C2795C"/>
    <w:rsid w:val="00C3007E"/>
    <w:rsid w:val="00C30461"/>
    <w:rsid w:val="00C30501"/>
    <w:rsid w:val="00C3068C"/>
    <w:rsid w:val="00C30999"/>
    <w:rsid w:val="00C30A7C"/>
    <w:rsid w:val="00C30CA7"/>
    <w:rsid w:val="00C30DF0"/>
    <w:rsid w:val="00C30FE0"/>
    <w:rsid w:val="00C31215"/>
    <w:rsid w:val="00C31292"/>
    <w:rsid w:val="00C31792"/>
    <w:rsid w:val="00C317BC"/>
    <w:rsid w:val="00C31F61"/>
    <w:rsid w:val="00C31F85"/>
    <w:rsid w:val="00C320A9"/>
    <w:rsid w:val="00C3214D"/>
    <w:rsid w:val="00C32321"/>
    <w:rsid w:val="00C32507"/>
    <w:rsid w:val="00C32691"/>
    <w:rsid w:val="00C327BC"/>
    <w:rsid w:val="00C32802"/>
    <w:rsid w:val="00C32B4F"/>
    <w:rsid w:val="00C32B9A"/>
    <w:rsid w:val="00C32CC5"/>
    <w:rsid w:val="00C33224"/>
    <w:rsid w:val="00C3373E"/>
    <w:rsid w:val="00C33969"/>
    <w:rsid w:val="00C33CEA"/>
    <w:rsid w:val="00C33DA3"/>
    <w:rsid w:val="00C33F5E"/>
    <w:rsid w:val="00C3429A"/>
    <w:rsid w:val="00C3446D"/>
    <w:rsid w:val="00C3447E"/>
    <w:rsid w:val="00C34523"/>
    <w:rsid w:val="00C346FE"/>
    <w:rsid w:val="00C349E3"/>
    <w:rsid w:val="00C34AE3"/>
    <w:rsid w:val="00C352A9"/>
    <w:rsid w:val="00C359E5"/>
    <w:rsid w:val="00C35B8D"/>
    <w:rsid w:val="00C36161"/>
    <w:rsid w:val="00C36279"/>
    <w:rsid w:val="00C362C7"/>
    <w:rsid w:val="00C36409"/>
    <w:rsid w:val="00C36571"/>
    <w:rsid w:val="00C367CC"/>
    <w:rsid w:val="00C367FB"/>
    <w:rsid w:val="00C36A8D"/>
    <w:rsid w:val="00C36B95"/>
    <w:rsid w:val="00C37209"/>
    <w:rsid w:val="00C37316"/>
    <w:rsid w:val="00C3754D"/>
    <w:rsid w:val="00C37888"/>
    <w:rsid w:val="00C37F29"/>
    <w:rsid w:val="00C40024"/>
    <w:rsid w:val="00C401AB"/>
    <w:rsid w:val="00C40252"/>
    <w:rsid w:val="00C40320"/>
    <w:rsid w:val="00C40456"/>
    <w:rsid w:val="00C409A3"/>
    <w:rsid w:val="00C40C7C"/>
    <w:rsid w:val="00C4149F"/>
    <w:rsid w:val="00C4160E"/>
    <w:rsid w:val="00C41623"/>
    <w:rsid w:val="00C41719"/>
    <w:rsid w:val="00C418F3"/>
    <w:rsid w:val="00C421E5"/>
    <w:rsid w:val="00C425DB"/>
    <w:rsid w:val="00C4284E"/>
    <w:rsid w:val="00C42BB7"/>
    <w:rsid w:val="00C43229"/>
    <w:rsid w:val="00C433CF"/>
    <w:rsid w:val="00C43421"/>
    <w:rsid w:val="00C434D3"/>
    <w:rsid w:val="00C436A9"/>
    <w:rsid w:val="00C43CBD"/>
    <w:rsid w:val="00C43F40"/>
    <w:rsid w:val="00C43F76"/>
    <w:rsid w:val="00C4452B"/>
    <w:rsid w:val="00C44B55"/>
    <w:rsid w:val="00C44B78"/>
    <w:rsid w:val="00C44DF4"/>
    <w:rsid w:val="00C45047"/>
    <w:rsid w:val="00C4515B"/>
    <w:rsid w:val="00C45238"/>
    <w:rsid w:val="00C453FA"/>
    <w:rsid w:val="00C4550F"/>
    <w:rsid w:val="00C4597A"/>
    <w:rsid w:val="00C45A29"/>
    <w:rsid w:val="00C45AD4"/>
    <w:rsid w:val="00C46271"/>
    <w:rsid w:val="00C46456"/>
    <w:rsid w:val="00C469B5"/>
    <w:rsid w:val="00C46A57"/>
    <w:rsid w:val="00C46F1C"/>
    <w:rsid w:val="00C47544"/>
    <w:rsid w:val="00C475B5"/>
    <w:rsid w:val="00C476AA"/>
    <w:rsid w:val="00C47E42"/>
    <w:rsid w:val="00C47E77"/>
    <w:rsid w:val="00C47E98"/>
    <w:rsid w:val="00C5044D"/>
    <w:rsid w:val="00C509D9"/>
    <w:rsid w:val="00C50A07"/>
    <w:rsid w:val="00C50C32"/>
    <w:rsid w:val="00C50EB4"/>
    <w:rsid w:val="00C512EF"/>
    <w:rsid w:val="00C51335"/>
    <w:rsid w:val="00C5137E"/>
    <w:rsid w:val="00C516BD"/>
    <w:rsid w:val="00C51AD1"/>
    <w:rsid w:val="00C51F8D"/>
    <w:rsid w:val="00C51FE0"/>
    <w:rsid w:val="00C523E3"/>
    <w:rsid w:val="00C52530"/>
    <w:rsid w:val="00C52A18"/>
    <w:rsid w:val="00C52EFF"/>
    <w:rsid w:val="00C53102"/>
    <w:rsid w:val="00C5343F"/>
    <w:rsid w:val="00C535B1"/>
    <w:rsid w:val="00C53697"/>
    <w:rsid w:val="00C536F9"/>
    <w:rsid w:val="00C5380F"/>
    <w:rsid w:val="00C54710"/>
    <w:rsid w:val="00C54815"/>
    <w:rsid w:val="00C54947"/>
    <w:rsid w:val="00C54A8C"/>
    <w:rsid w:val="00C54AC7"/>
    <w:rsid w:val="00C54AF3"/>
    <w:rsid w:val="00C54C6E"/>
    <w:rsid w:val="00C552A3"/>
    <w:rsid w:val="00C5576D"/>
    <w:rsid w:val="00C558B4"/>
    <w:rsid w:val="00C55CF5"/>
    <w:rsid w:val="00C55D54"/>
    <w:rsid w:val="00C560F1"/>
    <w:rsid w:val="00C562E2"/>
    <w:rsid w:val="00C5645F"/>
    <w:rsid w:val="00C5646D"/>
    <w:rsid w:val="00C565C2"/>
    <w:rsid w:val="00C56784"/>
    <w:rsid w:val="00C56963"/>
    <w:rsid w:val="00C56B9D"/>
    <w:rsid w:val="00C57188"/>
    <w:rsid w:val="00C572C3"/>
    <w:rsid w:val="00C575A6"/>
    <w:rsid w:val="00C578C4"/>
    <w:rsid w:val="00C57DAD"/>
    <w:rsid w:val="00C57E9E"/>
    <w:rsid w:val="00C60001"/>
    <w:rsid w:val="00C600AD"/>
    <w:rsid w:val="00C60247"/>
    <w:rsid w:val="00C60300"/>
    <w:rsid w:val="00C60633"/>
    <w:rsid w:val="00C606B3"/>
    <w:rsid w:val="00C607AB"/>
    <w:rsid w:val="00C60D0A"/>
    <w:rsid w:val="00C6107F"/>
    <w:rsid w:val="00C61350"/>
    <w:rsid w:val="00C61356"/>
    <w:rsid w:val="00C61593"/>
    <w:rsid w:val="00C61635"/>
    <w:rsid w:val="00C61946"/>
    <w:rsid w:val="00C619FE"/>
    <w:rsid w:val="00C61A63"/>
    <w:rsid w:val="00C61BFA"/>
    <w:rsid w:val="00C61C42"/>
    <w:rsid w:val="00C61D7F"/>
    <w:rsid w:val="00C620C5"/>
    <w:rsid w:val="00C621F2"/>
    <w:rsid w:val="00C6228F"/>
    <w:rsid w:val="00C622F6"/>
    <w:rsid w:val="00C62361"/>
    <w:rsid w:val="00C62687"/>
    <w:rsid w:val="00C62742"/>
    <w:rsid w:val="00C62791"/>
    <w:rsid w:val="00C6279E"/>
    <w:rsid w:val="00C62802"/>
    <w:rsid w:val="00C62F79"/>
    <w:rsid w:val="00C63095"/>
    <w:rsid w:val="00C630B0"/>
    <w:rsid w:val="00C63143"/>
    <w:rsid w:val="00C63169"/>
    <w:rsid w:val="00C63687"/>
    <w:rsid w:val="00C638C7"/>
    <w:rsid w:val="00C63D2F"/>
    <w:rsid w:val="00C63E0D"/>
    <w:rsid w:val="00C63FA5"/>
    <w:rsid w:val="00C641B5"/>
    <w:rsid w:val="00C647CF"/>
    <w:rsid w:val="00C64A20"/>
    <w:rsid w:val="00C64A71"/>
    <w:rsid w:val="00C64C79"/>
    <w:rsid w:val="00C64CFA"/>
    <w:rsid w:val="00C65192"/>
    <w:rsid w:val="00C653B6"/>
    <w:rsid w:val="00C65807"/>
    <w:rsid w:val="00C658FB"/>
    <w:rsid w:val="00C65918"/>
    <w:rsid w:val="00C659E4"/>
    <w:rsid w:val="00C65A80"/>
    <w:rsid w:val="00C65CB8"/>
    <w:rsid w:val="00C65E92"/>
    <w:rsid w:val="00C65EF9"/>
    <w:rsid w:val="00C660E6"/>
    <w:rsid w:val="00C6625A"/>
    <w:rsid w:val="00C662F1"/>
    <w:rsid w:val="00C6670C"/>
    <w:rsid w:val="00C66CA2"/>
    <w:rsid w:val="00C66EE8"/>
    <w:rsid w:val="00C673EA"/>
    <w:rsid w:val="00C6775A"/>
    <w:rsid w:val="00C7018A"/>
    <w:rsid w:val="00C709B6"/>
    <w:rsid w:val="00C70AB1"/>
    <w:rsid w:val="00C70F9A"/>
    <w:rsid w:val="00C710B6"/>
    <w:rsid w:val="00C711F9"/>
    <w:rsid w:val="00C7129C"/>
    <w:rsid w:val="00C7143C"/>
    <w:rsid w:val="00C7154D"/>
    <w:rsid w:val="00C71769"/>
    <w:rsid w:val="00C71945"/>
    <w:rsid w:val="00C71D1B"/>
    <w:rsid w:val="00C71E87"/>
    <w:rsid w:val="00C72579"/>
    <w:rsid w:val="00C72A7F"/>
    <w:rsid w:val="00C7386C"/>
    <w:rsid w:val="00C73A47"/>
    <w:rsid w:val="00C73B98"/>
    <w:rsid w:val="00C73C9A"/>
    <w:rsid w:val="00C742CE"/>
    <w:rsid w:val="00C742F9"/>
    <w:rsid w:val="00C743EA"/>
    <w:rsid w:val="00C7441A"/>
    <w:rsid w:val="00C74796"/>
    <w:rsid w:val="00C748F9"/>
    <w:rsid w:val="00C74961"/>
    <w:rsid w:val="00C74D0E"/>
    <w:rsid w:val="00C74F3B"/>
    <w:rsid w:val="00C75055"/>
    <w:rsid w:val="00C7539B"/>
    <w:rsid w:val="00C75785"/>
    <w:rsid w:val="00C757B9"/>
    <w:rsid w:val="00C7586B"/>
    <w:rsid w:val="00C758AA"/>
    <w:rsid w:val="00C75AA6"/>
    <w:rsid w:val="00C75B1F"/>
    <w:rsid w:val="00C75D98"/>
    <w:rsid w:val="00C75E43"/>
    <w:rsid w:val="00C75F92"/>
    <w:rsid w:val="00C76242"/>
    <w:rsid w:val="00C76577"/>
    <w:rsid w:val="00C7688A"/>
    <w:rsid w:val="00C76C7E"/>
    <w:rsid w:val="00C76FD0"/>
    <w:rsid w:val="00C7719C"/>
    <w:rsid w:val="00C77404"/>
    <w:rsid w:val="00C77872"/>
    <w:rsid w:val="00C77C05"/>
    <w:rsid w:val="00C77D05"/>
    <w:rsid w:val="00C77E92"/>
    <w:rsid w:val="00C8017C"/>
    <w:rsid w:val="00C804B3"/>
    <w:rsid w:val="00C805E8"/>
    <w:rsid w:val="00C80672"/>
    <w:rsid w:val="00C81268"/>
    <w:rsid w:val="00C81359"/>
    <w:rsid w:val="00C813DD"/>
    <w:rsid w:val="00C814B7"/>
    <w:rsid w:val="00C8172D"/>
    <w:rsid w:val="00C81836"/>
    <w:rsid w:val="00C81C23"/>
    <w:rsid w:val="00C82582"/>
    <w:rsid w:val="00C82748"/>
    <w:rsid w:val="00C82A25"/>
    <w:rsid w:val="00C82A63"/>
    <w:rsid w:val="00C82F0E"/>
    <w:rsid w:val="00C82FE7"/>
    <w:rsid w:val="00C832E4"/>
    <w:rsid w:val="00C832EB"/>
    <w:rsid w:val="00C8339B"/>
    <w:rsid w:val="00C833B3"/>
    <w:rsid w:val="00C834A6"/>
    <w:rsid w:val="00C8369D"/>
    <w:rsid w:val="00C83805"/>
    <w:rsid w:val="00C8382B"/>
    <w:rsid w:val="00C838B9"/>
    <w:rsid w:val="00C83CAB"/>
    <w:rsid w:val="00C83F38"/>
    <w:rsid w:val="00C83FE0"/>
    <w:rsid w:val="00C84135"/>
    <w:rsid w:val="00C84252"/>
    <w:rsid w:val="00C84340"/>
    <w:rsid w:val="00C84388"/>
    <w:rsid w:val="00C844FA"/>
    <w:rsid w:val="00C845D5"/>
    <w:rsid w:val="00C847D4"/>
    <w:rsid w:val="00C852F5"/>
    <w:rsid w:val="00C85534"/>
    <w:rsid w:val="00C85714"/>
    <w:rsid w:val="00C8578B"/>
    <w:rsid w:val="00C85CEB"/>
    <w:rsid w:val="00C85D30"/>
    <w:rsid w:val="00C8627A"/>
    <w:rsid w:val="00C86371"/>
    <w:rsid w:val="00C866DD"/>
    <w:rsid w:val="00C868D0"/>
    <w:rsid w:val="00C86CE7"/>
    <w:rsid w:val="00C87306"/>
    <w:rsid w:val="00C874B1"/>
    <w:rsid w:val="00C875B2"/>
    <w:rsid w:val="00C87636"/>
    <w:rsid w:val="00C877C3"/>
    <w:rsid w:val="00C877F0"/>
    <w:rsid w:val="00C87820"/>
    <w:rsid w:val="00C87A93"/>
    <w:rsid w:val="00C87ABA"/>
    <w:rsid w:val="00C87E81"/>
    <w:rsid w:val="00C87ECA"/>
    <w:rsid w:val="00C90311"/>
    <w:rsid w:val="00C905C1"/>
    <w:rsid w:val="00C9077F"/>
    <w:rsid w:val="00C9085C"/>
    <w:rsid w:val="00C90B16"/>
    <w:rsid w:val="00C90D2A"/>
    <w:rsid w:val="00C90E61"/>
    <w:rsid w:val="00C91430"/>
    <w:rsid w:val="00C917BD"/>
    <w:rsid w:val="00C91C1E"/>
    <w:rsid w:val="00C91E6B"/>
    <w:rsid w:val="00C91E70"/>
    <w:rsid w:val="00C91F15"/>
    <w:rsid w:val="00C924F0"/>
    <w:rsid w:val="00C92699"/>
    <w:rsid w:val="00C927EF"/>
    <w:rsid w:val="00C92B72"/>
    <w:rsid w:val="00C92D21"/>
    <w:rsid w:val="00C92EF1"/>
    <w:rsid w:val="00C92F54"/>
    <w:rsid w:val="00C93050"/>
    <w:rsid w:val="00C93600"/>
    <w:rsid w:val="00C9413B"/>
    <w:rsid w:val="00C943E4"/>
    <w:rsid w:val="00C94495"/>
    <w:rsid w:val="00C945FC"/>
    <w:rsid w:val="00C94679"/>
    <w:rsid w:val="00C94744"/>
    <w:rsid w:val="00C9483A"/>
    <w:rsid w:val="00C94B79"/>
    <w:rsid w:val="00C94D7D"/>
    <w:rsid w:val="00C955E9"/>
    <w:rsid w:val="00C95C7E"/>
    <w:rsid w:val="00C96063"/>
    <w:rsid w:val="00C96309"/>
    <w:rsid w:val="00C9696D"/>
    <w:rsid w:val="00C96C13"/>
    <w:rsid w:val="00C96D57"/>
    <w:rsid w:val="00C96D72"/>
    <w:rsid w:val="00C96F87"/>
    <w:rsid w:val="00C9736A"/>
    <w:rsid w:val="00C9740C"/>
    <w:rsid w:val="00C97528"/>
    <w:rsid w:val="00C97B32"/>
    <w:rsid w:val="00C97D44"/>
    <w:rsid w:val="00C97EFB"/>
    <w:rsid w:val="00CA0473"/>
    <w:rsid w:val="00CA0A70"/>
    <w:rsid w:val="00CA0A8B"/>
    <w:rsid w:val="00CA0DB0"/>
    <w:rsid w:val="00CA0E47"/>
    <w:rsid w:val="00CA0E66"/>
    <w:rsid w:val="00CA0EC5"/>
    <w:rsid w:val="00CA0F56"/>
    <w:rsid w:val="00CA1320"/>
    <w:rsid w:val="00CA1993"/>
    <w:rsid w:val="00CA1CF6"/>
    <w:rsid w:val="00CA2052"/>
    <w:rsid w:val="00CA20FE"/>
    <w:rsid w:val="00CA278B"/>
    <w:rsid w:val="00CA279A"/>
    <w:rsid w:val="00CA2EFB"/>
    <w:rsid w:val="00CA3666"/>
    <w:rsid w:val="00CA3714"/>
    <w:rsid w:val="00CA38CC"/>
    <w:rsid w:val="00CA39A7"/>
    <w:rsid w:val="00CA3E47"/>
    <w:rsid w:val="00CA4281"/>
    <w:rsid w:val="00CA43F6"/>
    <w:rsid w:val="00CA44C3"/>
    <w:rsid w:val="00CA4540"/>
    <w:rsid w:val="00CA4DBF"/>
    <w:rsid w:val="00CA4E1E"/>
    <w:rsid w:val="00CA4E77"/>
    <w:rsid w:val="00CA4EDE"/>
    <w:rsid w:val="00CA54A3"/>
    <w:rsid w:val="00CA5810"/>
    <w:rsid w:val="00CA5888"/>
    <w:rsid w:val="00CA58E4"/>
    <w:rsid w:val="00CA5CB6"/>
    <w:rsid w:val="00CA608D"/>
    <w:rsid w:val="00CA65B1"/>
    <w:rsid w:val="00CA672E"/>
    <w:rsid w:val="00CA6788"/>
    <w:rsid w:val="00CA6A0D"/>
    <w:rsid w:val="00CA6DE0"/>
    <w:rsid w:val="00CA7617"/>
    <w:rsid w:val="00CA763A"/>
    <w:rsid w:val="00CA79EE"/>
    <w:rsid w:val="00CA7D4D"/>
    <w:rsid w:val="00CA7E23"/>
    <w:rsid w:val="00CA7F12"/>
    <w:rsid w:val="00CB007B"/>
    <w:rsid w:val="00CB01C7"/>
    <w:rsid w:val="00CB0941"/>
    <w:rsid w:val="00CB0AC4"/>
    <w:rsid w:val="00CB123B"/>
    <w:rsid w:val="00CB18E6"/>
    <w:rsid w:val="00CB19AB"/>
    <w:rsid w:val="00CB1B5B"/>
    <w:rsid w:val="00CB1D87"/>
    <w:rsid w:val="00CB1F58"/>
    <w:rsid w:val="00CB20A4"/>
    <w:rsid w:val="00CB217F"/>
    <w:rsid w:val="00CB24C4"/>
    <w:rsid w:val="00CB29C9"/>
    <w:rsid w:val="00CB2E2A"/>
    <w:rsid w:val="00CB2E76"/>
    <w:rsid w:val="00CB2E7A"/>
    <w:rsid w:val="00CB32CC"/>
    <w:rsid w:val="00CB341C"/>
    <w:rsid w:val="00CB3557"/>
    <w:rsid w:val="00CB3A16"/>
    <w:rsid w:val="00CB3C8B"/>
    <w:rsid w:val="00CB3FB1"/>
    <w:rsid w:val="00CB401D"/>
    <w:rsid w:val="00CB4452"/>
    <w:rsid w:val="00CB455A"/>
    <w:rsid w:val="00CB4723"/>
    <w:rsid w:val="00CB4D04"/>
    <w:rsid w:val="00CB508B"/>
    <w:rsid w:val="00CB51E2"/>
    <w:rsid w:val="00CB553F"/>
    <w:rsid w:val="00CB5550"/>
    <w:rsid w:val="00CB5575"/>
    <w:rsid w:val="00CB57CC"/>
    <w:rsid w:val="00CB5FEF"/>
    <w:rsid w:val="00CB61B2"/>
    <w:rsid w:val="00CB63B2"/>
    <w:rsid w:val="00CB64B1"/>
    <w:rsid w:val="00CB6E17"/>
    <w:rsid w:val="00CB6E9A"/>
    <w:rsid w:val="00CB71F1"/>
    <w:rsid w:val="00CB760E"/>
    <w:rsid w:val="00CB7A30"/>
    <w:rsid w:val="00CB7B4F"/>
    <w:rsid w:val="00CB7DE5"/>
    <w:rsid w:val="00CB7F3F"/>
    <w:rsid w:val="00CC01D2"/>
    <w:rsid w:val="00CC0501"/>
    <w:rsid w:val="00CC05AF"/>
    <w:rsid w:val="00CC0690"/>
    <w:rsid w:val="00CC0730"/>
    <w:rsid w:val="00CC07DA"/>
    <w:rsid w:val="00CC0AE0"/>
    <w:rsid w:val="00CC0B7B"/>
    <w:rsid w:val="00CC0D4F"/>
    <w:rsid w:val="00CC0E0C"/>
    <w:rsid w:val="00CC0EDC"/>
    <w:rsid w:val="00CC108F"/>
    <w:rsid w:val="00CC11F0"/>
    <w:rsid w:val="00CC12DD"/>
    <w:rsid w:val="00CC12ED"/>
    <w:rsid w:val="00CC1583"/>
    <w:rsid w:val="00CC1D99"/>
    <w:rsid w:val="00CC1EC6"/>
    <w:rsid w:val="00CC202C"/>
    <w:rsid w:val="00CC20B3"/>
    <w:rsid w:val="00CC22E9"/>
    <w:rsid w:val="00CC2453"/>
    <w:rsid w:val="00CC2495"/>
    <w:rsid w:val="00CC255B"/>
    <w:rsid w:val="00CC2874"/>
    <w:rsid w:val="00CC2CF5"/>
    <w:rsid w:val="00CC2D98"/>
    <w:rsid w:val="00CC2DEA"/>
    <w:rsid w:val="00CC2ED0"/>
    <w:rsid w:val="00CC310A"/>
    <w:rsid w:val="00CC33B5"/>
    <w:rsid w:val="00CC39AA"/>
    <w:rsid w:val="00CC39B3"/>
    <w:rsid w:val="00CC3E12"/>
    <w:rsid w:val="00CC42FD"/>
    <w:rsid w:val="00CC466D"/>
    <w:rsid w:val="00CC4897"/>
    <w:rsid w:val="00CC4BFC"/>
    <w:rsid w:val="00CC4C7F"/>
    <w:rsid w:val="00CC618D"/>
    <w:rsid w:val="00CC6234"/>
    <w:rsid w:val="00CC6531"/>
    <w:rsid w:val="00CC66A0"/>
    <w:rsid w:val="00CC67B5"/>
    <w:rsid w:val="00CC7224"/>
    <w:rsid w:val="00CC7457"/>
    <w:rsid w:val="00CC7A71"/>
    <w:rsid w:val="00CD0115"/>
    <w:rsid w:val="00CD0612"/>
    <w:rsid w:val="00CD07A5"/>
    <w:rsid w:val="00CD11F6"/>
    <w:rsid w:val="00CD1338"/>
    <w:rsid w:val="00CD1400"/>
    <w:rsid w:val="00CD16BF"/>
    <w:rsid w:val="00CD1830"/>
    <w:rsid w:val="00CD1986"/>
    <w:rsid w:val="00CD1994"/>
    <w:rsid w:val="00CD1AC6"/>
    <w:rsid w:val="00CD1CEE"/>
    <w:rsid w:val="00CD1E0A"/>
    <w:rsid w:val="00CD25B5"/>
    <w:rsid w:val="00CD2AF6"/>
    <w:rsid w:val="00CD2C64"/>
    <w:rsid w:val="00CD2CE2"/>
    <w:rsid w:val="00CD2E47"/>
    <w:rsid w:val="00CD3102"/>
    <w:rsid w:val="00CD32FF"/>
    <w:rsid w:val="00CD39C1"/>
    <w:rsid w:val="00CD3C08"/>
    <w:rsid w:val="00CD3C47"/>
    <w:rsid w:val="00CD3F3B"/>
    <w:rsid w:val="00CD435B"/>
    <w:rsid w:val="00CD46D1"/>
    <w:rsid w:val="00CD47CC"/>
    <w:rsid w:val="00CD4F4C"/>
    <w:rsid w:val="00CD5044"/>
    <w:rsid w:val="00CD52BB"/>
    <w:rsid w:val="00CD54FD"/>
    <w:rsid w:val="00CD5586"/>
    <w:rsid w:val="00CD55D6"/>
    <w:rsid w:val="00CD5E8C"/>
    <w:rsid w:val="00CD6056"/>
    <w:rsid w:val="00CD6545"/>
    <w:rsid w:val="00CD68F8"/>
    <w:rsid w:val="00CD69BE"/>
    <w:rsid w:val="00CD6A6F"/>
    <w:rsid w:val="00CD6F32"/>
    <w:rsid w:val="00CD70F7"/>
    <w:rsid w:val="00CD71D3"/>
    <w:rsid w:val="00CD7260"/>
    <w:rsid w:val="00CD730E"/>
    <w:rsid w:val="00CD734C"/>
    <w:rsid w:val="00CD73D1"/>
    <w:rsid w:val="00CD76AF"/>
    <w:rsid w:val="00CD7F33"/>
    <w:rsid w:val="00CE05BB"/>
    <w:rsid w:val="00CE068C"/>
    <w:rsid w:val="00CE06AE"/>
    <w:rsid w:val="00CE09C5"/>
    <w:rsid w:val="00CE0C26"/>
    <w:rsid w:val="00CE0C81"/>
    <w:rsid w:val="00CE0CF7"/>
    <w:rsid w:val="00CE0D42"/>
    <w:rsid w:val="00CE0E22"/>
    <w:rsid w:val="00CE0E45"/>
    <w:rsid w:val="00CE143A"/>
    <w:rsid w:val="00CE17D0"/>
    <w:rsid w:val="00CE18A6"/>
    <w:rsid w:val="00CE19D4"/>
    <w:rsid w:val="00CE1EC5"/>
    <w:rsid w:val="00CE2294"/>
    <w:rsid w:val="00CE23FB"/>
    <w:rsid w:val="00CE25A0"/>
    <w:rsid w:val="00CE2EB0"/>
    <w:rsid w:val="00CE3026"/>
    <w:rsid w:val="00CE312E"/>
    <w:rsid w:val="00CE3386"/>
    <w:rsid w:val="00CE3509"/>
    <w:rsid w:val="00CE35FE"/>
    <w:rsid w:val="00CE366C"/>
    <w:rsid w:val="00CE36C9"/>
    <w:rsid w:val="00CE37DC"/>
    <w:rsid w:val="00CE380C"/>
    <w:rsid w:val="00CE3ACF"/>
    <w:rsid w:val="00CE3B03"/>
    <w:rsid w:val="00CE3DEB"/>
    <w:rsid w:val="00CE3EE0"/>
    <w:rsid w:val="00CE410F"/>
    <w:rsid w:val="00CE4556"/>
    <w:rsid w:val="00CE4BAE"/>
    <w:rsid w:val="00CE50F8"/>
    <w:rsid w:val="00CE513B"/>
    <w:rsid w:val="00CE5453"/>
    <w:rsid w:val="00CE55E2"/>
    <w:rsid w:val="00CE5644"/>
    <w:rsid w:val="00CE57BA"/>
    <w:rsid w:val="00CE5B1E"/>
    <w:rsid w:val="00CE5CFB"/>
    <w:rsid w:val="00CE5E19"/>
    <w:rsid w:val="00CE5EFF"/>
    <w:rsid w:val="00CE6005"/>
    <w:rsid w:val="00CE60C7"/>
    <w:rsid w:val="00CE6119"/>
    <w:rsid w:val="00CE61CB"/>
    <w:rsid w:val="00CE61F1"/>
    <w:rsid w:val="00CE6835"/>
    <w:rsid w:val="00CE6D97"/>
    <w:rsid w:val="00CE6DEC"/>
    <w:rsid w:val="00CE6DF8"/>
    <w:rsid w:val="00CE70E9"/>
    <w:rsid w:val="00CE71FF"/>
    <w:rsid w:val="00CE7430"/>
    <w:rsid w:val="00CE7500"/>
    <w:rsid w:val="00CE796C"/>
    <w:rsid w:val="00CE7FB1"/>
    <w:rsid w:val="00CF017A"/>
    <w:rsid w:val="00CF01B6"/>
    <w:rsid w:val="00CF053E"/>
    <w:rsid w:val="00CF06BE"/>
    <w:rsid w:val="00CF06DC"/>
    <w:rsid w:val="00CF088E"/>
    <w:rsid w:val="00CF0D6A"/>
    <w:rsid w:val="00CF14A4"/>
    <w:rsid w:val="00CF158B"/>
    <w:rsid w:val="00CF176E"/>
    <w:rsid w:val="00CF1997"/>
    <w:rsid w:val="00CF19EA"/>
    <w:rsid w:val="00CF1D06"/>
    <w:rsid w:val="00CF22F7"/>
    <w:rsid w:val="00CF24C6"/>
    <w:rsid w:val="00CF2548"/>
    <w:rsid w:val="00CF258F"/>
    <w:rsid w:val="00CF2807"/>
    <w:rsid w:val="00CF28A0"/>
    <w:rsid w:val="00CF2921"/>
    <w:rsid w:val="00CF29EF"/>
    <w:rsid w:val="00CF2B15"/>
    <w:rsid w:val="00CF2C1E"/>
    <w:rsid w:val="00CF2D0D"/>
    <w:rsid w:val="00CF2DB1"/>
    <w:rsid w:val="00CF3370"/>
    <w:rsid w:val="00CF3522"/>
    <w:rsid w:val="00CF38A5"/>
    <w:rsid w:val="00CF3CB6"/>
    <w:rsid w:val="00CF3CEE"/>
    <w:rsid w:val="00CF4439"/>
    <w:rsid w:val="00CF4458"/>
    <w:rsid w:val="00CF4487"/>
    <w:rsid w:val="00CF44DB"/>
    <w:rsid w:val="00CF453E"/>
    <w:rsid w:val="00CF46FD"/>
    <w:rsid w:val="00CF4802"/>
    <w:rsid w:val="00CF4812"/>
    <w:rsid w:val="00CF4835"/>
    <w:rsid w:val="00CF4922"/>
    <w:rsid w:val="00CF4C68"/>
    <w:rsid w:val="00CF4CA6"/>
    <w:rsid w:val="00CF4E43"/>
    <w:rsid w:val="00CF4F8D"/>
    <w:rsid w:val="00CF5258"/>
    <w:rsid w:val="00CF52D0"/>
    <w:rsid w:val="00CF5525"/>
    <w:rsid w:val="00CF585D"/>
    <w:rsid w:val="00CF5FA1"/>
    <w:rsid w:val="00CF6245"/>
    <w:rsid w:val="00CF6381"/>
    <w:rsid w:val="00CF695C"/>
    <w:rsid w:val="00CF6A2B"/>
    <w:rsid w:val="00CF6F6D"/>
    <w:rsid w:val="00CF6F8B"/>
    <w:rsid w:val="00CF74A5"/>
    <w:rsid w:val="00CF78CF"/>
    <w:rsid w:val="00CF79E3"/>
    <w:rsid w:val="00CF7B29"/>
    <w:rsid w:val="00CF7C77"/>
    <w:rsid w:val="00CF7CF3"/>
    <w:rsid w:val="00CF7F05"/>
    <w:rsid w:val="00D002D0"/>
    <w:rsid w:val="00D00487"/>
    <w:rsid w:val="00D0078C"/>
    <w:rsid w:val="00D00801"/>
    <w:rsid w:val="00D00B48"/>
    <w:rsid w:val="00D00CA1"/>
    <w:rsid w:val="00D00CB4"/>
    <w:rsid w:val="00D00FB3"/>
    <w:rsid w:val="00D01244"/>
    <w:rsid w:val="00D01604"/>
    <w:rsid w:val="00D01AB2"/>
    <w:rsid w:val="00D01C94"/>
    <w:rsid w:val="00D02689"/>
    <w:rsid w:val="00D026E8"/>
    <w:rsid w:val="00D02C85"/>
    <w:rsid w:val="00D0304F"/>
    <w:rsid w:val="00D0377D"/>
    <w:rsid w:val="00D037B8"/>
    <w:rsid w:val="00D0384C"/>
    <w:rsid w:val="00D03CE4"/>
    <w:rsid w:val="00D03E08"/>
    <w:rsid w:val="00D040BF"/>
    <w:rsid w:val="00D042D3"/>
    <w:rsid w:val="00D043B1"/>
    <w:rsid w:val="00D04592"/>
    <w:rsid w:val="00D04663"/>
    <w:rsid w:val="00D04755"/>
    <w:rsid w:val="00D04806"/>
    <w:rsid w:val="00D04A5A"/>
    <w:rsid w:val="00D04E01"/>
    <w:rsid w:val="00D05111"/>
    <w:rsid w:val="00D054EA"/>
    <w:rsid w:val="00D055AB"/>
    <w:rsid w:val="00D0567D"/>
    <w:rsid w:val="00D056F5"/>
    <w:rsid w:val="00D0575D"/>
    <w:rsid w:val="00D05804"/>
    <w:rsid w:val="00D05B3E"/>
    <w:rsid w:val="00D0607D"/>
    <w:rsid w:val="00D06219"/>
    <w:rsid w:val="00D06387"/>
    <w:rsid w:val="00D0651A"/>
    <w:rsid w:val="00D0662D"/>
    <w:rsid w:val="00D06932"/>
    <w:rsid w:val="00D06C4D"/>
    <w:rsid w:val="00D06CCC"/>
    <w:rsid w:val="00D078B1"/>
    <w:rsid w:val="00D07B36"/>
    <w:rsid w:val="00D07C05"/>
    <w:rsid w:val="00D07C67"/>
    <w:rsid w:val="00D07F1D"/>
    <w:rsid w:val="00D07FE5"/>
    <w:rsid w:val="00D102FA"/>
    <w:rsid w:val="00D10354"/>
    <w:rsid w:val="00D104A9"/>
    <w:rsid w:val="00D107A8"/>
    <w:rsid w:val="00D1089B"/>
    <w:rsid w:val="00D108E6"/>
    <w:rsid w:val="00D10A9F"/>
    <w:rsid w:val="00D10D9D"/>
    <w:rsid w:val="00D1176B"/>
    <w:rsid w:val="00D11B52"/>
    <w:rsid w:val="00D11BBC"/>
    <w:rsid w:val="00D11BC9"/>
    <w:rsid w:val="00D12013"/>
    <w:rsid w:val="00D12058"/>
    <w:rsid w:val="00D12414"/>
    <w:rsid w:val="00D12419"/>
    <w:rsid w:val="00D12602"/>
    <w:rsid w:val="00D126CF"/>
    <w:rsid w:val="00D129B8"/>
    <w:rsid w:val="00D12B3C"/>
    <w:rsid w:val="00D12BDA"/>
    <w:rsid w:val="00D12BF4"/>
    <w:rsid w:val="00D12C3B"/>
    <w:rsid w:val="00D12E0D"/>
    <w:rsid w:val="00D130F7"/>
    <w:rsid w:val="00D131D6"/>
    <w:rsid w:val="00D1321A"/>
    <w:rsid w:val="00D13270"/>
    <w:rsid w:val="00D13362"/>
    <w:rsid w:val="00D13CA0"/>
    <w:rsid w:val="00D13EB6"/>
    <w:rsid w:val="00D1427B"/>
    <w:rsid w:val="00D144A9"/>
    <w:rsid w:val="00D148F8"/>
    <w:rsid w:val="00D14C10"/>
    <w:rsid w:val="00D14C53"/>
    <w:rsid w:val="00D14D79"/>
    <w:rsid w:val="00D14DA2"/>
    <w:rsid w:val="00D15190"/>
    <w:rsid w:val="00D15235"/>
    <w:rsid w:val="00D15314"/>
    <w:rsid w:val="00D154C8"/>
    <w:rsid w:val="00D15949"/>
    <w:rsid w:val="00D15A3C"/>
    <w:rsid w:val="00D15A61"/>
    <w:rsid w:val="00D15A75"/>
    <w:rsid w:val="00D15AEE"/>
    <w:rsid w:val="00D15BE5"/>
    <w:rsid w:val="00D160ED"/>
    <w:rsid w:val="00D162AF"/>
    <w:rsid w:val="00D16300"/>
    <w:rsid w:val="00D1654E"/>
    <w:rsid w:val="00D166E2"/>
    <w:rsid w:val="00D16A1A"/>
    <w:rsid w:val="00D16B8C"/>
    <w:rsid w:val="00D16D86"/>
    <w:rsid w:val="00D16E4D"/>
    <w:rsid w:val="00D16F4E"/>
    <w:rsid w:val="00D1755B"/>
    <w:rsid w:val="00D176A3"/>
    <w:rsid w:val="00D176E6"/>
    <w:rsid w:val="00D17785"/>
    <w:rsid w:val="00D178AF"/>
    <w:rsid w:val="00D17A7F"/>
    <w:rsid w:val="00D17CEE"/>
    <w:rsid w:val="00D201F6"/>
    <w:rsid w:val="00D2061F"/>
    <w:rsid w:val="00D209CA"/>
    <w:rsid w:val="00D20CAB"/>
    <w:rsid w:val="00D20E46"/>
    <w:rsid w:val="00D20E4F"/>
    <w:rsid w:val="00D20EE6"/>
    <w:rsid w:val="00D2116A"/>
    <w:rsid w:val="00D21298"/>
    <w:rsid w:val="00D21987"/>
    <w:rsid w:val="00D21B2B"/>
    <w:rsid w:val="00D2220F"/>
    <w:rsid w:val="00D22997"/>
    <w:rsid w:val="00D22B7D"/>
    <w:rsid w:val="00D22C59"/>
    <w:rsid w:val="00D22D3D"/>
    <w:rsid w:val="00D22FBE"/>
    <w:rsid w:val="00D2309D"/>
    <w:rsid w:val="00D23273"/>
    <w:rsid w:val="00D234DC"/>
    <w:rsid w:val="00D23899"/>
    <w:rsid w:val="00D23974"/>
    <w:rsid w:val="00D23A32"/>
    <w:rsid w:val="00D23DF9"/>
    <w:rsid w:val="00D23F0A"/>
    <w:rsid w:val="00D23F1A"/>
    <w:rsid w:val="00D24045"/>
    <w:rsid w:val="00D243B2"/>
    <w:rsid w:val="00D24542"/>
    <w:rsid w:val="00D25103"/>
    <w:rsid w:val="00D256EE"/>
    <w:rsid w:val="00D25A96"/>
    <w:rsid w:val="00D25CE0"/>
    <w:rsid w:val="00D25D43"/>
    <w:rsid w:val="00D25E2B"/>
    <w:rsid w:val="00D26144"/>
    <w:rsid w:val="00D2627C"/>
    <w:rsid w:val="00D26432"/>
    <w:rsid w:val="00D264D0"/>
    <w:rsid w:val="00D26C5A"/>
    <w:rsid w:val="00D26FEA"/>
    <w:rsid w:val="00D27076"/>
    <w:rsid w:val="00D2744A"/>
    <w:rsid w:val="00D27457"/>
    <w:rsid w:val="00D2762A"/>
    <w:rsid w:val="00D277E6"/>
    <w:rsid w:val="00D27AA2"/>
    <w:rsid w:val="00D27CDC"/>
    <w:rsid w:val="00D27FD0"/>
    <w:rsid w:val="00D300A2"/>
    <w:rsid w:val="00D30108"/>
    <w:rsid w:val="00D30552"/>
    <w:rsid w:val="00D308C3"/>
    <w:rsid w:val="00D308CC"/>
    <w:rsid w:val="00D309E3"/>
    <w:rsid w:val="00D30C2F"/>
    <w:rsid w:val="00D30DA2"/>
    <w:rsid w:val="00D31020"/>
    <w:rsid w:val="00D313DF"/>
    <w:rsid w:val="00D3153F"/>
    <w:rsid w:val="00D31990"/>
    <w:rsid w:val="00D319C1"/>
    <w:rsid w:val="00D31B78"/>
    <w:rsid w:val="00D323FA"/>
    <w:rsid w:val="00D3261C"/>
    <w:rsid w:val="00D326C0"/>
    <w:rsid w:val="00D32AF2"/>
    <w:rsid w:val="00D32D28"/>
    <w:rsid w:val="00D32DD4"/>
    <w:rsid w:val="00D32FB6"/>
    <w:rsid w:val="00D330CA"/>
    <w:rsid w:val="00D33413"/>
    <w:rsid w:val="00D3362C"/>
    <w:rsid w:val="00D33708"/>
    <w:rsid w:val="00D33801"/>
    <w:rsid w:val="00D33BD0"/>
    <w:rsid w:val="00D33C4B"/>
    <w:rsid w:val="00D340AE"/>
    <w:rsid w:val="00D341BE"/>
    <w:rsid w:val="00D3456B"/>
    <w:rsid w:val="00D34816"/>
    <w:rsid w:val="00D348E9"/>
    <w:rsid w:val="00D34916"/>
    <w:rsid w:val="00D34B9E"/>
    <w:rsid w:val="00D34C6F"/>
    <w:rsid w:val="00D34DB4"/>
    <w:rsid w:val="00D350CE"/>
    <w:rsid w:val="00D352A5"/>
    <w:rsid w:val="00D35478"/>
    <w:rsid w:val="00D356BC"/>
    <w:rsid w:val="00D35923"/>
    <w:rsid w:val="00D36014"/>
    <w:rsid w:val="00D36224"/>
    <w:rsid w:val="00D362C0"/>
    <w:rsid w:val="00D364C8"/>
    <w:rsid w:val="00D36604"/>
    <w:rsid w:val="00D36710"/>
    <w:rsid w:val="00D36B43"/>
    <w:rsid w:val="00D37047"/>
    <w:rsid w:val="00D371C4"/>
    <w:rsid w:val="00D373C7"/>
    <w:rsid w:val="00D3756A"/>
    <w:rsid w:val="00D37A3B"/>
    <w:rsid w:val="00D37B89"/>
    <w:rsid w:val="00D402EF"/>
    <w:rsid w:val="00D40320"/>
    <w:rsid w:val="00D40457"/>
    <w:rsid w:val="00D40500"/>
    <w:rsid w:val="00D40911"/>
    <w:rsid w:val="00D40DA2"/>
    <w:rsid w:val="00D40FA3"/>
    <w:rsid w:val="00D411E4"/>
    <w:rsid w:val="00D41216"/>
    <w:rsid w:val="00D41451"/>
    <w:rsid w:val="00D41608"/>
    <w:rsid w:val="00D416A5"/>
    <w:rsid w:val="00D417A6"/>
    <w:rsid w:val="00D417B4"/>
    <w:rsid w:val="00D417F9"/>
    <w:rsid w:val="00D41952"/>
    <w:rsid w:val="00D41F60"/>
    <w:rsid w:val="00D42018"/>
    <w:rsid w:val="00D420C3"/>
    <w:rsid w:val="00D422CD"/>
    <w:rsid w:val="00D423EF"/>
    <w:rsid w:val="00D42436"/>
    <w:rsid w:val="00D4264F"/>
    <w:rsid w:val="00D42BB9"/>
    <w:rsid w:val="00D43033"/>
    <w:rsid w:val="00D4309C"/>
    <w:rsid w:val="00D432A0"/>
    <w:rsid w:val="00D434F8"/>
    <w:rsid w:val="00D4351A"/>
    <w:rsid w:val="00D43836"/>
    <w:rsid w:val="00D43B5A"/>
    <w:rsid w:val="00D43B83"/>
    <w:rsid w:val="00D43BB6"/>
    <w:rsid w:val="00D4418E"/>
    <w:rsid w:val="00D44346"/>
    <w:rsid w:val="00D44487"/>
    <w:rsid w:val="00D44818"/>
    <w:rsid w:val="00D44A7C"/>
    <w:rsid w:val="00D44BD8"/>
    <w:rsid w:val="00D44BF7"/>
    <w:rsid w:val="00D44BFF"/>
    <w:rsid w:val="00D44C25"/>
    <w:rsid w:val="00D44C3C"/>
    <w:rsid w:val="00D44CF1"/>
    <w:rsid w:val="00D44D38"/>
    <w:rsid w:val="00D44E0A"/>
    <w:rsid w:val="00D45192"/>
    <w:rsid w:val="00D454F2"/>
    <w:rsid w:val="00D45AE0"/>
    <w:rsid w:val="00D45BFC"/>
    <w:rsid w:val="00D45C43"/>
    <w:rsid w:val="00D45D21"/>
    <w:rsid w:val="00D46045"/>
    <w:rsid w:val="00D46290"/>
    <w:rsid w:val="00D4634D"/>
    <w:rsid w:val="00D4655E"/>
    <w:rsid w:val="00D468AD"/>
    <w:rsid w:val="00D46943"/>
    <w:rsid w:val="00D4699C"/>
    <w:rsid w:val="00D46D10"/>
    <w:rsid w:val="00D47297"/>
    <w:rsid w:val="00D47D3D"/>
    <w:rsid w:val="00D47FFC"/>
    <w:rsid w:val="00D506ED"/>
    <w:rsid w:val="00D50A03"/>
    <w:rsid w:val="00D50D7B"/>
    <w:rsid w:val="00D50F05"/>
    <w:rsid w:val="00D511A4"/>
    <w:rsid w:val="00D51440"/>
    <w:rsid w:val="00D51582"/>
    <w:rsid w:val="00D51640"/>
    <w:rsid w:val="00D519AA"/>
    <w:rsid w:val="00D51AF0"/>
    <w:rsid w:val="00D51BFB"/>
    <w:rsid w:val="00D51BFE"/>
    <w:rsid w:val="00D522C2"/>
    <w:rsid w:val="00D52635"/>
    <w:rsid w:val="00D529FE"/>
    <w:rsid w:val="00D52F48"/>
    <w:rsid w:val="00D530A8"/>
    <w:rsid w:val="00D53433"/>
    <w:rsid w:val="00D5366F"/>
    <w:rsid w:val="00D53684"/>
    <w:rsid w:val="00D53705"/>
    <w:rsid w:val="00D5399F"/>
    <w:rsid w:val="00D54173"/>
    <w:rsid w:val="00D541F3"/>
    <w:rsid w:val="00D543A5"/>
    <w:rsid w:val="00D5483D"/>
    <w:rsid w:val="00D54AC0"/>
    <w:rsid w:val="00D54EFC"/>
    <w:rsid w:val="00D54FC8"/>
    <w:rsid w:val="00D550D6"/>
    <w:rsid w:val="00D55964"/>
    <w:rsid w:val="00D55A25"/>
    <w:rsid w:val="00D562C1"/>
    <w:rsid w:val="00D5633E"/>
    <w:rsid w:val="00D566E0"/>
    <w:rsid w:val="00D5692C"/>
    <w:rsid w:val="00D5699F"/>
    <w:rsid w:val="00D56AA0"/>
    <w:rsid w:val="00D56D7E"/>
    <w:rsid w:val="00D56E5F"/>
    <w:rsid w:val="00D56E88"/>
    <w:rsid w:val="00D56FA9"/>
    <w:rsid w:val="00D57099"/>
    <w:rsid w:val="00D5715E"/>
    <w:rsid w:val="00D5793D"/>
    <w:rsid w:val="00D57AF3"/>
    <w:rsid w:val="00D57C34"/>
    <w:rsid w:val="00D57DA8"/>
    <w:rsid w:val="00D57EEB"/>
    <w:rsid w:val="00D57F0E"/>
    <w:rsid w:val="00D607EF"/>
    <w:rsid w:val="00D609A3"/>
    <w:rsid w:val="00D609D5"/>
    <w:rsid w:val="00D60E03"/>
    <w:rsid w:val="00D60E0F"/>
    <w:rsid w:val="00D60FE8"/>
    <w:rsid w:val="00D611EF"/>
    <w:rsid w:val="00D6130C"/>
    <w:rsid w:val="00D614C1"/>
    <w:rsid w:val="00D619AB"/>
    <w:rsid w:val="00D619D5"/>
    <w:rsid w:val="00D61B28"/>
    <w:rsid w:val="00D61B80"/>
    <w:rsid w:val="00D61C16"/>
    <w:rsid w:val="00D61F4E"/>
    <w:rsid w:val="00D620BE"/>
    <w:rsid w:val="00D62153"/>
    <w:rsid w:val="00D621BB"/>
    <w:rsid w:val="00D623DF"/>
    <w:rsid w:val="00D624F9"/>
    <w:rsid w:val="00D62650"/>
    <w:rsid w:val="00D62792"/>
    <w:rsid w:val="00D628E5"/>
    <w:rsid w:val="00D62CE0"/>
    <w:rsid w:val="00D62E3E"/>
    <w:rsid w:val="00D62ECF"/>
    <w:rsid w:val="00D62EE1"/>
    <w:rsid w:val="00D632CD"/>
    <w:rsid w:val="00D636A8"/>
    <w:rsid w:val="00D63AC9"/>
    <w:rsid w:val="00D63BA2"/>
    <w:rsid w:val="00D63BD3"/>
    <w:rsid w:val="00D63EA6"/>
    <w:rsid w:val="00D642AA"/>
    <w:rsid w:val="00D644D7"/>
    <w:rsid w:val="00D64732"/>
    <w:rsid w:val="00D64877"/>
    <w:rsid w:val="00D64889"/>
    <w:rsid w:val="00D64E2A"/>
    <w:rsid w:val="00D64E60"/>
    <w:rsid w:val="00D6512D"/>
    <w:rsid w:val="00D6517B"/>
    <w:rsid w:val="00D656FD"/>
    <w:rsid w:val="00D65787"/>
    <w:rsid w:val="00D657FC"/>
    <w:rsid w:val="00D65AB3"/>
    <w:rsid w:val="00D65B5A"/>
    <w:rsid w:val="00D65DCB"/>
    <w:rsid w:val="00D66695"/>
    <w:rsid w:val="00D666D2"/>
    <w:rsid w:val="00D66920"/>
    <w:rsid w:val="00D6699C"/>
    <w:rsid w:val="00D66AA0"/>
    <w:rsid w:val="00D66ADF"/>
    <w:rsid w:val="00D66CC9"/>
    <w:rsid w:val="00D66F18"/>
    <w:rsid w:val="00D67630"/>
    <w:rsid w:val="00D679A1"/>
    <w:rsid w:val="00D67E12"/>
    <w:rsid w:val="00D67FFD"/>
    <w:rsid w:val="00D70476"/>
    <w:rsid w:val="00D704B2"/>
    <w:rsid w:val="00D704ED"/>
    <w:rsid w:val="00D70505"/>
    <w:rsid w:val="00D70584"/>
    <w:rsid w:val="00D70C12"/>
    <w:rsid w:val="00D70D25"/>
    <w:rsid w:val="00D711F9"/>
    <w:rsid w:val="00D71245"/>
    <w:rsid w:val="00D71BF2"/>
    <w:rsid w:val="00D7216C"/>
    <w:rsid w:val="00D722C0"/>
    <w:rsid w:val="00D7234C"/>
    <w:rsid w:val="00D7286F"/>
    <w:rsid w:val="00D72CCD"/>
    <w:rsid w:val="00D72D5B"/>
    <w:rsid w:val="00D72EB2"/>
    <w:rsid w:val="00D72EE8"/>
    <w:rsid w:val="00D72F8B"/>
    <w:rsid w:val="00D73310"/>
    <w:rsid w:val="00D73557"/>
    <w:rsid w:val="00D73AD5"/>
    <w:rsid w:val="00D73ADF"/>
    <w:rsid w:val="00D73B59"/>
    <w:rsid w:val="00D73EA4"/>
    <w:rsid w:val="00D745C4"/>
    <w:rsid w:val="00D74793"/>
    <w:rsid w:val="00D74984"/>
    <w:rsid w:val="00D74A93"/>
    <w:rsid w:val="00D752C3"/>
    <w:rsid w:val="00D755B2"/>
    <w:rsid w:val="00D7582A"/>
    <w:rsid w:val="00D75B7B"/>
    <w:rsid w:val="00D75B80"/>
    <w:rsid w:val="00D75BC6"/>
    <w:rsid w:val="00D75DB9"/>
    <w:rsid w:val="00D75EA4"/>
    <w:rsid w:val="00D75EDD"/>
    <w:rsid w:val="00D760A8"/>
    <w:rsid w:val="00D76222"/>
    <w:rsid w:val="00D762CF"/>
    <w:rsid w:val="00D76371"/>
    <w:rsid w:val="00D763B4"/>
    <w:rsid w:val="00D765CB"/>
    <w:rsid w:val="00D7663F"/>
    <w:rsid w:val="00D769B7"/>
    <w:rsid w:val="00D76AA7"/>
    <w:rsid w:val="00D76C17"/>
    <w:rsid w:val="00D7711E"/>
    <w:rsid w:val="00D7793A"/>
    <w:rsid w:val="00D77C6F"/>
    <w:rsid w:val="00D80470"/>
    <w:rsid w:val="00D804EC"/>
    <w:rsid w:val="00D805C5"/>
    <w:rsid w:val="00D8090E"/>
    <w:rsid w:val="00D80B9C"/>
    <w:rsid w:val="00D80D35"/>
    <w:rsid w:val="00D80FF5"/>
    <w:rsid w:val="00D812B9"/>
    <w:rsid w:val="00D814EB"/>
    <w:rsid w:val="00D8150E"/>
    <w:rsid w:val="00D81A92"/>
    <w:rsid w:val="00D81E40"/>
    <w:rsid w:val="00D81E7C"/>
    <w:rsid w:val="00D81ED5"/>
    <w:rsid w:val="00D820A0"/>
    <w:rsid w:val="00D823A0"/>
    <w:rsid w:val="00D82455"/>
    <w:rsid w:val="00D8249D"/>
    <w:rsid w:val="00D826D8"/>
    <w:rsid w:val="00D827FD"/>
    <w:rsid w:val="00D82908"/>
    <w:rsid w:val="00D82BAE"/>
    <w:rsid w:val="00D82BDF"/>
    <w:rsid w:val="00D834B6"/>
    <w:rsid w:val="00D83805"/>
    <w:rsid w:val="00D8381C"/>
    <w:rsid w:val="00D83963"/>
    <w:rsid w:val="00D83A14"/>
    <w:rsid w:val="00D83C7B"/>
    <w:rsid w:val="00D83CBB"/>
    <w:rsid w:val="00D83D65"/>
    <w:rsid w:val="00D83EC2"/>
    <w:rsid w:val="00D84063"/>
    <w:rsid w:val="00D8409B"/>
    <w:rsid w:val="00D84520"/>
    <w:rsid w:val="00D8490D"/>
    <w:rsid w:val="00D849E9"/>
    <w:rsid w:val="00D84B3B"/>
    <w:rsid w:val="00D84B85"/>
    <w:rsid w:val="00D84E1F"/>
    <w:rsid w:val="00D8500F"/>
    <w:rsid w:val="00D85349"/>
    <w:rsid w:val="00D8544B"/>
    <w:rsid w:val="00D85461"/>
    <w:rsid w:val="00D8580C"/>
    <w:rsid w:val="00D85C2A"/>
    <w:rsid w:val="00D85C88"/>
    <w:rsid w:val="00D85E73"/>
    <w:rsid w:val="00D86116"/>
    <w:rsid w:val="00D86506"/>
    <w:rsid w:val="00D86782"/>
    <w:rsid w:val="00D86893"/>
    <w:rsid w:val="00D86DEF"/>
    <w:rsid w:val="00D872D2"/>
    <w:rsid w:val="00D873AB"/>
    <w:rsid w:val="00D879CB"/>
    <w:rsid w:val="00D87BD1"/>
    <w:rsid w:val="00D900BE"/>
    <w:rsid w:val="00D901E1"/>
    <w:rsid w:val="00D907FF"/>
    <w:rsid w:val="00D90F26"/>
    <w:rsid w:val="00D91073"/>
    <w:rsid w:val="00D9122C"/>
    <w:rsid w:val="00D914DB"/>
    <w:rsid w:val="00D917E3"/>
    <w:rsid w:val="00D91A8A"/>
    <w:rsid w:val="00D91E5F"/>
    <w:rsid w:val="00D91E93"/>
    <w:rsid w:val="00D91FFA"/>
    <w:rsid w:val="00D92048"/>
    <w:rsid w:val="00D92108"/>
    <w:rsid w:val="00D92306"/>
    <w:rsid w:val="00D923D0"/>
    <w:rsid w:val="00D92432"/>
    <w:rsid w:val="00D92470"/>
    <w:rsid w:val="00D924F0"/>
    <w:rsid w:val="00D928D8"/>
    <w:rsid w:val="00D928F9"/>
    <w:rsid w:val="00D92CDC"/>
    <w:rsid w:val="00D935F5"/>
    <w:rsid w:val="00D9360F"/>
    <w:rsid w:val="00D93625"/>
    <w:rsid w:val="00D93648"/>
    <w:rsid w:val="00D93651"/>
    <w:rsid w:val="00D9381A"/>
    <w:rsid w:val="00D93836"/>
    <w:rsid w:val="00D93C85"/>
    <w:rsid w:val="00D93D00"/>
    <w:rsid w:val="00D94222"/>
    <w:rsid w:val="00D94692"/>
    <w:rsid w:val="00D9484B"/>
    <w:rsid w:val="00D956C5"/>
    <w:rsid w:val="00D95997"/>
    <w:rsid w:val="00D95A12"/>
    <w:rsid w:val="00D95AD5"/>
    <w:rsid w:val="00D95B43"/>
    <w:rsid w:val="00D95D56"/>
    <w:rsid w:val="00D95EB2"/>
    <w:rsid w:val="00D96626"/>
    <w:rsid w:val="00D96642"/>
    <w:rsid w:val="00D968BE"/>
    <w:rsid w:val="00D96B44"/>
    <w:rsid w:val="00D96B60"/>
    <w:rsid w:val="00D96E98"/>
    <w:rsid w:val="00D96EC3"/>
    <w:rsid w:val="00D96FA5"/>
    <w:rsid w:val="00D97006"/>
    <w:rsid w:val="00D97544"/>
    <w:rsid w:val="00D9754F"/>
    <w:rsid w:val="00D979CC"/>
    <w:rsid w:val="00D97D7A"/>
    <w:rsid w:val="00D97F00"/>
    <w:rsid w:val="00DA03C1"/>
    <w:rsid w:val="00DA04CC"/>
    <w:rsid w:val="00DA04D5"/>
    <w:rsid w:val="00DA0775"/>
    <w:rsid w:val="00DA07C9"/>
    <w:rsid w:val="00DA087D"/>
    <w:rsid w:val="00DA088D"/>
    <w:rsid w:val="00DA09DF"/>
    <w:rsid w:val="00DA0D58"/>
    <w:rsid w:val="00DA1020"/>
    <w:rsid w:val="00DA1082"/>
    <w:rsid w:val="00DA146C"/>
    <w:rsid w:val="00DA194D"/>
    <w:rsid w:val="00DA1BB0"/>
    <w:rsid w:val="00DA1CC8"/>
    <w:rsid w:val="00DA20CD"/>
    <w:rsid w:val="00DA2262"/>
    <w:rsid w:val="00DA29A0"/>
    <w:rsid w:val="00DA2C58"/>
    <w:rsid w:val="00DA2D5C"/>
    <w:rsid w:val="00DA2D73"/>
    <w:rsid w:val="00DA2ED3"/>
    <w:rsid w:val="00DA3066"/>
    <w:rsid w:val="00DA3176"/>
    <w:rsid w:val="00DA3259"/>
    <w:rsid w:val="00DA3269"/>
    <w:rsid w:val="00DA337E"/>
    <w:rsid w:val="00DA33BE"/>
    <w:rsid w:val="00DA367D"/>
    <w:rsid w:val="00DA3785"/>
    <w:rsid w:val="00DA38A5"/>
    <w:rsid w:val="00DA3B1B"/>
    <w:rsid w:val="00DA4692"/>
    <w:rsid w:val="00DA4C1A"/>
    <w:rsid w:val="00DA5092"/>
    <w:rsid w:val="00DA51DE"/>
    <w:rsid w:val="00DA545D"/>
    <w:rsid w:val="00DA54C0"/>
    <w:rsid w:val="00DA5B51"/>
    <w:rsid w:val="00DA5BD9"/>
    <w:rsid w:val="00DA6743"/>
    <w:rsid w:val="00DA678F"/>
    <w:rsid w:val="00DA693F"/>
    <w:rsid w:val="00DA6B79"/>
    <w:rsid w:val="00DA6C3D"/>
    <w:rsid w:val="00DA6FB2"/>
    <w:rsid w:val="00DA710C"/>
    <w:rsid w:val="00DA71FE"/>
    <w:rsid w:val="00DA734A"/>
    <w:rsid w:val="00DB0145"/>
    <w:rsid w:val="00DB01AE"/>
    <w:rsid w:val="00DB0451"/>
    <w:rsid w:val="00DB066C"/>
    <w:rsid w:val="00DB06F5"/>
    <w:rsid w:val="00DB0999"/>
    <w:rsid w:val="00DB0DE2"/>
    <w:rsid w:val="00DB0F93"/>
    <w:rsid w:val="00DB138E"/>
    <w:rsid w:val="00DB1C9B"/>
    <w:rsid w:val="00DB1E94"/>
    <w:rsid w:val="00DB2023"/>
    <w:rsid w:val="00DB246F"/>
    <w:rsid w:val="00DB252A"/>
    <w:rsid w:val="00DB25A8"/>
    <w:rsid w:val="00DB2892"/>
    <w:rsid w:val="00DB28CA"/>
    <w:rsid w:val="00DB2C67"/>
    <w:rsid w:val="00DB2E6E"/>
    <w:rsid w:val="00DB3343"/>
    <w:rsid w:val="00DB371F"/>
    <w:rsid w:val="00DB3735"/>
    <w:rsid w:val="00DB3882"/>
    <w:rsid w:val="00DB3977"/>
    <w:rsid w:val="00DB3BD4"/>
    <w:rsid w:val="00DB3C1F"/>
    <w:rsid w:val="00DB400F"/>
    <w:rsid w:val="00DB42DF"/>
    <w:rsid w:val="00DB45B2"/>
    <w:rsid w:val="00DB4CC0"/>
    <w:rsid w:val="00DB57A5"/>
    <w:rsid w:val="00DB584F"/>
    <w:rsid w:val="00DB5D05"/>
    <w:rsid w:val="00DB608F"/>
    <w:rsid w:val="00DB65A3"/>
    <w:rsid w:val="00DB68F9"/>
    <w:rsid w:val="00DB694C"/>
    <w:rsid w:val="00DB6CB1"/>
    <w:rsid w:val="00DB6DCD"/>
    <w:rsid w:val="00DB70E9"/>
    <w:rsid w:val="00DB7198"/>
    <w:rsid w:val="00DB71BA"/>
    <w:rsid w:val="00DB7BEF"/>
    <w:rsid w:val="00DB7CBE"/>
    <w:rsid w:val="00DB7F0B"/>
    <w:rsid w:val="00DB7F76"/>
    <w:rsid w:val="00DC0015"/>
    <w:rsid w:val="00DC012F"/>
    <w:rsid w:val="00DC01D2"/>
    <w:rsid w:val="00DC06E7"/>
    <w:rsid w:val="00DC07B2"/>
    <w:rsid w:val="00DC08E8"/>
    <w:rsid w:val="00DC0A68"/>
    <w:rsid w:val="00DC0CE4"/>
    <w:rsid w:val="00DC0F00"/>
    <w:rsid w:val="00DC119D"/>
    <w:rsid w:val="00DC174B"/>
    <w:rsid w:val="00DC1BA5"/>
    <w:rsid w:val="00DC1F5F"/>
    <w:rsid w:val="00DC20AA"/>
    <w:rsid w:val="00DC235C"/>
    <w:rsid w:val="00DC24B0"/>
    <w:rsid w:val="00DC24DC"/>
    <w:rsid w:val="00DC250B"/>
    <w:rsid w:val="00DC2592"/>
    <w:rsid w:val="00DC2630"/>
    <w:rsid w:val="00DC2684"/>
    <w:rsid w:val="00DC275A"/>
    <w:rsid w:val="00DC2820"/>
    <w:rsid w:val="00DC28CD"/>
    <w:rsid w:val="00DC2957"/>
    <w:rsid w:val="00DC2A49"/>
    <w:rsid w:val="00DC2F8A"/>
    <w:rsid w:val="00DC3047"/>
    <w:rsid w:val="00DC3317"/>
    <w:rsid w:val="00DC333C"/>
    <w:rsid w:val="00DC39A8"/>
    <w:rsid w:val="00DC3A49"/>
    <w:rsid w:val="00DC3F5C"/>
    <w:rsid w:val="00DC4254"/>
    <w:rsid w:val="00DC426C"/>
    <w:rsid w:val="00DC4369"/>
    <w:rsid w:val="00DC44AC"/>
    <w:rsid w:val="00DC4B94"/>
    <w:rsid w:val="00DC4C11"/>
    <w:rsid w:val="00DC4D68"/>
    <w:rsid w:val="00DC4D90"/>
    <w:rsid w:val="00DC4E76"/>
    <w:rsid w:val="00DC4F99"/>
    <w:rsid w:val="00DC5156"/>
    <w:rsid w:val="00DC567C"/>
    <w:rsid w:val="00DC5694"/>
    <w:rsid w:val="00DC587F"/>
    <w:rsid w:val="00DC589C"/>
    <w:rsid w:val="00DC5E94"/>
    <w:rsid w:val="00DC61F6"/>
    <w:rsid w:val="00DC63A1"/>
    <w:rsid w:val="00DC6FE5"/>
    <w:rsid w:val="00DC734F"/>
    <w:rsid w:val="00DC76A5"/>
    <w:rsid w:val="00DC7B3A"/>
    <w:rsid w:val="00DC7B5E"/>
    <w:rsid w:val="00DC7D18"/>
    <w:rsid w:val="00DC7DA2"/>
    <w:rsid w:val="00DC7F11"/>
    <w:rsid w:val="00DD06F0"/>
    <w:rsid w:val="00DD07B9"/>
    <w:rsid w:val="00DD08E1"/>
    <w:rsid w:val="00DD0996"/>
    <w:rsid w:val="00DD0BA1"/>
    <w:rsid w:val="00DD0C69"/>
    <w:rsid w:val="00DD101E"/>
    <w:rsid w:val="00DD143D"/>
    <w:rsid w:val="00DD16B7"/>
    <w:rsid w:val="00DD189D"/>
    <w:rsid w:val="00DD190B"/>
    <w:rsid w:val="00DD19F5"/>
    <w:rsid w:val="00DD1C01"/>
    <w:rsid w:val="00DD1C6D"/>
    <w:rsid w:val="00DD290A"/>
    <w:rsid w:val="00DD2930"/>
    <w:rsid w:val="00DD2D88"/>
    <w:rsid w:val="00DD2E4B"/>
    <w:rsid w:val="00DD2F04"/>
    <w:rsid w:val="00DD301E"/>
    <w:rsid w:val="00DD3197"/>
    <w:rsid w:val="00DD332E"/>
    <w:rsid w:val="00DD3597"/>
    <w:rsid w:val="00DD35DA"/>
    <w:rsid w:val="00DD38D0"/>
    <w:rsid w:val="00DD3A1C"/>
    <w:rsid w:val="00DD3EC9"/>
    <w:rsid w:val="00DD3F00"/>
    <w:rsid w:val="00DD3F36"/>
    <w:rsid w:val="00DD41E6"/>
    <w:rsid w:val="00DD4827"/>
    <w:rsid w:val="00DD4B36"/>
    <w:rsid w:val="00DD4C25"/>
    <w:rsid w:val="00DD501C"/>
    <w:rsid w:val="00DD50E8"/>
    <w:rsid w:val="00DD5653"/>
    <w:rsid w:val="00DD5827"/>
    <w:rsid w:val="00DD5AE1"/>
    <w:rsid w:val="00DD6117"/>
    <w:rsid w:val="00DD623B"/>
    <w:rsid w:val="00DD62A0"/>
    <w:rsid w:val="00DD6343"/>
    <w:rsid w:val="00DD63DB"/>
    <w:rsid w:val="00DD64F2"/>
    <w:rsid w:val="00DD668B"/>
    <w:rsid w:val="00DD6856"/>
    <w:rsid w:val="00DD6CFA"/>
    <w:rsid w:val="00DD6E75"/>
    <w:rsid w:val="00DD71A2"/>
    <w:rsid w:val="00DD71D4"/>
    <w:rsid w:val="00DD7995"/>
    <w:rsid w:val="00DD7B6D"/>
    <w:rsid w:val="00DD7DDB"/>
    <w:rsid w:val="00DE0441"/>
    <w:rsid w:val="00DE0503"/>
    <w:rsid w:val="00DE0641"/>
    <w:rsid w:val="00DE0651"/>
    <w:rsid w:val="00DE0693"/>
    <w:rsid w:val="00DE0A51"/>
    <w:rsid w:val="00DE12CE"/>
    <w:rsid w:val="00DE1A57"/>
    <w:rsid w:val="00DE1D9F"/>
    <w:rsid w:val="00DE1DCD"/>
    <w:rsid w:val="00DE1F2E"/>
    <w:rsid w:val="00DE1FB6"/>
    <w:rsid w:val="00DE21B4"/>
    <w:rsid w:val="00DE255D"/>
    <w:rsid w:val="00DE2609"/>
    <w:rsid w:val="00DE26AE"/>
    <w:rsid w:val="00DE2761"/>
    <w:rsid w:val="00DE2872"/>
    <w:rsid w:val="00DE2BCE"/>
    <w:rsid w:val="00DE2CCE"/>
    <w:rsid w:val="00DE34B3"/>
    <w:rsid w:val="00DE3669"/>
    <w:rsid w:val="00DE3699"/>
    <w:rsid w:val="00DE3806"/>
    <w:rsid w:val="00DE387A"/>
    <w:rsid w:val="00DE3F7D"/>
    <w:rsid w:val="00DE4458"/>
    <w:rsid w:val="00DE44F1"/>
    <w:rsid w:val="00DE4565"/>
    <w:rsid w:val="00DE45DF"/>
    <w:rsid w:val="00DE4654"/>
    <w:rsid w:val="00DE4783"/>
    <w:rsid w:val="00DE4C72"/>
    <w:rsid w:val="00DE4C88"/>
    <w:rsid w:val="00DE4E5B"/>
    <w:rsid w:val="00DE51D0"/>
    <w:rsid w:val="00DE5849"/>
    <w:rsid w:val="00DE5CD1"/>
    <w:rsid w:val="00DE5DA6"/>
    <w:rsid w:val="00DE5E3C"/>
    <w:rsid w:val="00DE5E4D"/>
    <w:rsid w:val="00DE5E4E"/>
    <w:rsid w:val="00DE6055"/>
    <w:rsid w:val="00DE617F"/>
    <w:rsid w:val="00DE6266"/>
    <w:rsid w:val="00DE68BB"/>
    <w:rsid w:val="00DE693A"/>
    <w:rsid w:val="00DE7093"/>
    <w:rsid w:val="00DE70F8"/>
    <w:rsid w:val="00DE77A7"/>
    <w:rsid w:val="00DE7BA2"/>
    <w:rsid w:val="00DF0110"/>
    <w:rsid w:val="00DF01BE"/>
    <w:rsid w:val="00DF06BC"/>
    <w:rsid w:val="00DF0832"/>
    <w:rsid w:val="00DF0877"/>
    <w:rsid w:val="00DF08D8"/>
    <w:rsid w:val="00DF0B1F"/>
    <w:rsid w:val="00DF0BFA"/>
    <w:rsid w:val="00DF0E99"/>
    <w:rsid w:val="00DF1045"/>
    <w:rsid w:val="00DF1112"/>
    <w:rsid w:val="00DF11E6"/>
    <w:rsid w:val="00DF14FA"/>
    <w:rsid w:val="00DF167B"/>
    <w:rsid w:val="00DF1847"/>
    <w:rsid w:val="00DF19CE"/>
    <w:rsid w:val="00DF1B87"/>
    <w:rsid w:val="00DF1CE1"/>
    <w:rsid w:val="00DF1D04"/>
    <w:rsid w:val="00DF2478"/>
    <w:rsid w:val="00DF2FD5"/>
    <w:rsid w:val="00DF30D7"/>
    <w:rsid w:val="00DF30F8"/>
    <w:rsid w:val="00DF3150"/>
    <w:rsid w:val="00DF35A6"/>
    <w:rsid w:val="00DF3740"/>
    <w:rsid w:val="00DF3792"/>
    <w:rsid w:val="00DF37E9"/>
    <w:rsid w:val="00DF3945"/>
    <w:rsid w:val="00DF3B8A"/>
    <w:rsid w:val="00DF3E2A"/>
    <w:rsid w:val="00DF4247"/>
    <w:rsid w:val="00DF4255"/>
    <w:rsid w:val="00DF4316"/>
    <w:rsid w:val="00DF4C23"/>
    <w:rsid w:val="00DF4EE6"/>
    <w:rsid w:val="00DF4F71"/>
    <w:rsid w:val="00DF5369"/>
    <w:rsid w:val="00DF547B"/>
    <w:rsid w:val="00DF54D3"/>
    <w:rsid w:val="00DF54EF"/>
    <w:rsid w:val="00DF56FF"/>
    <w:rsid w:val="00DF5895"/>
    <w:rsid w:val="00DF5918"/>
    <w:rsid w:val="00DF5A6F"/>
    <w:rsid w:val="00DF5D78"/>
    <w:rsid w:val="00DF5EDE"/>
    <w:rsid w:val="00DF6299"/>
    <w:rsid w:val="00DF643F"/>
    <w:rsid w:val="00DF6447"/>
    <w:rsid w:val="00DF6781"/>
    <w:rsid w:val="00DF692B"/>
    <w:rsid w:val="00DF6B43"/>
    <w:rsid w:val="00DF6B8B"/>
    <w:rsid w:val="00DF6FC9"/>
    <w:rsid w:val="00DF7278"/>
    <w:rsid w:val="00DF72A9"/>
    <w:rsid w:val="00DF730A"/>
    <w:rsid w:val="00DF744D"/>
    <w:rsid w:val="00DF751B"/>
    <w:rsid w:val="00DF7700"/>
    <w:rsid w:val="00DF78D9"/>
    <w:rsid w:val="00DF79E0"/>
    <w:rsid w:val="00DF7A7E"/>
    <w:rsid w:val="00DF7ACC"/>
    <w:rsid w:val="00DF7BC1"/>
    <w:rsid w:val="00DF7C73"/>
    <w:rsid w:val="00E000F1"/>
    <w:rsid w:val="00E001AF"/>
    <w:rsid w:val="00E001E8"/>
    <w:rsid w:val="00E002E0"/>
    <w:rsid w:val="00E0035D"/>
    <w:rsid w:val="00E003AE"/>
    <w:rsid w:val="00E008D1"/>
    <w:rsid w:val="00E00B24"/>
    <w:rsid w:val="00E00B77"/>
    <w:rsid w:val="00E00CFD"/>
    <w:rsid w:val="00E00EED"/>
    <w:rsid w:val="00E00F34"/>
    <w:rsid w:val="00E01224"/>
    <w:rsid w:val="00E0122D"/>
    <w:rsid w:val="00E0136C"/>
    <w:rsid w:val="00E0159A"/>
    <w:rsid w:val="00E01728"/>
    <w:rsid w:val="00E01754"/>
    <w:rsid w:val="00E017AB"/>
    <w:rsid w:val="00E0185B"/>
    <w:rsid w:val="00E018E6"/>
    <w:rsid w:val="00E019BD"/>
    <w:rsid w:val="00E019FF"/>
    <w:rsid w:val="00E01A4F"/>
    <w:rsid w:val="00E026F9"/>
    <w:rsid w:val="00E0274C"/>
    <w:rsid w:val="00E02806"/>
    <w:rsid w:val="00E0289A"/>
    <w:rsid w:val="00E028BF"/>
    <w:rsid w:val="00E0293A"/>
    <w:rsid w:val="00E02957"/>
    <w:rsid w:val="00E02A1D"/>
    <w:rsid w:val="00E03010"/>
    <w:rsid w:val="00E0314F"/>
    <w:rsid w:val="00E03312"/>
    <w:rsid w:val="00E03873"/>
    <w:rsid w:val="00E038EF"/>
    <w:rsid w:val="00E03A23"/>
    <w:rsid w:val="00E03A7E"/>
    <w:rsid w:val="00E03FB5"/>
    <w:rsid w:val="00E043D2"/>
    <w:rsid w:val="00E0457A"/>
    <w:rsid w:val="00E04665"/>
    <w:rsid w:val="00E0527A"/>
    <w:rsid w:val="00E052EB"/>
    <w:rsid w:val="00E05648"/>
    <w:rsid w:val="00E0564D"/>
    <w:rsid w:val="00E056A2"/>
    <w:rsid w:val="00E05774"/>
    <w:rsid w:val="00E057BF"/>
    <w:rsid w:val="00E057DF"/>
    <w:rsid w:val="00E0584D"/>
    <w:rsid w:val="00E05D21"/>
    <w:rsid w:val="00E06222"/>
    <w:rsid w:val="00E068CA"/>
    <w:rsid w:val="00E069FD"/>
    <w:rsid w:val="00E06B62"/>
    <w:rsid w:val="00E06D5C"/>
    <w:rsid w:val="00E0711A"/>
    <w:rsid w:val="00E0782D"/>
    <w:rsid w:val="00E0789A"/>
    <w:rsid w:val="00E07B70"/>
    <w:rsid w:val="00E07C4F"/>
    <w:rsid w:val="00E101A9"/>
    <w:rsid w:val="00E10254"/>
    <w:rsid w:val="00E10338"/>
    <w:rsid w:val="00E10394"/>
    <w:rsid w:val="00E1041B"/>
    <w:rsid w:val="00E104CC"/>
    <w:rsid w:val="00E105A5"/>
    <w:rsid w:val="00E10890"/>
    <w:rsid w:val="00E10B67"/>
    <w:rsid w:val="00E10D67"/>
    <w:rsid w:val="00E110FD"/>
    <w:rsid w:val="00E11106"/>
    <w:rsid w:val="00E1114B"/>
    <w:rsid w:val="00E112A1"/>
    <w:rsid w:val="00E116EB"/>
    <w:rsid w:val="00E11783"/>
    <w:rsid w:val="00E1180D"/>
    <w:rsid w:val="00E11F62"/>
    <w:rsid w:val="00E1209A"/>
    <w:rsid w:val="00E125D7"/>
    <w:rsid w:val="00E12A82"/>
    <w:rsid w:val="00E12B00"/>
    <w:rsid w:val="00E12C05"/>
    <w:rsid w:val="00E12E9C"/>
    <w:rsid w:val="00E12EBF"/>
    <w:rsid w:val="00E130A8"/>
    <w:rsid w:val="00E1321D"/>
    <w:rsid w:val="00E13D1E"/>
    <w:rsid w:val="00E13EFB"/>
    <w:rsid w:val="00E146A8"/>
    <w:rsid w:val="00E14FF2"/>
    <w:rsid w:val="00E15107"/>
    <w:rsid w:val="00E1568B"/>
    <w:rsid w:val="00E156D4"/>
    <w:rsid w:val="00E156FC"/>
    <w:rsid w:val="00E15A61"/>
    <w:rsid w:val="00E15D28"/>
    <w:rsid w:val="00E15E1C"/>
    <w:rsid w:val="00E15E5F"/>
    <w:rsid w:val="00E15EA6"/>
    <w:rsid w:val="00E1618D"/>
    <w:rsid w:val="00E1652D"/>
    <w:rsid w:val="00E16594"/>
    <w:rsid w:val="00E1668D"/>
    <w:rsid w:val="00E16701"/>
    <w:rsid w:val="00E16ED1"/>
    <w:rsid w:val="00E172BE"/>
    <w:rsid w:val="00E17520"/>
    <w:rsid w:val="00E176F4"/>
    <w:rsid w:val="00E17D79"/>
    <w:rsid w:val="00E17DF2"/>
    <w:rsid w:val="00E2034A"/>
    <w:rsid w:val="00E205B6"/>
    <w:rsid w:val="00E20838"/>
    <w:rsid w:val="00E20881"/>
    <w:rsid w:val="00E20ABA"/>
    <w:rsid w:val="00E20D3F"/>
    <w:rsid w:val="00E21813"/>
    <w:rsid w:val="00E218F3"/>
    <w:rsid w:val="00E21925"/>
    <w:rsid w:val="00E2202A"/>
    <w:rsid w:val="00E2205D"/>
    <w:rsid w:val="00E2218F"/>
    <w:rsid w:val="00E22249"/>
    <w:rsid w:val="00E228D8"/>
    <w:rsid w:val="00E22A0B"/>
    <w:rsid w:val="00E22A7F"/>
    <w:rsid w:val="00E23008"/>
    <w:rsid w:val="00E232EC"/>
    <w:rsid w:val="00E2338F"/>
    <w:rsid w:val="00E23522"/>
    <w:rsid w:val="00E235AC"/>
    <w:rsid w:val="00E2373D"/>
    <w:rsid w:val="00E23960"/>
    <w:rsid w:val="00E23AFB"/>
    <w:rsid w:val="00E23BCF"/>
    <w:rsid w:val="00E23C69"/>
    <w:rsid w:val="00E240B7"/>
    <w:rsid w:val="00E24328"/>
    <w:rsid w:val="00E24CBB"/>
    <w:rsid w:val="00E24D5E"/>
    <w:rsid w:val="00E25014"/>
    <w:rsid w:val="00E2524F"/>
    <w:rsid w:val="00E25593"/>
    <w:rsid w:val="00E255B8"/>
    <w:rsid w:val="00E25E03"/>
    <w:rsid w:val="00E26234"/>
    <w:rsid w:val="00E2658B"/>
    <w:rsid w:val="00E2663A"/>
    <w:rsid w:val="00E26BE8"/>
    <w:rsid w:val="00E26E9A"/>
    <w:rsid w:val="00E2733B"/>
    <w:rsid w:val="00E27389"/>
    <w:rsid w:val="00E279B1"/>
    <w:rsid w:val="00E27A48"/>
    <w:rsid w:val="00E27B6E"/>
    <w:rsid w:val="00E27D3D"/>
    <w:rsid w:val="00E30669"/>
    <w:rsid w:val="00E307D8"/>
    <w:rsid w:val="00E30D53"/>
    <w:rsid w:val="00E30E79"/>
    <w:rsid w:val="00E311CA"/>
    <w:rsid w:val="00E315FC"/>
    <w:rsid w:val="00E3173D"/>
    <w:rsid w:val="00E318FB"/>
    <w:rsid w:val="00E319E3"/>
    <w:rsid w:val="00E31CF1"/>
    <w:rsid w:val="00E320E3"/>
    <w:rsid w:val="00E32144"/>
    <w:rsid w:val="00E321B0"/>
    <w:rsid w:val="00E32385"/>
    <w:rsid w:val="00E32537"/>
    <w:rsid w:val="00E32794"/>
    <w:rsid w:val="00E3280C"/>
    <w:rsid w:val="00E32842"/>
    <w:rsid w:val="00E328FC"/>
    <w:rsid w:val="00E330C7"/>
    <w:rsid w:val="00E3320C"/>
    <w:rsid w:val="00E33318"/>
    <w:rsid w:val="00E33724"/>
    <w:rsid w:val="00E3389B"/>
    <w:rsid w:val="00E33A78"/>
    <w:rsid w:val="00E33CE7"/>
    <w:rsid w:val="00E34098"/>
    <w:rsid w:val="00E34459"/>
    <w:rsid w:val="00E34D94"/>
    <w:rsid w:val="00E34E61"/>
    <w:rsid w:val="00E34F95"/>
    <w:rsid w:val="00E35052"/>
    <w:rsid w:val="00E3506E"/>
    <w:rsid w:val="00E3534B"/>
    <w:rsid w:val="00E35465"/>
    <w:rsid w:val="00E35563"/>
    <w:rsid w:val="00E361DF"/>
    <w:rsid w:val="00E367C3"/>
    <w:rsid w:val="00E368F7"/>
    <w:rsid w:val="00E372B3"/>
    <w:rsid w:val="00E3787B"/>
    <w:rsid w:val="00E37934"/>
    <w:rsid w:val="00E37AAF"/>
    <w:rsid w:val="00E37F54"/>
    <w:rsid w:val="00E40790"/>
    <w:rsid w:val="00E40F5C"/>
    <w:rsid w:val="00E413C0"/>
    <w:rsid w:val="00E4142D"/>
    <w:rsid w:val="00E4192E"/>
    <w:rsid w:val="00E41BAE"/>
    <w:rsid w:val="00E42604"/>
    <w:rsid w:val="00E4270D"/>
    <w:rsid w:val="00E429FF"/>
    <w:rsid w:val="00E42B50"/>
    <w:rsid w:val="00E42DC3"/>
    <w:rsid w:val="00E42E0A"/>
    <w:rsid w:val="00E431A3"/>
    <w:rsid w:val="00E4381B"/>
    <w:rsid w:val="00E43B4D"/>
    <w:rsid w:val="00E43C43"/>
    <w:rsid w:val="00E44107"/>
    <w:rsid w:val="00E442FE"/>
    <w:rsid w:val="00E4445D"/>
    <w:rsid w:val="00E447FA"/>
    <w:rsid w:val="00E44F50"/>
    <w:rsid w:val="00E44FF4"/>
    <w:rsid w:val="00E450FF"/>
    <w:rsid w:val="00E45317"/>
    <w:rsid w:val="00E457B7"/>
    <w:rsid w:val="00E458DE"/>
    <w:rsid w:val="00E45B4C"/>
    <w:rsid w:val="00E45C85"/>
    <w:rsid w:val="00E4611A"/>
    <w:rsid w:val="00E462B3"/>
    <w:rsid w:val="00E4630A"/>
    <w:rsid w:val="00E46672"/>
    <w:rsid w:val="00E46753"/>
    <w:rsid w:val="00E46AC5"/>
    <w:rsid w:val="00E46C03"/>
    <w:rsid w:val="00E46D04"/>
    <w:rsid w:val="00E46F2E"/>
    <w:rsid w:val="00E473AC"/>
    <w:rsid w:val="00E475B8"/>
    <w:rsid w:val="00E47A15"/>
    <w:rsid w:val="00E47A39"/>
    <w:rsid w:val="00E47FE2"/>
    <w:rsid w:val="00E502EC"/>
    <w:rsid w:val="00E50BA0"/>
    <w:rsid w:val="00E50CDF"/>
    <w:rsid w:val="00E50E3B"/>
    <w:rsid w:val="00E50E6A"/>
    <w:rsid w:val="00E510B6"/>
    <w:rsid w:val="00E51985"/>
    <w:rsid w:val="00E526BF"/>
    <w:rsid w:val="00E52A08"/>
    <w:rsid w:val="00E52DD6"/>
    <w:rsid w:val="00E533C9"/>
    <w:rsid w:val="00E537EF"/>
    <w:rsid w:val="00E5399A"/>
    <w:rsid w:val="00E540A3"/>
    <w:rsid w:val="00E540FE"/>
    <w:rsid w:val="00E54BC4"/>
    <w:rsid w:val="00E5503B"/>
    <w:rsid w:val="00E55186"/>
    <w:rsid w:val="00E55222"/>
    <w:rsid w:val="00E55394"/>
    <w:rsid w:val="00E553D8"/>
    <w:rsid w:val="00E5558F"/>
    <w:rsid w:val="00E555A9"/>
    <w:rsid w:val="00E55D82"/>
    <w:rsid w:val="00E562A0"/>
    <w:rsid w:val="00E5638E"/>
    <w:rsid w:val="00E56413"/>
    <w:rsid w:val="00E56431"/>
    <w:rsid w:val="00E56485"/>
    <w:rsid w:val="00E56568"/>
    <w:rsid w:val="00E567E1"/>
    <w:rsid w:val="00E56C43"/>
    <w:rsid w:val="00E56F73"/>
    <w:rsid w:val="00E5705C"/>
    <w:rsid w:val="00E570E8"/>
    <w:rsid w:val="00E57294"/>
    <w:rsid w:val="00E572A6"/>
    <w:rsid w:val="00E576C4"/>
    <w:rsid w:val="00E578C5"/>
    <w:rsid w:val="00E57AA0"/>
    <w:rsid w:val="00E57B73"/>
    <w:rsid w:val="00E57C22"/>
    <w:rsid w:val="00E57E52"/>
    <w:rsid w:val="00E57FB9"/>
    <w:rsid w:val="00E60181"/>
    <w:rsid w:val="00E602B6"/>
    <w:rsid w:val="00E603F3"/>
    <w:rsid w:val="00E60851"/>
    <w:rsid w:val="00E608E6"/>
    <w:rsid w:val="00E60909"/>
    <w:rsid w:val="00E609B3"/>
    <w:rsid w:val="00E60B50"/>
    <w:rsid w:val="00E60B96"/>
    <w:rsid w:val="00E60C6A"/>
    <w:rsid w:val="00E60E8C"/>
    <w:rsid w:val="00E610EC"/>
    <w:rsid w:val="00E611B1"/>
    <w:rsid w:val="00E611BB"/>
    <w:rsid w:val="00E612EC"/>
    <w:rsid w:val="00E614FB"/>
    <w:rsid w:val="00E61682"/>
    <w:rsid w:val="00E61698"/>
    <w:rsid w:val="00E61758"/>
    <w:rsid w:val="00E61848"/>
    <w:rsid w:val="00E61BDC"/>
    <w:rsid w:val="00E61C8F"/>
    <w:rsid w:val="00E61D69"/>
    <w:rsid w:val="00E62509"/>
    <w:rsid w:val="00E62821"/>
    <w:rsid w:val="00E62FD5"/>
    <w:rsid w:val="00E6357E"/>
    <w:rsid w:val="00E635D0"/>
    <w:rsid w:val="00E639DD"/>
    <w:rsid w:val="00E63AA0"/>
    <w:rsid w:val="00E63AF1"/>
    <w:rsid w:val="00E63BD7"/>
    <w:rsid w:val="00E63D7A"/>
    <w:rsid w:val="00E63F8F"/>
    <w:rsid w:val="00E64137"/>
    <w:rsid w:val="00E64BC4"/>
    <w:rsid w:val="00E64EFB"/>
    <w:rsid w:val="00E650A7"/>
    <w:rsid w:val="00E650CC"/>
    <w:rsid w:val="00E65123"/>
    <w:rsid w:val="00E65262"/>
    <w:rsid w:val="00E65601"/>
    <w:rsid w:val="00E657BF"/>
    <w:rsid w:val="00E65D85"/>
    <w:rsid w:val="00E66165"/>
    <w:rsid w:val="00E66361"/>
    <w:rsid w:val="00E66578"/>
    <w:rsid w:val="00E66620"/>
    <w:rsid w:val="00E66720"/>
    <w:rsid w:val="00E66BC6"/>
    <w:rsid w:val="00E66C46"/>
    <w:rsid w:val="00E66E26"/>
    <w:rsid w:val="00E66EFA"/>
    <w:rsid w:val="00E6723B"/>
    <w:rsid w:val="00E672AA"/>
    <w:rsid w:val="00E672FC"/>
    <w:rsid w:val="00E674D4"/>
    <w:rsid w:val="00E6750D"/>
    <w:rsid w:val="00E67C1B"/>
    <w:rsid w:val="00E709D7"/>
    <w:rsid w:val="00E70A5F"/>
    <w:rsid w:val="00E70DD7"/>
    <w:rsid w:val="00E70EE0"/>
    <w:rsid w:val="00E7102D"/>
    <w:rsid w:val="00E71084"/>
    <w:rsid w:val="00E713E1"/>
    <w:rsid w:val="00E71516"/>
    <w:rsid w:val="00E718E8"/>
    <w:rsid w:val="00E71948"/>
    <w:rsid w:val="00E71E6F"/>
    <w:rsid w:val="00E720FF"/>
    <w:rsid w:val="00E722B3"/>
    <w:rsid w:val="00E72315"/>
    <w:rsid w:val="00E7241F"/>
    <w:rsid w:val="00E72599"/>
    <w:rsid w:val="00E72624"/>
    <w:rsid w:val="00E72694"/>
    <w:rsid w:val="00E72AAA"/>
    <w:rsid w:val="00E72BFD"/>
    <w:rsid w:val="00E72C20"/>
    <w:rsid w:val="00E72D85"/>
    <w:rsid w:val="00E72F63"/>
    <w:rsid w:val="00E73257"/>
    <w:rsid w:val="00E73310"/>
    <w:rsid w:val="00E7364E"/>
    <w:rsid w:val="00E73658"/>
    <w:rsid w:val="00E73C43"/>
    <w:rsid w:val="00E73DF2"/>
    <w:rsid w:val="00E73ECA"/>
    <w:rsid w:val="00E73F22"/>
    <w:rsid w:val="00E741EF"/>
    <w:rsid w:val="00E74758"/>
    <w:rsid w:val="00E74E2B"/>
    <w:rsid w:val="00E750E1"/>
    <w:rsid w:val="00E756BD"/>
    <w:rsid w:val="00E7588A"/>
    <w:rsid w:val="00E75AB4"/>
    <w:rsid w:val="00E75FAA"/>
    <w:rsid w:val="00E760C0"/>
    <w:rsid w:val="00E760DB"/>
    <w:rsid w:val="00E76151"/>
    <w:rsid w:val="00E761DE"/>
    <w:rsid w:val="00E76772"/>
    <w:rsid w:val="00E76945"/>
    <w:rsid w:val="00E76A80"/>
    <w:rsid w:val="00E76B2F"/>
    <w:rsid w:val="00E76D42"/>
    <w:rsid w:val="00E76ED5"/>
    <w:rsid w:val="00E76FD5"/>
    <w:rsid w:val="00E775F4"/>
    <w:rsid w:val="00E776D0"/>
    <w:rsid w:val="00E77D15"/>
    <w:rsid w:val="00E77F75"/>
    <w:rsid w:val="00E812EB"/>
    <w:rsid w:val="00E816EB"/>
    <w:rsid w:val="00E81FCB"/>
    <w:rsid w:val="00E8207D"/>
    <w:rsid w:val="00E8219E"/>
    <w:rsid w:val="00E8227B"/>
    <w:rsid w:val="00E8246C"/>
    <w:rsid w:val="00E82671"/>
    <w:rsid w:val="00E826BF"/>
    <w:rsid w:val="00E82844"/>
    <w:rsid w:val="00E8299A"/>
    <w:rsid w:val="00E82BBE"/>
    <w:rsid w:val="00E83297"/>
    <w:rsid w:val="00E83446"/>
    <w:rsid w:val="00E83752"/>
    <w:rsid w:val="00E83790"/>
    <w:rsid w:val="00E837DA"/>
    <w:rsid w:val="00E83E21"/>
    <w:rsid w:val="00E84092"/>
    <w:rsid w:val="00E8409E"/>
    <w:rsid w:val="00E842FA"/>
    <w:rsid w:val="00E8496B"/>
    <w:rsid w:val="00E84B5E"/>
    <w:rsid w:val="00E851F2"/>
    <w:rsid w:val="00E85240"/>
    <w:rsid w:val="00E85305"/>
    <w:rsid w:val="00E85626"/>
    <w:rsid w:val="00E85D64"/>
    <w:rsid w:val="00E86041"/>
    <w:rsid w:val="00E86081"/>
    <w:rsid w:val="00E86262"/>
    <w:rsid w:val="00E86280"/>
    <w:rsid w:val="00E863CD"/>
    <w:rsid w:val="00E86609"/>
    <w:rsid w:val="00E86AB9"/>
    <w:rsid w:val="00E86C39"/>
    <w:rsid w:val="00E86E73"/>
    <w:rsid w:val="00E86F0A"/>
    <w:rsid w:val="00E87666"/>
    <w:rsid w:val="00E87706"/>
    <w:rsid w:val="00E87DB7"/>
    <w:rsid w:val="00E9017F"/>
    <w:rsid w:val="00E904F5"/>
    <w:rsid w:val="00E906AB"/>
    <w:rsid w:val="00E90F99"/>
    <w:rsid w:val="00E912DC"/>
    <w:rsid w:val="00E913FC"/>
    <w:rsid w:val="00E91BF0"/>
    <w:rsid w:val="00E91CC9"/>
    <w:rsid w:val="00E91E20"/>
    <w:rsid w:val="00E92063"/>
    <w:rsid w:val="00E9264A"/>
    <w:rsid w:val="00E92858"/>
    <w:rsid w:val="00E92932"/>
    <w:rsid w:val="00E929F1"/>
    <w:rsid w:val="00E92FFF"/>
    <w:rsid w:val="00E931FF"/>
    <w:rsid w:val="00E934DD"/>
    <w:rsid w:val="00E939EF"/>
    <w:rsid w:val="00E93AB9"/>
    <w:rsid w:val="00E93D10"/>
    <w:rsid w:val="00E93DDD"/>
    <w:rsid w:val="00E93E22"/>
    <w:rsid w:val="00E942F8"/>
    <w:rsid w:val="00E94637"/>
    <w:rsid w:val="00E947EB"/>
    <w:rsid w:val="00E94811"/>
    <w:rsid w:val="00E9484A"/>
    <w:rsid w:val="00E9491F"/>
    <w:rsid w:val="00E94A48"/>
    <w:rsid w:val="00E94AF6"/>
    <w:rsid w:val="00E94CD7"/>
    <w:rsid w:val="00E94F22"/>
    <w:rsid w:val="00E94F5B"/>
    <w:rsid w:val="00E952EF"/>
    <w:rsid w:val="00E9541C"/>
    <w:rsid w:val="00E95425"/>
    <w:rsid w:val="00E9577C"/>
    <w:rsid w:val="00E95865"/>
    <w:rsid w:val="00E9633E"/>
    <w:rsid w:val="00E96498"/>
    <w:rsid w:val="00E96ADE"/>
    <w:rsid w:val="00E96DBE"/>
    <w:rsid w:val="00E96FC6"/>
    <w:rsid w:val="00E970B3"/>
    <w:rsid w:val="00E9768D"/>
    <w:rsid w:val="00E9772F"/>
    <w:rsid w:val="00E978A0"/>
    <w:rsid w:val="00E979DE"/>
    <w:rsid w:val="00E979E3"/>
    <w:rsid w:val="00E97AA7"/>
    <w:rsid w:val="00E97C22"/>
    <w:rsid w:val="00E97CB2"/>
    <w:rsid w:val="00E97E18"/>
    <w:rsid w:val="00E97ED0"/>
    <w:rsid w:val="00EA0595"/>
    <w:rsid w:val="00EA08EF"/>
    <w:rsid w:val="00EA16ED"/>
    <w:rsid w:val="00EA183F"/>
    <w:rsid w:val="00EA1BAB"/>
    <w:rsid w:val="00EA1EB5"/>
    <w:rsid w:val="00EA1EF0"/>
    <w:rsid w:val="00EA229D"/>
    <w:rsid w:val="00EA25A9"/>
    <w:rsid w:val="00EA275C"/>
    <w:rsid w:val="00EA2813"/>
    <w:rsid w:val="00EA2838"/>
    <w:rsid w:val="00EA2860"/>
    <w:rsid w:val="00EA2ACF"/>
    <w:rsid w:val="00EA311E"/>
    <w:rsid w:val="00EA313E"/>
    <w:rsid w:val="00EA396B"/>
    <w:rsid w:val="00EA39C5"/>
    <w:rsid w:val="00EA3ADD"/>
    <w:rsid w:val="00EA3E93"/>
    <w:rsid w:val="00EA3F26"/>
    <w:rsid w:val="00EA3FF5"/>
    <w:rsid w:val="00EA40F0"/>
    <w:rsid w:val="00EA43BC"/>
    <w:rsid w:val="00EA4416"/>
    <w:rsid w:val="00EA442D"/>
    <w:rsid w:val="00EA45C7"/>
    <w:rsid w:val="00EA4613"/>
    <w:rsid w:val="00EA481E"/>
    <w:rsid w:val="00EA4857"/>
    <w:rsid w:val="00EA49D9"/>
    <w:rsid w:val="00EA5641"/>
    <w:rsid w:val="00EA5C6B"/>
    <w:rsid w:val="00EA5C6E"/>
    <w:rsid w:val="00EA5D25"/>
    <w:rsid w:val="00EA5ED2"/>
    <w:rsid w:val="00EA62FF"/>
    <w:rsid w:val="00EA6519"/>
    <w:rsid w:val="00EA6D57"/>
    <w:rsid w:val="00EA71CC"/>
    <w:rsid w:val="00EA729A"/>
    <w:rsid w:val="00EA7889"/>
    <w:rsid w:val="00EA7ADB"/>
    <w:rsid w:val="00EA7D96"/>
    <w:rsid w:val="00EA7E74"/>
    <w:rsid w:val="00EA7F41"/>
    <w:rsid w:val="00EB0042"/>
    <w:rsid w:val="00EB069C"/>
    <w:rsid w:val="00EB097B"/>
    <w:rsid w:val="00EB0ED2"/>
    <w:rsid w:val="00EB10A5"/>
    <w:rsid w:val="00EB14B0"/>
    <w:rsid w:val="00EB1501"/>
    <w:rsid w:val="00EB16CC"/>
    <w:rsid w:val="00EB16FF"/>
    <w:rsid w:val="00EB1855"/>
    <w:rsid w:val="00EB1A25"/>
    <w:rsid w:val="00EB20A7"/>
    <w:rsid w:val="00EB20AB"/>
    <w:rsid w:val="00EB22DA"/>
    <w:rsid w:val="00EB2538"/>
    <w:rsid w:val="00EB26B6"/>
    <w:rsid w:val="00EB26BE"/>
    <w:rsid w:val="00EB27F9"/>
    <w:rsid w:val="00EB333C"/>
    <w:rsid w:val="00EB34CE"/>
    <w:rsid w:val="00EB35A2"/>
    <w:rsid w:val="00EB3693"/>
    <w:rsid w:val="00EB3943"/>
    <w:rsid w:val="00EB3A5C"/>
    <w:rsid w:val="00EB3A99"/>
    <w:rsid w:val="00EB3E44"/>
    <w:rsid w:val="00EB43A0"/>
    <w:rsid w:val="00EB45DC"/>
    <w:rsid w:val="00EB47F3"/>
    <w:rsid w:val="00EB4C19"/>
    <w:rsid w:val="00EB545D"/>
    <w:rsid w:val="00EB54BA"/>
    <w:rsid w:val="00EB5621"/>
    <w:rsid w:val="00EB569F"/>
    <w:rsid w:val="00EB56A6"/>
    <w:rsid w:val="00EB58EC"/>
    <w:rsid w:val="00EB5B10"/>
    <w:rsid w:val="00EB5CDC"/>
    <w:rsid w:val="00EB60F9"/>
    <w:rsid w:val="00EB67B7"/>
    <w:rsid w:val="00EB68B0"/>
    <w:rsid w:val="00EB68B1"/>
    <w:rsid w:val="00EB69DF"/>
    <w:rsid w:val="00EB6BB4"/>
    <w:rsid w:val="00EB6D73"/>
    <w:rsid w:val="00EB6DC6"/>
    <w:rsid w:val="00EB6E43"/>
    <w:rsid w:val="00EB774B"/>
    <w:rsid w:val="00EB7A78"/>
    <w:rsid w:val="00EB7A7D"/>
    <w:rsid w:val="00EB7D56"/>
    <w:rsid w:val="00EC00F4"/>
    <w:rsid w:val="00EC0105"/>
    <w:rsid w:val="00EC0147"/>
    <w:rsid w:val="00EC043E"/>
    <w:rsid w:val="00EC082A"/>
    <w:rsid w:val="00EC0A9C"/>
    <w:rsid w:val="00EC0B37"/>
    <w:rsid w:val="00EC0B5C"/>
    <w:rsid w:val="00EC0E11"/>
    <w:rsid w:val="00EC0E77"/>
    <w:rsid w:val="00EC0EE7"/>
    <w:rsid w:val="00EC1017"/>
    <w:rsid w:val="00EC10CF"/>
    <w:rsid w:val="00EC10EB"/>
    <w:rsid w:val="00EC12B1"/>
    <w:rsid w:val="00EC13D3"/>
    <w:rsid w:val="00EC193D"/>
    <w:rsid w:val="00EC1A59"/>
    <w:rsid w:val="00EC21EA"/>
    <w:rsid w:val="00EC24D2"/>
    <w:rsid w:val="00EC2551"/>
    <w:rsid w:val="00EC2C96"/>
    <w:rsid w:val="00EC2E53"/>
    <w:rsid w:val="00EC31F2"/>
    <w:rsid w:val="00EC33E5"/>
    <w:rsid w:val="00EC356C"/>
    <w:rsid w:val="00EC3892"/>
    <w:rsid w:val="00EC3994"/>
    <w:rsid w:val="00EC39B5"/>
    <w:rsid w:val="00EC3A72"/>
    <w:rsid w:val="00EC3CAE"/>
    <w:rsid w:val="00EC4296"/>
    <w:rsid w:val="00EC4315"/>
    <w:rsid w:val="00EC43B1"/>
    <w:rsid w:val="00EC4734"/>
    <w:rsid w:val="00EC4750"/>
    <w:rsid w:val="00EC47D3"/>
    <w:rsid w:val="00EC4837"/>
    <w:rsid w:val="00EC4918"/>
    <w:rsid w:val="00EC4A33"/>
    <w:rsid w:val="00EC4B67"/>
    <w:rsid w:val="00EC53C5"/>
    <w:rsid w:val="00EC5548"/>
    <w:rsid w:val="00EC55B4"/>
    <w:rsid w:val="00EC56F1"/>
    <w:rsid w:val="00EC5874"/>
    <w:rsid w:val="00EC596F"/>
    <w:rsid w:val="00EC61D2"/>
    <w:rsid w:val="00EC6AAE"/>
    <w:rsid w:val="00EC6B33"/>
    <w:rsid w:val="00EC6DE3"/>
    <w:rsid w:val="00EC6EC9"/>
    <w:rsid w:val="00EC6FB1"/>
    <w:rsid w:val="00EC7026"/>
    <w:rsid w:val="00EC72E2"/>
    <w:rsid w:val="00EC7372"/>
    <w:rsid w:val="00EC7519"/>
    <w:rsid w:val="00EC76AD"/>
    <w:rsid w:val="00EC7CA7"/>
    <w:rsid w:val="00EC7D1A"/>
    <w:rsid w:val="00EC7E3D"/>
    <w:rsid w:val="00ED0177"/>
    <w:rsid w:val="00ED041D"/>
    <w:rsid w:val="00ED0512"/>
    <w:rsid w:val="00ED0663"/>
    <w:rsid w:val="00ED1290"/>
    <w:rsid w:val="00ED17A4"/>
    <w:rsid w:val="00ED181F"/>
    <w:rsid w:val="00ED1885"/>
    <w:rsid w:val="00ED1B34"/>
    <w:rsid w:val="00ED1D22"/>
    <w:rsid w:val="00ED1F8F"/>
    <w:rsid w:val="00ED20FC"/>
    <w:rsid w:val="00ED2140"/>
    <w:rsid w:val="00ED2292"/>
    <w:rsid w:val="00ED25D7"/>
    <w:rsid w:val="00ED2ADE"/>
    <w:rsid w:val="00ED2B6F"/>
    <w:rsid w:val="00ED2DC2"/>
    <w:rsid w:val="00ED3327"/>
    <w:rsid w:val="00ED34FB"/>
    <w:rsid w:val="00ED3B39"/>
    <w:rsid w:val="00ED3C86"/>
    <w:rsid w:val="00ED455B"/>
    <w:rsid w:val="00ED45C7"/>
    <w:rsid w:val="00ED46AD"/>
    <w:rsid w:val="00ED47EA"/>
    <w:rsid w:val="00ED48EE"/>
    <w:rsid w:val="00ED4B13"/>
    <w:rsid w:val="00ED53F0"/>
    <w:rsid w:val="00ED561D"/>
    <w:rsid w:val="00ED5694"/>
    <w:rsid w:val="00ED56AD"/>
    <w:rsid w:val="00ED5AEA"/>
    <w:rsid w:val="00ED5BF0"/>
    <w:rsid w:val="00ED5C5F"/>
    <w:rsid w:val="00ED5F6F"/>
    <w:rsid w:val="00ED600B"/>
    <w:rsid w:val="00ED61AF"/>
    <w:rsid w:val="00ED6240"/>
    <w:rsid w:val="00ED654F"/>
    <w:rsid w:val="00ED6854"/>
    <w:rsid w:val="00ED6979"/>
    <w:rsid w:val="00ED6CC9"/>
    <w:rsid w:val="00ED7204"/>
    <w:rsid w:val="00ED7236"/>
    <w:rsid w:val="00ED77CA"/>
    <w:rsid w:val="00ED7918"/>
    <w:rsid w:val="00EE0368"/>
    <w:rsid w:val="00EE0963"/>
    <w:rsid w:val="00EE0BCF"/>
    <w:rsid w:val="00EE0BF0"/>
    <w:rsid w:val="00EE0C52"/>
    <w:rsid w:val="00EE0ED0"/>
    <w:rsid w:val="00EE1030"/>
    <w:rsid w:val="00EE1211"/>
    <w:rsid w:val="00EE1310"/>
    <w:rsid w:val="00EE143F"/>
    <w:rsid w:val="00EE1A53"/>
    <w:rsid w:val="00EE2496"/>
    <w:rsid w:val="00EE24A4"/>
    <w:rsid w:val="00EE26A2"/>
    <w:rsid w:val="00EE26D4"/>
    <w:rsid w:val="00EE2AD7"/>
    <w:rsid w:val="00EE2BC8"/>
    <w:rsid w:val="00EE35D2"/>
    <w:rsid w:val="00EE35DC"/>
    <w:rsid w:val="00EE3606"/>
    <w:rsid w:val="00EE394E"/>
    <w:rsid w:val="00EE3A78"/>
    <w:rsid w:val="00EE3AC8"/>
    <w:rsid w:val="00EE3D11"/>
    <w:rsid w:val="00EE3EE4"/>
    <w:rsid w:val="00EE4412"/>
    <w:rsid w:val="00EE452F"/>
    <w:rsid w:val="00EE4601"/>
    <w:rsid w:val="00EE468F"/>
    <w:rsid w:val="00EE4ADA"/>
    <w:rsid w:val="00EE4D7A"/>
    <w:rsid w:val="00EE4E6B"/>
    <w:rsid w:val="00EE4F19"/>
    <w:rsid w:val="00EE4FAA"/>
    <w:rsid w:val="00EE5054"/>
    <w:rsid w:val="00EE5239"/>
    <w:rsid w:val="00EE52FC"/>
    <w:rsid w:val="00EE5764"/>
    <w:rsid w:val="00EE57B2"/>
    <w:rsid w:val="00EE5C2F"/>
    <w:rsid w:val="00EE6129"/>
    <w:rsid w:val="00EE63EC"/>
    <w:rsid w:val="00EE6642"/>
    <w:rsid w:val="00EE66A6"/>
    <w:rsid w:val="00EE6A2C"/>
    <w:rsid w:val="00EE6C46"/>
    <w:rsid w:val="00EE712F"/>
    <w:rsid w:val="00EE7157"/>
    <w:rsid w:val="00EE7294"/>
    <w:rsid w:val="00EE7469"/>
    <w:rsid w:val="00EE76AC"/>
    <w:rsid w:val="00EE78C4"/>
    <w:rsid w:val="00EE7D83"/>
    <w:rsid w:val="00EF0290"/>
    <w:rsid w:val="00EF0540"/>
    <w:rsid w:val="00EF06F0"/>
    <w:rsid w:val="00EF0775"/>
    <w:rsid w:val="00EF114A"/>
    <w:rsid w:val="00EF15B1"/>
    <w:rsid w:val="00EF18B7"/>
    <w:rsid w:val="00EF19F1"/>
    <w:rsid w:val="00EF1ED6"/>
    <w:rsid w:val="00EF1FD7"/>
    <w:rsid w:val="00EF22F2"/>
    <w:rsid w:val="00EF2694"/>
    <w:rsid w:val="00EF2A3D"/>
    <w:rsid w:val="00EF2A4C"/>
    <w:rsid w:val="00EF310D"/>
    <w:rsid w:val="00EF31CF"/>
    <w:rsid w:val="00EF346A"/>
    <w:rsid w:val="00EF3B24"/>
    <w:rsid w:val="00EF3EBD"/>
    <w:rsid w:val="00EF3F5C"/>
    <w:rsid w:val="00EF3FB1"/>
    <w:rsid w:val="00EF3FEB"/>
    <w:rsid w:val="00EF40E9"/>
    <w:rsid w:val="00EF41F1"/>
    <w:rsid w:val="00EF41F3"/>
    <w:rsid w:val="00EF4A3B"/>
    <w:rsid w:val="00EF4B69"/>
    <w:rsid w:val="00EF4DB9"/>
    <w:rsid w:val="00EF4F21"/>
    <w:rsid w:val="00EF51F9"/>
    <w:rsid w:val="00EF525B"/>
    <w:rsid w:val="00EF5710"/>
    <w:rsid w:val="00EF5807"/>
    <w:rsid w:val="00EF588A"/>
    <w:rsid w:val="00EF5D30"/>
    <w:rsid w:val="00EF5DFE"/>
    <w:rsid w:val="00EF6215"/>
    <w:rsid w:val="00EF6521"/>
    <w:rsid w:val="00EF665C"/>
    <w:rsid w:val="00EF6EF8"/>
    <w:rsid w:val="00EF70E0"/>
    <w:rsid w:val="00EF73FE"/>
    <w:rsid w:val="00EF74A3"/>
    <w:rsid w:val="00EF7504"/>
    <w:rsid w:val="00EF76E4"/>
    <w:rsid w:val="00EF77EC"/>
    <w:rsid w:val="00EF7A20"/>
    <w:rsid w:val="00EF7EFB"/>
    <w:rsid w:val="00F0032E"/>
    <w:rsid w:val="00F004BE"/>
    <w:rsid w:val="00F004EC"/>
    <w:rsid w:val="00F006F1"/>
    <w:rsid w:val="00F007A9"/>
    <w:rsid w:val="00F00A8A"/>
    <w:rsid w:val="00F00C44"/>
    <w:rsid w:val="00F00E2B"/>
    <w:rsid w:val="00F0141C"/>
    <w:rsid w:val="00F017AA"/>
    <w:rsid w:val="00F017EC"/>
    <w:rsid w:val="00F019D3"/>
    <w:rsid w:val="00F01B79"/>
    <w:rsid w:val="00F01C45"/>
    <w:rsid w:val="00F01D36"/>
    <w:rsid w:val="00F01D6A"/>
    <w:rsid w:val="00F01F71"/>
    <w:rsid w:val="00F01F86"/>
    <w:rsid w:val="00F0203B"/>
    <w:rsid w:val="00F021D3"/>
    <w:rsid w:val="00F0221F"/>
    <w:rsid w:val="00F022A5"/>
    <w:rsid w:val="00F0240E"/>
    <w:rsid w:val="00F02719"/>
    <w:rsid w:val="00F02D6C"/>
    <w:rsid w:val="00F03250"/>
    <w:rsid w:val="00F0359F"/>
    <w:rsid w:val="00F035EA"/>
    <w:rsid w:val="00F037C5"/>
    <w:rsid w:val="00F03A5D"/>
    <w:rsid w:val="00F03CC7"/>
    <w:rsid w:val="00F04152"/>
    <w:rsid w:val="00F042F8"/>
    <w:rsid w:val="00F043AE"/>
    <w:rsid w:val="00F04696"/>
    <w:rsid w:val="00F04A43"/>
    <w:rsid w:val="00F04B49"/>
    <w:rsid w:val="00F04C29"/>
    <w:rsid w:val="00F04D3C"/>
    <w:rsid w:val="00F04F68"/>
    <w:rsid w:val="00F05053"/>
    <w:rsid w:val="00F058C3"/>
    <w:rsid w:val="00F05A51"/>
    <w:rsid w:val="00F05C36"/>
    <w:rsid w:val="00F05E9E"/>
    <w:rsid w:val="00F05FF6"/>
    <w:rsid w:val="00F06750"/>
    <w:rsid w:val="00F067B5"/>
    <w:rsid w:val="00F06B2B"/>
    <w:rsid w:val="00F06EBA"/>
    <w:rsid w:val="00F07030"/>
    <w:rsid w:val="00F0716C"/>
    <w:rsid w:val="00F074BA"/>
    <w:rsid w:val="00F07528"/>
    <w:rsid w:val="00F07A7E"/>
    <w:rsid w:val="00F07BCE"/>
    <w:rsid w:val="00F07D84"/>
    <w:rsid w:val="00F07E41"/>
    <w:rsid w:val="00F07EA6"/>
    <w:rsid w:val="00F07EED"/>
    <w:rsid w:val="00F07F3E"/>
    <w:rsid w:val="00F07F71"/>
    <w:rsid w:val="00F100EF"/>
    <w:rsid w:val="00F102A5"/>
    <w:rsid w:val="00F1075D"/>
    <w:rsid w:val="00F1094E"/>
    <w:rsid w:val="00F1096A"/>
    <w:rsid w:val="00F10AA2"/>
    <w:rsid w:val="00F1124E"/>
    <w:rsid w:val="00F11653"/>
    <w:rsid w:val="00F11769"/>
    <w:rsid w:val="00F117B9"/>
    <w:rsid w:val="00F118C5"/>
    <w:rsid w:val="00F118CB"/>
    <w:rsid w:val="00F11C42"/>
    <w:rsid w:val="00F11EB2"/>
    <w:rsid w:val="00F12212"/>
    <w:rsid w:val="00F12249"/>
    <w:rsid w:val="00F125F9"/>
    <w:rsid w:val="00F12623"/>
    <w:rsid w:val="00F127B0"/>
    <w:rsid w:val="00F1293E"/>
    <w:rsid w:val="00F129DE"/>
    <w:rsid w:val="00F12EC9"/>
    <w:rsid w:val="00F12FDC"/>
    <w:rsid w:val="00F1332B"/>
    <w:rsid w:val="00F13371"/>
    <w:rsid w:val="00F13644"/>
    <w:rsid w:val="00F138D5"/>
    <w:rsid w:val="00F13942"/>
    <w:rsid w:val="00F13AB1"/>
    <w:rsid w:val="00F13EA8"/>
    <w:rsid w:val="00F142D0"/>
    <w:rsid w:val="00F14415"/>
    <w:rsid w:val="00F14827"/>
    <w:rsid w:val="00F14AF1"/>
    <w:rsid w:val="00F14DB2"/>
    <w:rsid w:val="00F14F35"/>
    <w:rsid w:val="00F151D5"/>
    <w:rsid w:val="00F153A1"/>
    <w:rsid w:val="00F153D2"/>
    <w:rsid w:val="00F15643"/>
    <w:rsid w:val="00F1564E"/>
    <w:rsid w:val="00F15A78"/>
    <w:rsid w:val="00F16040"/>
    <w:rsid w:val="00F162CF"/>
    <w:rsid w:val="00F165E0"/>
    <w:rsid w:val="00F16713"/>
    <w:rsid w:val="00F1673B"/>
    <w:rsid w:val="00F168B1"/>
    <w:rsid w:val="00F168BB"/>
    <w:rsid w:val="00F16E87"/>
    <w:rsid w:val="00F16EE9"/>
    <w:rsid w:val="00F16F25"/>
    <w:rsid w:val="00F1764E"/>
    <w:rsid w:val="00F17832"/>
    <w:rsid w:val="00F17895"/>
    <w:rsid w:val="00F17A48"/>
    <w:rsid w:val="00F17EA2"/>
    <w:rsid w:val="00F201E0"/>
    <w:rsid w:val="00F20F9A"/>
    <w:rsid w:val="00F21164"/>
    <w:rsid w:val="00F21270"/>
    <w:rsid w:val="00F212A2"/>
    <w:rsid w:val="00F21EE2"/>
    <w:rsid w:val="00F221FF"/>
    <w:rsid w:val="00F22276"/>
    <w:rsid w:val="00F22302"/>
    <w:rsid w:val="00F2278D"/>
    <w:rsid w:val="00F22922"/>
    <w:rsid w:val="00F22AC7"/>
    <w:rsid w:val="00F22BAD"/>
    <w:rsid w:val="00F22D42"/>
    <w:rsid w:val="00F22E28"/>
    <w:rsid w:val="00F22E66"/>
    <w:rsid w:val="00F233B7"/>
    <w:rsid w:val="00F233EB"/>
    <w:rsid w:val="00F23449"/>
    <w:rsid w:val="00F235A5"/>
    <w:rsid w:val="00F23687"/>
    <w:rsid w:val="00F2389E"/>
    <w:rsid w:val="00F23BA0"/>
    <w:rsid w:val="00F23BB2"/>
    <w:rsid w:val="00F23D19"/>
    <w:rsid w:val="00F23FEB"/>
    <w:rsid w:val="00F24007"/>
    <w:rsid w:val="00F242B6"/>
    <w:rsid w:val="00F24439"/>
    <w:rsid w:val="00F24B7D"/>
    <w:rsid w:val="00F24F09"/>
    <w:rsid w:val="00F24FDB"/>
    <w:rsid w:val="00F250E6"/>
    <w:rsid w:val="00F2520F"/>
    <w:rsid w:val="00F25B70"/>
    <w:rsid w:val="00F25D9C"/>
    <w:rsid w:val="00F25DE2"/>
    <w:rsid w:val="00F2601A"/>
    <w:rsid w:val="00F26544"/>
    <w:rsid w:val="00F26574"/>
    <w:rsid w:val="00F26799"/>
    <w:rsid w:val="00F269A3"/>
    <w:rsid w:val="00F269FA"/>
    <w:rsid w:val="00F26E2D"/>
    <w:rsid w:val="00F26E9F"/>
    <w:rsid w:val="00F26FFE"/>
    <w:rsid w:val="00F30122"/>
    <w:rsid w:val="00F3033B"/>
    <w:rsid w:val="00F303FE"/>
    <w:rsid w:val="00F3055B"/>
    <w:rsid w:val="00F3087E"/>
    <w:rsid w:val="00F30BBD"/>
    <w:rsid w:val="00F30C1B"/>
    <w:rsid w:val="00F30D1E"/>
    <w:rsid w:val="00F30D93"/>
    <w:rsid w:val="00F30ED2"/>
    <w:rsid w:val="00F31098"/>
    <w:rsid w:val="00F31348"/>
    <w:rsid w:val="00F315FC"/>
    <w:rsid w:val="00F3181F"/>
    <w:rsid w:val="00F31A1B"/>
    <w:rsid w:val="00F31A6A"/>
    <w:rsid w:val="00F31CC9"/>
    <w:rsid w:val="00F31D83"/>
    <w:rsid w:val="00F32095"/>
    <w:rsid w:val="00F3234F"/>
    <w:rsid w:val="00F32690"/>
    <w:rsid w:val="00F32AE6"/>
    <w:rsid w:val="00F32B19"/>
    <w:rsid w:val="00F32B21"/>
    <w:rsid w:val="00F32E22"/>
    <w:rsid w:val="00F3338F"/>
    <w:rsid w:val="00F33637"/>
    <w:rsid w:val="00F338C9"/>
    <w:rsid w:val="00F339EA"/>
    <w:rsid w:val="00F33CE0"/>
    <w:rsid w:val="00F3401A"/>
    <w:rsid w:val="00F343C9"/>
    <w:rsid w:val="00F3466E"/>
    <w:rsid w:val="00F34A0D"/>
    <w:rsid w:val="00F34B62"/>
    <w:rsid w:val="00F34F45"/>
    <w:rsid w:val="00F352E2"/>
    <w:rsid w:val="00F35448"/>
    <w:rsid w:val="00F3568B"/>
    <w:rsid w:val="00F3599F"/>
    <w:rsid w:val="00F35D6B"/>
    <w:rsid w:val="00F35E34"/>
    <w:rsid w:val="00F3604E"/>
    <w:rsid w:val="00F36107"/>
    <w:rsid w:val="00F366F1"/>
    <w:rsid w:val="00F36A36"/>
    <w:rsid w:val="00F36B1E"/>
    <w:rsid w:val="00F3772D"/>
    <w:rsid w:val="00F37EB1"/>
    <w:rsid w:val="00F37EB5"/>
    <w:rsid w:val="00F37FEC"/>
    <w:rsid w:val="00F40176"/>
    <w:rsid w:val="00F402B5"/>
    <w:rsid w:val="00F40514"/>
    <w:rsid w:val="00F41400"/>
    <w:rsid w:val="00F41740"/>
    <w:rsid w:val="00F41A32"/>
    <w:rsid w:val="00F41B85"/>
    <w:rsid w:val="00F42106"/>
    <w:rsid w:val="00F427C7"/>
    <w:rsid w:val="00F427E3"/>
    <w:rsid w:val="00F42AE0"/>
    <w:rsid w:val="00F42EC9"/>
    <w:rsid w:val="00F4343B"/>
    <w:rsid w:val="00F4383A"/>
    <w:rsid w:val="00F438F0"/>
    <w:rsid w:val="00F439DB"/>
    <w:rsid w:val="00F43B1C"/>
    <w:rsid w:val="00F43C21"/>
    <w:rsid w:val="00F43D15"/>
    <w:rsid w:val="00F43F7B"/>
    <w:rsid w:val="00F43FE7"/>
    <w:rsid w:val="00F4412E"/>
    <w:rsid w:val="00F4416C"/>
    <w:rsid w:val="00F44713"/>
    <w:rsid w:val="00F44968"/>
    <w:rsid w:val="00F44CB3"/>
    <w:rsid w:val="00F44DEE"/>
    <w:rsid w:val="00F44E95"/>
    <w:rsid w:val="00F450A2"/>
    <w:rsid w:val="00F46208"/>
    <w:rsid w:val="00F46324"/>
    <w:rsid w:val="00F464FA"/>
    <w:rsid w:val="00F4652F"/>
    <w:rsid w:val="00F46552"/>
    <w:rsid w:val="00F4684D"/>
    <w:rsid w:val="00F46B2D"/>
    <w:rsid w:val="00F46C11"/>
    <w:rsid w:val="00F46EE8"/>
    <w:rsid w:val="00F47010"/>
    <w:rsid w:val="00F47388"/>
    <w:rsid w:val="00F47BD3"/>
    <w:rsid w:val="00F47C70"/>
    <w:rsid w:val="00F47E97"/>
    <w:rsid w:val="00F47ED4"/>
    <w:rsid w:val="00F50029"/>
    <w:rsid w:val="00F500BC"/>
    <w:rsid w:val="00F501A1"/>
    <w:rsid w:val="00F50211"/>
    <w:rsid w:val="00F50363"/>
    <w:rsid w:val="00F507DA"/>
    <w:rsid w:val="00F50C1D"/>
    <w:rsid w:val="00F50EFE"/>
    <w:rsid w:val="00F51704"/>
    <w:rsid w:val="00F5171B"/>
    <w:rsid w:val="00F51E64"/>
    <w:rsid w:val="00F5226C"/>
    <w:rsid w:val="00F527EF"/>
    <w:rsid w:val="00F5297E"/>
    <w:rsid w:val="00F530A5"/>
    <w:rsid w:val="00F53193"/>
    <w:rsid w:val="00F538F8"/>
    <w:rsid w:val="00F538FD"/>
    <w:rsid w:val="00F53991"/>
    <w:rsid w:val="00F53BD5"/>
    <w:rsid w:val="00F541E3"/>
    <w:rsid w:val="00F54636"/>
    <w:rsid w:val="00F54674"/>
    <w:rsid w:val="00F54A29"/>
    <w:rsid w:val="00F54AFB"/>
    <w:rsid w:val="00F54BA9"/>
    <w:rsid w:val="00F54D3B"/>
    <w:rsid w:val="00F5534E"/>
    <w:rsid w:val="00F55704"/>
    <w:rsid w:val="00F55786"/>
    <w:rsid w:val="00F55E0D"/>
    <w:rsid w:val="00F565AA"/>
    <w:rsid w:val="00F565CA"/>
    <w:rsid w:val="00F56AAC"/>
    <w:rsid w:val="00F56D3B"/>
    <w:rsid w:val="00F56E0A"/>
    <w:rsid w:val="00F56E5C"/>
    <w:rsid w:val="00F56EF3"/>
    <w:rsid w:val="00F57149"/>
    <w:rsid w:val="00F576FA"/>
    <w:rsid w:val="00F578ED"/>
    <w:rsid w:val="00F57913"/>
    <w:rsid w:val="00F57C89"/>
    <w:rsid w:val="00F57D09"/>
    <w:rsid w:val="00F601F7"/>
    <w:rsid w:val="00F6055D"/>
    <w:rsid w:val="00F6068E"/>
    <w:rsid w:val="00F6154F"/>
    <w:rsid w:val="00F615D2"/>
    <w:rsid w:val="00F61643"/>
    <w:rsid w:val="00F61879"/>
    <w:rsid w:val="00F6199A"/>
    <w:rsid w:val="00F61D0D"/>
    <w:rsid w:val="00F61E29"/>
    <w:rsid w:val="00F6201E"/>
    <w:rsid w:val="00F621F0"/>
    <w:rsid w:val="00F623B9"/>
    <w:rsid w:val="00F62445"/>
    <w:rsid w:val="00F6258C"/>
    <w:rsid w:val="00F625EB"/>
    <w:rsid w:val="00F62704"/>
    <w:rsid w:val="00F62A13"/>
    <w:rsid w:val="00F62CB4"/>
    <w:rsid w:val="00F6340F"/>
    <w:rsid w:val="00F634F1"/>
    <w:rsid w:val="00F63680"/>
    <w:rsid w:val="00F639DE"/>
    <w:rsid w:val="00F63B24"/>
    <w:rsid w:val="00F63D44"/>
    <w:rsid w:val="00F64088"/>
    <w:rsid w:val="00F6422D"/>
    <w:rsid w:val="00F642AD"/>
    <w:rsid w:val="00F6430F"/>
    <w:rsid w:val="00F64426"/>
    <w:rsid w:val="00F64475"/>
    <w:rsid w:val="00F6465C"/>
    <w:rsid w:val="00F64B9B"/>
    <w:rsid w:val="00F64D90"/>
    <w:rsid w:val="00F64FC2"/>
    <w:rsid w:val="00F651A0"/>
    <w:rsid w:val="00F65490"/>
    <w:rsid w:val="00F6552A"/>
    <w:rsid w:val="00F65542"/>
    <w:rsid w:val="00F655AB"/>
    <w:rsid w:val="00F655CA"/>
    <w:rsid w:val="00F65634"/>
    <w:rsid w:val="00F658E5"/>
    <w:rsid w:val="00F65A14"/>
    <w:rsid w:val="00F6613F"/>
    <w:rsid w:val="00F66214"/>
    <w:rsid w:val="00F663C0"/>
    <w:rsid w:val="00F66936"/>
    <w:rsid w:val="00F6693B"/>
    <w:rsid w:val="00F669AC"/>
    <w:rsid w:val="00F66CEE"/>
    <w:rsid w:val="00F671A6"/>
    <w:rsid w:val="00F672D9"/>
    <w:rsid w:val="00F6757E"/>
    <w:rsid w:val="00F6778C"/>
    <w:rsid w:val="00F677D3"/>
    <w:rsid w:val="00F67D2E"/>
    <w:rsid w:val="00F67F19"/>
    <w:rsid w:val="00F70036"/>
    <w:rsid w:val="00F70089"/>
    <w:rsid w:val="00F704DC"/>
    <w:rsid w:val="00F706A1"/>
    <w:rsid w:val="00F708DA"/>
    <w:rsid w:val="00F70A05"/>
    <w:rsid w:val="00F70C98"/>
    <w:rsid w:val="00F70EF2"/>
    <w:rsid w:val="00F7114B"/>
    <w:rsid w:val="00F71270"/>
    <w:rsid w:val="00F712BF"/>
    <w:rsid w:val="00F7156A"/>
    <w:rsid w:val="00F717C7"/>
    <w:rsid w:val="00F71C09"/>
    <w:rsid w:val="00F71ED1"/>
    <w:rsid w:val="00F71EE3"/>
    <w:rsid w:val="00F72318"/>
    <w:rsid w:val="00F725FE"/>
    <w:rsid w:val="00F7285B"/>
    <w:rsid w:val="00F729CD"/>
    <w:rsid w:val="00F736F5"/>
    <w:rsid w:val="00F73897"/>
    <w:rsid w:val="00F73BB8"/>
    <w:rsid w:val="00F73E00"/>
    <w:rsid w:val="00F73F26"/>
    <w:rsid w:val="00F743AE"/>
    <w:rsid w:val="00F74825"/>
    <w:rsid w:val="00F7489C"/>
    <w:rsid w:val="00F74A05"/>
    <w:rsid w:val="00F74A99"/>
    <w:rsid w:val="00F74EE3"/>
    <w:rsid w:val="00F7504F"/>
    <w:rsid w:val="00F754DC"/>
    <w:rsid w:val="00F75586"/>
    <w:rsid w:val="00F756D6"/>
    <w:rsid w:val="00F75FDE"/>
    <w:rsid w:val="00F762B7"/>
    <w:rsid w:val="00F770D0"/>
    <w:rsid w:val="00F77114"/>
    <w:rsid w:val="00F77340"/>
    <w:rsid w:val="00F7748B"/>
    <w:rsid w:val="00F7752F"/>
    <w:rsid w:val="00F777B2"/>
    <w:rsid w:val="00F7788E"/>
    <w:rsid w:val="00F77967"/>
    <w:rsid w:val="00F77C98"/>
    <w:rsid w:val="00F77CF6"/>
    <w:rsid w:val="00F77D3F"/>
    <w:rsid w:val="00F802C6"/>
    <w:rsid w:val="00F8037F"/>
    <w:rsid w:val="00F80574"/>
    <w:rsid w:val="00F805DF"/>
    <w:rsid w:val="00F8065C"/>
    <w:rsid w:val="00F80691"/>
    <w:rsid w:val="00F80CEB"/>
    <w:rsid w:val="00F80E10"/>
    <w:rsid w:val="00F80E6E"/>
    <w:rsid w:val="00F80EF8"/>
    <w:rsid w:val="00F80F05"/>
    <w:rsid w:val="00F8117C"/>
    <w:rsid w:val="00F81569"/>
    <w:rsid w:val="00F81592"/>
    <w:rsid w:val="00F81C17"/>
    <w:rsid w:val="00F81D9D"/>
    <w:rsid w:val="00F81DBB"/>
    <w:rsid w:val="00F82342"/>
    <w:rsid w:val="00F823DC"/>
    <w:rsid w:val="00F824C1"/>
    <w:rsid w:val="00F82591"/>
    <w:rsid w:val="00F8272E"/>
    <w:rsid w:val="00F829A4"/>
    <w:rsid w:val="00F829ED"/>
    <w:rsid w:val="00F82C47"/>
    <w:rsid w:val="00F82CBB"/>
    <w:rsid w:val="00F83168"/>
    <w:rsid w:val="00F836D7"/>
    <w:rsid w:val="00F837C6"/>
    <w:rsid w:val="00F83D36"/>
    <w:rsid w:val="00F83D5E"/>
    <w:rsid w:val="00F83D75"/>
    <w:rsid w:val="00F83E3E"/>
    <w:rsid w:val="00F83E4F"/>
    <w:rsid w:val="00F84205"/>
    <w:rsid w:val="00F84444"/>
    <w:rsid w:val="00F84542"/>
    <w:rsid w:val="00F8458C"/>
    <w:rsid w:val="00F845BF"/>
    <w:rsid w:val="00F84628"/>
    <w:rsid w:val="00F84896"/>
    <w:rsid w:val="00F85468"/>
    <w:rsid w:val="00F854F3"/>
    <w:rsid w:val="00F856D7"/>
    <w:rsid w:val="00F85742"/>
    <w:rsid w:val="00F858CD"/>
    <w:rsid w:val="00F85961"/>
    <w:rsid w:val="00F8596A"/>
    <w:rsid w:val="00F85AC6"/>
    <w:rsid w:val="00F85B3A"/>
    <w:rsid w:val="00F85CBD"/>
    <w:rsid w:val="00F85D57"/>
    <w:rsid w:val="00F85F90"/>
    <w:rsid w:val="00F86355"/>
    <w:rsid w:val="00F86388"/>
    <w:rsid w:val="00F864DB"/>
    <w:rsid w:val="00F86864"/>
    <w:rsid w:val="00F86867"/>
    <w:rsid w:val="00F86A42"/>
    <w:rsid w:val="00F86A9C"/>
    <w:rsid w:val="00F86B43"/>
    <w:rsid w:val="00F86CB3"/>
    <w:rsid w:val="00F86FE6"/>
    <w:rsid w:val="00F874AF"/>
    <w:rsid w:val="00F877E2"/>
    <w:rsid w:val="00F87B41"/>
    <w:rsid w:val="00F87BF3"/>
    <w:rsid w:val="00F87C77"/>
    <w:rsid w:val="00F87D2B"/>
    <w:rsid w:val="00F87D2D"/>
    <w:rsid w:val="00F90066"/>
    <w:rsid w:val="00F901AC"/>
    <w:rsid w:val="00F90807"/>
    <w:rsid w:val="00F90D0B"/>
    <w:rsid w:val="00F91121"/>
    <w:rsid w:val="00F911C8"/>
    <w:rsid w:val="00F916FF"/>
    <w:rsid w:val="00F918F8"/>
    <w:rsid w:val="00F91D77"/>
    <w:rsid w:val="00F92B8F"/>
    <w:rsid w:val="00F9304A"/>
    <w:rsid w:val="00F931F5"/>
    <w:rsid w:val="00F936E6"/>
    <w:rsid w:val="00F9387A"/>
    <w:rsid w:val="00F93980"/>
    <w:rsid w:val="00F93C16"/>
    <w:rsid w:val="00F93C93"/>
    <w:rsid w:val="00F93D2E"/>
    <w:rsid w:val="00F93D4E"/>
    <w:rsid w:val="00F93EA8"/>
    <w:rsid w:val="00F94599"/>
    <w:rsid w:val="00F94692"/>
    <w:rsid w:val="00F94770"/>
    <w:rsid w:val="00F94BF5"/>
    <w:rsid w:val="00F94C95"/>
    <w:rsid w:val="00F94D05"/>
    <w:rsid w:val="00F94F9B"/>
    <w:rsid w:val="00F95015"/>
    <w:rsid w:val="00F9502D"/>
    <w:rsid w:val="00F9546A"/>
    <w:rsid w:val="00F95607"/>
    <w:rsid w:val="00F95706"/>
    <w:rsid w:val="00F9579F"/>
    <w:rsid w:val="00F95A3D"/>
    <w:rsid w:val="00F95C5C"/>
    <w:rsid w:val="00F96120"/>
    <w:rsid w:val="00F9640F"/>
    <w:rsid w:val="00F968F1"/>
    <w:rsid w:val="00F96917"/>
    <w:rsid w:val="00F96AA6"/>
    <w:rsid w:val="00F96CA8"/>
    <w:rsid w:val="00F97209"/>
    <w:rsid w:val="00F97A26"/>
    <w:rsid w:val="00FA0107"/>
    <w:rsid w:val="00FA017D"/>
    <w:rsid w:val="00FA0851"/>
    <w:rsid w:val="00FA08C4"/>
    <w:rsid w:val="00FA0ABF"/>
    <w:rsid w:val="00FA0CB3"/>
    <w:rsid w:val="00FA154E"/>
    <w:rsid w:val="00FA1AAC"/>
    <w:rsid w:val="00FA1AC5"/>
    <w:rsid w:val="00FA1D10"/>
    <w:rsid w:val="00FA1E2D"/>
    <w:rsid w:val="00FA23D6"/>
    <w:rsid w:val="00FA24EE"/>
    <w:rsid w:val="00FA28E1"/>
    <w:rsid w:val="00FA29B6"/>
    <w:rsid w:val="00FA2D51"/>
    <w:rsid w:val="00FA2F83"/>
    <w:rsid w:val="00FA322A"/>
    <w:rsid w:val="00FA32C6"/>
    <w:rsid w:val="00FA36CE"/>
    <w:rsid w:val="00FA389D"/>
    <w:rsid w:val="00FA38DC"/>
    <w:rsid w:val="00FA3AEE"/>
    <w:rsid w:val="00FA3C5F"/>
    <w:rsid w:val="00FA4180"/>
    <w:rsid w:val="00FA4301"/>
    <w:rsid w:val="00FA43A8"/>
    <w:rsid w:val="00FA4708"/>
    <w:rsid w:val="00FA4858"/>
    <w:rsid w:val="00FA4BD2"/>
    <w:rsid w:val="00FA4BD5"/>
    <w:rsid w:val="00FA4CFF"/>
    <w:rsid w:val="00FA4EF2"/>
    <w:rsid w:val="00FA4F0D"/>
    <w:rsid w:val="00FA5493"/>
    <w:rsid w:val="00FA571F"/>
    <w:rsid w:val="00FA5BDA"/>
    <w:rsid w:val="00FA5FA2"/>
    <w:rsid w:val="00FA649A"/>
    <w:rsid w:val="00FA64B4"/>
    <w:rsid w:val="00FA6742"/>
    <w:rsid w:val="00FA6AD6"/>
    <w:rsid w:val="00FA6C53"/>
    <w:rsid w:val="00FA70A6"/>
    <w:rsid w:val="00FA7450"/>
    <w:rsid w:val="00FA7628"/>
    <w:rsid w:val="00FA7770"/>
    <w:rsid w:val="00FA77F7"/>
    <w:rsid w:val="00FA7A72"/>
    <w:rsid w:val="00FA7CA2"/>
    <w:rsid w:val="00FA7DFB"/>
    <w:rsid w:val="00FA7ED1"/>
    <w:rsid w:val="00FB01F5"/>
    <w:rsid w:val="00FB0378"/>
    <w:rsid w:val="00FB058C"/>
    <w:rsid w:val="00FB0788"/>
    <w:rsid w:val="00FB07B5"/>
    <w:rsid w:val="00FB0921"/>
    <w:rsid w:val="00FB0DF3"/>
    <w:rsid w:val="00FB0E22"/>
    <w:rsid w:val="00FB0E85"/>
    <w:rsid w:val="00FB1428"/>
    <w:rsid w:val="00FB167A"/>
    <w:rsid w:val="00FB1D24"/>
    <w:rsid w:val="00FB1D75"/>
    <w:rsid w:val="00FB1E8E"/>
    <w:rsid w:val="00FB1F6C"/>
    <w:rsid w:val="00FB204C"/>
    <w:rsid w:val="00FB21AA"/>
    <w:rsid w:val="00FB22E5"/>
    <w:rsid w:val="00FB259D"/>
    <w:rsid w:val="00FB2687"/>
    <w:rsid w:val="00FB27B0"/>
    <w:rsid w:val="00FB2831"/>
    <w:rsid w:val="00FB297D"/>
    <w:rsid w:val="00FB2B83"/>
    <w:rsid w:val="00FB2CEE"/>
    <w:rsid w:val="00FB3159"/>
    <w:rsid w:val="00FB3204"/>
    <w:rsid w:val="00FB32BD"/>
    <w:rsid w:val="00FB372E"/>
    <w:rsid w:val="00FB3C44"/>
    <w:rsid w:val="00FB3C77"/>
    <w:rsid w:val="00FB41A8"/>
    <w:rsid w:val="00FB4234"/>
    <w:rsid w:val="00FB4E61"/>
    <w:rsid w:val="00FB511A"/>
    <w:rsid w:val="00FB5534"/>
    <w:rsid w:val="00FB558C"/>
    <w:rsid w:val="00FB57DD"/>
    <w:rsid w:val="00FB58DF"/>
    <w:rsid w:val="00FB59F3"/>
    <w:rsid w:val="00FB6082"/>
    <w:rsid w:val="00FB6142"/>
    <w:rsid w:val="00FB6235"/>
    <w:rsid w:val="00FB63DE"/>
    <w:rsid w:val="00FB672A"/>
    <w:rsid w:val="00FB6C06"/>
    <w:rsid w:val="00FB6F65"/>
    <w:rsid w:val="00FB6FD6"/>
    <w:rsid w:val="00FB7197"/>
    <w:rsid w:val="00FB760B"/>
    <w:rsid w:val="00FB7691"/>
    <w:rsid w:val="00FB770A"/>
    <w:rsid w:val="00FB7759"/>
    <w:rsid w:val="00FB7AC3"/>
    <w:rsid w:val="00FB7B1C"/>
    <w:rsid w:val="00FB7B3B"/>
    <w:rsid w:val="00FB7D0E"/>
    <w:rsid w:val="00FB7D5A"/>
    <w:rsid w:val="00FC0195"/>
    <w:rsid w:val="00FC02CC"/>
    <w:rsid w:val="00FC046C"/>
    <w:rsid w:val="00FC05C7"/>
    <w:rsid w:val="00FC084B"/>
    <w:rsid w:val="00FC0F30"/>
    <w:rsid w:val="00FC0F88"/>
    <w:rsid w:val="00FC0FB8"/>
    <w:rsid w:val="00FC0FE9"/>
    <w:rsid w:val="00FC0FEC"/>
    <w:rsid w:val="00FC1203"/>
    <w:rsid w:val="00FC1237"/>
    <w:rsid w:val="00FC12D5"/>
    <w:rsid w:val="00FC1343"/>
    <w:rsid w:val="00FC1418"/>
    <w:rsid w:val="00FC1A92"/>
    <w:rsid w:val="00FC1E37"/>
    <w:rsid w:val="00FC1FA3"/>
    <w:rsid w:val="00FC2029"/>
    <w:rsid w:val="00FC205D"/>
    <w:rsid w:val="00FC220E"/>
    <w:rsid w:val="00FC243B"/>
    <w:rsid w:val="00FC27B7"/>
    <w:rsid w:val="00FC27C3"/>
    <w:rsid w:val="00FC282D"/>
    <w:rsid w:val="00FC2929"/>
    <w:rsid w:val="00FC2C46"/>
    <w:rsid w:val="00FC2C4F"/>
    <w:rsid w:val="00FC2EF4"/>
    <w:rsid w:val="00FC30B5"/>
    <w:rsid w:val="00FC3415"/>
    <w:rsid w:val="00FC3520"/>
    <w:rsid w:val="00FC36C3"/>
    <w:rsid w:val="00FC3B9B"/>
    <w:rsid w:val="00FC3BBF"/>
    <w:rsid w:val="00FC4030"/>
    <w:rsid w:val="00FC4295"/>
    <w:rsid w:val="00FC44EC"/>
    <w:rsid w:val="00FC4673"/>
    <w:rsid w:val="00FC47CA"/>
    <w:rsid w:val="00FC4960"/>
    <w:rsid w:val="00FC4A35"/>
    <w:rsid w:val="00FC4BB2"/>
    <w:rsid w:val="00FC4EDE"/>
    <w:rsid w:val="00FC5136"/>
    <w:rsid w:val="00FC52F2"/>
    <w:rsid w:val="00FC5475"/>
    <w:rsid w:val="00FC5487"/>
    <w:rsid w:val="00FC5820"/>
    <w:rsid w:val="00FC596D"/>
    <w:rsid w:val="00FC5A10"/>
    <w:rsid w:val="00FC5AF0"/>
    <w:rsid w:val="00FC5EDD"/>
    <w:rsid w:val="00FC62AE"/>
    <w:rsid w:val="00FC689E"/>
    <w:rsid w:val="00FC6A8E"/>
    <w:rsid w:val="00FC6A91"/>
    <w:rsid w:val="00FC6C5B"/>
    <w:rsid w:val="00FC6F9B"/>
    <w:rsid w:val="00FC7483"/>
    <w:rsid w:val="00FC749C"/>
    <w:rsid w:val="00FC7642"/>
    <w:rsid w:val="00FC7799"/>
    <w:rsid w:val="00FC7A02"/>
    <w:rsid w:val="00FC7AFB"/>
    <w:rsid w:val="00FC7C56"/>
    <w:rsid w:val="00FD009A"/>
    <w:rsid w:val="00FD0B26"/>
    <w:rsid w:val="00FD0C64"/>
    <w:rsid w:val="00FD0CB4"/>
    <w:rsid w:val="00FD11AA"/>
    <w:rsid w:val="00FD1381"/>
    <w:rsid w:val="00FD1537"/>
    <w:rsid w:val="00FD18ED"/>
    <w:rsid w:val="00FD1A32"/>
    <w:rsid w:val="00FD200A"/>
    <w:rsid w:val="00FD2222"/>
    <w:rsid w:val="00FD22C5"/>
    <w:rsid w:val="00FD2660"/>
    <w:rsid w:val="00FD26AA"/>
    <w:rsid w:val="00FD294A"/>
    <w:rsid w:val="00FD2984"/>
    <w:rsid w:val="00FD2C2E"/>
    <w:rsid w:val="00FD2C71"/>
    <w:rsid w:val="00FD2ECF"/>
    <w:rsid w:val="00FD2F9A"/>
    <w:rsid w:val="00FD3653"/>
    <w:rsid w:val="00FD368D"/>
    <w:rsid w:val="00FD36FB"/>
    <w:rsid w:val="00FD3750"/>
    <w:rsid w:val="00FD376D"/>
    <w:rsid w:val="00FD3B60"/>
    <w:rsid w:val="00FD3B8C"/>
    <w:rsid w:val="00FD3FCA"/>
    <w:rsid w:val="00FD4054"/>
    <w:rsid w:val="00FD4139"/>
    <w:rsid w:val="00FD43AD"/>
    <w:rsid w:val="00FD46D8"/>
    <w:rsid w:val="00FD482F"/>
    <w:rsid w:val="00FD4ED7"/>
    <w:rsid w:val="00FD5973"/>
    <w:rsid w:val="00FD5B7E"/>
    <w:rsid w:val="00FD5BC3"/>
    <w:rsid w:val="00FD5CC5"/>
    <w:rsid w:val="00FD5DCF"/>
    <w:rsid w:val="00FD6486"/>
    <w:rsid w:val="00FD66A0"/>
    <w:rsid w:val="00FD6EF9"/>
    <w:rsid w:val="00FD71AF"/>
    <w:rsid w:val="00FD726C"/>
    <w:rsid w:val="00FD72A5"/>
    <w:rsid w:val="00FD7442"/>
    <w:rsid w:val="00FD7AE7"/>
    <w:rsid w:val="00FD7DCA"/>
    <w:rsid w:val="00FE00CB"/>
    <w:rsid w:val="00FE03ED"/>
    <w:rsid w:val="00FE0496"/>
    <w:rsid w:val="00FE0803"/>
    <w:rsid w:val="00FE0E73"/>
    <w:rsid w:val="00FE10EF"/>
    <w:rsid w:val="00FE115E"/>
    <w:rsid w:val="00FE131B"/>
    <w:rsid w:val="00FE169C"/>
    <w:rsid w:val="00FE1AE6"/>
    <w:rsid w:val="00FE1E53"/>
    <w:rsid w:val="00FE2294"/>
    <w:rsid w:val="00FE2539"/>
    <w:rsid w:val="00FE254F"/>
    <w:rsid w:val="00FE257E"/>
    <w:rsid w:val="00FE298E"/>
    <w:rsid w:val="00FE2995"/>
    <w:rsid w:val="00FE2A4E"/>
    <w:rsid w:val="00FE2BEC"/>
    <w:rsid w:val="00FE30E1"/>
    <w:rsid w:val="00FE33A0"/>
    <w:rsid w:val="00FE34CF"/>
    <w:rsid w:val="00FE351C"/>
    <w:rsid w:val="00FE37BB"/>
    <w:rsid w:val="00FE3AF5"/>
    <w:rsid w:val="00FE3D5C"/>
    <w:rsid w:val="00FE40E5"/>
    <w:rsid w:val="00FE424C"/>
    <w:rsid w:val="00FE452B"/>
    <w:rsid w:val="00FE4581"/>
    <w:rsid w:val="00FE46FE"/>
    <w:rsid w:val="00FE4A5C"/>
    <w:rsid w:val="00FE4F94"/>
    <w:rsid w:val="00FE5408"/>
    <w:rsid w:val="00FE547E"/>
    <w:rsid w:val="00FE54F1"/>
    <w:rsid w:val="00FE5A4D"/>
    <w:rsid w:val="00FE5B46"/>
    <w:rsid w:val="00FE5D9F"/>
    <w:rsid w:val="00FE630B"/>
    <w:rsid w:val="00FE67A0"/>
    <w:rsid w:val="00FE68C6"/>
    <w:rsid w:val="00FE68F1"/>
    <w:rsid w:val="00FE68FF"/>
    <w:rsid w:val="00FE6DFF"/>
    <w:rsid w:val="00FE6E7F"/>
    <w:rsid w:val="00FE7288"/>
    <w:rsid w:val="00FE77BB"/>
    <w:rsid w:val="00FE7B5A"/>
    <w:rsid w:val="00FE7E6D"/>
    <w:rsid w:val="00FF005C"/>
    <w:rsid w:val="00FF0386"/>
    <w:rsid w:val="00FF0428"/>
    <w:rsid w:val="00FF0678"/>
    <w:rsid w:val="00FF06B9"/>
    <w:rsid w:val="00FF0AB6"/>
    <w:rsid w:val="00FF0C36"/>
    <w:rsid w:val="00FF0D3A"/>
    <w:rsid w:val="00FF1059"/>
    <w:rsid w:val="00FF116E"/>
    <w:rsid w:val="00FF11ED"/>
    <w:rsid w:val="00FF12A3"/>
    <w:rsid w:val="00FF18E2"/>
    <w:rsid w:val="00FF1983"/>
    <w:rsid w:val="00FF1DA5"/>
    <w:rsid w:val="00FF1E86"/>
    <w:rsid w:val="00FF2147"/>
    <w:rsid w:val="00FF2186"/>
    <w:rsid w:val="00FF26A7"/>
    <w:rsid w:val="00FF26EE"/>
    <w:rsid w:val="00FF2C9A"/>
    <w:rsid w:val="00FF2CC1"/>
    <w:rsid w:val="00FF2E30"/>
    <w:rsid w:val="00FF3306"/>
    <w:rsid w:val="00FF34CF"/>
    <w:rsid w:val="00FF3795"/>
    <w:rsid w:val="00FF396B"/>
    <w:rsid w:val="00FF3C1D"/>
    <w:rsid w:val="00FF3E3F"/>
    <w:rsid w:val="00FF4934"/>
    <w:rsid w:val="00FF4BE7"/>
    <w:rsid w:val="00FF4E68"/>
    <w:rsid w:val="00FF4E9C"/>
    <w:rsid w:val="00FF5342"/>
    <w:rsid w:val="00FF5740"/>
    <w:rsid w:val="00FF6080"/>
    <w:rsid w:val="00FF61AA"/>
    <w:rsid w:val="00FF6320"/>
    <w:rsid w:val="00FF6714"/>
    <w:rsid w:val="00FF68F0"/>
    <w:rsid w:val="00FF6B0B"/>
    <w:rsid w:val="00FF7069"/>
    <w:rsid w:val="00FF70B9"/>
    <w:rsid w:val="00FF73A6"/>
    <w:rsid w:val="00FF73D3"/>
    <w:rsid w:val="00FF758A"/>
    <w:rsid w:val="00FF7683"/>
    <w:rsid w:val="00FF79C9"/>
    <w:rsid w:val="00FF7DEF"/>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436E3C"/>
  <w15:chartTrackingRefBased/>
  <w15:docId w15:val="{30355214-4FD9-41A8-9601-F3E486DAE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Wingdings 3" w:eastAsiaTheme="minorHAnsi" w:hAnsi="Wingdings 3" w:cstheme="minorBidi"/>
        <w:lang w:val="en-GB"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lsdException w:name="heading 1" w:locked="0" w:uiPriority="5" w:qFormat="1"/>
    <w:lsdException w:name="heading 2" w:locked="0" w:uiPriority="5" w:qFormat="1"/>
    <w:lsdException w:name="heading 3" w:locked="0" w:uiPriority="5" w:qFormat="1"/>
    <w:lsdException w:name="heading 4" w:locked="0" w:uiPriority="5"/>
    <w:lsdException w:name="heading 5" w:locked="0" w:uiPriority="5"/>
    <w:lsdException w:name="heading 6" w:locked="0" w:uiPriority="5"/>
    <w:lsdException w:name="heading 7" w:locked="0" w:uiPriority="5"/>
    <w:lsdException w:name="heading 8" w:locked="0" w:uiPriority="5"/>
    <w:lsdException w:name="heading 9" w:locked="0" w:uiPriority="5"/>
    <w:lsdException w:name="toc 1" w:locked="0" w:uiPriority="39"/>
    <w:lsdException w:name="toc 2" w:locked="0" w:uiPriority="16"/>
    <w:lsdException w:name="toc 3" w:locked="0" w:uiPriority="16"/>
    <w:lsdException w:name="toc 4" w:locked="0" w:uiPriority="16"/>
    <w:lsdException w:name="toc 5" w:uiPriority="16"/>
    <w:lsdException w:name="toc 6" w:uiPriority="16"/>
    <w:lsdException w:name="toc 7" w:uiPriority="16"/>
    <w:lsdException w:name="toc 8" w:uiPriority="16"/>
    <w:lsdException w:name="toc 9" w:uiPriority="16"/>
    <w:lsdException w:name="footnote text" w:locked="0" w:uiPriority="14"/>
    <w:lsdException w:name="annotation text" w:locked="0" w:uiPriority="12"/>
    <w:lsdException w:name="footer" w:locked="0" w:uiPriority="11"/>
    <w:lsdException w:name="caption" w:locked="0" w:uiPriority="10" w:qFormat="1"/>
    <w:lsdException w:name="table of figures" w:locked="0" w:uiPriority="18"/>
    <w:lsdException w:name="footnote reference" w:locked="0" w:uiPriority="14"/>
    <w:lsdException w:name="annotation reference" w:locked="0" w:uiPriority="12"/>
    <w:lsdException w:name="endnote reference" w:locked="0" w:uiPriority="13"/>
    <w:lsdException w:name="endnote text" w:locked="0" w:uiPriority="13"/>
    <w:lsdException w:name="table of authorities" w:locked="0" w:uiPriority="18"/>
    <w:lsdException w:name="toa heading" w:locked="0" w:uiPriority="15"/>
    <w:lsdException w:name="List" w:locked="0"/>
    <w:lsdException w:name="List Bullet" w:locked="0" w:uiPriority="6" w:qFormat="1"/>
    <w:lsdException w:name="List Number" w:locked="0" w:uiPriority="8" w:qFormat="1"/>
    <w:lsdException w:name="List 2" w:locked="0"/>
    <w:lsdException w:name="List 3" w:locked="0"/>
    <w:lsdException w:name="List 4" w:locked="0"/>
    <w:lsdException w:name="List 5" w:locked="0"/>
    <w:lsdException w:name="List Bullet 2" w:locked="0" w:uiPriority="6" w:qFormat="1"/>
    <w:lsdException w:name="List Bullet 3" w:locked="0" w:uiPriority="6" w:qFormat="1"/>
    <w:lsdException w:name="List Bullet 4" w:locked="0" w:uiPriority="6"/>
    <w:lsdException w:name="List Bullet 5" w:locked="0" w:uiPriority="6"/>
    <w:lsdException w:name="List Number 2" w:locked="0" w:uiPriority="8" w:qFormat="1"/>
    <w:lsdException w:name="List Number 3" w:locked="0" w:uiPriority="8" w:qFormat="1"/>
    <w:lsdException w:name="List Number 4" w:locked="0" w:uiPriority="8"/>
    <w:lsdException w:name="List Number 5" w:locked="0" w:uiPriority="8"/>
    <w:lsdException w:name="Default Paragraph Font" w:locked="0" w:semiHidden="1" w:uiPriority="1" w:unhideWhenUsed="1"/>
    <w:lsdException w:name="Body Text" w:locked="0" w:uiPriority="1" w:qFormat="1"/>
    <w:lsdException w:name="List Continue 5" w:locked="0"/>
    <w:lsdException w:name="Body Text 2" w:locked="0" w:uiPriority="1"/>
    <w:lsdException w:name="Body Text 3" w:locked="0" w:uiPriority="1"/>
    <w:lsdException w:name="Emphasis" w:locked="0" w:uiPriority="2" w:qFormat="1"/>
    <w:lsdException w:name="HTML Top of Form" w:locked="0" w:semiHidden="1" w:unhideWhenUsed="1"/>
    <w:lsdException w:name="HTML Bottom of Form" w:locked="0" w:semiHidden="1" w:unhideWhenUsed="1"/>
    <w:lsdException w:name="Normal Table" w:locked="0" w:semiHidden="1" w:unhideWhenUsed="1"/>
    <w:lsdException w:name="annotation subject" w:locked="0" w:uiPriority="12"/>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locked="0"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semiHidden="1" w:uiPriority="34"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semiHidden="1" w:qFormat="1"/>
    <w:lsdException w:name="Intense Reference" w:semiHidden="1" w:qFormat="1"/>
    <w:lsdException w:name="TOC Heading" w:locked="0" w:uiPriority="15"/>
    <w:lsdException w:name="Plain Table 1" w:uiPriority="41"/>
    <w:lsdException w:name="Plain Table 2" w:locked="0" w:uiPriority="42"/>
    <w:lsdException w:name="Plain Table 3" w:locked="0" w:uiPriority="43"/>
    <w:lsdException w:name="Plain Table 4" w:locked="0" w:uiPriority="44"/>
    <w:lsdException w:name="Plain Table 5" w:locked="0"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locked="0" w:uiPriority="51"/>
    <w:lsdException w:name="List Table 7 Colorful Accent 6" w:uiPriority="52"/>
  </w:latentStyles>
  <w:style w:type="paragraph" w:default="1" w:styleId="Normal">
    <w:name w:val="Normal"/>
    <w:rsid w:val="00A3343F"/>
    <w:pPr>
      <w:spacing w:before="180" w:after="120" w:line="260" w:lineRule="atLeast"/>
    </w:pPr>
    <w:rPr>
      <w:rFonts w:ascii="Arial" w:hAnsi="Arial"/>
      <w:sz w:val="22"/>
      <w:szCs w:val="22"/>
    </w:rPr>
  </w:style>
  <w:style w:type="paragraph" w:styleId="Heading1">
    <w:name w:val="heading 1"/>
    <w:basedOn w:val="Normal"/>
    <w:next w:val="Normal"/>
    <w:link w:val="Heading1Char"/>
    <w:uiPriority w:val="5"/>
    <w:qFormat/>
    <w:rsid w:val="00926727"/>
    <w:pPr>
      <w:keepNext/>
      <w:keepLines/>
      <w:pageBreakBefore/>
      <w:numPr>
        <w:numId w:val="2"/>
      </w:numPr>
      <w:spacing w:line="360" w:lineRule="atLeast"/>
      <w:ind w:left="510" w:hanging="510"/>
      <w:outlineLvl w:val="0"/>
    </w:pPr>
    <w:rPr>
      <w:rFonts w:eastAsiaTheme="majorEastAsia" w:cstheme="majorBidi"/>
      <w:b/>
      <w:color w:val="00338D"/>
      <w:sz w:val="36"/>
      <w:szCs w:val="32"/>
    </w:rPr>
  </w:style>
  <w:style w:type="paragraph" w:styleId="Heading2">
    <w:name w:val="heading 2"/>
    <w:basedOn w:val="Normal"/>
    <w:next w:val="Normal"/>
    <w:link w:val="Heading2Char"/>
    <w:uiPriority w:val="5"/>
    <w:qFormat/>
    <w:rsid w:val="00A3343F"/>
    <w:pPr>
      <w:keepNext/>
      <w:keepLines/>
      <w:numPr>
        <w:ilvl w:val="1"/>
        <w:numId w:val="2"/>
      </w:numPr>
      <w:spacing w:line="320" w:lineRule="atLeast"/>
      <w:ind w:left="851" w:hanging="851"/>
      <w:outlineLvl w:val="1"/>
    </w:pPr>
    <w:rPr>
      <w:rFonts w:eastAsiaTheme="majorEastAsia" w:cstheme="majorBidi"/>
      <w:b/>
      <w:color w:val="00338D"/>
      <w:sz w:val="32"/>
      <w:szCs w:val="26"/>
    </w:rPr>
  </w:style>
  <w:style w:type="paragraph" w:styleId="Heading3">
    <w:name w:val="heading 3"/>
    <w:basedOn w:val="Normal"/>
    <w:next w:val="Normal"/>
    <w:link w:val="Heading3Char"/>
    <w:uiPriority w:val="5"/>
    <w:qFormat/>
    <w:rsid w:val="00A3343F"/>
    <w:pPr>
      <w:keepNext/>
      <w:keepLines/>
      <w:numPr>
        <w:ilvl w:val="2"/>
        <w:numId w:val="2"/>
      </w:numPr>
      <w:spacing w:line="280" w:lineRule="atLeast"/>
      <w:ind w:left="1021" w:hanging="1021"/>
      <w:outlineLvl w:val="2"/>
    </w:pPr>
    <w:rPr>
      <w:rFonts w:eastAsiaTheme="majorEastAsia" w:cstheme="majorBidi"/>
      <w:b/>
      <w:color w:val="00338D"/>
      <w:sz w:val="28"/>
      <w:szCs w:val="24"/>
    </w:rPr>
  </w:style>
  <w:style w:type="paragraph" w:styleId="Heading4">
    <w:name w:val="heading 4"/>
    <w:basedOn w:val="Normal"/>
    <w:next w:val="Normal"/>
    <w:link w:val="Heading4Char"/>
    <w:uiPriority w:val="5"/>
    <w:rsid w:val="00A3343F"/>
    <w:pPr>
      <w:keepNext/>
      <w:keepLines/>
      <w:numPr>
        <w:ilvl w:val="3"/>
        <w:numId w:val="2"/>
      </w:numPr>
      <w:spacing w:line="240" w:lineRule="atLeast"/>
      <w:ind w:left="1021" w:hanging="1021"/>
      <w:outlineLvl w:val="3"/>
    </w:pPr>
    <w:rPr>
      <w:rFonts w:eastAsiaTheme="majorEastAsia" w:cstheme="majorBidi"/>
      <w:b/>
      <w:iCs/>
      <w:color w:val="00338D"/>
      <w:sz w:val="24"/>
      <w:szCs w:val="20"/>
    </w:rPr>
  </w:style>
  <w:style w:type="paragraph" w:styleId="Heading5">
    <w:name w:val="heading 5"/>
    <w:basedOn w:val="Normal"/>
    <w:next w:val="Normal"/>
    <w:link w:val="Heading5Char"/>
    <w:uiPriority w:val="5"/>
    <w:rsid w:val="00A3343F"/>
    <w:pPr>
      <w:keepNext/>
      <w:keepLines/>
      <w:spacing w:line="360" w:lineRule="atLeast"/>
      <w:outlineLvl w:val="4"/>
    </w:pPr>
    <w:rPr>
      <w:rFonts w:eastAsiaTheme="majorEastAsia" w:cs="Arial"/>
      <w:b/>
      <w:bCs/>
      <w:color w:val="00338D"/>
      <w:sz w:val="36"/>
      <w:szCs w:val="36"/>
    </w:rPr>
  </w:style>
  <w:style w:type="paragraph" w:styleId="Heading6">
    <w:name w:val="heading 6"/>
    <w:basedOn w:val="Normal"/>
    <w:next w:val="Normal"/>
    <w:link w:val="Heading6Char"/>
    <w:uiPriority w:val="5"/>
    <w:rsid w:val="00A3343F"/>
    <w:pPr>
      <w:keepNext/>
      <w:keepLines/>
      <w:spacing w:line="320" w:lineRule="atLeast"/>
      <w:outlineLvl w:val="5"/>
    </w:pPr>
    <w:rPr>
      <w:rFonts w:eastAsiaTheme="majorEastAsia" w:cstheme="majorBidi"/>
      <w:b/>
      <w:color w:val="00338D"/>
      <w:sz w:val="32"/>
      <w:szCs w:val="32"/>
    </w:rPr>
  </w:style>
  <w:style w:type="paragraph" w:styleId="Heading7">
    <w:name w:val="heading 7"/>
    <w:basedOn w:val="Normal"/>
    <w:next w:val="Normal"/>
    <w:link w:val="Heading7Char"/>
    <w:uiPriority w:val="5"/>
    <w:rsid w:val="00A3343F"/>
    <w:pPr>
      <w:keepNext/>
      <w:keepLines/>
      <w:spacing w:line="280" w:lineRule="atLeast"/>
      <w:outlineLvl w:val="6"/>
    </w:pPr>
    <w:rPr>
      <w:rFonts w:eastAsiaTheme="majorEastAsia" w:cs="Arial"/>
      <w:b/>
      <w:bCs/>
      <w:iCs/>
      <w:color w:val="00338D"/>
      <w:sz w:val="28"/>
      <w:szCs w:val="28"/>
    </w:rPr>
  </w:style>
  <w:style w:type="paragraph" w:styleId="Heading8">
    <w:name w:val="heading 8"/>
    <w:basedOn w:val="Normal"/>
    <w:next w:val="Normal"/>
    <w:link w:val="Heading8Char"/>
    <w:uiPriority w:val="5"/>
    <w:rsid w:val="00A3343F"/>
    <w:pPr>
      <w:keepNext/>
      <w:keepLines/>
      <w:spacing w:line="240" w:lineRule="atLeast"/>
      <w:outlineLvl w:val="7"/>
    </w:pPr>
    <w:rPr>
      <w:rFonts w:eastAsiaTheme="majorEastAsia" w:cstheme="majorBidi"/>
      <w:b/>
      <w:color w:val="00338D"/>
      <w:sz w:val="24"/>
      <w:szCs w:val="21"/>
    </w:rPr>
  </w:style>
  <w:style w:type="paragraph" w:styleId="Heading9">
    <w:name w:val="heading 9"/>
    <w:basedOn w:val="Normal"/>
    <w:next w:val="Normal"/>
    <w:link w:val="Heading9Char"/>
    <w:uiPriority w:val="5"/>
    <w:rsid w:val="00A3343F"/>
    <w:pPr>
      <w:keepNext/>
      <w:keepLines/>
      <w:spacing w:line="220" w:lineRule="atLeast"/>
      <w:outlineLvl w:val="8"/>
    </w:pPr>
    <w:rPr>
      <w:rFonts w:eastAsiaTheme="majorEastAsia" w:cstheme="majorBidi"/>
      <w:b/>
      <w:iCs/>
      <w:color w:val="00338D"/>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uiPriority w:val="99"/>
    <w:unhideWhenUsed/>
    <w:locked/>
    <w:rsid w:val="004B5263"/>
  </w:style>
  <w:style w:type="paragraph" w:styleId="BodyText">
    <w:name w:val="Body Text"/>
    <w:basedOn w:val="Normal"/>
    <w:link w:val="BodyTextChar"/>
    <w:uiPriority w:val="1"/>
    <w:qFormat/>
    <w:rsid w:val="00A3343F"/>
    <w:rPr>
      <w:szCs w:val="20"/>
    </w:rPr>
  </w:style>
  <w:style w:type="character" w:customStyle="1" w:styleId="BodyTextChar">
    <w:name w:val="Body Text Char"/>
    <w:basedOn w:val="DefaultParagraphFont"/>
    <w:link w:val="BodyText"/>
    <w:uiPriority w:val="1"/>
    <w:rsid w:val="00544360"/>
    <w:rPr>
      <w:rFonts w:ascii="Arial" w:hAnsi="Arial"/>
      <w:sz w:val="22"/>
    </w:rPr>
  </w:style>
  <w:style w:type="paragraph" w:styleId="BodyText2">
    <w:name w:val="Body Text 2"/>
    <w:basedOn w:val="BodyText"/>
    <w:link w:val="BodyText2Char"/>
    <w:uiPriority w:val="1"/>
    <w:rsid w:val="00A3343F"/>
    <w:pPr>
      <w:spacing w:line="180" w:lineRule="atLeast"/>
    </w:pPr>
    <w:rPr>
      <w:sz w:val="18"/>
    </w:rPr>
  </w:style>
  <w:style w:type="character" w:customStyle="1" w:styleId="BodyText2Char">
    <w:name w:val="Body Text 2 Char"/>
    <w:basedOn w:val="DefaultParagraphFont"/>
    <w:link w:val="BodyText2"/>
    <w:uiPriority w:val="1"/>
    <w:rsid w:val="008B6607"/>
    <w:rPr>
      <w:rFonts w:ascii="Arial" w:hAnsi="Arial"/>
      <w:sz w:val="18"/>
    </w:rPr>
  </w:style>
  <w:style w:type="paragraph" w:styleId="BodyText3">
    <w:name w:val="Body Text 3"/>
    <w:basedOn w:val="BodyText"/>
    <w:link w:val="BodyText3Char"/>
    <w:uiPriority w:val="1"/>
    <w:rsid w:val="00A3343F"/>
    <w:pPr>
      <w:spacing w:line="160" w:lineRule="atLeast"/>
    </w:pPr>
    <w:rPr>
      <w:sz w:val="16"/>
      <w:szCs w:val="16"/>
    </w:rPr>
  </w:style>
  <w:style w:type="character" w:customStyle="1" w:styleId="BodyText3Char">
    <w:name w:val="Body Text 3 Char"/>
    <w:basedOn w:val="DefaultParagraphFont"/>
    <w:link w:val="BodyText3"/>
    <w:uiPriority w:val="1"/>
    <w:rsid w:val="008B6607"/>
    <w:rPr>
      <w:rFonts w:ascii="Arial" w:hAnsi="Arial"/>
      <w:sz w:val="16"/>
      <w:szCs w:val="16"/>
    </w:rPr>
  </w:style>
  <w:style w:type="numbering" w:styleId="1ai">
    <w:name w:val="Outline List 1"/>
    <w:basedOn w:val="NoList"/>
    <w:uiPriority w:val="99"/>
    <w:unhideWhenUsed/>
    <w:locked/>
    <w:rsid w:val="004B5263"/>
  </w:style>
  <w:style w:type="character" w:customStyle="1" w:styleId="Heading1Char">
    <w:name w:val="Heading 1 Char"/>
    <w:basedOn w:val="DefaultParagraphFont"/>
    <w:link w:val="Heading1"/>
    <w:uiPriority w:val="5"/>
    <w:rsid w:val="008B6607"/>
    <w:rPr>
      <w:rFonts w:ascii="Arial" w:eastAsiaTheme="majorEastAsia" w:hAnsi="Arial" w:cstheme="majorBidi"/>
      <w:b/>
      <w:color w:val="00338D"/>
      <w:sz w:val="36"/>
      <w:szCs w:val="32"/>
    </w:rPr>
  </w:style>
  <w:style w:type="character" w:customStyle="1" w:styleId="Heading2Char">
    <w:name w:val="Heading 2 Char"/>
    <w:basedOn w:val="DefaultParagraphFont"/>
    <w:link w:val="Heading2"/>
    <w:uiPriority w:val="5"/>
    <w:rsid w:val="008B6607"/>
    <w:rPr>
      <w:rFonts w:ascii="Arial" w:eastAsiaTheme="majorEastAsia" w:hAnsi="Arial" w:cstheme="majorBidi"/>
      <w:b/>
      <w:color w:val="00338D"/>
      <w:sz w:val="32"/>
      <w:szCs w:val="26"/>
    </w:rPr>
  </w:style>
  <w:style w:type="character" w:customStyle="1" w:styleId="Heading3Char">
    <w:name w:val="Heading 3 Char"/>
    <w:basedOn w:val="DefaultParagraphFont"/>
    <w:link w:val="Heading3"/>
    <w:uiPriority w:val="5"/>
    <w:rsid w:val="008B6607"/>
    <w:rPr>
      <w:rFonts w:ascii="Arial" w:eastAsiaTheme="majorEastAsia" w:hAnsi="Arial" w:cstheme="majorBidi"/>
      <w:b/>
      <w:color w:val="00338D"/>
      <w:sz w:val="28"/>
      <w:szCs w:val="24"/>
    </w:rPr>
  </w:style>
  <w:style w:type="character" w:customStyle="1" w:styleId="Heading4Char">
    <w:name w:val="Heading 4 Char"/>
    <w:basedOn w:val="DefaultParagraphFont"/>
    <w:link w:val="Heading4"/>
    <w:uiPriority w:val="5"/>
    <w:rsid w:val="008B6607"/>
    <w:rPr>
      <w:rFonts w:ascii="Arial" w:eastAsiaTheme="majorEastAsia" w:hAnsi="Arial" w:cstheme="majorBidi"/>
      <w:b/>
      <w:iCs/>
      <w:color w:val="00338D"/>
      <w:sz w:val="24"/>
    </w:rPr>
  </w:style>
  <w:style w:type="character" w:customStyle="1" w:styleId="Heading5Char">
    <w:name w:val="Heading 5 Char"/>
    <w:basedOn w:val="DefaultParagraphFont"/>
    <w:link w:val="Heading5"/>
    <w:uiPriority w:val="5"/>
    <w:rsid w:val="008B6607"/>
    <w:rPr>
      <w:rFonts w:ascii="Arial" w:eastAsiaTheme="majorEastAsia" w:hAnsi="Arial" w:cs="Arial"/>
      <w:b/>
      <w:bCs/>
      <w:color w:val="00338D"/>
      <w:sz w:val="36"/>
      <w:szCs w:val="36"/>
    </w:rPr>
  </w:style>
  <w:style w:type="character" w:customStyle="1" w:styleId="Heading6Char">
    <w:name w:val="Heading 6 Char"/>
    <w:basedOn w:val="DefaultParagraphFont"/>
    <w:link w:val="Heading6"/>
    <w:uiPriority w:val="5"/>
    <w:rsid w:val="008B6607"/>
    <w:rPr>
      <w:rFonts w:ascii="Arial" w:eastAsiaTheme="majorEastAsia" w:hAnsi="Arial" w:cstheme="majorBidi"/>
      <w:b/>
      <w:color w:val="00338D"/>
      <w:sz w:val="32"/>
      <w:szCs w:val="32"/>
    </w:rPr>
  </w:style>
  <w:style w:type="character" w:customStyle="1" w:styleId="Heading7Char">
    <w:name w:val="Heading 7 Char"/>
    <w:basedOn w:val="DefaultParagraphFont"/>
    <w:link w:val="Heading7"/>
    <w:uiPriority w:val="5"/>
    <w:rsid w:val="008B6607"/>
    <w:rPr>
      <w:rFonts w:ascii="Arial" w:eastAsiaTheme="majorEastAsia" w:hAnsi="Arial" w:cs="Arial"/>
      <w:b/>
      <w:bCs/>
      <w:iCs/>
      <w:color w:val="00338D"/>
      <w:sz w:val="28"/>
      <w:szCs w:val="28"/>
    </w:rPr>
  </w:style>
  <w:style w:type="character" w:customStyle="1" w:styleId="Heading8Char">
    <w:name w:val="Heading 8 Char"/>
    <w:basedOn w:val="DefaultParagraphFont"/>
    <w:link w:val="Heading8"/>
    <w:uiPriority w:val="5"/>
    <w:rsid w:val="008B6607"/>
    <w:rPr>
      <w:rFonts w:ascii="Arial" w:eastAsiaTheme="majorEastAsia" w:hAnsi="Arial" w:cstheme="majorBidi"/>
      <w:b/>
      <w:color w:val="00338D"/>
      <w:sz w:val="24"/>
      <w:szCs w:val="21"/>
    </w:rPr>
  </w:style>
  <w:style w:type="character" w:customStyle="1" w:styleId="Heading9Char">
    <w:name w:val="Heading 9 Char"/>
    <w:basedOn w:val="DefaultParagraphFont"/>
    <w:link w:val="Heading9"/>
    <w:uiPriority w:val="5"/>
    <w:rsid w:val="008B6607"/>
    <w:rPr>
      <w:rFonts w:ascii="Arial" w:eastAsiaTheme="majorEastAsia" w:hAnsi="Arial" w:cstheme="majorBidi"/>
      <w:b/>
      <w:iCs/>
      <w:color w:val="00338D"/>
      <w:sz w:val="22"/>
      <w:szCs w:val="21"/>
    </w:rPr>
  </w:style>
  <w:style w:type="numbering" w:styleId="ArticleSection">
    <w:name w:val="Outline List 3"/>
    <w:basedOn w:val="NoList"/>
    <w:uiPriority w:val="99"/>
    <w:unhideWhenUsed/>
    <w:locked/>
    <w:rsid w:val="004B5263"/>
  </w:style>
  <w:style w:type="paragraph" w:styleId="BalloonText">
    <w:name w:val="Balloon Text"/>
    <w:basedOn w:val="Normal"/>
    <w:link w:val="BalloonTextChar"/>
    <w:uiPriority w:val="99"/>
    <w:semiHidden/>
    <w:locked/>
    <w:rsid w:val="004B5263"/>
    <w:pPr>
      <w:spacing w:after="0" w:line="240" w:lineRule="auto"/>
    </w:pPr>
    <w:rPr>
      <w:rFonts w:ascii="Univers 45 Light" w:hAnsi="Univers 45 Light" w:cs="Segoe UI"/>
      <w:sz w:val="18"/>
      <w:szCs w:val="18"/>
    </w:rPr>
  </w:style>
  <w:style w:type="character" w:customStyle="1" w:styleId="BalloonTextChar">
    <w:name w:val="Balloon Text Char"/>
    <w:basedOn w:val="DefaultParagraphFont"/>
    <w:link w:val="BalloonText"/>
    <w:uiPriority w:val="99"/>
    <w:semiHidden/>
    <w:rsid w:val="004B5263"/>
    <w:rPr>
      <w:rFonts w:ascii="Univers 45 Light" w:hAnsi="Univers 45 Light" w:cs="Segoe UI"/>
      <w:sz w:val="18"/>
      <w:szCs w:val="18"/>
    </w:rPr>
  </w:style>
  <w:style w:type="paragraph" w:styleId="Bibliography">
    <w:name w:val="Bibliography"/>
    <w:basedOn w:val="Normal"/>
    <w:next w:val="Normal"/>
    <w:uiPriority w:val="99"/>
    <w:semiHidden/>
    <w:locked/>
    <w:rsid w:val="004B5263"/>
  </w:style>
  <w:style w:type="paragraph" w:styleId="BlockText">
    <w:name w:val="Block Text"/>
    <w:basedOn w:val="Normal"/>
    <w:uiPriority w:val="99"/>
    <w:semiHidden/>
    <w:locked/>
    <w:rsid w:val="008B6607"/>
    <w:pPr>
      <w:pBdr>
        <w:top w:val="single" w:sz="2" w:space="10" w:color="0091DA" w:themeColor="accent1"/>
        <w:left w:val="single" w:sz="2" w:space="10" w:color="0091DA" w:themeColor="accent1"/>
        <w:bottom w:val="single" w:sz="2" w:space="10" w:color="0091DA" w:themeColor="accent1"/>
        <w:right w:val="single" w:sz="2" w:space="10" w:color="0091DA" w:themeColor="accent1"/>
      </w:pBdr>
      <w:ind w:left="1152" w:right="1152"/>
    </w:pPr>
    <w:rPr>
      <w:rFonts w:eastAsiaTheme="minorEastAsia"/>
      <w:i/>
      <w:iCs/>
      <w:color w:val="0091DA" w:themeColor="accent1"/>
    </w:rPr>
  </w:style>
  <w:style w:type="paragraph" w:styleId="BodyTextFirstIndent">
    <w:name w:val="Body Text First Indent"/>
    <w:basedOn w:val="BodyText"/>
    <w:link w:val="BodyTextFirstIndentChar"/>
    <w:uiPriority w:val="99"/>
    <w:semiHidden/>
    <w:locked/>
    <w:rsid w:val="004B5263"/>
    <w:pPr>
      <w:ind w:firstLine="360"/>
    </w:pPr>
  </w:style>
  <w:style w:type="character" w:customStyle="1" w:styleId="BodyTextFirstIndentChar">
    <w:name w:val="Body Text First Indent Char"/>
    <w:basedOn w:val="BodyTextChar"/>
    <w:link w:val="BodyTextFirstIndent"/>
    <w:uiPriority w:val="99"/>
    <w:semiHidden/>
    <w:rsid w:val="004B5263"/>
    <w:rPr>
      <w:rFonts w:ascii="Arial" w:hAnsi="Arial"/>
      <w:sz w:val="22"/>
    </w:rPr>
  </w:style>
  <w:style w:type="paragraph" w:styleId="BodyTextIndent">
    <w:name w:val="Body Text Indent"/>
    <w:basedOn w:val="Normal"/>
    <w:link w:val="BodyTextIndentChar"/>
    <w:uiPriority w:val="99"/>
    <w:semiHidden/>
    <w:locked/>
    <w:rsid w:val="004B5263"/>
    <w:pPr>
      <w:ind w:left="283"/>
    </w:pPr>
  </w:style>
  <w:style w:type="character" w:customStyle="1" w:styleId="BodyTextIndentChar">
    <w:name w:val="Body Text Indent Char"/>
    <w:basedOn w:val="DefaultParagraphFont"/>
    <w:link w:val="BodyTextIndent"/>
    <w:uiPriority w:val="99"/>
    <w:semiHidden/>
    <w:rsid w:val="004B5263"/>
    <w:rPr>
      <w:rFonts w:ascii="Arial" w:hAnsi="Arial"/>
      <w:sz w:val="22"/>
      <w:szCs w:val="22"/>
    </w:rPr>
  </w:style>
  <w:style w:type="paragraph" w:styleId="BodyTextFirstIndent2">
    <w:name w:val="Body Text First Indent 2"/>
    <w:basedOn w:val="BodyTextIndent"/>
    <w:link w:val="BodyTextFirstIndent2Char"/>
    <w:uiPriority w:val="99"/>
    <w:semiHidden/>
    <w:locked/>
    <w:rsid w:val="004B5263"/>
    <w:pPr>
      <w:ind w:left="360" w:firstLine="360"/>
    </w:pPr>
  </w:style>
  <w:style w:type="character" w:customStyle="1" w:styleId="BodyTextFirstIndent2Char">
    <w:name w:val="Body Text First Indent 2 Char"/>
    <w:basedOn w:val="BodyTextIndentChar"/>
    <w:link w:val="BodyTextFirstIndent2"/>
    <w:uiPriority w:val="99"/>
    <w:semiHidden/>
    <w:rsid w:val="004B5263"/>
    <w:rPr>
      <w:rFonts w:ascii="Arial" w:hAnsi="Arial"/>
      <w:sz w:val="22"/>
      <w:szCs w:val="22"/>
    </w:rPr>
  </w:style>
  <w:style w:type="paragraph" w:styleId="BodyTextIndent2">
    <w:name w:val="Body Text Indent 2"/>
    <w:basedOn w:val="Normal"/>
    <w:link w:val="BodyTextIndent2Char"/>
    <w:uiPriority w:val="99"/>
    <w:semiHidden/>
    <w:locked/>
    <w:rsid w:val="004B5263"/>
    <w:pPr>
      <w:spacing w:line="480" w:lineRule="auto"/>
      <w:ind w:left="283"/>
    </w:pPr>
  </w:style>
  <w:style w:type="character" w:customStyle="1" w:styleId="BodyTextIndent2Char">
    <w:name w:val="Body Text Indent 2 Char"/>
    <w:basedOn w:val="DefaultParagraphFont"/>
    <w:link w:val="BodyTextIndent2"/>
    <w:uiPriority w:val="99"/>
    <w:semiHidden/>
    <w:rsid w:val="004B5263"/>
    <w:rPr>
      <w:rFonts w:ascii="Arial" w:hAnsi="Arial"/>
      <w:sz w:val="22"/>
      <w:szCs w:val="22"/>
    </w:rPr>
  </w:style>
  <w:style w:type="paragraph" w:styleId="BodyTextIndent3">
    <w:name w:val="Body Text Indent 3"/>
    <w:basedOn w:val="Normal"/>
    <w:link w:val="BodyTextIndent3Char"/>
    <w:uiPriority w:val="99"/>
    <w:semiHidden/>
    <w:locked/>
    <w:rsid w:val="004B5263"/>
    <w:pPr>
      <w:ind w:left="283"/>
    </w:pPr>
    <w:rPr>
      <w:sz w:val="16"/>
      <w:szCs w:val="16"/>
    </w:rPr>
  </w:style>
  <w:style w:type="character" w:customStyle="1" w:styleId="BodyTextIndent3Char">
    <w:name w:val="Body Text Indent 3 Char"/>
    <w:basedOn w:val="DefaultParagraphFont"/>
    <w:link w:val="BodyTextIndent3"/>
    <w:uiPriority w:val="99"/>
    <w:semiHidden/>
    <w:rsid w:val="004B5263"/>
    <w:rPr>
      <w:rFonts w:ascii="Arial" w:hAnsi="Arial"/>
      <w:sz w:val="16"/>
      <w:szCs w:val="16"/>
    </w:rPr>
  </w:style>
  <w:style w:type="character" w:styleId="BookTitle">
    <w:name w:val="Book Title"/>
    <w:basedOn w:val="DefaultParagraphFont"/>
    <w:uiPriority w:val="99"/>
    <w:semiHidden/>
    <w:locked/>
    <w:rsid w:val="004B5263"/>
    <w:rPr>
      <w:b/>
      <w:bCs/>
      <w:i/>
      <w:iCs/>
      <w:spacing w:val="5"/>
    </w:rPr>
  </w:style>
  <w:style w:type="paragraph" w:styleId="Closing">
    <w:name w:val="Closing"/>
    <w:basedOn w:val="Normal"/>
    <w:link w:val="ClosingChar"/>
    <w:uiPriority w:val="99"/>
    <w:semiHidden/>
    <w:locked/>
    <w:rsid w:val="004B5263"/>
    <w:pPr>
      <w:spacing w:after="0" w:line="240" w:lineRule="auto"/>
      <w:ind w:left="4252"/>
    </w:pPr>
  </w:style>
  <w:style w:type="character" w:customStyle="1" w:styleId="ClosingChar">
    <w:name w:val="Closing Char"/>
    <w:basedOn w:val="DefaultParagraphFont"/>
    <w:link w:val="Closing"/>
    <w:uiPriority w:val="99"/>
    <w:semiHidden/>
    <w:rsid w:val="004B5263"/>
    <w:rPr>
      <w:rFonts w:ascii="Arial" w:hAnsi="Arial"/>
      <w:sz w:val="22"/>
      <w:szCs w:val="22"/>
    </w:rPr>
  </w:style>
  <w:style w:type="character" w:styleId="CommentReference">
    <w:name w:val="annotation reference"/>
    <w:basedOn w:val="BodyTextChar"/>
    <w:uiPriority w:val="12"/>
    <w:semiHidden/>
    <w:rsid w:val="00A3343F"/>
    <w:rPr>
      <w:rFonts w:ascii="Arial" w:hAnsi="Arial"/>
      <w:sz w:val="22"/>
      <w:szCs w:val="20"/>
      <w:vertAlign w:val="superscript"/>
    </w:rPr>
  </w:style>
  <w:style w:type="paragraph" w:styleId="CommentText">
    <w:name w:val="annotation text"/>
    <w:basedOn w:val="BodyText"/>
    <w:link w:val="CommentTextChar"/>
    <w:uiPriority w:val="12"/>
    <w:rsid w:val="00A3343F"/>
    <w:pPr>
      <w:spacing w:before="0" w:after="160" w:line="240" w:lineRule="exact"/>
    </w:pPr>
    <w:rPr>
      <w:sz w:val="20"/>
    </w:rPr>
  </w:style>
  <w:style w:type="character" w:customStyle="1" w:styleId="CommentTextChar">
    <w:name w:val="Comment Text Char"/>
    <w:basedOn w:val="DefaultParagraphFont"/>
    <w:link w:val="CommentText"/>
    <w:uiPriority w:val="12"/>
    <w:semiHidden/>
    <w:rsid w:val="008B6607"/>
    <w:rPr>
      <w:rFonts w:ascii="Arial" w:hAnsi="Arial"/>
    </w:rPr>
  </w:style>
  <w:style w:type="paragraph" w:styleId="CommentSubject">
    <w:name w:val="annotation subject"/>
    <w:basedOn w:val="CommentText"/>
    <w:next w:val="CommentText"/>
    <w:link w:val="CommentSubjectChar"/>
    <w:uiPriority w:val="12"/>
    <w:semiHidden/>
    <w:rsid w:val="00A3343F"/>
    <w:rPr>
      <w:b/>
      <w:bCs/>
    </w:rPr>
  </w:style>
  <w:style w:type="character" w:customStyle="1" w:styleId="CommentSubjectChar">
    <w:name w:val="Comment Subject Char"/>
    <w:basedOn w:val="CommentTextChar"/>
    <w:link w:val="CommentSubject"/>
    <w:uiPriority w:val="12"/>
    <w:semiHidden/>
    <w:rsid w:val="008B6607"/>
    <w:rPr>
      <w:rFonts w:ascii="Arial" w:hAnsi="Arial"/>
      <w:b/>
      <w:bCs/>
    </w:rPr>
  </w:style>
  <w:style w:type="paragraph" w:styleId="Date">
    <w:name w:val="Date"/>
    <w:basedOn w:val="Normal"/>
    <w:next w:val="Normal"/>
    <w:link w:val="DateChar"/>
    <w:uiPriority w:val="99"/>
    <w:semiHidden/>
    <w:locked/>
    <w:rsid w:val="004B5263"/>
  </w:style>
  <w:style w:type="character" w:customStyle="1" w:styleId="DateChar">
    <w:name w:val="Date Char"/>
    <w:basedOn w:val="DefaultParagraphFont"/>
    <w:link w:val="Date"/>
    <w:uiPriority w:val="99"/>
    <w:semiHidden/>
    <w:rsid w:val="004B5263"/>
    <w:rPr>
      <w:rFonts w:ascii="Arial" w:hAnsi="Arial"/>
      <w:sz w:val="22"/>
      <w:szCs w:val="22"/>
    </w:rPr>
  </w:style>
  <w:style w:type="paragraph" w:styleId="DocumentMap">
    <w:name w:val="Document Map"/>
    <w:basedOn w:val="Normal"/>
    <w:link w:val="DocumentMapChar"/>
    <w:uiPriority w:val="99"/>
    <w:semiHidden/>
    <w:locked/>
    <w:rsid w:val="004B5263"/>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B04454"/>
    <w:rPr>
      <w:rFonts w:ascii="Segoe UI" w:hAnsi="Segoe UI" w:cs="Segoe UI"/>
      <w:sz w:val="16"/>
      <w:szCs w:val="16"/>
    </w:rPr>
  </w:style>
  <w:style w:type="paragraph" w:styleId="E-mailSignature">
    <w:name w:val="E-mail Signature"/>
    <w:basedOn w:val="Normal"/>
    <w:link w:val="E-mailSignatureChar"/>
    <w:uiPriority w:val="99"/>
    <w:semiHidden/>
    <w:locked/>
    <w:rsid w:val="004B5263"/>
    <w:pPr>
      <w:spacing w:after="0" w:line="240" w:lineRule="auto"/>
    </w:pPr>
  </w:style>
  <w:style w:type="character" w:customStyle="1" w:styleId="E-mailSignatureChar">
    <w:name w:val="E-mail Signature Char"/>
    <w:basedOn w:val="DefaultParagraphFont"/>
    <w:link w:val="E-mailSignature"/>
    <w:uiPriority w:val="99"/>
    <w:semiHidden/>
    <w:rsid w:val="00B04454"/>
    <w:rPr>
      <w:rFonts w:ascii="Arial" w:hAnsi="Arial"/>
      <w:sz w:val="22"/>
      <w:szCs w:val="22"/>
    </w:rPr>
  </w:style>
  <w:style w:type="character" w:styleId="EndnoteReference">
    <w:name w:val="endnote reference"/>
    <w:basedOn w:val="BodyTextChar"/>
    <w:uiPriority w:val="13"/>
    <w:semiHidden/>
    <w:rsid w:val="00A3343F"/>
    <w:rPr>
      <w:rFonts w:ascii="Arial" w:hAnsi="Arial"/>
      <w:sz w:val="22"/>
      <w:szCs w:val="22"/>
      <w:vertAlign w:val="superscript"/>
    </w:rPr>
  </w:style>
  <w:style w:type="paragraph" w:styleId="EndnoteText">
    <w:name w:val="endnote text"/>
    <w:basedOn w:val="Normal"/>
    <w:link w:val="EndnoteTextChar"/>
    <w:uiPriority w:val="13"/>
    <w:semiHidden/>
    <w:rsid w:val="00A3343F"/>
    <w:pPr>
      <w:spacing w:line="260" w:lineRule="exact"/>
    </w:pPr>
  </w:style>
  <w:style w:type="character" w:customStyle="1" w:styleId="EndnoteTextChar">
    <w:name w:val="Endnote Text Char"/>
    <w:basedOn w:val="DefaultParagraphFont"/>
    <w:link w:val="EndnoteText"/>
    <w:uiPriority w:val="13"/>
    <w:semiHidden/>
    <w:rsid w:val="008B6607"/>
    <w:rPr>
      <w:rFonts w:ascii="Arial" w:hAnsi="Arial"/>
      <w:sz w:val="22"/>
      <w:szCs w:val="22"/>
    </w:rPr>
  </w:style>
  <w:style w:type="paragraph" w:styleId="EnvelopeAddress">
    <w:name w:val="envelope address"/>
    <w:basedOn w:val="Normal"/>
    <w:uiPriority w:val="99"/>
    <w:semiHidden/>
    <w:locked/>
    <w:rsid w:val="004B5263"/>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locked/>
    <w:rsid w:val="004B5263"/>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locked/>
    <w:rsid w:val="004B5263"/>
    <w:rPr>
      <w:color w:val="000000" w:themeColor="followedHyperlink"/>
      <w:u w:val="single"/>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sz w:val="12"/>
    </w:rPr>
  </w:style>
  <w:style w:type="character" w:customStyle="1" w:styleId="FooterChar">
    <w:name w:val="Footer Char"/>
    <w:basedOn w:val="DefaultParagraphFont"/>
    <w:link w:val="Footer"/>
    <w:uiPriority w:val="11"/>
    <w:rsid w:val="008B6607"/>
    <w:rPr>
      <w:rFonts w:ascii="Arial" w:hAnsi="Arial"/>
      <w:sz w:val="12"/>
    </w:rPr>
  </w:style>
  <w:style w:type="character" w:styleId="FootnoteReference">
    <w:name w:val="footnote reference"/>
    <w:basedOn w:val="BodyTextChar"/>
    <w:uiPriority w:val="14"/>
    <w:semiHidden/>
    <w:rsid w:val="00A3343F"/>
    <w:rPr>
      <w:rFonts w:ascii="Arial" w:hAnsi="Arial"/>
      <w:bCs/>
      <w:vanish/>
      <w:sz w:val="22"/>
      <w:szCs w:val="22"/>
      <w:vertAlign w:val="superscript"/>
    </w:rPr>
  </w:style>
  <w:style w:type="paragraph" w:styleId="FootnoteText">
    <w:name w:val="footnote text"/>
    <w:basedOn w:val="BodyText"/>
    <w:link w:val="FootnoteTextChar"/>
    <w:uiPriority w:val="14"/>
    <w:rsid w:val="00B32BE6"/>
    <w:pPr>
      <w:spacing w:before="0" w:after="160" w:line="240" w:lineRule="auto"/>
    </w:pPr>
    <w:rPr>
      <w:sz w:val="16"/>
      <w:szCs w:val="22"/>
    </w:rPr>
  </w:style>
  <w:style w:type="character" w:customStyle="1" w:styleId="FootnoteTextChar">
    <w:name w:val="Footnote Text Char"/>
    <w:basedOn w:val="DefaultParagraphFont"/>
    <w:link w:val="FootnoteText"/>
    <w:uiPriority w:val="14"/>
    <w:rsid w:val="00B32BE6"/>
    <w:rPr>
      <w:rFonts w:ascii="Arial" w:hAnsi="Arial"/>
      <w:sz w:val="16"/>
      <w:szCs w:val="22"/>
    </w:rPr>
  </w:style>
  <w:style w:type="character" w:styleId="Hashtag">
    <w:name w:val="Hashtag"/>
    <w:basedOn w:val="DefaultParagraphFont"/>
    <w:uiPriority w:val="99"/>
    <w:semiHidden/>
    <w:locked/>
    <w:rsid w:val="004B5263"/>
    <w:rPr>
      <w:color w:val="2B579A"/>
      <w:shd w:val="clear" w:color="auto" w:fill="E1DFDD"/>
    </w:rPr>
  </w:style>
  <w:style w:type="paragraph" w:styleId="Header">
    <w:name w:val="header"/>
    <w:basedOn w:val="Normal"/>
    <w:link w:val="HeaderChar"/>
    <w:uiPriority w:val="99"/>
    <w:semiHidden/>
    <w:locked/>
    <w:rsid w:val="008B660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B6607"/>
    <w:rPr>
      <w:rFonts w:ascii="Arial" w:hAnsi="Arial"/>
      <w:sz w:val="22"/>
      <w:szCs w:val="22"/>
    </w:rPr>
  </w:style>
  <w:style w:type="character" w:styleId="HTMLAcronym">
    <w:name w:val="HTML Acronym"/>
    <w:basedOn w:val="DefaultParagraphFont"/>
    <w:uiPriority w:val="99"/>
    <w:semiHidden/>
    <w:locked/>
    <w:rsid w:val="004B5263"/>
  </w:style>
  <w:style w:type="paragraph" w:styleId="HTMLAddress">
    <w:name w:val="HTML Address"/>
    <w:basedOn w:val="Normal"/>
    <w:link w:val="HTMLAddressChar"/>
    <w:uiPriority w:val="99"/>
    <w:semiHidden/>
    <w:locked/>
    <w:rsid w:val="004B5263"/>
    <w:pPr>
      <w:spacing w:after="0" w:line="240" w:lineRule="auto"/>
    </w:pPr>
    <w:rPr>
      <w:i/>
      <w:iCs/>
    </w:rPr>
  </w:style>
  <w:style w:type="character" w:customStyle="1" w:styleId="HTMLAddressChar">
    <w:name w:val="HTML Address Char"/>
    <w:basedOn w:val="DefaultParagraphFont"/>
    <w:link w:val="HTMLAddress"/>
    <w:uiPriority w:val="99"/>
    <w:semiHidden/>
    <w:rsid w:val="004B5263"/>
    <w:rPr>
      <w:rFonts w:ascii="Arial" w:hAnsi="Arial"/>
      <w:i/>
      <w:iCs/>
      <w:sz w:val="22"/>
      <w:szCs w:val="22"/>
    </w:rPr>
  </w:style>
  <w:style w:type="character" w:styleId="HTMLCite">
    <w:name w:val="HTML Cite"/>
    <w:basedOn w:val="DefaultParagraphFont"/>
    <w:uiPriority w:val="99"/>
    <w:semiHidden/>
    <w:locked/>
    <w:rsid w:val="004B5263"/>
    <w:rPr>
      <w:i/>
      <w:iCs/>
    </w:rPr>
  </w:style>
  <w:style w:type="character" w:styleId="HTMLCode">
    <w:name w:val="HTML Code"/>
    <w:basedOn w:val="DefaultParagraphFont"/>
    <w:uiPriority w:val="99"/>
    <w:semiHidden/>
    <w:locked/>
    <w:rsid w:val="004B5263"/>
    <w:rPr>
      <w:rFonts w:ascii="Consolas" w:hAnsi="Consolas"/>
      <w:sz w:val="20"/>
      <w:szCs w:val="20"/>
    </w:rPr>
  </w:style>
  <w:style w:type="character" w:styleId="HTMLDefinition">
    <w:name w:val="HTML Definition"/>
    <w:basedOn w:val="DefaultParagraphFont"/>
    <w:uiPriority w:val="99"/>
    <w:semiHidden/>
    <w:locked/>
    <w:rsid w:val="004B5263"/>
    <w:rPr>
      <w:i/>
      <w:iCs/>
    </w:rPr>
  </w:style>
  <w:style w:type="character" w:styleId="HTMLKeyboard">
    <w:name w:val="HTML Keyboard"/>
    <w:basedOn w:val="DefaultParagraphFont"/>
    <w:uiPriority w:val="99"/>
    <w:semiHidden/>
    <w:locked/>
    <w:rsid w:val="004B5263"/>
    <w:rPr>
      <w:rFonts w:ascii="Consolas" w:hAnsi="Consolas"/>
      <w:sz w:val="20"/>
      <w:szCs w:val="20"/>
    </w:rPr>
  </w:style>
  <w:style w:type="paragraph" w:styleId="HTMLPreformatted">
    <w:name w:val="HTML Preformatted"/>
    <w:basedOn w:val="Normal"/>
    <w:link w:val="HTMLPreformattedChar"/>
    <w:uiPriority w:val="99"/>
    <w:semiHidden/>
    <w:locked/>
    <w:rsid w:val="004B5263"/>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4B5263"/>
    <w:rPr>
      <w:rFonts w:ascii="Consolas" w:hAnsi="Consolas"/>
      <w:sz w:val="22"/>
      <w:szCs w:val="22"/>
    </w:rPr>
  </w:style>
  <w:style w:type="character" w:styleId="HTMLSample">
    <w:name w:val="HTML Sample"/>
    <w:basedOn w:val="DefaultParagraphFont"/>
    <w:uiPriority w:val="99"/>
    <w:semiHidden/>
    <w:locked/>
    <w:rsid w:val="004B5263"/>
    <w:rPr>
      <w:rFonts w:ascii="Consolas" w:hAnsi="Consolas"/>
      <w:sz w:val="24"/>
      <w:szCs w:val="24"/>
    </w:rPr>
  </w:style>
  <w:style w:type="character" w:styleId="HTMLTypewriter">
    <w:name w:val="HTML Typewriter"/>
    <w:basedOn w:val="DefaultParagraphFont"/>
    <w:uiPriority w:val="99"/>
    <w:semiHidden/>
    <w:locked/>
    <w:rsid w:val="004B5263"/>
    <w:rPr>
      <w:rFonts w:ascii="Consolas" w:hAnsi="Consolas"/>
      <w:sz w:val="20"/>
      <w:szCs w:val="20"/>
    </w:rPr>
  </w:style>
  <w:style w:type="character" w:styleId="HTMLVariable">
    <w:name w:val="HTML Variable"/>
    <w:basedOn w:val="DefaultParagraphFont"/>
    <w:uiPriority w:val="99"/>
    <w:semiHidden/>
    <w:locked/>
    <w:rsid w:val="004B5263"/>
    <w:rPr>
      <w:i/>
      <w:iCs/>
    </w:rPr>
  </w:style>
  <w:style w:type="character" w:styleId="Hyperlink">
    <w:name w:val="Hyperlink"/>
    <w:basedOn w:val="DefaultParagraphFont"/>
    <w:uiPriority w:val="99"/>
    <w:locked/>
    <w:rsid w:val="004B5263"/>
    <w:rPr>
      <w:rFonts w:ascii="Univers 45 Light" w:hAnsi="Univers 45 Light"/>
      <w:color w:val="000000" w:themeColor="hyperlink"/>
      <w:sz w:val="20"/>
      <w:u w:val="single"/>
    </w:rPr>
  </w:style>
  <w:style w:type="paragraph" w:styleId="Index1">
    <w:name w:val="index 1"/>
    <w:basedOn w:val="Normal"/>
    <w:next w:val="Normal"/>
    <w:autoRedefine/>
    <w:uiPriority w:val="99"/>
    <w:semiHidden/>
    <w:locked/>
    <w:rsid w:val="004B5263"/>
    <w:pPr>
      <w:spacing w:after="0" w:line="240" w:lineRule="auto"/>
      <w:ind w:left="220" w:hanging="220"/>
    </w:pPr>
  </w:style>
  <w:style w:type="paragraph" w:styleId="Index2">
    <w:name w:val="index 2"/>
    <w:basedOn w:val="Normal"/>
    <w:next w:val="Normal"/>
    <w:autoRedefine/>
    <w:uiPriority w:val="99"/>
    <w:semiHidden/>
    <w:locked/>
    <w:rsid w:val="004B5263"/>
    <w:pPr>
      <w:spacing w:after="0" w:line="240" w:lineRule="auto"/>
      <w:ind w:left="440" w:hanging="220"/>
    </w:pPr>
  </w:style>
  <w:style w:type="paragraph" w:styleId="Index3">
    <w:name w:val="index 3"/>
    <w:basedOn w:val="Normal"/>
    <w:next w:val="Normal"/>
    <w:autoRedefine/>
    <w:uiPriority w:val="99"/>
    <w:semiHidden/>
    <w:locked/>
    <w:rsid w:val="004B5263"/>
    <w:pPr>
      <w:spacing w:after="0" w:line="240" w:lineRule="auto"/>
      <w:ind w:left="660" w:hanging="220"/>
    </w:pPr>
  </w:style>
  <w:style w:type="paragraph" w:styleId="Index4">
    <w:name w:val="index 4"/>
    <w:basedOn w:val="Normal"/>
    <w:next w:val="Normal"/>
    <w:autoRedefine/>
    <w:uiPriority w:val="99"/>
    <w:semiHidden/>
    <w:locked/>
    <w:rsid w:val="004B5263"/>
    <w:pPr>
      <w:spacing w:after="0" w:line="240" w:lineRule="auto"/>
      <w:ind w:left="880" w:hanging="220"/>
    </w:pPr>
  </w:style>
  <w:style w:type="paragraph" w:styleId="Index5">
    <w:name w:val="index 5"/>
    <w:basedOn w:val="Normal"/>
    <w:next w:val="Normal"/>
    <w:autoRedefine/>
    <w:uiPriority w:val="99"/>
    <w:semiHidden/>
    <w:locked/>
    <w:rsid w:val="004B5263"/>
    <w:pPr>
      <w:spacing w:after="0" w:line="240" w:lineRule="auto"/>
      <w:ind w:left="1100" w:hanging="220"/>
    </w:pPr>
  </w:style>
  <w:style w:type="paragraph" w:styleId="Index6">
    <w:name w:val="index 6"/>
    <w:basedOn w:val="Normal"/>
    <w:next w:val="Normal"/>
    <w:autoRedefine/>
    <w:uiPriority w:val="99"/>
    <w:semiHidden/>
    <w:locked/>
    <w:rsid w:val="004B5263"/>
    <w:pPr>
      <w:spacing w:after="0" w:line="240" w:lineRule="auto"/>
      <w:ind w:left="1320" w:hanging="220"/>
    </w:pPr>
  </w:style>
  <w:style w:type="paragraph" w:styleId="Index7">
    <w:name w:val="index 7"/>
    <w:basedOn w:val="Normal"/>
    <w:next w:val="Normal"/>
    <w:autoRedefine/>
    <w:uiPriority w:val="99"/>
    <w:semiHidden/>
    <w:locked/>
    <w:rsid w:val="004B5263"/>
    <w:pPr>
      <w:spacing w:after="0" w:line="240" w:lineRule="auto"/>
      <w:ind w:left="1540" w:hanging="220"/>
    </w:pPr>
  </w:style>
  <w:style w:type="paragraph" w:styleId="Index8">
    <w:name w:val="index 8"/>
    <w:basedOn w:val="Normal"/>
    <w:next w:val="Normal"/>
    <w:autoRedefine/>
    <w:uiPriority w:val="99"/>
    <w:semiHidden/>
    <w:locked/>
    <w:rsid w:val="004B5263"/>
    <w:pPr>
      <w:spacing w:after="0" w:line="240" w:lineRule="auto"/>
      <w:ind w:left="1760" w:hanging="220"/>
    </w:pPr>
  </w:style>
  <w:style w:type="paragraph" w:styleId="Index9">
    <w:name w:val="index 9"/>
    <w:basedOn w:val="Normal"/>
    <w:next w:val="Normal"/>
    <w:autoRedefine/>
    <w:uiPriority w:val="99"/>
    <w:semiHidden/>
    <w:locked/>
    <w:rsid w:val="004B5263"/>
    <w:pPr>
      <w:spacing w:after="0" w:line="240" w:lineRule="auto"/>
      <w:ind w:left="1980" w:hanging="220"/>
    </w:pPr>
  </w:style>
  <w:style w:type="paragraph" w:styleId="IndexHeading">
    <w:name w:val="index heading"/>
    <w:next w:val="BodyText"/>
    <w:uiPriority w:val="99"/>
    <w:semiHidden/>
    <w:locked/>
    <w:rsid w:val="004B5263"/>
    <w:pPr>
      <w:keepNext/>
      <w:keepLines/>
      <w:spacing w:before="240" w:after="120" w:line="259" w:lineRule="atLeast"/>
    </w:pPr>
    <w:rPr>
      <w:rFonts w:ascii="Arial Bold" w:eastAsiaTheme="majorEastAsia" w:hAnsi="Arial Bold" w:cstheme="majorBidi"/>
      <w:b/>
      <w:bCs/>
      <w:color w:val="00338D"/>
      <w:spacing w:val="10"/>
    </w:rPr>
  </w:style>
  <w:style w:type="paragraph" w:styleId="IntenseQuote">
    <w:name w:val="Intense Quote"/>
    <w:basedOn w:val="Normal"/>
    <w:next w:val="Normal"/>
    <w:link w:val="IntenseQuoteChar"/>
    <w:uiPriority w:val="99"/>
    <w:semiHidden/>
    <w:locked/>
    <w:rsid w:val="004B5263"/>
    <w:pPr>
      <w:pBdr>
        <w:top w:val="single" w:sz="4" w:space="10" w:color="0091DA" w:themeColor="accent1"/>
        <w:bottom w:val="single" w:sz="4" w:space="10" w:color="0091DA" w:themeColor="accent1"/>
      </w:pBdr>
      <w:spacing w:before="360" w:after="360"/>
      <w:ind w:left="864" w:right="864"/>
      <w:jc w:val="center"/>
    </w:pPr>
    <w:rPr>
      <w:i/>
      <w:iCs/>
      <w:color w:val="00338D"/>
    </w:rPr>
  </w:style>
  <w:style w:type="character" w:customStyle="1" w:styleId="IntenseQuoteChar">
    <w:name w:val="Intense Quote Char"/>
    <w:basedOn w:val="DefaultParagraphFont"/>
    <w:link w:val="IntenseQuote"/>
    <w:uiPriority w:val="99"/>
    <w:semiHidden/>
    <w:rsid w:val="004B5263"/>
    <w:rPr>
      <w:rFonts w:ascii="Arial" w:hAnsi="Arial"/>
      <w:i/>
      <w:iCs/>
      <w:color w:val="00338D"/>
      <w:sz w:val="22"/>
      <w:szCs w:val="22"/>
    </w:rPr>
  </w:style>
  <w:style w:type="character" w:styleId="LineNumber">
    <w:name w:val="line number"/>
    <w:basedOn w:val="DefaultParagraphFont"/>
    <w:uiPriority w:val="99"/>
    <w:semiHidden/>
    <w:locked/>
    <w:rsid w:val="004B5263"/>
  </w:style>
  <w:style w:type="paragraph" w:styleId="List">
    <w:name w:val="List"/>
    <w:basedOn w:val="ListParagraph"/>
    <w:uiPriority w:val="99"/>
    <w:semiHidden/>
    <w:locked/>
    <w:rsid w:val="004B5263"/>
    <w:pPr>
      <w:ind w:left="360" w:hanging="360"/>
    </w:pPr>
  </w:style>
  <w:style w:type="paragraph" w:styleId="List2">
    <w:name w:val="List 2"/>
    <w:basedOn w:val="ListParagraph"/>
    <w:uiPriority w:val="99"/>
    <w:semiHidden/>
    <w:locked/>
    <w:rsid w:val="004B5263"/>
    <w:pPr>
      <w:ind w:left="360" w:hanging="360"/>
    </w:pPr>
  </w:style>
  <w:style w:type="paragraph" w:styleId="List3">
    <w:name w:val="List 3"/>
    <w:basedOn w:val="ListParagraph"/>
    <w:uiPriority w:val="99"/>
    <w:semiHidden/>
    <w:locked/>
    <w:rsid w:val="004B5263"/>
    <w:pPr>
      <w:ind w:left="360" w:hanging="360"/>
    </w:pPr>
  </w:style>
  <w:style w:type="paragraph" w:styleId="List4">
    <w:name w:val="List 4"/>
    <w:basedOn w:val="ListParagraph"/>
    <w:uiPriority w:val="99"/>
    <w:semiHidden/>
    <w:locked/>
    <w:rsid w:val="004B5263"/>
    <w:pPr>
      <w:ind w:left="360" w:hanging="360"/>
    </w:pPr>
  </w:style>
  <w:style w:type="paragraph" w:styleId="List5">
    <w:name w:val="List 5"/>
    <w:basedOn w:val="List4"/>
    <w:uiPriority w:val="99"/>
    <w:semiHidden/>
    <w:locked/>
    <w:rsid w:val="004B5263"/>
  </w:style>
  <w:style w:type="paragraph" w:styleId="ListBullet">
    <w:name w:val="List Bullet"/>
    <w:basedOn w:val="ListParagraph"/>
    <w:uiPriority w:val="6"/>
    <w:qFormat/>
    <w:rsid w:val="00926727"/>
    <w:pPr>
      <w:numPr>
        <w:numId w:val="1"/>
      </w:numPr>
      <w:ind w:left="357" w:hanging="357"/>
      <w:contextualSpacing w:val="0"/>
    </w:pPr>
    <w:rPr>
      <w:szCs w:val="20"/>
    </w:rPr>
  </w:style>
  <w:style w:type="paragraph" w:styleId="ListBullet2">
    <w:name w:val="List Bullet 2"/>
    <w:basedOn w:val="BodyText"/>
    <w:uiPriority w:val="6"/>
    <w:qFormat/>
    <w:rsid w:val="0029332B"/>
    <w:pPr>
      <w:numPr>
        <w:ilvl w:val="1"/>
        <w:numId w:val="1"/>
      </w:numPr>
      <w:ind w:left="714" w:hanging="357"/>
      <w:contextualSpacing/>
    </w:pPr>
  </w:style>
  <w:style w:type="paragraph" w:styleId="ListBullet3">
    <w:name w:val="List Bullet 3"/>
    <w:basedOn w:val="BodyText"/>
    <w:uiPriority w:val="6"/>
    <w:qFormat/>
    <w:rsid w:val="0029332B"/>
    <w:pPr>
      <w:numPr>
        <w:ilvl w:val="2"/>
        <w:numId w:val="1"/>
      </w:numPr>
      <w:ind w:left="1077" w:hanging="357"/>
      <w:contextualSpacing/>
    </w:pPr>
  </w:style>
  <w:style w:type="paragraph" w:styleId="ListBullet4">
    <w:name w:val="List Bullet 4"/>
    <w:basedOn w:val="BodyText"/>
    <w:uiPriority w:val="6"/>
    <w:rsid w:val="00A3343F"/>
    <w:pPr>
      <w:numPr>
        <w:ilvl w:val="3"/>
        <w:numId w:val="1"/>
      </w:numPr>
    </w:pPr>
  </w:style>
  <w:style w:type="paragraph" w:styleId="ListBullet5">
    <w:name w:val="List Bullet 5"/>
    <w:basedOn w:val="BodyText"/>
    <w:uiPriority w:val="6"/>
    <w:rsid w:val="00A3343F"/>
    <w:pPr>
      <w:numPr>
        <w:ilvl w:val="4"/>
        <w:numId w:val="1"/>
      </w:numPr>
      <w:contextualSpacing/>
    </w:pPr>
  </w:style>
  <w:style w:type="paragraph" w:styleId="ListContinue">
    <w:name w:val="List Continue"/>
    <w:basedOn w:val="Normal"/>
    <w:uiPriority w:val="99"/>
    <w:semiHidden/>
    <w:locked/>
    <w:rsid w:val="004B5263"/>
    <w:pPr>
      <w:ind w:left="283"/>
      <w:contextualSpacing/>
    </w:pPr>
  </w:style>
  <w:style w:type="paragraph" w:styleId="ListContinue2">
    <w:name w:val="List Continue 2"/>
    <w:basedOn w:val="Normal"/>
    <w:uiPriority w:val="99"/>
    <w:semiHidden/>
    <w:locked/>
    <w:rsid w:val="004B5263"/>
    <w:pPr>
      <w:ind w:left="566"/>
      <w:contextualSpacing/>
    </w:pPr>
  </w:style>
  <w:style w:type="paragraph" w:styleId="ListContinue3">
    <w:name w:val="List Continue 3"/>
    <w:basedOn w:val="Normal"/>
    <w:uiPriority w:val="99"/>
    <w:semiHidden/>
    <w:locked/>
    <w:rsid w:val="004B5263"/>
    <w:pPr>
      <w:ind w:left="849"/>
      <w:contextualSpacing/>
    </w:pPr>
  </w:style>
  <w:style w:type="paragraph" w:styleId="ListContinue4">
    <w:name w:val="List Continue 4"/>
    <w:basedOn w:val="Normal"/>
    <w:uiPriority w:val="99"/>
    <w:semiHidden/>
    <w:locked/>
    <w:rsid w:val="004B5263"/>
    <w:pPr>
      <w:ind w:left="1132"/>
      <w:contextualSpacing/>
    </w:pPr>
  </w:style>
  <w:style w:type="paragraph" w:styleId="ListContinue5">
    <w:name w:val="List Continue 5"/>
    <w:basedOn w:val="ListNumber5"/>
    <w:uiPriority w:val="99"/>
    <w:semiHidden/>
    <w:locked/>
    <w:rsid w:val="004B5263"/>
    <w:pPr>
      <w:numPr>
        <w:ilvl w:val="0"/>
        <w:numId w:val="0"/>
      </w:numPr>
      <w:ind w:left="720" w:hanging="363"/>
    </w:pPr>
  </w:style>
  <w:style w:type="paragraph" w:styleId="ListNumber">
    <w:name w:val="List Number"/>
    <w:basedOn w:val="BodyText"/>
    <w:uiPriority w:val="8"/>
    <w:qFormat/>
    <w:rsid w:val="00926727"/>
    <w:pPr>
      <w:numPr>
        <w:numId w:val="5"/>
      </w:numPr>
      <w:contextualSpacing/>
    </w:pPr>
  </w:style>
  <w:style w:type="paragraph" w:styleId="ListNumber2">
    <w:name w:val="List Number 2"/>
    <w:basedOn w:val="BodyText"/>
    <w:uiPriority w:val="8"/>
    <w:qFormat/>
    <w:rsid w:val="00926727"/>
    <w:pPr>
      <w:numPr>
        <w:ilvl w:val="1"/>
        <w:numId w:val="5"/>
      </w:numPr>
      <w:contextualSpacing/>
    </w:pPr>
  </w:style>
  <w:style w:type="paragraph" w:styleId="ListNumber3">
    <w:name w:val="List Number 3"/>
    <w:basedOn w:val="Normal"/>
    <w:uiPriority w:val="8"/>
    <w:qFormat/>
    <w:rsid w:val="00926727"/>
    <w:pPr>
      <w:numPr>
        <w:ilvl w:val="2"/>
        <w:numId w:val="5"/>
      </w:numPr>
    </w:pPr>
  </w:style>
  <w:style w:type="paragraph" w:styleId="ListNumber4">
    <w:name w:val="List Number 4"/>
    <w:basedOn w:val="BodyText"/>
    <w:uiPriority w:val="8"/>
    <w:rsid w:val="00926727"/>
    <w:pPr>
      <w:numPr>
        <w:ilvl w:val="3"/>
        <w:numId w:val="5"/>
      </w:numPr>
      <w:contextualSpacing/>
    </w:pPr>
  </w:style>
  <w:style w:type="paragraph" w:styleId="ListNumber5">
    <w:name w:val="List Number 5"/>
    <w:basedOn w:val="BodyText"/>
    <w:uiPriority w:val="8"/>
    <w:rsid w:val="00926727"/>
    <w:pPr>
      <w:numPr>
        <w:ilvl w:val="4"/>
        <w:numId w:val="5"/>
      </w:numPr>
      <w:contextualSpacing/>
    </w:pPr>
  </w:style>
  <w:style w:type="paragraph" w:styleId="MacroText">
    <w:name w:val="macro"/>
    <w:link w:val="MacroTextChar"/>
    <w:uiPriority w:val="99"/>
    <w:semiHidden/>
    <w:locked/>
    <w:rsid w:val="004B526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4B5263"/>
    <w:rPr>
      <w:rFonts w:ascii="Consolas" w:hAnsi="Consolas"/>
    </w:rPr>
  </w:style>
  <w:style w:type="character" w:styleId="Mention">
    <w:name w:val="Mention"/>
    <w:basedOn w:val="DefaultParagraphFont"/>
    <w:uiPriority w:val="99"/>
    <w:semiHidden/>
    <w:locked/>
    <w:rsid w:val="004B5263"/>
    <w:rPr>
      <w:color w:val="00338D"/>
      <w:shd w:val="clear" w:color="auto" w:fill="E1DFDD"/>
    </w:rPr>
  </w:style>
  <w:style w:type="paragraph" w:styleId="MessageHeader">
    <w:name w:val="Message Header"/>
    <w:basedOn w:val="Normal"/>
    <w:link w:val="MessageHeaderChar"/>
    <w:uiPriority w:val="99"/>
    <w:semiHidden/>
    <w:locked/>
    <w:rsid w:val="004B526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eastAsiaTheme="majorEastAsia" w:cstheme="majorBidi"/>
      <w:sz w:val="24"/>
      <w:szCs w:val="24"/>
    </w:rPr>
  </w:style>
  <w:style w:type="character" w:customStyle="1" w:styleId="MessageHeaderChar">
    <w:name w:val="Message Header Char"/>
    <w:basedOn w:val="DefaultParagraphFont"/>
    <w:link w:val="MessageHeader"/>
    <w:uiPriority w:val="99"/>
    <w:semiHidden/>
    <w:rsid w:val="004B5263"/>
    <w:rPr>
      <w:rFonts w:ascii="Arial" w:eastAsiaTheme="majorEastAsia" w:hAnsi="Arial" w:cstheme="majorBidi"/>
      <w:sz w:val="24"/>
      <w:szCs w:val="24"/>
      <w:shd w:val="pct20" w:color="auto" w:fill="auto"/>
    </w:rPr>
  </w:style>
  <w:style w:type="paragraph" w:styleId="NormalWeb">
    <w:name w:val="Normal (Web)"/>
    <w:basedOn w:val="Normal"/>
    <w:uiPriority w:val="99"/>
    <w:semiHidden/>
    <w:locked/>
    <w:rsid w:val="004B5263"/>
    <w:rPr>
      <w:rFonts w:cs="Times New Roman"/>
      <w:sz w:val="24"/>
      <w:szCs w:val="24"/>
    </w:rPr>
  </w:style>
  <w:style w:type="paragraph" w:styleId="NormalIndent">
    <w:name w:val="Normal Indent"/>
    <w:basedOn w:val="Normal"/>
    <w:uiPriority w:val="99"/>
    <w:semiHidden/>
    <w:locked/>
    <w:rsid w:val="004B5263"/>
  </w:style>
  <w:style w:type="paragraph" w:styleId="NoteHeading">
    <w:name w:val="Note Heading"/>
    <w:next w:val="BodyText"/>
    <w:link w:val="NoteHeadingChar"/>
    <w:uiPriority w:val="99"/>
    <w:semiHidden/>
    <w:locked/>
    <w:rsid w:val="004B5263"/>
    <w:pPr>
      <w:keepNext/>
      <w:keepLines/>
      <w:spacing w:before="240" w:after="120" w:line="240" w:lineRule="atLeast"/>
    </w:pPr>
    <w:rPr>
      <w:rFonts w:ascii="Arial Bold" w:hAnsi="Arial Bold"/>
      <w:color w:val="00338D"/>
      <w:spacing w:val="10"/>
    </w:rPr>
  </w:style>
  <w:style w:type="character" w:customStyle="1" w:styleId="NoteHeadingChar">
    <w:name w:val="Note Heading Char"/>
    <w:basedOn w:val="DefaultParagraphFont"/>
    <w:link w:val="NoteHeading"/>
    <w:uiPriority w:val="99"/>
    <w:semiHidden/>
    <w:rsid w:val="004B5263"/>
    <w:rPr>
      <w:rFonts w:ascii="Arial Bold" w:hAnsi="Arial Bold"/>
      <w:color w:val="00338D"/>
      <w:spacing w:val="10"/>
    </w:rPr>
  </w:style>
  <w:style w:type="character" w:styleId="PageNumber">
    <w:name w:val="page number"/>
    <w:basedOn w:val="DefaultParagraphFont"/>
    <w:uiPriority w:val="99"/>
    <w:semiHidden/>
    <w:locked/>
    <w:rsid w:val="004B5263"/>
  </w:style>
  <w:style w:type="character" w:styleId="PlaceholderText">
    <w:name w:val="Placeholder Text"/>
    <w:basedOn w:val="DefaultParagraphFont"/>
    <w:uiPriority w:val="99"/>
    <w:semiHidden/>
    <w:locked/>
    <w:rsid w:val="004B5263"/>
    <w:rPr>
      <w:color w:val="808080"/>
    </w:rPr>
  </w:style>
  <w:style w:type="table" w:styleId="PlainTable2">
    <w:name w:val="Plain Table 2"/>
    <w:basedOn w:val="TableNormal"/>
    <w:uiPriority w:val="42"/>
    <w:locked/>
    <w:rsid w:val="004B526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locked/>
    <w:rsid w:val="004B526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locked/>
    <w:rsid w:val="004B526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locked/>
    <w:rsid w:val="004B526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locked/>
    <w:rsid w:val="004B526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4B5263"/>
    <w:rPr>
      <w:rFonts w:ascii="Consolas" w:hAnsi="Consolas"/>
      <w:sz w:val="21"/>
      <w:szCs w:val="21"/>
    </w:rPr>
  </w:style>
  <w:style w:type="paragraph" w:styleId="Quote">
    <w:name w:val="Quote"/>
    <w:basedOn w:val="Normal"/>
    <w:next w:val="Normal"/>
    <w:link w:val="QuoteChar"/>
    <w:uiPriority w:val="99"/>
    <w:semiHidden/>
    <w:locked/>
    <w:rsid w:val="004B526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99"/>
    <w:semiHidden/>
    <w:rsid w:val="004B5263"/>
    <w:rPr>
      <w:rFonts w:ascii="Arial" w:hAnsi="Arial"/>
      <w:i/>
      <w:iCs/>
      <w:color w:val="404040" w:themeColor="text1" w:themeTint="BF"/>
      <w:sz w:val="22"/>
      <w:szCs w:val="22"/>
    </w:rPr>
  </w:style>
  <w:style w:type="paragraph" w:styleId="Salutation">
    <w:name w:val="Salutation"/>
    <w:basedOn w:val="Normal"/>
    <w:next w:val="Normal"/>
    <w:link w:val="SalutationChar"/>
    <w:uiPriority w:val="99"/>
    <w:semiHidden/>
    <w:locked/>
    <w:rsid w:val="004B5263"/>
  </w:style>
  <w:style w:type="character" w:customStyle="1" w:styleId="SalutationChar">
    <w:name w:val="Salutation Char"/>
    <w:basedOn w:val="DefaultParagraphFont"/>
    <w:link w:val="Salutation"/>
    <w:uiPriority w:val="99"/>
    <w:semiHidden/>
    <w:rsid w:val="004B5263"/>
    <w:rPr>
      <w:rFonts w:ascii="Arial" w:hAnsi="Arial"/>
      <w:sz w:val="22"/>
      <w:szCs w:val="22"/>
    </w:rPr>
  </w:style>
  <w:style w:type="paragraph" w:styleId="Signature">
    <w:name w:val="Signature"/>
    <w:basedOn w:val="Normal"/>
    <w:link w:val="SignatureChar"/>
    <w:uiPriority w:val="99"/>
    <w:semiHidden/>
    <w:locked/>
    <w:rsid w:val="004B5263"/>
    <w:pPr>
      <w:spacing w:after="0" w:line="240" w:lineRule="auto"/>
      <w:ind w:left="4252"/>
    </w:pPr>
  </w:style>
  <w:style w:type="character" w:customStyle="1" w:styleId="SignatureChar">
    <w:name w:val="Signature Char"/>
    <w:basedOn w:val="DefaultParagraphFont"/>
    <w:link w:val="Signature"/>
    <w:uiPriority w:val="99"/>
    <w:semiHidden/>
    <w:rsid w:val="004B5263"/>
    <w:rPr>
      <w:rFonts w:ascii="Arial" w:hAnsi="Arial"/>
      <w:sz w:val="22"/>
      <w:szCs w:val="22"/>
    </w:rPr>
  </w:style>
  <w:style w:type="character" w:styleId="SmartHyperlink">
    <w:name w:val="Smart Hyperlink"/>
    <w:basedOn w:val="DefaultParagraphFont"/>
    <w:uiPriority w:val="99"/>
    <w:semiHidden/>
    <w:locked/>
    <w:rsid w:val="004B5263"/>
    <w:rPr>
      <w:u w:val="dotted"/>
    </w:rPr>
  </w:style>
  <w:style w:type="character" w:styleId="SmartLink">
    <w:name w:val="Smart Link"/>
    <w:basedOn w:val="DefaultParagraphFont"/>
    <w:uiPriority w:val="99"/>
    <w:semiHidden/>
    <w:locked/>
    <w:rsid w:val="004B5263"/>
    <w:rPr>
      <w:color w:val="00338D"/>
      <w:u w:val="single"/>
      <w:shd w:val="clear" w:color="auto" w:fill="F3F2F1"/>
    </w:rPr>
  </w:style>
  <w:style w:type="character" w:styleId="Strong">
    <w:name w:val="Strong"/>
    <w:basedOn w:val="DefaultParagraphFont"/>
    <w:uiPriority w:val="99"/>
    <w:semiHidden/>
    <w:locked/>
    <w:rsid w:val="004B5263"/>
    <w:rPr>
      <w:b/>
      <w:bCs/>
    </w:rPr>
  </w:style>
  <w:style w:type="paragraph" w:styleId="Subtitle">
    <w:name w:val="Subtitle"/>
    <w:basedOn w:val="Normal"/>
    <w:next w:val="Normal"/>
    <w:link w:val="SubtitleChar"/>
    <w:uiPriority w:val="99"/>
    <w:semiHidden/>
    <w:locked/>
    <w:rsid w:val="004B5263"/>
    <w:pPr>
      <w:ind w:left="720"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99"/>
    <w:semiHidden/>
    <w:rsid w:val="004B5263"/>
    <w:rPr>
      <w:rFonts w:ascii="Arial" w:eastAsiaTheme="minorEastAsia" w:hAnsi="Arial"/>
      <w:color w:val="5A5A5A" w:themeColor="text1" w:themeTint="A5"/>
      <w:spacing w:val="15"/>
      <w:sz w:val="22"/>
      <w:szCs w:val="22"/>
    </w:rPr>
  </w:style>
  <w:style w:type="character" w:styleId="SubtleEmphasis">
    <w:name w:val="Subtle Emphasis"/>
    <w:basedOn w:val="DefaultParagraphFont"/>
    <w:uiPriority w:val="99"/>
    <w:semiHidden/>
    <w:locked/>
    <w:rsid w:val="004B5263"/>
    <w:rPr>
      <w:b/>
      <w:i w:val="0"/>
      <w:iCs/>
      <w:color w:val="404040" w:themeColor="text1" w:themeTint="BF"/>
    </w:rPr>
  </w:style>
  <w:style w:type="character" w:styleId="SubtleReference">
    <w:name w:val="Subtle Reference"/>
    <w:basedOn w:val="DefaultParagraphFont"/>
    <w:uiPriority w:val="99"/>
    <w:semiHidden/>
    <w:locked/>
    <w:rsid w:val="004B5263"/>
    <w:rPr>
      <w:smallCaps/>
      <w:color w:val="5A5A5A" w:themeColor="text1" w:themeTint="A5"/>
    </w:rPr>
  </w:style>
  <w:style w:type="paragraph" w:styleId="TableofAuthorities">
    <w:name w:val="table of authorities"/>
    <w:basedOn w:val="Normal"/>
    <w:next w:val="BodyText"/>
    <w:uiPriority w:val="18"/>
    <w:semiHidden/>
    <w:rsid w:val="00A3343F"/>
    <w:pPr>
      <w:spacing w:line="260" w:lineRule="exact"/>
      <w:ind w:left="357" w:hanging="357"/>
    </w:pPr>
    <w:rPr>
      <w:rFonts w:ascii="Univers 45 Light" w:hAnsi="Univers 45 Light"/>
      <w:bCs/>
      <w:szCs w:val="32"/>
    </w:rPr>
  </w:style>
  <w:style w:type="paragraph" w:styleId="TableofFigures">
    <w:name w:val="table of figures"/>
    <w:basedOn w:val="Normal"/>
    <w:next w:val="BodyText"/>
    <w:uiPriority w:val="18"/>
    <w:rsid w:val="00A3343F"/>
    <w:pPr>
      <w:spacing w:line="260" w:lineRule="exact"/>
    </w:pPr>
    <w:rPr>
      <w:rFonts w:ascii="Univers 45 Light" w:hAnsi="Univers 45 Light"/>
      <w:bCs/>
      <w:szCs w:val="32"/>
    </w:rPr>
  </w:style>
  <w:style w:type="paragraph" w:styleId="Title">
    <w:name w:val="Title"/>
    <w:basedOn w:val="Normal"/>
    <w:next w:val="Normal"/>
    <w:link w:val="TitleChar"/>
    <w:uiPriority w:val="99"/>
    <w:semiHidden/>
    <w:locked/>
    <w:rsid w:val="004B5263"/>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99"/>
    <w:semiHidden/>
    <w:rsid w:val="004B5263"/>
    <w:rPr>
      <w:rFonts w:ascii="Arial" w:eastAsiaTheme="majorEastAsia" w:hAnsi="Arial" w:cstheme="majorBidi"/>
      <w:spacing w:val="-10"/>
      <w:kern w:val="28"/>
      <w:sz w:val="56"/>
      <w:szCs w:val="56"/>
    </w:rPr>
  </w:style>
  <w:style w:type="paragraph" w:styleId="TOAHeading">
    <w:name w:val="toa heading"/>
    <w:basedOn w:val="Normal"/>
    <w:next w:val="BodyText"/>
    <w:uiPriority w:val="15"/>
    <w:rsid w:val="00A3343F"/>
    <w:pPr>
      <w:spacing w:line="540" w:lineRule="atLeast"/>
    </w:pPr>
    <w:rPr>
      <w:rFonts w:ascii="KPMG Extralight" w:eastAsiaTheme="majorEastAsia" w:hAnsi="KPMG Extralight" w:cstheme="majorBidi"/>
      <w:b/>
      <w:color w:val="00338D"/>
      <w:sz w:val="48"/>
      <w:szCs w:val="24"/>
    </w:rPr>
  </w:style>
  <w:style w:type="paragraph" w:styleId="TOC1">
    <w:name w:val="toc 1"/>
    <w:basedOn w:val="Normal"/>
    <w:next w:val="BodyText"/>
    <w:autoRedefine/>
    <w:uiPriority w:val="39"/>
    <w:rsid w:val="00A3343F"/>
    <w:rPr>
      <w:b/>
      <w:bCs/>
      <w:szCs w:val="32"/>
    </w:rPr>
  </w:style>
  <w:style w:type="paragraph" w:styleId="TOC2">
    <w:name w:val="toc 2"/>
    <w:basedOn w:val="Normal"/>
    <w:next w:val="BodyText"/>
    <w:autoRedefine/>
    <w:uiPriority w:val="16"/>
    <w:rsid w:val="00A3343F"/>
    <w:pPr>
      <w:ind w:left="567"/>
    </w:pPr>
    <w:rPr>
      <w:bCs/>
      <w:szCs w:val="32"/>
    </w:rPr>
  </w:style>
  <w:style w:type="paragraph" w:styleId="TOC3">
    <w:name w:val="toc 3"/>
    <w:basedOn w:val="Normal"/>
    <w:next w:val="BodyText"/>
    <w:autoRedefine/>
    <w:uiPriority w:val="16"/>
    <w:rsid w:val="00A3343F"/>
    <w:pPr>
      <w:ind w:left="1134"/>
    </w:pPr>
    <w:rPr>
      <w:bCs/>
      <w:szCs w:val="32"/>
    </w:rPr>
  </w:style>
  <w:style w:type="paragraph" w:styleId="TOC4">
    <w:name w:val="toc 4"/>
    <w:basedOn w:val="Normal"/>
    <w:next w:val="BodyText"/>
    <w:autoRedefine/>
    <w:uiPriority w:val="16"/>
    <w:rsid w:val="00A3343F"/>
    <w:pPr>
      <w:spacing w:line="260" w:lineRule="exact"/>
      <w:ind w:left="1418"/>
    </w:pPr>
    <w:rPr>
      <w:rFonts w:ascii="Univers 45 Light" w:hAnsi="Univers 45 Light"/>
      <w:bCs/>
      <w:szCs w:val="32"/>
    </w:rPr>
  </w:style>
  <w:style w:type="paragraph" w:styleId="TOC5">
    <w:name w:val="toc 5"/>
    <w:basedOn w:val="BodyText"/>
    <w:next w:val="BodyText"/>
    <w:autoRedefine/>
    <w:uiPriority w:val="16"/>
    <w:semiHidden/>
    <w:locked/>
    <w:rsid w:val="004B5263"/>
    <w:pPr>
      <w:spacing w:after="100"/>
      <w:ind w:left="880"/>
    </w:pPr>
    <w:rPr>
      <w:rFonts w:ascii="Univers 45 Light" w:hAnsi="Univers 45 Light"/>
    </w:rPr>
  </w:style>
  <w:style w:type="paragraph" w:styleId="TOC6">
    <w:name w:val="toc 6"/>
    <w:basedOn w:val="BodyText"/>
    <w:next w:val="BodyText"/>
    <w:autoRedefine/>
    <w:uiPriority w:val="16"/>
    <w:semiHidden/>
    <w:locked/>
    <w:rsid w:val="004B5263"/>
    <w:pPr>
      <w:spacing w:after="100"/>
      <w:ind w:left="1100"/>
    </w:pPr>
    <w:rPr>
      <w:rFonts w:ascii="Univers 45 Light" w:hAnsi="Univers 45 Light"/>
    </w:rPr>
  </w:style>
  <w:style w:type="paragraph" w:styleId="TOC7">
    <w:name w:val="toc 7"/>
    <w:basedOn w:val="BodyText"/>
    <w:next w:val="BodyText"/>
    <w:autoRedefine/>
    <w:uiPriority w:val="16"/>
    <w:semiHidden/>
    <w:locked/>
    <w:rsid w:val="004B5263"/>
    <w:pPr>
      <w:spacing w:after="100"/>
      <w:ind w:left="1320"/>
    </w:pPr>
    <w:rPr>
      <w:rFonts w:ascii="Univers 45 Light" w:hAnsi="Univers 45 Light"/>
    </w:rPr>
  </w:style>
  <w:style w:type="paragraph" w:styleId="TOC8">
    <w:name w:val="toc 8"/>
    <w:basedOn w:val="BodyText"/>
    <w:next w:val="BodyText"/>
    <w:autoRedefine/>
    <w:uiPriority w:val="16"/>
    <w:semiHidden/>
    <w:locked/>
    <w:rsid w:val="004B5263"/>
    <w:pPr>
      <w:spacing w:after="100"/>
      <w:ind w:left="1540"/>
    </w:pPr>
    <w:rPr>
      <w:rFonts w:ascii="Univers 45 Light" w:hAnsi="Univers 45 Light"/>
    </w:rPr>
  </w:style>
  <w:style w:type="paragraph" w:styleId="TOC9">
    <w:name w:val="toc 9"/>
    <w:basedOn w:val="BodyText"/>
    <w:next w:val="BodyText"/>
    <w:autoRedefine/>
    <w:uiPriority w:val="16"/>
    <w:semiHidden/>
    <w:locked/>
    <w:rsid w:val="004B5263"/>
    <w:pPr>
      <w:spacing w:after="100"/>
      <w:ind w:left="1760"/>
    </w:pPr>
    <w:rPr>
      <w:rFonts w:ascii="Univers 45 Light" w:hAnsi="Univers 45 Light"/>
    </w:rPr>
  </w:style>
  <w:style w:type="paragraph" w:styleId="TOCHeading">
    <w:name w:val="TOC Heading"/>
    <w:basedOn w:val="Normal"/>
    <w:next w:val="BodyText"/>
    <w:uiPriority w:val="15"/>
    <w:rsid w:val="00A3343F"/>
    <w:pPr>
      <w:pageBreakBefore/>
      <w:spacing w:line="720" w:lineRule="atLeast"/>
    </w:pPr>
    <w:rPr>
      <w:rFonts w:ascii="KPMG Extralight" w:hAnsi="KPMG Extralight"/>
      <w:b/>
      <w:bCs/>
      <w:color w:val="00338D" w:themeColor="text2"/>
      <w:sz w:val="72"/>
      <w:szCs w:val="224"/>
    </w:rPr>
  </w:style>
  <w:style w:type="character" w:styleId="UnresolvedMention">
    <w:name w:val="Unresolved Mention"/>
    <w:basedOn w:val="DefaultParagraphFont"/>
    <w:uiPriority w:val="99"/>
    <w:semiHidden/>
    <w:locked/>
    <w:rsid w:val="004B5263"/>
    <w:rPr>
      <w:color w:val="605E5C"/>
      <w:shd w:val="clear" w:color="auto" w:fill="E1DFDD"/>
    </w:rPr>
  </w:style>
  <w:style w:type="paragraph" w:styleId="NoSpacing">
    <w:name w:val="No Spacing"/>
    <w:link w:val="NoSpacingChar"/>
    <w:uiPriority w:val="1"/>
    <w:rsid w:val="00A3343F"/>
    <w:pPr>
      <w:spacing w:after="0" w:line="260" w:lineRule="atLeast"/>
    </w:pPr>
    <w:rPr>
      <w:rFonts w:ascii="Arial" w:hAnsi="Arial"/>
      <w:sz w:val="22"/>
      <w:szCs w:val="22"/>
    </w:rPr>
  </w:style>
  <w:style w:type="table" w:styleId="TableGrid">
    <w:name w:val="Table Grid"/>
    <w:basedOn w:val="TableNormal"/>
    <w:uiPriority w:val="39"/>
    <w:locked/>
    <w:rsid w:val="008B6607"/>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F2A Caption,O.Caption,MA Caption,Figure caption,AWT Caption,Table Caption,TABLE,Char,BG Caption,Item,caption,c,col bullet,cb,Center Bold,cbbullet,col bulletcsb,u,C2 Col Bullet,6 chart,Center Bcbold,cb 10pt,column bullet,col bullet1,cb1,Chart"/>
    <w:basedOn w:val="BodyText"/>
    <w:next w:val="BlockText"/>
    <w:link w:val="CaptionChar"/>
    <w:uiPriority w:val="10"/>
    <w:rsid w:val="00A3343F"/>
    <w:pPr>
      <w:spacing w:before="40" w:after="40"/>
    </w:pPr>
    <w:rPr>
      <w:b/>
      <w:iCs/>
      <w:color w:val="00338D"/>
      <w:sz w:val="18"/>
      <w:szCs w:val="18"/>
    </w:rPr>
  </w:style>
  <w:style w:type="table" w:styleId="ListTable6Colorful-Accent6">
    <w:name w:val="List Table 6 Colorful Accent 6"/>
    <w:basedOn w:val="TableNormal"/>
    <w:uiPriority w:val="51"/>
    <w:locked/>
    <w:rsid w:val="004B5263"/>
    <w:pPr>
      <w:spacing w:after="0" w:line="240" w:lineRule="auto"/>
    </w:pPr>
    <w:rPr>
      <w:color w:val="000000" w:themeColor="accent6" w:themeShade="BF"/>
    </w:rPr>
    <w:tblPr>
      <w:tblStyleRowBandSize w:val="1"/>
      <w:tblStyleColBandSize w:val="1"/>
      <w:tblBorders>
        <w:top w:val="single" w:sz="4" w:space="0" w:color="000000" w:themeColor="accent6"/>
        <w:bottom w:val="single" w:sz="4" w:space="0" w:color="000000" w:themeColor="accent6"/>
      </w:tblBorders>
    </w:tblPr>
    <w:tblStylePr w:type="firstRow">
      <w:rPr>
        <w:b/>
        <w:bCs/>
      </w:rPr>
      <w:tblPr/>
      <w:tcPr>
        <w:tcBorders>
          <w:bottom w:val="single" w:sz="4" w:space="0" w:color="000000" w:themeColor="accent6"/>
        </w:tcBorders>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paragraph" w:styleId="ListParagraph">
    <w:name w:val="List Paragraph"/>
    <w:aliases w:val="Recommendation,L,List Paragraph1,List Paragraph11,Bullet point,Use Case List Paragraph,Heading2,Body Bullet,Table Number Paragraph,Colorful List - Accent 11,List Paragraph Char Char,lp1,Figure_name,List Paragraph 1,B1,Requirements,bu1,new"/>
    <w:basedOn w:val="Normal"/>
    <w:link w:val="ListParagraphChar"/>
    <w:uiPriority w:val="34"/>
    <w:qFormat/>
    <w:rsid w:val="00A3343F"/>
    <w:pPr>
      <w:ind w:left="720"/>
      <w:contextualSpacing/>
    </w:pPr>
  </w:style>
  <w:style w:type="numbering" w:customStyle="1" w:styleId="BulletList">
    <w:name w:val="Bullet List"/>
    <w:basedOn w:val="111111"/>
    <w:uiPriority w:val="99"/>
    <w:locked/>
    <w:rsid w:val="004B5263"/>
  </w:style>
  <w:style w:type="character" w:styleId="Emphasis">
    <w:name w:val="Emphasis"/>
    <w:basedOn w:val="BodyTextChar"/>
    <w:uiPriority w:val="2"/>
    <w:qFormat/>
    <w:rsid w:val="00A3343F"/>
    <w:rPr>
      <w:rFonts w:ascii="Arial" w:hAnsi="Arial"/>
      <w:b/>
      <w:iCs/>
      <w:sz w:val="22"/>
      <w:szCs w:val="20"/>
    </w:rPr>
  </w:style>
  <w:style w:type="table" w:styleId="TableGridLight">
    <w:name w:val="Grid Table Light"/>
    <w:basedOn w:val="TableNormal"/>
    <w:uiPriority w:val="40"/>
    <w:locked/>
    <w:rsid w:val="004B5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left"/>
      </w:pPr>
      <w:rPr>
        <w:rFonts w:ascii="Arial" w:hAnsi="Arial"/>
        <w:b/>
        <w:sz w:val="20"/>
      </w:rPr>
      <w:tblPr/>
      <w:tcPr>
        <w:vAlign w:val="bottom"/>
      </w:tcPr>
    </w:tblStylePr>
  </w:style>
  <w:style w:type="table" w:styleId="PlainTable1">
    <w:name w:val="Plain Table 1"/>
    <w:basedOn w:val="TableNormal"/>
    <w:uiPriority w:val="41"/>
    <w:locked/>
    <w:rsid w:val="004B52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KPMGBullets">
    <w:name w:val="KPMG Bullets"/>
    <w:basedOn w:val="NoList"/>
    <w:uiPriority w:val="99"/>
    <w:rsid w:val="008B6607"/>
  </w:style>
  <w:style w:type="table" w:customStyle="1" w:styleId="KPMGTable1">
    <w:name w:val="KPMG Table 1"/>
    <w:basedOn w:val="TableGrid"/>
    <w:uiPriority w:val="99"/>
    <w:rsid w:val="00A3343F"/>
    <w:rPr>
      <w:rFonts w:ascii="Arial" w:hAnsi="Arial"/>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sz w:val="22"/>
      </w:rPr>
      <w:tblPr/>
      <w:tcPr>
        <w:vAlign w:val="center"/>
      </w:tcPr>
    </w:tblStylePr>
  </w:style>
  <w:style w:type="table" w:customStyle="1" w:styleId="KPMGTable2">
    <w:name w:val="KPMG Table 2"/>
    <w:basedOn w:val="KPMGTable1"/>
    <w:uiPriority w:val="99"/>
    <w:rsid w:val="00926727"/>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00338D" w:themeFill="text2"/>
        <w:vAlign w:val="bottom"/>
      </w:tcPr>
    </w:tblStylePr>
    <w:tblStylePr w:type="lastRow">
      <w:rPr>
        <w:b/>
      </w:rPr>
    </w:tblStylePr>
  </w:style>
  <w:style w:type="table" w:customStyle="1" w:styleId="KPMGTable3">
    <w:name w:val="KPMG Table 3"/>
    <w:basedOn w:val="KPMGTable1"/>
    <w:uiPriority w:val="99"/>
    <w:rsid w:val="00926727"/>
    <w:tblPr/>
    <w:tblStylePr w:type="firstRow">
      <w:pPr>
        <w:jc w:val="left"/>
      </w:pPr>
      <w:rPr>
        <w:rFonts w:asciiTheme="minorHAnsi" w:hAnsiTheme="minorHAnsi"/>
        <w:sz w:val="22"/>
      </w:rPr>
      <w:tblPr/>
      <w:tcPr>
        <w:vAlign w:val="center"/>
      </w:tcPr>
    </w:tblStylePr>
    <w:tblStylePr w:type="lastRow">
      <w:rPr>
        <w:b/>
      </w:rPr>
    </w:tblStylePr>
    <w:tblStylePr w:type="firstCol">
      <w:pPr>
        <w:jc w:val="left"/>
      </w:pPr>
      <w:rPr>
        <w:rFonts w:asciiTheme="minorHAnsi" w:hAnsiTheme="minorHAnsi"/>
        <w:b w:val="0"/>
        <w:sz w:val="22"/>
      </w:rPr>
      <w:tblPr/>
      <w:tcPr>
        <w:tcBorders>
          <w:insideH w:val="single" w:sz="4" w:space="0" w:color="FFFFFF" w:themeColor="background1"/>
          <w:insideV w:val="single" w:sz="4" w:space="0" w:color="FFFFFF" w:themeColor="background1"/>
        </w:tcBorders>
        <w:shd w:val="clear" w:color="auto" w:fill="00338D" w:themeFill="text2"/>
        <w:vAlign w:val="center"/>
      </w:tcPr>
    </w:tblStylePr>
    <w:tblStylePr w:type="nwCell">
      <w:pPr>
        <w:jc w:val="left"/>
      </w:pPr>
    </w:tblStylePr>
  </w:style>
  <w:style w:type="paragraph" w:customStyle="1" w:styleId="ListBullet6">
    <w:name w:val="List Bullet 6"/>
    <w:basedOn w:val="BodyText"/>
    <w:uiPriority w:val="6"/>
    <w:rsid w:val="00A3343F"/>
    <w:pPr>
      <w:numPr>
        <w:ilvl w:val="5"/>
        <w:numId w:val="1"/>
      </w:numPr>
      <w:contextualSpacing/>
    </w:pPr>
  </w:style>
  <w:style w:type="paragraph" w:customStyle="1" w:styleId="ListBullet7">
    <w:name w:val="List Bullet 7"/>
    <w:basedOn w:val="Normal"/>
    <w:uiPriority w:val="6"/>
    <w:rsid w:val="00A3343F"/>
    <w:pPr>
      <w:numPr>
        <w:ilvl w:val="6"/>
        <w:numId w:val="1"/>
      </w:numPr>
    </w:pPr>
  </w:style>
  <w:style w:type="paragraph" w:customStyle="1" w:styleId="ListBullet8">
    <w:name w:val="List Bullet 8"/>
    <w:basedOn w:val="BodyText"/>
    <w:uiPriority w:val="6"/>
    <w:rsid w:val="00A3343F"/>
    <w:pPr>
      <w:numPr>
        <w:ilvl w:val="7"/>
        <w:numId w:val="1"/>
      </w:numPr>
    </w:pPr>
    <w:rPr>
      <w:rFonts w:cs="Arial"/>
    </w:rPr>
  </w:style>
  <w:style w:type="paragraph" w:customStyle="1" w:styleId="ListBullet9">
    <w:name w:val="List Bullet 9"/>
    <w:basedOn w:val="BodyText"/>
    <w:uiPriority w:val="6"/>
    <w:rsid w:val="00A3343F"/>
    <w:pPr>
      <w:numPr>
        <w:ilvl w:val="8"/>
        <w:numId w:val="1"/>
      </w:numPr>
    </w:pPr>
    <w:rPr>
      <w:rFonts w:cs="Arial"/>
    </w:rPr>
  </w:style>
  <w:style w:type="paragraph" w:customStyle="1" w:styleId="List6">
    <w:name w:val="List 6"/>
    <w:basedOn w:val="List5"/>
    <w:uiPriority w:val="99"/>
    <w:semiHidden/>
    <w:qFormat/>
    <w:locked/>
    <w:rsid w:val="004B5263"/>
  </w:style>
  <w:style w:type="numbering" w:customStyle="1" w:styleId="KPMGBulletList">
    <w:name w:val="KPMG Bullet List"/>
    <w:basedOn w:val="NoList"/>
    <w:uiPriority w:val="99"/>
    <w:rsid w:val="00A3343F"/>
    <w:pPr>
      <w:numPr>
        <w:numId w:val="1"/>
      </w:numPr>
    </w:pPr>
  </w:style>
  <w:style w:type="numbering" w:customStyle="1" w:styleId="KPMGNumberList">
    <w:name w:val="KPMG Number List"/>
    <w:basedOn w:val="KPMGBulletList"/>
    <w:uiPriority w:val="99"/>
    <w:rsid w:val="004B7FFC"/>
    <w:pPr>
      <w:numPr>
        <w:numId w:val="3"/>
      </w:numPr>
    </w:pPr>
  </w:style>
  <w:style w:type="paragraph" w:customStyle="1" w:styleId="ListNumber6">
    <w:name w:val="List Number 6"/>
    <w:basedOn w:val="BodyText"/>
    <w:uiPriority w:val="8"/>
    <w:rsid w:val="00926727"/>
    <w:pPr>
      <w:numPr>
        <w:ilvl w:val="5"/>
        <w:numId w:val="5"/>
      </w:numPr>
    </w:pPr>
  </w:style>
  <w:style w:type="paragraph" w:customStyle="1" w:styleId="ListNumber7">
    <w:name w:val="List Number 7"/>
    <w:basedOn w:val="BodyText"/>
    <w:uiPriority w:val="8"/>
    <w:rsid w:val="00926727"/>
    <w:pPr>
      <w:numPr>
        <w:ilvl w:val="6"/>
        <w:numId w:val="5"/>
      </w:numPr>
    </w:pPr>
  </w:style>
  <w:style w:type="paragraph" w:customStyle="1" w:styleId="ListNumber8">
    <w:name w:val="List Number 8"/>
    <w:basedOn w:val="BodyText"/>
    <w:uiPriority w:val="8"/>
    <w:rsid w:val="00926727"/>
    <w:pPr>
      <w:numPr>
        <w:ilvl w:val="7"/>
        <w:numId w:val="5"/>
      </w:numPr>
    </w:pPr>
  </w:style>
  <w:style w:type="paragraph" w:customStyle="1" w:styleId="ListNumber9">
    <w:name w:val="List Number 9"/>
    <w:basedOn w:val="BodyText"/>
    <w:uiPriority w:val="8"/>
    <w:rsid w:val="00926727"/>
    <w:pPr>
      <w:numPr>
        <w:ilvl w:val="8"/>
        <w:numId w:val="5"/>
      </w:numPr>
    </w:pPr>
  </w:style>
  <w:style w:type="paragraph" w:customStyle="1" w:styleId="ListBulletText">
    <w:name w:val="List Bullet Text"/>
    <w:basedOn w:val="BodyText"/>
    <w:uiPriority w:val="7"/>
    <w:rsid w:val="00A3343F"/>
    <w:pPr>
      <w:ind w:left="357"/>
    </w:pPr>
  </w:style>
  <w:style w:type="paragraph" w:customStyle="1" w:styleId="ListBulletText2">
    <w:name w:val="List Bullet Text 2"/>
    <w:basedOn w:val="BodyText"/>
    <w:uiPriority w:val="7"/>
    <w:rsid w:val="00A3343F"/>
    <w:pPr>
      <w:ind w:left="720"/>
      <w:contextualSpacing/>
    </w:pPr>
  </w:style>
  <w:style w:type="paragraph" w:customStyle="1" w:styleId="ListBulletText3">
    <w:name w:val="List Bullet Text 3"/>
    <w:basedOn w:val="BodyText"/>
    <w:uiPriority w:val="7"/>
    <w:rsid w:val="00A3343F"/>
    <w:pPr>
      <w:ind w:left="1077"/>
      <w:contextualSpacing/>
    </w:pPr>
  </w:style>
  <w:style w:type="paragraph" w:customStyle="1" w:styleId="Footer1">
    <w:name w:val="Footer 1"/>
    <w:basedOn w:val="Footer"/>
    <w:uiPriority w:val="11"/>
    <w:rsid w:val="00A3343F"/>
    <w:rPr>
      <w:sz w:val="14"/>
    </w:rPr>
  </w:style>
  <w:style w:type="paragraph" w:customStyle="1" w:styleId="Cover">
    <w:name w:val="Cover"/>
    <w:uiPriority w:val="4"/>
    <w:rsid w:val="00A3343F"/>
    <w:pPr>
      <w:spacing w:before="480" w:after="2000" w:line="1800" w:lineRule="atLeast"/>
    </w:pPr>
    <w:rPr>
      <w:rFonts w:ascii="KPMG Extralight" w:hAnsi="KPMG Extralight"/>
      <w:b/>
      <w:bCs/>
      <w:color w:val="00338D"/>
      <w:sz w:val="224"/>
      <w:szCs w:val="224"/>
    </w:rPr>
  </w:style>
  <w:style w:type="paragraph" w:customStyle="1" w:styleId="Cover2">
    <w:name w:val="Cover 2"/>
    <w:basedOn w:val="Cover3"/>
    <w:uiPriority w:val="4"/>
    <w:rsid w:val="00A3343F"/>
    <w:rPr>
      <w:b/>
    </w:rPr>
  </w:style>
  <w:style w:type="paragraph" w:customStyle="1" w:styleId="Cover3">
    <w:name w:val="Cover 3"/>
    <w:basedOn w:val="Normal"/>
    <w:uiPriority w:val="4"/>
    <w:rsid w:val="00A3343F"/>
    <w:pPr>
      <w:spacing w:line="320" w:lineRule="atLeast"/>
    </w:pPr>
    <w:rPr>
      <w:color w:val="00338D"/>
      <w:sz w:val="32"/>
      <w:szCs w:val="32"/>
    </w:rPr>
  </w:style>
  <w:style w:type="paragraph" w:customStyle="1" w:styleId="Cover4">
    <w:name w:val="Cover 4"/>
    <w:basedOn w:val="Normal"/>
    <w:uiPriority w:val="4"/>
    <w:rsid w:val="00A3343F"/>
    <w:pPr>
      <w:spacing w:line="200" w:lineRule="atLeast"/>
    </w:pPr>
    <w:rPr>
      <w:b/>
      <w:bCs/>
      <w:color w:val="00338D"/>
      <w:sz w:val="20"/>
      <w:szCs w:val="32"/>
    </w:rPr>
  </w:style>
  <w:style w:type="character" w:customStyle="1" w:styleId="NoSpacingChar">
    <w:name w:val="No Spacing Char"/>
    <w:basedOn w:val="DefaultParagraphFont"/>
    <w:link w:val="NoSpacing"/>
    <w:uiPriority w:val="1"/>
    <w:rsid w:val="004B5263"/>
    <w:rPr>
      <w:rFonts w:ascii="Arial" w:hAnsi="Arial"/>
      <w:sz w:val="22"/>
      <w:szCs w:val="22"/>
    </w:rPr>
  </w:style>
  <w:style w:type="paragraph" w:customStyle="1" w:styleId="CaptionText">
    <w:name w:val="Caption Text"/>
    <w:basedOn w:val="BodyText"/>
    <w:link w:val="CaptionTextChar"/>
    <w:uiPriority w:val="10"/>
    <w:rsid w:val="00A3343F"/>
    <w:pPr>
      <w:spacing w:before="40" w:after="40"/>
    </w:pPr>
    <w:rPr>
      <w:color w:val="00338D"/>
      <w:sz w:val="18"/>
    </w:rPr>
  </w:style>
  <w:style w:type="character" w:customStyle="1" w:styleId="CaptionTextChar">
    <w:name w:val="Caption Text Char"/>
    <w:basedOn w:val="CaptionChar"/>
    <w:link w:val="CaptionText"/>
    <w:uiPriority w:val="10"/>
    <w:rsid w:val="00D43B83"/>
    <w:rPr>
      <w:rFonts w:ascii="Arial" w:hAnsi="Arial"/>
      <w:b w:val="0"/>
      <w:iCs w:val="0"/>
      <w:color w:val="00338D"/>
      <w:sz w:val="18"/>
      <w:szCs w:val="18"/>
    </w:rPr>
  </w:style>
  <w:style w:type="character" w:styleId="IntenseEmphasis">
    <w:name w:val="Intense Emphasis"/>
    <w:uiPriority w:val="99"/>
    <w:semiHidden/>
    <w:locked/>
    <w:rsid w:val="00D43B83"/>
    <w:rPr>
      <w:i/>
      <w:iCs/>
      <w:caps/>
      <w:spacing w:val="10"/>
      <w:sz w:val="20"/>
      <w:szCs w:val="20"/>
    </w:rPr>
  </w:style>
  <w:style w:type="character" w:styleId="IntenseReference">
    <w:name w:val="Intense Reference"/>
    <w:uiPriority w:val="99"/>
    <w:semiHidden/>
    <w:locked/>
    <w:rsid w:val="00D43B83"/>
    <w:rPr>
      <w:rFonts w:asciiTheme="minorHAnsi" w:eastAsiaTheme="minorEastAsia" w:hAnsiTheme="minorHAnsi" w:cstheme="minorBidi"/>
      <w:b/>
      <w:bCs/>
      <w:i/>
      <w:iCs/>
      <w:color w:val="231B4B" w:themeColor="accent2" w:themeShade="7F"/>
    </w:rPr>
  </w:style>
  <w:style w:type="table" w:styleId="ColorfulGrid">
    <w:name w:val="Colorful Grid"/>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4EBFF" w:themeFill="accent1" w:themeFillTint="33"/>
    </w:tcPr>
    <w:tblStylePr w:type="firstRow">
      <w:rPr>
        <w:b/>
        <w:bCs/>
      </w:rPr>
      <w:tblPr/>
      <w:tcPr>
        <w:shd w:val="clear" w:color="auto" w:fill="8AD7FF" w:themeFill="accent1" w:themeFillTint="66"/>
      </w:tcPr>
    </w:tblStylePr>
    <w:tblStylePr w:type="lastRow">
      <w:rPr>
        <w:b/>
        <w:bCs/>
        <w:color w:val="000000" w:themeColor="text1"/>
      </w:rPr>
      <w:tblPr/>
      <w:tcPr>
        <w:shd w:val="clear" w:color="auto" w:fill="8AD7FF" w:themeFill="accent1" w:themeFillTint="66"/>
      </w:tcPr>
    </w:tblStylePr>
    <w:tblStylePr w:type="firstCol">
      <w:rPr>
        <w:color w:val="FFFFFF" w:themeColor="background1"/>
      </w:rPr>
      <w:tblPr/>
      <w:tcPr>
        <w:shd w:val="clear" w:color="auto" w:fill="006CA3" w:themeFill="accent1" w:themeFillShade="BF"/>
      </w:tcPr>
    </w:tblStylePr>
    <w:tblStylePr w:type="lastCol">
      <w:rPr>
        <w:color w:val="FFFFFF" w:themeColor="background1"/>
      </w:rPr>
      <w:tblPr/>
      <w:tcPr>
        <w:shd w:val="clear" w:color="auto" w:fill="006CA3" w:themeFill="accent1" w:themeFillShade="BF"/>
      </w:tc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ColorfulGrid-Accent2">
    <w:name w:val="Colorful Grid Accent 2"/>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D7D2EF" w:themeFill="accent2" w:themeFillTint="33"/>
    </w:tcPr>
    <w:tblStylePr w:type="firstRow">
      <w:rPr>
        <w:b/>
        <w:bCs/>
      </w:rPr>
      <w:tblPr/>
      <w:tcPr>
        <w:shd w:val="clear" w:color="auto" w:fill="AFA5DF" w:themeFill="accent2" w:themeFillTint="66"/>
      </w:tcPr>
    </w:tblStylePr>
    <w:tblStylePr w:type="lastRow">
      <w:rPr>
        <w:b/>
        <w:bCs/>
        <w:color w:val="000000" w:themeColor="text1"/>
      </w:rPr>
      <w:tblPr/>
      <w:tcPr>
        <w:shd w:val="clear" w:color="auto" w:fill="AFA5DF" w:themeFill="accent2" w:themeFillTint="66"/>
      </w:tcPr>
    </w:tblStylePr>
    <w:tblStylePr w:type="firstCol">
      <w:rPr>
        <w:color w:val="FFFFFF" w:themeColor="background1"/>
      </w:rPr>
      <w:tblPr/>
      <w:tcPr>
        <w:shd w:val="clear" w:color="auto" w:fill="352871" w:themeFill="accent2" w:themeFillShade="BF"/>
      </w:tcPr>
    </w:tblStylePr>
    <w:tblStylePr w:type="lastCol">
      <w:rPr>
        <w:color w:val="FFFFFF" w:themeColor="background1"/>
      </w:rPr>
      <w:tblPr/>
      <w:tcPr>
        <w:shd w:val="clear" w:color="auto" w:fill="352871" w:themeFill="accent2" w:themeFillShade="BF"/>
      </w:tc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ColorfulGrid-Accent3">
    <w:name w:val="Colorful Grid Accent 3"/>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0B6F8" w:themeFill="accent3" w:themeFillTint="33"/>
    </w:tcPr>
    <w:tblStylePr w:type="firstRow">
      <w:rPr>
        <w:b/>
        <w:bCs/>
      </w:rPr>
      <w:tblPr/>
      <w:tcPr>
        <w:shd w:val="clear" w:color="auto" w:fill="C26EF1" w:themeFill="accent3" w:themeFillTint="66"/>
      </w:tcPr>
    </w:tblStylePr>
    <w:tblStylePr w:type="lastRow">
      <w:rPr>
        <w:b/>
        <w:bCs/>
        <w:color w:val="000000" w:themeColor="text1"/>
      </w:rPr>
      <w:tblPr/>
      <w:tcPr>
        <w:shd w:val="clear" w:color="auto" w:fill="C26EF1" w:themeFill="accent3" w:themeFillTint="66"/>
      </w:tcPr>
    </w:tblStylePr>
    <w:tblStylePr w:type="firstCol">
      <w:rPr>
        <w:color w:val="FFFFFF" w:themeColor="background1"/>
      </w:rPr>
      <w:tblPr/>
      <w:tcPr>
        <w:shd w:val="clear" w:color="auto" w:fill="34074D" w:themeFill="accent3" w:themeFillShade="BF"/>
      </w:tcPr>
    </w:tblStylePr>
    <w:tblStylePr w:type="lastCol">
      <w:rPr>
        <w:color w:val="FFFFFF" w:themeColor="background1"/>
      </w:rPr>
      <w:tblPr/>
      <w:tcPr>
        <w:shd w:val="clear" w:color="auto" w:fill="34074D" w:themeFill="accent3" w:themeFillShade="BF"/>
      </w:tc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ColorfulGrid-Accent4">
    <w:name w:val="Colorful Grid Accent 4"/>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AC6EF" w:themeFill="accent4" w:themeFillTint="33"/>
    </w:tcPr>
    <w:tblStylePr w:type="firstRow">
      <w:rPr>
        <w:b/>
        <w:bCs/>
      </w:rPr>
      <w:tblPr/>
      <w:tcPr>
        <w:shd w:val="clear" w:color="auto" w:fill="D68DE0" w:themeFill="accent4" w:themeFillTint="66"/>
      </w:tcPr>
    </w:tblStylePr>
    <w:tblStylePr w:type="lastRow">
      <w:rPr>
        <w:b/>
        <w:bCs/>
        <w:color w:val="000000" w:themeColor="text1"/>
      </w:rPr>
      <w:tblPr/>
      <w:tcPr>
        <w:shd w:val="clear" w:color="auto" w:fill="D68DE0" w:themeFill="accent4" w:themeFillTint="66"/>
      </w:tcPr>
    </w:tblStylePr>
    <w:tblStylePr w:type="firstCol">
      <w:rPr>
        <w:color w:val="FFFFFF" w:themeColor="background1"/>
      </w:rPr>
      <w:tblPr/>
      <w:tcPr>
        <w:shd w:val="clear" w:color="auto" w:fill="511859" w:themeFill="accent4" w:themeFillShade="BF"/>
      </w:tcPr>
    </w:tblStylePr>
    <w:tblStylePr w:type="lastCol">
      <w:rPr>
        <w:color w:val="FFFFFF" w:themeColor="background1"/>
      </w:rPr>
      <w:tblPr/>
      <w:tcPr>
        <w:shd w:val="clear" w:color="auto" w:fill="511859" w:themeFill="accent4" w:themeFillShade="BF"/>
      </w:tc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ColorfulGrid-Accent5">
    <w:name w:val="Colorful Grid Accent 5"/>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B9FFFD" w:themeFill="accent5" w:themeFillTint="33"/>
    </w:tcPr>
    <w:tblStylePr w:type="firstRow">
      <w:rPr>
        <w:b/>
        <w:bCs/>
      </w:rPr>
      <w:tblPr/>
      <w:tcPr>
        <w:shd w:val="clear" w:color="auto" w:fill="74FFFC" w:themeFill="accent5" w:themeFillTint="66"/>
      </w:tcPr>
    </w:tblStylePr>
    <w:tblStylePr w:type="lastRow">
      <w:rPr>
        <w:b/>
        <w:bCs/>
        <w:color w:val="000000" w:themeColor="text1"/>
      </w:rPr>
      <w:tblPr/>
      <w:tcPr>
        <w:shd w:val="clear" w:color="auto" w:fill="74FFFC" w:themeFill="accent5" w:themeFillTint="66"/>
      </w:tcPr>
    </w:tblStylePr>
    <w:tblStylePr w:type="firstCol">
      <w:rPr>
        <w:color w:val="FFFFFF" w:themeColor="background1"/>
      </w:rPr>
      <w:tblPr/>
      <w:tcPr>
        <w:shd w:val="clear" w:color="auto" w:fill="007A78" w:themeFill="accent5" w:themeFillShade="BF"/>
      </w:tcPr>
    </w:tblStylePr>
    <w:tblStylePr w:type="lastCol">
      <w:rPr>
        <w:color w:val="FFFFFF" w:themeColor="background1"/>
      </w:rPr>
      <w:tblPr/>
      <w:tcPr>
        <w:shd w:val="clear" w:color="auto" w:fill="007A78" w:themeFill="accent5" w:themeFillShade="BF"/>
      </w:tc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ColorfulGrid-Accent6">
    <w:name w:val="Colorful Grid Accent 6"/>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accent6" w:themeFillTint="33"/>
    </w:tcPr>
    <w:tblStylePr w:type="firstRow">
      <w:rPr>
        <w:b/>
        <w:bCs/>
      </w:rPr>
      <w:tblPr/>
      <w:tcPr>
        <w:shd w:val="clear" w:color="auto" w:fill="999999" w:themeFill="accent6" w:themeFillTint="66"/>
      </w:tcPr>
    </w:tblStylePr>
    <w:tblStylePr w:type="lastRow">
      <w:rPr>
        <w:b/>
        <w:bCs/>
        <w:color w:val="000000" w:themeColor="text1"/>
      </w:rPr>
      <w:tblPr/>
      <w:tcPr>
        <w:shd w:val="clear" w:color="auto" w:fill="999999" w:themeFill="accent6" w:themeFillTint="66"/>
      </w:tcPr>
    </w:tblStylePr>
    <w:tblStylePr w:type="firstCol">
      <w:rPr>
        <w:color w:val="FFFFFF" w:themeColor="background1"/>
      </w:rPr>
      <w:tblPr/>
      <w:tcPr>
        <w:shd w:val="clear" w:color="auto" w:fill="000000" w:themeFill="accent6" w:themeFillShade="BF"/>
      </w:tcPr>
    </w:tblStylePr>
    <w:tblStylePr w:type="lastCol">
      <w:rPr>
        <w:color w:val="FFFFFF" w:themeColor="background1"/>
      </w:rPr>
      <w:tblPr/>
      <w:tcPr>
        <w:shd w:val="clear" w:color="auto" w:fill="000000" w:themeFill="accent6" w:themeFillShade="BF"/>
      </w:tc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ColorfulList">
    <w:name w:val="Colorful List"/>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2F5FF" w:themeFill="accen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6E6FF" w:themeFill="accent1" w:themeFillTint="3F"/>
      </w:tcPr>
    </w:tblStylePr>
    <w:tblStylePr w:type="band1Horz">
      <w:tblPr/>
      <w:tcPr>
        <w:shd w:val="clear" w:color="auto" w:fill="C4EBFF" w:themeFill="accent1" w:themeFillTint="33"/>
      </w:tcPr>
    </w:tblStylePr>
  </w:style>
  <w:style w:type="table" w:styleId="ColorfulList-Accent2">
    <w:name w:val="Colorful List Accent 2"/>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BE8F7" w:themeFill="accent2"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DC7EB" w:themeFill="accent2" w:themeFillTint="3F"/>
      </w:tcPr>
    </w:tblStylePr>
    <w:tblStylePr w:type="band1Horz">
      <w:tblPr/>
      <w:tcPr>
        <w:shd w:val="clear" w:color="auto" w:fill="D7D2EF" w:themeFill="accent2" w:themeFillTint="33"/>
      </w:tcPr>
    </w:tblStylePr>
  </w:style>
  <w:style w:type="table" w:styleId="ColorfulList-Accent3">
    <w:name w:val="Colorful List Accent 3"/>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0DBFB" w:themeFill="accent3" w:themeFillTint="19"/>
    </w:tcPr>
    <w:tblStylePr w:type="firstRow">
      <w:rPr>
        <w:b/>
        <w:bCs/>
        <w:color w:val="FFFFFF" w:themeColor="background1"/>
      </w:rPr>
      <w:tblPr/>
      <w:tcPr>
        <w:tcBorders>
          <w:bottom w:val="single" w:sz="12" w:space="0" w:color="FFFFFF" w:themeColor="background1"/>
        </w:tcBorders>
        <w:shd w:val="clear" w:color="auto" w:fill="56195F" w:themeFill="accent4" w:themeFillShade="CC"/>
      </w:tcPr>
    </w:tblStylePr>
    <w:tblStylePr w:type="lastRow">
      <w:rPr>
        <w:b/>
        <w:bCs/>
        <w:color w:val="56195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A5F6" w:themeFill="accent3" w:themeFillTint="3F"/>
      </w:tcPr>
    </w:tblStylePr>
    <w:tblStylePr w:type="band1Horz">
      <w:tblPr/>
      <w:tcPr>
        <w:shd w:val="clear" w:color="auto" w:fill="E0B6F8" w:themeFill="accent3" w:themeFillTint="33"/>
      </w:tcPr>
    </w:tblStylePr>
  </w:style>
  <w:style w:type="table" w:styleId="ColorfulList-Accent4">
    <w:name w:val="Colorful List Accent 4"/>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5E3F7" w:themeFill="accent4" w:themeFillTint="19"/>
    </w:tcPr>
    <w:tblStylePr w:type="firstRow">
      <w:rPr>
        <w:b/>
        <w:bCs/>
        <w:color w:val="FFFFFF" w:themeColor="background1"/>
      </w:rPr>
      <w:tblPr/>
      <w:tcPr>
        <w:tcBorders>
          <w:bottom w:val="single" w:sz="12" w:space="0" w:color="FFFFFF" w:themeColor="background1"/>
        </w:tcBorders>
        <w:shd w:val="clear" w:color="auto" w:fill="380853" w:themeFill="accent3" w:themeFillShade="CC"/>
      </w:tcPr>
    </w:tblStylePr>
    <w:tblStylePr w:type="lastRow">
      <w:rPr>
        <w:b/>
        <w:bCs/>
        <w:color w:val="38085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B8EC" w:themeFill="accent4" w:themeFillTint="3F"/>
      </w:tcPr>
    </w:tblStylePr>
    <w:tblStylePr w:type="band1Horz">
      <w:tblPr/>
      <w:tcPr>
        <w:shd w:val="clear" w:color="auto" w:fill="EAC6EF" w:themeFill="accent4" w:themeFillTint="33"/>
      </w:tcPr>
    </w:tblStylePr>
  </w:style>
  <w:style w:type="table" w:styleId="ColorfulList-Accent5">
    <w:name w:val="Colorful List Accent 5"/>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DCFFFE" w:themeFill="accent5" w:themeFillTint="19"/>
    </w:tcPr>
    <w:tblStylePr w:type="firstRow">
      <w:rPr>
        <w:b/>
        <w:bCs/>
        <w:color w:val="FFFFFF" w:themeColor="background1"/>
      </w:rPr>
      <w:tblPr/>
      <w:tcPr>
        <w:tcBorders>
          <w:bottom w:val="single" w:sz="12" w:space="0" w:color="FFFFFF" w:themeColor="background1"/>
        </w:tcBorders>
        <w:shd w:val="clear" w:color="auto" w:fill="000000" w:themeFill="accent6" w:themeFillShade="CC"/>
      </w:tcPr>
    </w:tblStylePr>
    <w:tblStylePr w:type="lastRow">
      <w:rPr>
        <w:b/>
        <w:bCs/>
        <w:color w:val="00000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9FFFD" w:themeFill="accent5" w:themeFillTint="3F"/>
      </w:tcPr>
    </w:tblStylePr>
    <w:tblStylePr w:type="band1Horz">
      <w:tblPr/>
      <w:tcPr>
        <w:shd w:val="clear" w:color="auto" w:fill="B9FFFD" w:themeFill="accent5" w:themeFillTint="33"/>
      </w:tcPr>
    </w:tblStylePr>
  </w:style>
  <w:style w:type="table" w:styleId="ColorfulList-Accent6">
    <w:name w:val="Colorful List Accent 6"/>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accent6" w:themeFillTint="19"/>
    </w:tcPr>
    <w:tblStylePr w:type="firstRow">
      <w:rPr>
        <w:b/>
        <w:bCs/>
        <w:color w:val="FFFFFF" w:themeColor="background1"/>
      </w:rPr>
      <w:tblPr/>
      <w:tcPr>
        <w:tcBorders>
          <w:bottom w:val="single" w:sz="12" w:space="0" w:color="FFFFFF" w:themeColor="background1"/>
        </w:tcBorders>
        <w:shd w:val="clear" w:color="auto" w:fill="008280" w:themeFill="accent5" w:themeFillShade="CC"/>
      </w:tcPr>
    </w:tblStylePr>
    <w:tblStylePr w:type="lastRow">
      <w:rPr>
        <w:b/>
        <w:bCs/>
        <w:color w:val="0082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accent6" w:themeFillTint="3F"/>
      </w:tcPr>
    </w:tblStylePr>
    <w:tblStylePr w:type="band1Horz">
      <w:tblPr/>
      <w:tcPr>
        <w:shd w:val="clear" w:color="auto" w:fill="CCCCCC" w:themeFill="accent6" w:themeFillTint="33"/>
      </w:tcPr>
    </w:tblStylePr>
  </w:style>
  <w:style w:type="table" w:styleId="ColorfulShading">
    <w:name w:val="Colorful Shading"/>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91DA" w:themeColor="accent1"/>
        <w:bottom w:val="single" w:sz="4" w:space="0" w:color="0091DA" w:themeColor="accent1"/>
        <w:right w:val="single" w:sz="4" w:space="0" w:color="0091DA" w:themeColor="accent1"/>
        <w:insideH w:val="single" w:sz="4" w:space="0" w:color="FFFFFF" w:themeColor="background1"/>
        <w:insideV w:val="single" w:sz="4" w:space="0" w:color="FFFFFF" w:themeColor="background1"/>
      </w:tblBorders>
    </w:tblPr>
    <w:tcPr>
      <w:shd w:val="clear" w:color="auto" w:fill="E2F5FF" w:themeFill="accen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682" w:themeFill="accent1" w:themeFillShade="99"/>
      </w:tcPr>
    </w:tblStylePr>
    <w:tblStylePr w:type="firstCol">
      <w:rPr>
        <w:color w:val="FFFFFF" w:themeColor="background1"/>
      </w:rPr>
      <w:tblPr/>
      <w:tcPr>
        <w:tcBorders>
          <w:top w:val="nil"/>
          <w:left w:val="nil"/>
          <w:bottom w:val="nil"/>
          <w:right w:val="nil"/>
          <w:insideH w:val="single" w:sz="4" w:space="0" w:color="005682" w:themeColor="accent1" w:themeShade="99"/>
          <w:insideV w:val="nil"/>
        </w:tcBorders>
        <w:shd w:val="clear" w:color="auto" w:fill="00568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5682" w:themeFill="accent1" w:themeFillShade="99"/>
      </w:tcPr>
    </w:tblStylePr>
    <w:tblStylePr w:type="band1Vert">
      <w:tblPr/>
      <w:tcPr>
        <w:shd w:val="clear" w:color="auto" w:fill="8AD7FF" w:themeFill="accent1" w:themeFillTint="66"/>
      </w:tcPr>
    </w:tblStylePr>
    <w:tblStylePr w:type="band1Horz">
      <w:tblPr/>
      <w:tcPr>
        <w:shd w:val="clear" w:color="auto" w:fill="6DCDFF"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483698" w:themeColor="accent2"/>
        <w:bottom w:val="single" w:sz="4" w:space="0" w:color="483698" w:themeColor="accent2"/>
        <w:right w:val="single" w:sz="4" w:space="0" w:color="483698" w:themeColor="accent2"/>
        <w:insideH w:val="single" w:sz="4" w:space="0" w:color="FFFFFF" w:themeColor="background1"/>
        <w:insideV w:val="single" w:sz="4" w:space="0" w:color="FFFFFF" w:themeColor="background1"/>
      </w:tblBorders>
    </w:tblPr>
    <w:tcPr>
      <w:shd w:val="clear" w:color="auto" w:fill="EBE8F7" w:themeFill="accent2"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B205A" w:themeFill="accent2" w:themeFillShade="99"/>
      </w:tcPr>
    </w:tblStylePr>
    <w:tblStylePr w:type="firstCol">
      <w:rPr>
        <w:color w:val="FFFFFF" w:themeColor="background1"/>
      </w:rPr>
      <w:tblPr/>
      <w:tcPr>
        <w:tcBorders>
          <w:top w:val="nil"/>
          <w:left w:val="nil"/>
          <w:bottom w:val="nil"/>
          <w:right w:val="nil"/>
          <w:insideH w:val="single" w:sz="4" w:space="0" w:color="2B205A" w:themeColor="accent2" w:themeShade="99"/>
          <w:insideV w:val="nil"/>
        </w:tcBorders>
        <w:shd w:val="clear" w:color="auto" w:fill="2B205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B205A" w:themeFill="accent2" w:themeFillShade="99"/>
      </w:tcPr>
    </w:tblStylePr>
    <w:tblStylePr w:type="band1Vert">
      <w:tblPr/>
      <w:tcPr>
        <w:shd w:val="clear" w:color="auto" w:fill="AFA5DF" w:themeFill="accent2" w:themeFillTint="66"/>
      </w:tcPr>
    </w:tblStylePr>
    <w:tblStylePr w:type="band1Horz">
      <w:tblPr/>
      <w:tcPr>
        <w:shd w:val="clear" w:color="auto" w:fill="9C8FD7"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6D2077" w:themeColor="accent4"/>
        <w:left w:val="single" w:sz="4" w:space="0" w:color="470A68" w:themeColor="accent3"/>
        <w:bottom w:val="single" w:sz="4" w:space="0" w:color="470A68" w:themeColor="accent3"/>
        <w:right w:val="single" w:sz="4" w:space="0" w:color="470A68" w:themeColor="accent3"/>
        <w:insideH w:val="single" w:sz="4" w:space="0" w:color="FFFFFF" w:themeColor="background1"/>
        <w:insideV w:val="single" w:sz="4" w:space="0" w:color="FFFFFF" w:themeColor="background1"/>
      </w:tblBorders>
    </w:tblPr>
    <w:tcPr>
      <w:shd w:val="clear" w:color="auto" w:fill="F0DBFB" w:themeFill="accent3" w:themeFillTint="19"/>
    </w:tcPr>
    <w:tblStylePr w:type="firstRow">
      <w:rPr>
        <w:b/>
        <w:bCs/>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A063E" w:themeFill="accent3" w:themeFillShade="99"/>
      </w:tcPr>
    </w:tblStylePr>
    <w:tblStylePr w:type="firstCol">
      <w:rPr>
        <w:color w:val="FFFFFF" w:themeColor="background1"/>
      </w:rPr>
      <w:tblPr/>
      <w:tcPr>
        <w:tcBorders>
          <w:top w:val="nil"/>
          <w:left w:val="nil"/>
          <w:bottom w:val="nil"/>
          <w:right w:val="nil"/>
          <w:insideH w:val="single" w:sz="4" w:space="0" w:color="2A063E" w:themeColor="accent3" w:themeShade="99"/>
          <w:insideV w:val="nil"/>
        </w:tcBorders>
        <w:shd w:val="clear" w:color="auto" w:fill="2A063E"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A063E" w:themeFill="accent3" w:themeFillShade="99"/>
      </w:tcPr>
    </w:tblStylePr>
    <w:tblStylePr w:type="band1Vert">
      <w:tblPr/>
      <w:tcPr>
        <w:shd w:val="clear" w:color="auto" w:fill="C26EF1" w:themeFill="accent3" w:themeFillTint="66"/>
      </w:tcPr>
    </w:tblStylePr>
    <w:tblStylePr w:type="band1Horz">
      <w:tblPr/>
      <w:tcPr>
        <w:shd w:val="clear" w:color="auto" w:fill="B44BED" w:themeFill="accent3" w:themeFillTint="7F"/>
      </w:tcPr>
    </w:tblStylePr>
  </w:style>
  <w:style w:type="table" w:styleId="ColorfulShading-Accent4">
    <w:name w:val="Colorful Shading Accent 4"/>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70A68" w:themeColor="accent3"/>
        <w:left w:val="single" w:sz="4" w:space="0" w:color="6D2077" w:themeColor="accent4"/>
        <w:bottom w:val="single" w:sz="4" w:space="0" w:color="6D2077" w:themeColor="accent4"/>
        <w:right w:val="single" w:sz="4" w:space="0" w:color="6D2077" w:themeColor="accent4"/>
        <w:insideH w:val="single" w:sz="4" w:space="0" w:color="FFFFFF" w:themeColor="background1"/>
        <w:insideV w:val="single" w:sz="4" w:space="0" w:color="FFFFFF" w:themeColor="background1"/>
      </w:tblBorders>
    </w:tblPr>
    <w:tcPr>
      <w:shd w:val="clear" w:color="auto" w:fill="F5E3F7" w:themeFill="accent4" w:themeFillTint="19"/>
    </w:tcPr>
    <w:tblStylePr w:type="firstRow">
      <w:rPr>
        <w:b/>
        <w:bCs/>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11347" w:themeFill="accent4" w:themeFillShade="99"/>
      </w:tcPr>
    </w:tblStylePr>
    <w:tblStylePr w:type="firstCol">
      <w:rPr>
        <w:color w:val="FFFFFF" w:themeColor="background1"/>
      </w:rPr>
      <w:tblPr/>
      <w:tcPr>
        <w:tcBorders>
          <w:top w:val="nil"/>
          <w:left w:val="nil"/>
          <w:bottom w:val="nil"/>
          <w:right w:val="nil"/>
          <w:insideH w:val="single" w:sz="4" w:space="0" w:color="411347" w:themeColor="accent4" w:themeShade="99"/>
          <w:insideV w:val="nil"/>
        </w:tcBorders>
        <w:shd w:val="clear" w:color="auto" w:fill="41134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11347" w:themeFill="accent4" w:themeFillShade="99"/>
      </w:tcPr>
    </w:tblStylePr>
    <w:tblStylePr w:type="band1Vert">
      <w:tblPr/>
      <w:tcPr>
        <w:shd w:val="clear" w:color="auto" w:fill="D68DE0" w:themeFill="accent4" w:themeFillTint="66"/>
      </w:tcPr>
    </w:tblStylePr>
    <w:tblStylePr w:type="band1Horz">
      <w:tblPr/>
      <w:tcPr>
        <w:shd w:val="clear" w:color="auto" w:fill="CD71D9"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0000" w:themeColor="accent6"/>
        <w:left w:val="single" w:sz="4" w:space="0" w:color="00A3A1" w:themeColor="accent5"/>
        <w:bottom w:val="single" w:sz="4" w:space="0" w:color="00A3A1" w:themeColor="accent5"/>
        <w:right w:val="single" w:sz="4" w:space="0" w:color="00A3A1" w:themeColor="accent5"/>
        <w:insideH w:val="single" w:sz="4" w:space="0" w:color="FFFFFF" w:themeColor="background1"/>
        <w:insideV w:val="single" w:sz="4" w:space="0" w:color="FFFFFF" w:themeColor="background1"/>
      </w:tblBorders>
    </w:tblPr>
    <w:tcPr>
      <w:shd w:val="clear" w:color="auto" w:fill="DCFFFE" w:themeFill="accent5" w:themeFillTint="19"/>
    </w:tcPr>
    <w:tblStylePr w:type="firstRow">
      <w:rPr>
        <w:b/>
        <w:bCs/>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160" w:themeFill="accent5" w:themeFillShade="99"/>
      </w:tcPr>
    </w:tblStylePr>
    <w:tblStylePr w:type="firstCol">
      <w:rPr>
        <w:color w:val="FFFFFF" w:themeColor="background1"/>
      </w:rPr>
      <w:tblPr/>
      <w:tcPr>
        <w:tcBorders>
          <w:top w:val="nil"/>
          <w:left w:val="nil"/>
          <w:bottom w:val="nil"/>
          <w:right w:val="nil"/>
          <w:insideH w:val="single" w:sz="4" w:space="0" w:color="006160" w:themeColor="accent5" w:themeShade="99"/>
          <w:insideV w:val="nil"/>
        </w:tcBorders>
        <w:shd w:val="clear" w:color="auto" w:fill="0061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006160" w:themeFill="accent5" w:themeFillShade="99"/>
      </w:tcPr>
    </w:tblStylePr>
    <w:tblStylePr w:type="band1Vert">
      <w:tblPr/>
      <w:tcPr>
        <w:shd w:val="clear" w:color="auto" w:fill="74FFFC" w:themeFill="accent5" w:themeFillTint="66"/>
      </w:tcPr>
    </w:tblStylePr>
    <w:tblStylePr w:type="band1Horz">
      <w:tblPr/>
      <w:tcPr>
        <w:shd w:val="clear" w:color="auto" w:fill="52FFFC"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A3A1" w:themeColor="accent5"/>
        <w:left w:val="single" w:sz="4" w:space="0" w:color="000000" w:themeColor="accent6"/>
        <w:bottom w:val="single" w:sz="4" w:space="0" w:color="000000" w:themeColor="accent6"/>
        <w:right w:val="single" w:sz="4" w:space="0" w:color="000000" w:themeColor="accent6"/>
        <w:insideH w:val="single" w:sz="4" w:space="0" w:color="FFFFFF" w:themeColor="background1"/>
        <w:insideV w:val="single" w:sz="4" w:space="0" w:color="FFFFFF" w:themeColor="background1"/>
      </w:tblBorders>
    </w:tblPr>
    <w:tcPr>
      <w:shd w:val="clear" w:color="auto" w:fill="E6E6E6" w:themeFill="accent6" w:themeFillTint="19"/>
    </w:tcPr>
    <w:tblStylePr w:type="firstRow">
      <w:rPr>
        <w:b/>
        <w:bCs/>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accent6" w:themeFillShade="99"/>
      </w:tcPr>
    </w:tblStylePr>
    <w:tblStylePr w:type="firstCol">
      <w:rPr>
        <w:color w:val="FFFFFF" w:themeColor="background1"/>
      </w:rPr>
      <w:tblPr/>
      <w:tcPr>
        <w:tcBorders>
          <w:top w:val="nil"/>
          <w:left w:val="nil"/>
          <w:bottom w:val="nil"/>
          <w:right w:val="nil"/>
          <w:insideH w:val="single" w:sz="4" w:space="0" w:color="000000" w:themeColor="accent6" w:themeShade="99"/>
          <w:insideV w:val="nil"/>
        </w:tcBorders>
        <w:shd w:val="clear" w:color="auto" w:fill="00000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accent6" w:themeFillShade="99"/>
      </w:tcPr>
    </w:tblStylePr>
    <w:tblStylePr w:type="band1Vert">
      <w:tblPr/>
      <w:tcPr>
        <w:shd w:val="clear" w:color="auto" w:fill="999999" w:themeFill="accent6" w:themeFillTint="66"/>
      </w:tcPr>
    </w:tblStylePr>
    <w:tblStylePr w:type="band1Horz">
      <w:tblPr/>
      <w:tcPr>
        <w:shd w:val="clear" w:color="auto" w:fill="80808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91D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76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6CA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6CA3" w:themeFill="accent1" w:themeFillShade="BF"/>
      </w:tcPr>
    </w:tblStylePr>
    <w:tblStylePr w:type="band1Vert">
      <w:tblPr/>
      <w:tcPr>
        <w:tcBorders>
          <w:top w:val="nil"/>
          <w:left w:val="nil"/>
          <w:bottom w:val="nil"/>
          <w:right w:val="nil"/>
          <w:insideH w:val="nil"/>
          <w:insideV w:val="nil"/>
        </w:tcBorders>
        <w:shd w:val="clear" w:color="auto" w:fill="006CA3" w:themeFill="accent1" w:themeFillShade="BF"/>
      </w:tcPr>
    </w:tblStylePr>
    <w:tblStylePr w:type="band1Horz">
      <w:tblPr/>
      <w:tcPr>
        <w:tcBorders>
          <w:top w:val="nil"/>
          <w:left w:val="nil"/>
          <w:bottom w:val="nil"/>
          <w:right w:val="nil"/>
          <w:insideH w:val="nil"/>
          <w:insideV w:val="nil"/>
        </w:tcBorders>
        <w:shd w:val="clear" w:color="auto" w:fill="006CA3" w:themeFill="accent1" w:themeFillShade="BF"/>
      </w:tcPr>
    </w:tblStylePr>
  </w:style>
  <w:style w:type="table" w:styleId="DarkList-Accent2">
    <w:name w:val="Dark List Accent 2"/>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83698"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1B4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5287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52871" w:themeFill="accent2" w:themeFillShade="BF"/>
      </w:tcPr>
    </w:tblStylePr>
    <w:tblStylePr w:type="band1Vert">
      <w:tblPr/>
      <w:tcPr>
        <w:tcBorders>
          <w:top w:val="nil"/>
          <w:left w:val="nil"/>
          <w:bottom w:val="nil"/>
          <w:right w:val="nil"/>
          <w:insideH w:val="nil"/>
          <w:insideV w:val="nil"/>
        </w:tcBorders>
        <w:shd w:val="clear" w:color="auto" w:fill="352871" w:themeFill="accent2" w:themeFillShade="BF"/>
      </w:tcPr>
    </w:tblStylePr>
    <w:tblStylePr w:type="band1Horz">
      <w:tblPr/>
      <w:tcPr>
        <w:tcBorders>
          <w:top w:val="nil"/>
          <w:left w:val="nil"/>
          <w:bottom w:val="nil"/>
          <w:right w:val="nil"/>
          <w:insideH w:val="nil"/>
          <w:insideV w:val="nil"/>
        </w:tcBorders>
        <w:shd w:val="clear" w:color="auto" w:fill="352871" w:themeFill="accent2" w:themeFillShade="BF"/>
      </w:tcPr>
    </w:tblStylePr>
  </w:style>
  <w:style w:type="table" w:styleId="DarkList-Accent3">
    <w:name w:val="Dark List Accent 3"/>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70A68"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0533"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34074D"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34074D" w:themeFill="accent3" w:themeFillShade="BF"/>
      </w:tcPr>
    </w:tblStylePr>
    <w:tblStylePr w:type="band1Vert">
      <w:tblPr/>
      <w:tcPr>
        <w:tcBorders>
          <w:top w:val="nil"/>
          <w:left w:val="nil"/>
          <w:bottom w:val="nil"/>
          <w:right w:val="nil"/>
          <w:insideH w:val="nil"/>
          <w:insideV w:val="nil"/>
        </w:tcBorders>
        <w:shd w:val="clear" w:color="auto" w:fill="34074D" w:themeFill="accent3" w:themeFillShade="BF"/>
      </w:tcPr>
    </w:tblStylePr>
    <w:tblStylePr w:type="band1Horz">
      <w:tblPr/>
      <w:tcPr>
        <w:tcBorders>
          <w:top w:val="nil"/>
          <w:left w:val="nil"/>
          <w:bottom w:val="nil"/>
          <w:right w:val="nil"/>
          <w:insideH w:val="nil"/>
          <w:insideV w:val="nil"/>
        </w:tcBorders>
        <w:shd w:val="clear" w:color="auto" w:fill="34074D" w:themeFill="accent3" w:themeFillShade="BF"/>
      </w:tcPr>
    </w:tblStylePr>
  </w:style>
  <w:style w:type="table" w:styleId="DarkList-Accent4">
    <w:name w:val="Dark List Accent 4"/>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6D207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5103B"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1185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11859" w:themeFill="accent4" w:themeFillShade="BF"/>
      </w:tcPr>
    </w:tblStylePr>
    <w:tblStylePr w:type="band1Vert">
      <w:tblPr/>
      <w:tcPr>
        <w:tcBorders>
          <w:top w:val="nil"/>
          <w:left w:val="nil"/>
          <w:bottom w:val="nil"/>
          <w:right w:val="nil"/>
          <w:insideH w:val="nil"/>
          <w:insideV w:val="nil"/>
        </w:tcBorders>
        <w:shd w:val="clear" w:color="auto" w:fill="511859" w:themeFill="accent4" w:themeFillShade="BF"/>
      </w:tcPr>
    </w:tblStylePr>
    <w:tblStylePr w:type="band1Horz">
      <w:tblPr/>
      <w:tcPr>
        <w:tcBorders>
          <w:top w:val="nil"/>
          <w:left w:val="nil"/>
          <w:bottom w:val="nil"/>
          <w:right w:val="nil"/>
          <w:insideH w:val="nil"/>
          <w:insideV w:val="nil"/>
        </w:tcBorders>
        <w:shd w:val="clear" w:color="auto" w:fill="511859" w:themeFill="accent4" w:themeFillShade="BF"/>
      </w:tcPr>
    </w:tblStylePr>
  </w:style>
  <w:style w:type="table" w:styleId="DarkList-Accent5">
    <w:name w:val="Dark List Accent 5"/>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A3A1"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1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007A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007A78" w:themeFill="accent5" w:themeFillShade="BF"/>
      </w:tcPr>
    </w:tblStylePr>
    <w:tblStylePr w:type="band1Vert">
      <w:tblPr/>
      <w:tcPr>
        <w:tcBorders>
          <w:top w:val="nil"/>
          <w:left w:val="nil"/>
          <w:bottom w:val="nil"/>
          <w:right w:val="nil"/>
          <w:insideH w:val="nil"/>
          <w:insideV w:val="nil"/>
        </w:tcBorders>
        <w:shd w:val="clear" w:color="auto" w:fill="007A78" w:themeFill="accent5" w:themeFillShade="BF"/>
      </w:tcPr>
    </w:tblStylePr>
    <w:tblStylePr w:type="band1Horz">
      <w:tblPr/>
      <w:tcPr>
        <w:tcBorders>
          <w:top w:val="nil"/>
          <w:left w:val="nil"/>
          <w:bottom w:val="nil"/>
          <w:right w:val="nil"/>
          <w:insideH w:val="nil"/>
          <w:insideV w:val="nil"/>
        </w:tcBorders>
        <w:shd w:val="clear" w:color="auto" w:fill="007A78" w:themeFill="accent5" w:themeFillShade="BF"/>
      </w:tcPr>
    </w:tblStylePr>
  </w:style>
  <w:style w:type="table" w:styleId="DarkList-Accent6">
    <w:name w:val="Dark List Accent 6"/>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accent6" w:themeFillShade="BF"/>
      </w:tcPr>
    </w:tblStylePr>
    <w:tblStylePr w:type="band1Vert">
      <w:tblPr/>
      <w:tcPr>
        <w:tcBorders>
          <w:top w:val="nil"/>
          <w:left w:val="nil"/>
          <w:bottom w:val="nil"/>
          <w:right w:val="nil"/>
          <w:insideH w:val="nil"/>
          <w:insideV w:val="nil"/>
        </w:tcBorders>
        <w:shd w:val="clear" w:color="auto" w:fill="000000" w:themeFill="accent6" w:themeFillShade="BF"/>
      </w:tcPr>
    </w:tblStylePr>
    <w:tblStylePr w:type="band1Horz">
      <w:tblPr/>
      <w:tcPr>
        <w:tcBorders>
          <w:top w:val="nil"/>
          <w:left w:val="nil"/>
          <w:bottom w:val="nil"/>
          <w:right w:val="nil"/>
          <w:insideH w:val="nil"/>
          <w:insideV w:val="nil"/>
        </w:tcBorders>
        <w:shd w:val="clear" w:color="auto" w:fill="000000" w:themeFill="accent6" w:themeFillShade="BF"/>
      </w:tcPr>
    </w:tblStylePr>
  </w:style>
  <w:style w:type="table" w:styleId="GridTable1Light">
    <w:name w:val="Grid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AD7FF" w:themeColor="accent1" w:themeTint="66"/>
        <w:left w:val="single" w:sz="4" w:space="0" w:color="8AD7FF" w:themeColor="accent1" w:themeTint="66"/>
        <w:bottom w:val="single" w:sz="4" w:space="0" w:color="8AD7FF" w:themeColor="accent1" w:themeTint="66"/>
        <w:right w:val="single" w:sz="4" w:space="0" w:color="8AD7FF" w:themeColor="accent1" w:themeTint="66"/>
        <w:insideH w:val="single" w:sz="4" w:space="0" w:color="8AD7FF" w:themeColor="accent1" w:themeTint="66"/>
        <w:insideV w:val="single" w:sz="4" w:space="0" w:color="8AD7FF" w:themeColor="accent1" w:themeTint="66"/>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2" w:space="0" w:color="4FC3FF"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FA5DF" w:themeColor="accent2" w:themeTint="66"/>
        <w:left w:val="single" w:sz="4" w:space="0" w:color="AFA5DF" w:themeColor="accent2" w:themeTint="66"/>
        <w:bottom w:val="single" w:sz="4" w:space="0" w:color="AFA5DF" w:themeColor="accent2" w:themeTint="66"/>
        <w:right w:val="single" w:sz="4" w:space="0" w:color="AFA5DF" w:themeColor="accent2" w:themeTint="66"/>
        <w:insideH w:val="single" w:sz="4" w:space="0" w:color="AFA5DF" w:themeColor="accent2" w:themeTint="66"/>
        <w:insideV w:val="single" w:sz="4" w:space="0" w:color="AFA5DF" w:themeColor="accent2" w:themeTint="66"/>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2" w:space="0" w:color="8778C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6EF1" w:themeColor="accent3" w:themeTint="66"/>
        <w:left w:val="single" w:sz="4" w:space="0" w:color="C26EF1" w:themeColor="accent3" w:themeTint="66"/>
        <w:bottom w:val="single" w:sz="4" w:space="0" w:color="C26EF1" w:themeColor="accent3" w:themeTint="66"/>
        <w:right w:val="single" w:sz="4" w:space="0" w:color="C26EF1" w:themeColor="accent3" w:themeTint="66"/>
        <w:insideH w:val="single" w:sz="4" w:space="0" w:color="C26EF1" w:themeColor="accent3" w:themeTint="66"/>
        <w:insideV w:val="single" w:sz="4" w:space="0" w:color="C26EF1" w:themeColor="accent3" w:themeTint="66"/>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2" w:space="0" w:color="A426EA"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D68DE0" w:themeColor="accent4" w:themeTint="66"/>
        <w:left w:val="single" w:sz="4" w:space="0" w:color="D68DE0" w:themeColor="accent4" w:themeTint="66"/>
        <w:bottom w:val="single" w:sz="4" w:space="0" w:color="D68DE0" w:themeColor="accent4" w:themeTint="66"/>
        <w:right w:val="single" w:sz="4" w:space="0" w:color="D68DE0" w:themeColor="accent4" w:themeTint="66"/>
        <w:insideH w:val="single" w:sz="4" w:space="0" w:color="D68DE0" w:themeColor="accent4" w:themeTint="66"/>
        <w:insideV w:val="single" w:sz="4" w:space="0" w:color="D68DE0" w:themeColor="accent4" w:themeTint="66"/>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2" w:space="0" w:color="C255D1"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74FFFC" w:themeColor="accent5" w:themeTint="66"/>
        <w:left w:val="single" w:sz="4" w:space="0" w:color="74FFFC" w:themeColor="accent5" w:themeTint="66"/>
        <w:bottom w:val="single" w:sz="4" w:space="0" w:color="74FFFC" w:themeColor="accent5" w:themeTint="66"/>
        <w:right w:val="single" w:sz="4" w:space="0" w:color="74FFFC" w:themeColor="accent5" w:themeTint="66"/>
        <w:insideH w:val="single" w:sz="4" w:space="0" w:color="74FFFC" w:themeColor="accent5" w:themeTint="66"/>
        <w:insideV w:val="single" w:sz="4" w:space="0" w:color="74FFFC" w:themeColor="accent5" w:themeTint="66"/>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2" w:space="0" w:color="2EFFF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accent6" w:themeTint="66"/>
        <w:left w:val="single" w:sz="4" w:space="0" w:color="999999" w:themeColor="accent6" w:themeTint="66"/>
        <w:bottom w:val="single" w:sz="4" w:space="0" w:color="999999" w:themeColor="accent6" w:themeTint="66"/>
        <w:right w:val="single" w:sz="4" w:space="0" w:color="999999" w:themeColor="accent6" w:themeTint="66"/>
        <w:insideH w:val="single" w:sz="4" w:space="0" w:color="999999" w:themeColor="accent6" w:themeTint="66"/>
        <w:insideV w:val="single" w:sz="4" w:space="0" w:color="999999" w:themeColor="accent6" w:themeTint="66"/>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2" w:space="0" w:color="666666"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4FC3FF" w:themeColor="accent1" w:themeTint="99"/>
        <w:bottom w:val="single" w:sz="2" w:space="0" w:color="4FC3FF" w:themeColor="accent1" w:themeTint="99"/>
        <w:insideH w:val="single" w:sz="2" w:space="0" w:color="4FC3FF" w:themeColor="accent1" w:themeTint="99"/>
        <w:insideV w:val="single" w:sz="2" w:space="0" w:color="4FC3FF" w:themeColor="accent1" w:themeTint="99"/>
      </w:tblBorders>
    </w:tblPr>
    <w:tblStylePr w:type="firstRow">
      <w:rPr>
        <w:b/>
        <w:bCs/>
      </w:rPr>
      <w:tblPr/>
      <w:tcPr>
        <w:tcBorders>
          <w:top w:val="nil"/>
          <w:bottom w:val="single" w:sz="12" w:space="0" w:color="4FC3FF" w:themeColor="accent1" w:themeTint="99"/>
          <w:insideH w:val="nil"/>
          <w:insideV w:val="nil"/>
        </w:tcBorders>
        <w:shd w:val="clear" w:color="auto" w:fill="FFFFFF" w:themeFill="background1"/>
      </w:tcPr>
    </w:tblStylePr>
    <w:tblStylePr w:type="lastRow">
      <w:rPr>
        <w:b/>
        <w:bCs/>
      </w:rPr>
      <w:tblPr/>
      <w:tcPr>
        <w:tcBorders>
          <w:top w:val="double" w:sz="2" w:space="0" w:color="4FC3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2-Accent2">
    <w:name w:val="Grid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8778CF" w:themeColor="accent2" w:themeTint="99"/>
        <w:bottom w:val="single" w:sz="2" w:space="0" w:color="8778CF" w:themeColor="accent2" w:themeTint="99"/>
        <w:insideH w:val="single" w:sz="2" w:space="0" w:color="8778CF" w:themeColor="accent2" w:themeTint="99"/>
        <w:insideV w:val="single" w:sz="2" w:space="0" w:color="8778CF" w:themeColor="accent2" w:themeTint="99"/>
      </w:tblBorders>
    </w:tblPr>
    <w:tblStylePr w:type="firstRow">
      <w:rPr>
        <w:b/>
        <w:bCs/>
      </w:rPr>
      <w:tblPr/>
      <w:tcPr>
        <w:tcBorders>
          <w:top w:val="nil"/>
          <w:bottom w:val="single" w:sz="12" w:space="0" w:color="8778CF" w:themeColor="accent2" w:themeTint="99"/>
          <w:insideH w:val="nil"/>
          <w:insideV w:val="nil"/>
        </w:tcBorders>
        <w:shd w:val="clear" w:color="auto" w:fill="FFFFFF" w:themeFill="background1"/>
      </w:tcPr>
    </w:tblStylePr>
    <w:tblStylePr w:type="lastRow">
      <w:rPr>
        <w:b/>
        <w:bCs/>
      </w:rPr>
      <w:tblPr/>
      <w:tcPr>
        <w:tcBorders>
          <w:top w:val="double" w:sz="2" w:space="0" w:color="8778C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2-Accent3">
    <w:name w:val="Grid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A426EA" w:themeColor="accent3" w:themeTint="99"/>
        <w:bottom w:val="single" w:sz="2" w:space="0" w:color="A426EA" w:themeColor="accent3" w:themeTint="99"/>
        <w:insideH w:val="single" w:sz="2" w:space="0" w:color="A426EA" w:themeColor="accent3" w:themeTint="99"/>
        <w:insideV w:val="single" w:sz="2" w:space="0" w:color="A426EA" w:themeColor="accent3" w:themeTint="99"/>
      </w:tblBorders>
    </w:tblPr>
    <w:tblStylePr w:type="firstRow">
      <w:rPr>
        <w:b/>
        <w:bCs/>
      </w:rPr>
      <w:tblPr/>
      <w:tcPr>
        <w:tcBorders>
          <w:top w:val="nil"/>
          <w:bottom w:val="single" w:sz="12" w:space="0" w:color="A426EA" w:themeColor="accent3" w:themeTint="99"/>
          <w:insideH w:val="nil"/>
          <w:insideV w:val="nil"/>
        </w:tcBorders>
        <w:shd w:val="clear" w:color="auto" w:fill="FFFFFF" w:themeFill="background1"/>
      </w:tcPr>
    </w:tblStylePr>
    <w:tblStylePr w:type="lastRow">
      <w:rPr>
        <w:b/>
        <w:bCs/>
      </w:rPr>
      <w:tblPr/>
      <w:tcPr>
        <w:tcBorders>
          <w:top w:val="double" w:sz="2" w:space="0" w:color="A426EA"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2-Accent4">
    <w:name w:val="Grid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C255D1" w:themeColor="accent4" w:themeTint="99"/>
        <w:bottom w:val="single" w:sz="2" w:space="0" w:color="C255D1" w:themeColor="accent4" w:themeTint="99"/>
        <w:insideH w:val="single" w:sz="2" w:space="0" w:color="C255D1" w:themeColor="accent4" w:themeTint="99"/>
        <w:insideV w:val="single" w:sz="2" w:space="0" w:color="C255D1" w:themeColor="accent4" w:themeTint="99"/>
      </w:tblBorders>
    </w:tblPr>
    <w:tblStylePr w:type="firstRow">
      <w:rPr>
        <w:b/>
        <w:bCs/>
      </w:rPr>
      <w:tblPr/>
      <w:tcPr>
        <w:tcBorders>
          <w:top w:val="nil"/>
          <w:bottom w:val="single" w:sz="12" w:space="0" w:color="C255D1" w:themeColor="accent4" w:themeTint="99"/>
          <w:insideH w:val="nil"/>
          <w:insideV w:val="nil"/>
        </w:tcBorders>
        <w:shd w:val="clear" w:color="auto" w:fill="FFFFFF" w:themeFill="background1"/>
      </w:tcPr>
    </w:tblStylePr>
    <w:tblStylePr w:type="lastRow">
      <w:rPr>
        <w:b/>
        <w:bCs/>
      </w:rPr>
      <w:tblPr/>
      <w:tcPr>
        <w:tcBorders>
          <w:top w:val="double" w:sz="2" w:space="0" w:color="C255D1"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2-Accent5">
    <w:name w:val="Grid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2EFFFB" w:themeColor="accent5" w:themeTint="99"/>
        <w:bottom w:val="single" w:sz="2" w:space="0" w:color="2EFFFB" w:themeColor="accent5" w:themeTint="99"/>
        <w:insideH w:val="single" w:sz="2" w:space="0" w:color="2EFFFB" w:themeColor="accent5" w:themeTint="99"/>
        <w:insideV w:val="single" w:sz="2" w:space="0" w:color="2EFFFB" w:themeColor="accent5" w:themeTint="99"/>
      </w:tblBorders>
    </w:tblPr>
    <w:tblStylePr w:type="firstRow">
      <w:rPr>
        <w:b/>
        <w:bCs/>
      </w:rPr>
      <w:tblPr/>
      <w:tcPr>
        <w:tcBorders>
          <w:top w:val="nil"/>
          <w:bottom w:val="single" w:sz="12" w:space="0" w:color="2EFFFB" w:themeColor="accent5" w:themeTint="99"/>
          <w:insideH w:val="nil"/>
          <w:insideV w:val="nil"/>
        </w:tcBorders>
        <w:shd w:val="clear" w:color="auto" w:fill="FFFFFF" w:themeFill="background1"/>
      </w:tcPr>
    </w:tblStylePr>
    <w:tblStylePr w:type="lastRow">
      <w:rPr>
        <w:b/>
        <w:bCs/>
      </w:rPr>
      <w:tblPr/>
      <w:tcPr>
        <w:tcBorders>
          <w:top w:val="double" w:sz="2" w:space="0" w:color="2EFFF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2-Accent6">
    <w:name w:val="Grid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accent6" w:themeTint="99"/>
        <w:bottom w:val="single" w:sz="2" w:space="0" w:color="666666" w:themeColor="accent6" w:themeTint="99"/>
        <w:insideH w:val="single" w:sz="2" w:space="0" w:color="666666" w:themeColor="accent6" w:themeTint="99"/>
        <w:insideV w:val="single" w:sz="2" w:space="0" w:color="666666" w:themeColor="accent6" w:themeTint="99"/>
      </w:tblBorders>
    </w:tblPr>
    <w:tblStylePr w:type="firstRow">
      <w:rPr>
        <w:b/>
        <w:bCs/>
      </w:rPr>
      <w:tblPr/>
      <w:tcPr>
        <w:tcBorders>
          <w:top w:val="nil"/>
          <w:bottom w:val="single" w:sz="12" w:space="0" w:color="666666" w:themeColor="accent6" w:themeTint="99"/>
          <w:insideH w:val="nil"/>
          <w:insideV w:val="nil"/>
        </w:tcBorders>
        <w:shd w:val="clear" w:color="auto" w:fill="FFFFFF" w:themeFill="background1"/>
      </w:tcPr>
    </w:tblStylePr>
    <w:tblStylePr w:type="lastRow">
      <w:rPr>
        <w:b/>
        <w:bCs/>
      </w:rPr>
      <w:tblPr/>
      <w:tcPr>
        <w:tcBorders>
          <w:top w:val="double" w:sz="2" w:space="0" w:color="66666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3">
    <w:name w:val="Grid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3-Accent2">
    <w:name w:val="Grid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3-Accent3">
    <w:name w:val="Grid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3-Accent4">
    <w:name w:val="Grid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3-Accent5">
    <w:name w:val="Grid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3-Accent6">
    <w:name w:val="Grid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GridTable4">
    <w:name w:val="Grid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insideV w:val="nil"/>
        </w:tcBorders>
        <w:shd w:val="clear" w:color="auto" w:fill="0091DA" w:themeFill="accent1"/>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4-Accent2">
    <w:name w:val="Grid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insideV w:val="nil"/>
        </w:tcBorders>
        <w:shd w:val="clear" w:color="auto" w:fill="483698" w:themeFill="accent2"/>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4-Accent3">
    <w:name w:val="Grid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insideV w:val="nil"/>
        </w:tcBorders>
        <w:shd w:val="clear" w:color="auto" w:fill="470A68" w:themeFill="accent3"/>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4-Accent4">
    <w:name w:val="Grid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insideV w:val="nil"/>
        </w:tcBorders>
        <w:shd w:val="clear" w:color="auto" w:fill="6D2077" w:themeFill="accent4"/>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4-Accent5">
    <w:name w:val="Grid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insideV w:val="nil"/>
        </w:tcBorders>
        <w:shd w:val="clear" w:color="auto" w:fill="00A3A1" w:themeFill="accent5"/>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4-Accent6">
    <w:name w:val="Grid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insideV w:val="nil"/>
        </w:tcBorders>
        <w:shd w:val="clear" w:color="auto" w:fill="000000" w:themeFill="accent6"/>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5Dark">
    <w:name w:val="Grid Table 5 Dark"/>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B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1D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1D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1D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1DA" w:themeFill="accent1"/>
      </w:tcPr>
    </w:tblStylePr>
    <w:tblStylePr w:type="band1Vert">
      <w:tblPr/>
      <w:tcPr>
        <w:shd w:val="clear" w:color="auto" w:fill="8AD7FF" w:themeFill="accent1" w:themeFillTint="66"/>
      </w:tcPr>
    </w:tblStylePr>
    <w:tblStylePr w:type="band1Horz">
      <w:tblPr/>
      <w:tcPr>
        <w:shd w:val="clear" w:color="auto" w:fill="8AD7FF" w:themeFill="accent1" w:themeFillTint="66"/>
      </w:tcPr>
    </w:tblStylePr>
  </w:style>
  <w:style w:type="table" w:styleId="GridTable5Dark-Accent2">
    <w:name w:val="Grid Table 5 Dark Accent 2"/>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D2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83698"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83698"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83698"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83698" w:themeFill="accent2"/>
      </w:tcPr>
    </w:tblStylePr>
    <w:tblStylePr w:type="band1Vert">
      <w:tblPr/>
      <w:tcPr>
        <w:shd w:val="clear" w:color="auto" w:fill="AFA5DF" w:themeFill="accent2" w:themeFillTint="66"/>
      </w:tcPr>
    </w:tblStylePr>
    <w:tblStylePr w:type="band1Horz">
      <w:tblPr/>
      <w:tcPr>
        <w:shd w:val="clear" w:color="auto" w:fill="AFA5DF" w:themeFill="accent2" w:themeFillTint="66"/>
      </w:tcPr>
    </w:tblStylePr>
  </w:style>
  <w:style w:type="table" w:styleId="GridTable5Dark-Accent3">
    <w:name w:val="Grid Table 5 Dark Accent 3"/>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B6F8"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70A68"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70A68"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70A68"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70A68" w:themeFill="accent3"/>
      </w:tcPr>
    </w:tblStylePr>
    <w:tblStylePr w:type="band1Vert">
      <w:tblPr/>
      <w:tcPr>
        <w:shd w:val="clear" w:color="auto" w:fill="C26EF1" w:themeFill="accent3" w:themeFillTint="66"/>
      </w:tcPr>
    </w:tblStylePr>
    <w:tblStylePr w:type="band1Horz">
      <w:tblPr/>
      <w:tcPr>
        <w:shd w:val="clear" w:color="auto" w:fill="C26EF1" w:themeFill="accent3" w:themeFillTint="66"/>
      </w:tcPr>
    </w:tblStylePr>
  </w:style>
  <w:style w:type="table" w:styleId="GridTable5Dark-Accent4">
    <w:name w:val="Grid Table 5 Dark Accent 4"/>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C6E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D207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D207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D207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D2077" w:themeFill="accent4"/>
      </w:tcPr>
    </w:tblStylePr>
    <w:tblStylePr w:type="band1Vert">
      <w:tblPr/>
      <w:tcPr>
        <w:shd w:val="clear" w:color="auto" w:fill="D68DE0" w:themeFill="accent4" w:themeFillTint="66"/>
      </w:tcPr>
    </w:tblStylePr>
    <w:tblStylePr w:type="band1Horz">
      <w:tblPr/>
      <w:tcPr>
        <w:shd w:val="clear" w:color="auto" w:fill="D68DE0" w:themeFill="accent4" w:themeFillTint="66"/>
      </w:tcPr>
    </w:tblStylePr>
  </w:style>
  <w:style w:type="table" w:styleId="GridTable5Dark-Accent5">
    <w:name w:val="Grid Table 5 Dark Accent 5"/>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9FFF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3A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3A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3A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3A1" w:themeFill="accent5"/>
      </w:tcPr>
    </w:tblStylePr>
    <w:tblStylePr w:type="band1Vert">
      <w:tblPr/>
      <w:tcPr>
        <w:shd w:val="clear" w:color="auto" w:fill="74FFFC" w:themeFill="accent5" w:themeFillTint="66"/>
      </w:tcPr>
    </w:tblStylePr>
    <w:tblStylePr w:type="band1Horz">
      <w:tblPr/>
      <w:tcPr>
        <w:shd w:val="clear" w:color="auto" w:fill="74FFFC" w:themeFill="accent5" w:themeFillTint="66"/>
      </w:tcPr>
    </w:tblStylePr>
  </w:style>
  <w:style w:type="table" w:styleId="GridTable5Dark-Accent6">
    <w:name w:val="Grid Table 5 Dark Accent 6"/>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accent6"/>
      </w:tcPr>
    </w:tblStylePr>
    <w:tblStylePr w:type="band1Vert">
      <w:tblPr/>
      <w:tcPr>
        <w:shd w:val="clear" w:color="auto" w:fill="999999" w:themeFill="accent6" w:themeFillTint="66"/>
      </w:tcPr>
    </w:tblStylePr>
    <w:tblStylePr w:type="band1Horz">
      <w:tblPr/>
      <w:tcPr>
        <w:shd w:val="clear" w:color="auto" w:fill="999999" w:themeFill="accent6" w:themeFillTint="66"/>
      </w:tcPr>
    </w:tblStylePr>
  </w:style>
  <w:style w:type="table" w:styleId="GridTable6Colorful">
    <w:name w:val="Grid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6Colorful-Accent2">
    <w:name w:val="Grid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6Colorful-Accent3">
    <w:name w:val="Grid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6Colorful-Accent4">
    <w:name w:val="Grid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6Colorful-Accent5">
    <w:name w:val="Grid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6Colorful-Accent6">
    <w:name w:val="Grid Table 6 Colorful Accent 6"/>
    <w:basedOn w:val="TableNormal"/>
    <w:uiPriority w:val="51"/>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7Colorful">
    <w:name w:val="Grid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7Colorful-Accent2">
    <w:name w:val="Grid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7Colorful-Accent3">
    <w:name w:val="Grid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7Colorful-Accent4">
    <w:name w:val="Grid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7Colorful-Accent5">
    <w:name w:val="Grid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7Colorful-Accent6">
    <w:name w:val="Grid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LightGrid">
    <w:name w:val="Light Grid"/>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18" w:space="0" w:color="0091DA" w:themeColor="accent1"/>
          <w:right w:val="single" w:sz="8" w:space="0" w:color="0091DA" w:themeColor="accent1"/>
          <w:insideH w:val="nil"/>
          <w:insideV w:val="single" w:sz="8" w:space="0" w:color="0091D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insideH w:val="nil"/>
          <w:insideV w:val="single" w:sz="8" w:space="0" w:color="0091D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shd w:val="clear" w:color="auto" w:fill="B6E6FF" w:themeFill="accent1" w:themeFillTint="3F"/>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shd w:val="clear" w:color="auto" w:fill="B6E6FF" w:themeFill="accent1" w:themeFillTint="3F"/>
      </w:tcPr>
    </w:tblStylePr>
    <w:tblStylePr w:type="band2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tcPr>
    </w:tblStylePr>
  </w:style>
  <w:style w:type="table" w:styleId="LightGrid-Accent2">
    <w:name w:val="Light Grid Accent 2"/>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18" w:space="0" w:color="483698" w:themeColor="accent2"/>
          <w:right w:val="single" w:sz="8" w:space="0" w:color="483698" w:themeColor="accent2"/>
          <w:insideH w:val="nil"/>
          <w:insideV w:val="single" w:sz="8" w:space="0" w:color="48369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insideH w:val="nil"/>
          <w:insideV w:val="single" w:sz="8" w:space="0" w:color="48369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shd w:val="clear" w:color="auto" w:fill="CDC7EB" w:themeFill="accent2" w:themeFillTint="3F"/>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shd w:val="clear" w:color="auto" w:fill="CDC7EB" w:themeFill="accent2" w:themeFillTint="3F"/>
      </w:tcPr>
    </w:tblStylePr>
    <w:tblStylePr w:type="band2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tcPr>
    </w:tblStylePr>
  </w:style>
  <w:style w:type="table" w:styleId="LightGrid-Accent3">
    <w:name w:val="Light Grid Accent 3"/>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18" w:space="0" w:color="470A68" w:themeColor="accent3"/>
          <w:right w:val="single" w:sz="8" w:space="0" w:color="470A68" w:themeColor="accent3"/>
          <w:insideH w:val="nil"/>
          <w:insideV w:val="single" w:sz="8" w:space="0" w:color="470A68"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insideH w:val="nil"/>
          <w:insideV w:val="single" w:sz="8" w:space="0" w:color="470A68"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shd w:val="clear" w:color="auto" w:fill="D9A5F6" w:themeFill="accent3" w:themeFillTint="3F"/>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shd w:val="clear" w:color="auto" w:fill="D9A5F6" w:themeFill="accent3" w:themeFillTint="3F"/>
      </w:tcPr>
    </w:tblStylePr>
    <w:tblStylePr w:type="band2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tcPr>
    </w:tblStylePr>
  </w:style>
  <w:style w:type="table" w:styleId="LightGrid-Accent4">
    <w:name w:val="Light Grid Accent 4"/>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18" w:space="0" w:color="6D2077" w:themeColor="accent4"/>
          <w:right w:val="single" w:sz="8" w:space="0" w:color="6D2077" w:themeColor="accent4"/>
          <w:insideH w:val="nil"/>
          <w:insideV w:val="single" w:sz="8" w:space="0" w:color="6D207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insideH w:val="nil"/>
          <w:insideV w:val="single" w:sz="8" w:space="0" w:color="6D207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shd w:val="clear" w:color="auto" w:fill="E6B8EC" w:themeFill="accent4" w:themeFillTint="3F"/>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shd w:val="clear" w:color="auto" w:fill="E6B8EC" w:themeFill="accent4" w:themeFillTint="3F"/>
      </w:tcPr>
    </w:tblStylePr>
    <w:tblStylePr w:type="band2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tcPr>
    </w:tblStylePr>
  </w:style>
  <w:style w:type="table" w:styleId="LightGrid-Accent5">
    <w:name w:val="Light Grid Accent 5"/>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18" w:space="0" w:color="00A3A1" w:themeColor="accent5"/>
          <w:right w:val="single" w:sz="8" w:space="0" w:color="00A3A1" w:themeColor="accent5"/>
          <w:insideH w:val="nil"/>
          <w:insideV w:val="single" w:sz="8" w:space="0" w:color="00A3A1"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insideH w:val="nil"/>
          <w:insideV w:val="single" w:sz="8" w:space="0" w:color="00A3A1"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shd w:val="clear" w:color="auto" w:fill="A9FFFD" w:themeFill="accent5" w:themeFillTint="3F"/>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shd w:val="clear" w:color="auto" w:fill="A9FFFD" w:themeFill="accent5" w:themeFillTint="3F"/>
      </w:tcPr>
    </w:tblStylePr>
    <w:tblStylePr w:type="band2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tcPr>
    </w:tblStylePr>
  </w:style>
  <w:style w:type="table" w:styleId="LightGrid-Accent6">
    <w:name w:val="Light Grid Accent 6"/>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18" w:space="0" w:color="000000" w:themeColor="accent6"/>
          <w:right w:val="single" w:sz="8" w:space="0" w:color="000000" w:themeColor="accent6"/>
          <w:insideH w:val="nil"/>
          <w:insideV w:val="single" w:sz="8" w:space="0" w:color="000000"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insideH w:val="nil"/>
          <w:insideV w:val="single" w:sz="8" w:space="0" w:color="000000"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shd w:val="clear" w:color="auto" w:fill="C0C0C0" w:themeFill="accent6" w:themeFillTint="3F"/>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shd w:val="clear" w:color="auto" w:fill="C0C0C0" w:themeFill="accent6" w:themeFillTint="3F"/>
      </w:tcPr>
    </w:tblStylePr>
    <w:tblStylePr w:type="band2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tcPr>
    </w:tblStylePr>
  </w:style>
  <w:style w:type="table" w:styleId="LightList">
    <w:name w:val="Light List"/>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pPr>
        <w:spacing w:before="0" w:after="0" w:line="240" w:lineRule="auto"/>
      </w:pPr>
      <w:rPr>
        <w:b/>
        <w:bCs/>
        <w:color w:val="FFFFFF" w:themeColor="background1"/>
      </w:rPr>
      <w:tblPr/>
      <w:tcPr>
        <w:shd w:val="clear" w:color="auto" w:fill="0091DA" w:themeFill="accent1"/>
      </w:tcPr>
    </w:tblStylePr>
    <w:tblStylePr w:type="lastRow">
      <w:pPr>
        <w:spacing w:before="0" w:after="0" w:line="240" w:lineRule="auto"/>
      </w:pPr>
      <w:rPr>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tcBorders>
      </w:tcPr>
    </w:tblStylePr>
    <w:tblStylePr w:type="firstCol">
      <w:rPr>
        <w:b/>
        <w:bCs/>
      </w:rPr>
    </w:tblStylePr>
    <w:tblStylePr w:type="lastCol">
      <w:rPr>
        <w:b/>
        <w:bCs/>
      </w:r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style>
  <w:style w:type="table" w:styleId="LightList-Accent2">
    <w:name w:val="Light List Accent 2"/>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pPr>
        <w:spacing w:before="0" w:after="0" w:line="240" w:lineRule="auto"/>
      </w:pPr>
      <w:rPr>
        <w:b/>
        <w:bCs/>
        <w:color w:val="FFFFFF" w:themeColor="background1"/>
      </w:rPr>
      <w:tblPr/>
      <w:tcPr>
        <w:shd w:val="clear" w:color="auto" w:fill="483698" w:themeFill="accent2"/>
      </w:tcPr>
    </w:tblStylePr>
    <w:tblStylePr w:type="lastRow">
      <w:pPr>
        <w:spacing w:before="0" w:after="0" w:line="240" w:lineRule="auto"/>
      </w:pPr>
      <w:rPr>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tcBorders>
      </w:tcPr>
    </w:tblStylePr>
    <w:tblStylePr w:type="firstCol">
      <w:rPr>
        <w:b/>
        <w:bCs/>
      </w:rPr>
    </w:tblStylePr>
    <w:tblStylePr w:type="lastCol">
      <w:rPr>
        <w:b/>
        <w:bCs/>
      </w:r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style>
  <w:style w:type="table" w:styleId="LightList-Accent3">
    <w:name w:val="Light List Accent 3"/>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pPr>
        <w:spacing w:before="0" w:after="0" w:line="240" w:lineRule="auto"/>
      </w:pPr>
      <w:rPr>
        <w:b/>
        <w:bCs/>
        <w:color w:val="FFFFFF" w:themeColor="background1"/>
      </w:rPr>
      <w:tblPr/>
      <w:tcPr>
        <w:shd w:val="clear" w:color="auto" w:fill="470A68" w:themeFill="accent3"/>
      </w:tcPr>
    </w:tblStylePr>
    <w:tblStylePr w:type="lastRow">
      <w:pPr>
        <w:spacing w:before="0" w:after="0" w:line="240" w:lineRule="auto"/>
      </w:pPr>
      <w:rPr>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tcBorders>
      </w:tcPr>
    </w:tblStylePr>
    <w:tblStylePr w:type="firstCol">
      <w:rPr>
        <w:b/>
        <w:bCs/>
      </w:rPr>
    </w:tblStylePr>
    <w:tblStylePr w:type="lastCol">
      <w:rPr>
        <w:b/>
        <w:bCs/>
      </w:r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style>
  <w:style w:type="table" w:styleId="LightList-Accent4">
    <w:name w:val="Light List Accent 4"/>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pPr>
        <w:spacing w:before="0" w:after="0" w:line="240" w:lineRule="auto"/>
      </w:pPr>
      <w:rPr>
        <w:b/>
        <w:bCs/>
        <w:color w:val="FFFFFF" w:themeColor="background1"/>
      </w:rPr>
      <w:tblPr/>
      <w:tcPr>
        <w:shd w:val="clear" w:color="auto" w:fill="6D2077" w:themeFill="accent4"/>
      </w:tcPr>
    </w:tblStylePr>
    <w:tblStylePr w:type="lastRow">
      <w:pPr>
        <w:spacing w:before="0" w:after="0" w:line="240" w:lineRule="auto"/>
      </w:pPr>
      <w:rPr>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tcBorders>
      </w:tcPr>
    </w:tblStylePr>
    <w:tblStylePr w:type="firstCol">
      <w:rPr>
        <w:b/>
        <w:bCs/>
      </w:rPr>
    </w:tblStylePr>
    <w:tblStylePr w:type="lastCol">
      <w:rPr>
        <w:b/>
        <w:bCs/>
      </w:r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style>
  <w:style w:type="table" w:styleId="LightList-Accent5">
    <w:name w:val="Light List Accent 5"/>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pPr>
        <w:spacing w:before="0" w:after="0" w:line="240" w:lineRule="auto"/>
      </w:pPr>
      <w:rPr>
        <w:b/>
        <w:bCs/>
        <w:color w:val="FFFFFF" w:themeColor="background1"/>
      </w:rPr>
      <w:tblPr/>
      <w:tcPr>
        <w:shd w:val="clear" w:color="auto" w:fill="00A3A1" w:themeFill="accent5"/>
      </w:tcPr>
    </w:tblStylePr>
    <w:tblStylePr w:type="lastRow">
      <w:pPr>
        <w:spacing w:before="0" w:after="0" w:line="240" w:lineRule="auto"/>
      </w:pPr>
      <w:rPr>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tcBorders>
      </w:tcPr>
    </w:tblStylePr>
    <w:tblStylePr w:type="firstCol">
      <w:rPr>
        <w:b/>
        <w:bCs/>
      </w:rPr>
    </w:tblStylePr>
    <w:tblStylePr w:type="lastCol">
      <w:rPr>
        <w:b/>
        <w:bCs/>
      </w:r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style>
  <w:style w:type="table" w:styleId="LightList-Accent6">
    <w:name w:val="Light List Accent 6"/>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LightShading">
    <w:name w:val="Light Shading"/>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text1" w:themeShade="BF"/>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la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left w:val="nil"/>
          <w:right w:val="nil"/>
          <w:insideH w:val="nil"/>
          <w:insideV w:val="nil"/>
        </w:tcBorders>
        <w:shd w:val="clear" w:color="auto" w:fill="B6E6FF" w:themeFill="accent1" w:themeFillTint="3F"/>
      </w:tcPr>
    </w:tblStylePr>
  </w:style>
  <w:style w:type="table" w:styleId="LightShading-Accent2">
    <w:name w:val="Light Shading Accent 2"/>
    <w:basedOn w:val="TableNormal"/>
    <w:uiPriority w:val="60"/>
    <w:semiHidden/>
    <w:unhideWhenUsed/>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la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left w:val="nil"/>
          <w:right w:val="nil"/>
          <w:insideH w:val="nil"/>
          <w:insideV w:val="nil"/>
        </w:tcBorders>
        <w:shd w:val="clear" w:color="auto" w:fill="CDC7EB" w:themeFill="accent2" w:themeFillTint="3F"/>
      </w:tcPr>
    </w:tblStylePr>
  </w:style>
  <w:style w:type="table" w:styleId="LightShading-Accent3">
    <w:name w:val="Light Shading Accent 3"/>
    <w:basedOn w:val="TableNormal"/>
    <w:uiPriority w:val="60"/>
    <w:semiHidden/>
    <w:unhideWhenUsed/>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la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left w:val="nil"/>
          <w:right w:val="nil"/>
          <w:insideH w:val="nil"/>
          <w:insideV w:val="nil"/>
        </w:tcBorders>
        <w:shd w:val="clear" w:color="auto" w:fill="D9A5F6" w:themeFill="accent3" w:themeFillTint="3F"/>
      </w:tcPr>
    </w:tblStylePr>
  </w:style>
  <w:style w:type="table" w:styleId="LightShading-Accent4">
    <w:name w:val="Light Shading Accent 4"/>
    <w:basedOn w:val="TableNormal"/>
    <w:uiPriority w:val="60"/>
    <w:semiHidden/>
    <w:unhideWhenUsed/>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la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left w:val="nil"/>
          <w:right w:val="nil"/>
          <w:insideH w:val="nil"/>
          <w:insideV w:val="nil"/>
        </w:tcBorders>
        <w:shd w:val="clear" w:color="auto" w:fill="E6B8EC" w:themeFill="accent4" w:themeFillTint="3F"/>
      </w:tcPr>
    </w:tblStylePr>
  </w:style>
  <w:style w:type="table" w:styleId="LightShading-Accent5">
    <w:name w:val="Light Shading Accent 5"/>
    <w:basedOn w:val="TableNormal"/>
    <w:uiPriority w:val="60"/>
    <w:semiHidden/>
    <w:unhideWhenUsed/>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la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left w:val="nil"/>
          <w:right w:val="nil"/>
          <w:insideH w:val="nil"/>
          <w:insideV w:val="nil"/>
        </w:tcBorders>
        <w:shd w:val="clear" w:color="auto" w:fill="A9FFFD" w:themeFill="accent5" w:themeFillTint="3F"/>
      </w:tcPr>
    </w:tblStylePr>
  </w:style>
  <w:style w:type="table" w:styleId="LightShading-Accent6">
    <w:name w:val="Light Shading Accent 6"/>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la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left w:val="nil"/>
          <w:right w:val="nil"/>
          <w:insideH w:val="nil"/>
          <w:insideV w:val="nil"/>
        </w:tcBorders>
        <w:shd w:val="clear" w:color="auto" w:fill="C0C0C0" w:themeFill="accent6" w:themeFillTint="3F"/>
      </w:tcPr>
    </w:tblStylePr>
  </w:style>
  <w:style w:type="table" w:styleId="ListTable1Light">
    <w:name w:val="List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4FC3FF" w:themeColor="accent1" w:themeTint="99"/>
        </w:tcBorders>
      </w:tcPr>
    </w:tblStylePr>
    <w:tblStylePr w:type="lastRow">
      <w:rPr>
        <w:b/>
        <w:bCs/>
      </w:rPr>
      <w:tblPr/>
      <w:tcPr>
        <w:tcBorders>
          <w:top w:val="sing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1Light-Accent2">
    <w:name w:val="List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8778CF" w:themeColor="accent2" w:themeTint="99"/>
        </w:tcBorders>
      </w:tcPr>
    </w:tblStylePr>
    <w:tblStylePr w:type="lastRow">
      <w:rPr>
        <w:b/>
        <w:bCs/>
      </w:rPr>
      <w:tblPr/>
      <w:tcPr>
        <w:tcBorders>
          <w:top w:val="sing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1Light-Accent3">
    <w:name w:val="List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A426EA" w:themeColor="accent3" w:themeTint="99"/>
        </w:tcBorders>
      </w:tcPr>
    </w:tblStylePr>
    <w:tblStylePr w:type="lastRow">
      <w:rPr>
        <w:b/>
        <w:bCs/>
      </w:rPr>
      <w:tblPr/>
      <w:tcPr>
        <w:tcBorders>
          <w:top w:val="sing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1Light-Accent4">
    <w:name w:val="List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C255D1" w:themeColor="accent4" w:themeTint="99"/>
        </w:tcBorders>
      </w:tcPr>
    </w:tblStylePr>
    <w:tblStylePr w:type="lastRow">
      <w:rPr>
        <w:b/>
        <w:bCs/>
      </w:rPr>
      <w:tblPr/>
      <w:tcPr>
        <w:tcBorders>
          <w:top w:val="sing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1Light-Accent5">
    <w:name w:val="List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2EFFFB" w:themeColor="accent5" w:themeTint="99"/>
        </w:tcBorders>
      </w:tcPr>
    </w:tblStylePr>
    <w:tblStylePr w:type="lastRow">
      <w:rPr>
        <w:b/>
        <w:bCs/>
      </w:rPr>
      <w:tblPr/>
      <w:tcPr>
        <w:tcBorders>
          <w:top w:val="sing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1Light-Accent6">
    <w:name w:val="List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accent6" w:themeTint="99"/>
        </w:tcBorders>
      </w:tcPr>
    </w:tblStylePr>
    <w:tblStylePr w:type="lastRow">
      <w:rPr>
        <w:b/>
        <w:bCs/>
      </w:rPr>
      <w:tblPr/>
      <w:tcPr>
        <w:tcBorders>
          <w:top w:val="sing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2">
    <w:name w:val="List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bottom w:val="single" w:sz="4" w:space="0" w:color="4FC3FF" w:themeColor="accent1" w:themeTint="99"/>
        <w:insideH w:val="single" w:sz="4" w:space="0" w:color="4FC3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2-Accent2">
    <w:name w:val="List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bottom w:val="single" w:sz="4" w:space="0" w:color="8778CF" w:themeColor="accent2" w:themeTint="99"/>
        <w:insideH w:val="single" w:sz="4" w:space="0" w:color="8778C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2-Accent3">
    <w:name w:val="List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bottom w:val="single" w:sz="4" w:space="0" w:color="A426EA" w:themeColor="accent3" w:themeTint="99"/>
        <w:insideH w:val="single" w:sz="4" w:space="0" w:color="A426EA"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2-Accent4">
    <w:name w:val="List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bottom w:val="single" w:sz="4" w:space="0" w:color="C255D1" w:themeColor="accent4" w:themeTint="99"/>
        <w:insideH w:val="single" w:sz="4" w:space="0" w:color="C255D1"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2-Accent5">
    <w:name w:val="List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bottom w:val="single" w:sz="4" w:space="0" w:color="2EFFFB" w:themeColor="accent5" w:themeTint="99"/>
        <w:insideH w:val="single" w:sz="4" w:space="0" w:color="2EFFF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2-Accent6">
    <w:name w:val="List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bottom w:val="single" w:sz="4" w:space="0" w:color="666666" w:themeColor="accent6" w:themeTint="99"/>
        <w:insideH w:val="single" w:sz="4" w:space="0" w:color="66666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3">
    <w:name w:val="List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91DA" w:themeColor="accent1"/>
        <w:left w:val="single" w:sz="4" w:space="0" w:color="0091DA" w:themeColor="accent1"/>
        <w:bottom w:val="single" w:sz="4" w:space="0" w:color="0091DA" w:themeColor="accent1"/>
        <w:right w:val="single" w:sz="4" w:space="0" w:color="0091DA" w:themeColor="accent1"/>
      </w:tblBorders>
    </w:tblPr>
    <w:tblStylePr w:type="firstRow">
      <w:rPr>
        <w:b/>
        <w:bCs/>
        <w:color w:val="FFFFFF" w:themeColor="background1"/>
      </w:rPr>
      <w:tblPr/>
      <w:tcPr>
        <w:shd w:val="clear" w:color="auto" w:fill="0091DA" w:themeFill="accent1"/>
      </w:tcPr>
    </w:tblStylePr>
    <w:tblStylePr w:type="lastRow">
      <w:rPr>
        <w:b/>
        <w:bCs/>
      </w:rPr>
      <w:tblPr/>
      <w:tcPr>
        <w:tcBorders>
          <w:top w:val="double" w:sz="4" w:space="0" w:color="0091D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91DA" w:themeColor="accent1"/>
          <w:right w:val="single" w:sz="4" w:space="0" w:color="0091DA" w:themeColor="accent1"/>
        </w:tcBorders>
      </w:tcPr>
    </w:tblStylePr>
    <w:tblStylePr w:type="band1Horz">
      <w:tblPr/>
      <w:tcPr>
        <w:tcBorders>
          <w:top w:val="single" w:sz="4" w:space="0" w:color="0091DA" w:themeColor="accent1"/>
          <w:bottom w:val="single" w:sz="4" w:space="0" w:color="0091D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91DA" w:themeColor="accent1"/>
          <w:left w:val="nil"/>
        </w:tcBorders>
      </w:tcPr>
    </w:tblStylePr>
    <w:tblStylePr w:type="swCell">
      <w:tblPr/>
      <w:tcPr>
        <w:tcBorders>
          <w:top w:val="double" w:sz="4" w:space="0" w:color="0091DA" w:themeColor="accent1"/>
          <w:right w:val="nil"/>
        </w:tcBorders>
      </w:tcPr>
    </w:tblStylePr>
  </w:style>
  <w:style w:type="table" w:styleId="ListTable3-Accent2">
    <w:name w:val="List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83698" w:themeColor="accent2"/>
        <w:left w:val="single" w:sz="4" w:space="0" w:color="483698" w:themeColor="accent2"/>
        <w:bottom w:val="single" w:sz="4" w:space="0" w:color="483698" w:themeColor="accent2"/>
        <w:right w:val="single" w:sz="4" w:space="0" w:color="483698" w:themeColor="accent2"/>
      </w:tblBorders>
    </w:tblPr>
    <w:tblStylePr w:type="firstRow">
      <w:rPr>
        <w:b/>
        <w:bCs/>
        <w:color w:val="FFFFFF" w:themeColor="background1"/>
      </w:rPr>
      <w:tblPr/>
      <w:tcPr>
        <w:shd w:val="clear" w:color="auto" w:fill="483698" w:themeFill="accent2"/>
      </w:tcPr>
    </w:tblStylePr>
    <w:tblStylePr w:type="lastRow">
      <w:rPr>
        <w:b/>
        <w:bCs/>
      </w:rPr>
      <w:tblPr/>
      <w:tcPr>
        <w:tcBorders>
          <w:top w:val="double" w:sz="4" w:space="0" w:color="483698"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83698" w:themeColor="accent2"/>
          <w:right w:val="single" w:sz="4" w:space="0" w:color="483698" w:themeColor="accent2"/>
        </w:tcBorders>
      </w:tcPr>
    </w:tblStylePr>
    <w:tblStylePr w:type="band1Horz">
      <w:tblPr/>
      <w:tcPr>
        <w:tcBorders>
          <w:top w:val="single" w:sz="4" w:space="0" w:color="483698" w:themeColor="accent2"/>
          <w:bottom w:val="single" w:sz="4" w:space="0" w:color="483698"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83698" w:themeColor="accent2"/>
          <w:left w:val="nil"/>
        </w:tcBorders>
      </w:tcPr>
    </w:tblStylePr>
    <w:tblStylePr w:type="swCell">
      <w:tblPr/>
      <w:tcPr>
        <w:tcBorders>
          <w:top w:val="double" w:sz="4" w:space="0" w:color="483698" w:themeColor="accent2"/>
          <w:right w:val="nil"/>
        </w:tcBorders>
      </w:tcPr>
    </w:tblStylePr>
  </w:style>
  <w:style w:type="table" w:styleId="ListTable3-Accent3">
    <w:name w:val="List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70A68" w:themeColor="accent3"/>
        <w:left w:val="single" w:sz="4" w:space="0" w:color="470A68" w:themeColor="accent3"/>
        <w:bottom w:val="single" w:sz="4" w:space="0" w:color="470A68" w:themeColor="accent3"/>
        <w:right w:val="single" w:sz="4" w:space="0" w:color="470A68" w:themeColor="accent3"/>
      </w:tblBorders>
    </w:tblPr>
    <w:tblStylePr w:type="firstRow">
      <w:rPr>
        <w:b/>
        <w:bCs/>
        <w:color w:val="FFFFFF" w:themeColor="background1"/>
      </w:rPr>
      <w:tblPr/>
      <w:tcPr>
        <w:shd w:val="clear" w:color="auto" w:fill="470A68" w:themeFill="accent3"/>
      </w:tcPr>
    </w:tblStylePr>
    <w:tblStylePr w:type="lastRow">
      <w:rPr>
        <w:b/>
        <w:bCs/>
      </w:rPr>
      <w:tblPr/>
      <w:tcPr>
        <w:tcBorders>
          <w:top w:val="double" w:sz="4" w:space="0" w:color="470A68"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70A68" w:themeColor="accent3"/>
          <w:right w:val="single" w:sz="4" w:space="0" w:color="470A68" w:themeColor="accent3"/>
        </w:tcBorders>
      </w:tcPr>
    </w:tblStylePr>
    <w:tblStylePr w:type="band1Horz">
      <w:tblPr/>
      <w:tcPr>
        <w:tcBorders>
          <w:top w:val="single" w:sz="4" w:space="0" w:color="470A68" w:themeColor="accent3"/>
          <w:bottom w:val="single" w:sz="4" w:space="0" w:color="470A68"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70A68" w:themeColor="accent3"/>
          <w:left w:val="nil"/>
        </w:tcBorders>
      </w:tcPr>
    </w:tblStylePr>
    <w:tblStylePr w:type="swCell">
      <w:tblPr/>
      <w:tcPr>
        <w:tcBorders>
          <w:top w:val="double" w:sz="4" w:space="0" w:color="470A68" w:themeColor="accent3"/>
          <w:right w:val="nil"/>
        </w:tcBorders>
      </w:tcPr>
    </w:tblStylePr>
  </w:style>
  <w:style w:type="table" w:styleId="ListTable3-Accent4">
    <w:name w:val="List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D2077" w:themeColor="accent4"/>
        <w:left w:val="single" w:sz="4" w:space="0" w:color="6D2077" w:themeColor="accent4"/>
        <w:bottom w:val="single" w:sz="4" w:space="0" w:color="6D2077" w:themeColor="accent4"/>
        <w:right w:val="single" w:sz="4" w:space="0" w:color="6D2077" w:themeColor="accent4"/>
      </w:tblBorders>
    </w:tblPr>
    <w:tblStylePr w:type="firstRow">
      <w:rPr>
        <w:b/>
        <w:bCs/>
        <w:color w:val="FFFFFF" w:themeColor="background1"/>
      </w:rPr>
      <w:tblPr/>
      <w:tcPr>
        <w:shd w:val="clear" w:color="auto" w:fill="6D2077" w:themeFill="accent4"/>
      </w:tcPr>
    </w:tblStylePr>
    <w:tblStylePr w:type="lastRow">
      <w:rPr>
        <w:b/>
        <w:bCs/>
      </w:rPr>
      <w:tblPr/>
      <w:tcPr>
        <w:tcBorders>
          <w:top w:val="double" w:sz="4" w:space="0" w:color="6D207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D2077" w:themeColor="accent4"/>
          <w:right w:val="single" w:sz="4" w:space="0" w:color="6D2077" w:themeColor="accent4"/>
        </w:tcBorders>
      </w:tcPr>
    </w:tblStylePr>
    <w:tblStylePr w:type="band1Horz">
      <w:tblPr/>
      <w:tcPr>
        <w:tcBorders>
          <w:top w:val="single" w:sz="4" w:space="0" w:color="6D2077" w:themeColor="accent4"/>
          <w:bottom w:val="single" w:sz="4" w:space="0" w:color="6D207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D2077" w:themeColor="accent4"/>
          <w:left w:val="nil"/>
        </w:tcBorders>
      </w:tcPr>
    </w:tblStylePr>
    <w:tblStylePr w:type="swCell">
      <w:tblPr/>
      <w:tcPr>
        <w:tcBorders>
          <w:top w:val="double" w:sz="4" w:space="0" w:color="6D2077" w:themeColor="accent4"/>
          <w:right w:val="nil"/>
        </w:tcBorders>
      </w:tcPr>
    </w:tblStylePr>
  </w:style>
  <w:style w:type="table" w:styleId="ListTable3-Accent5">
    <w:name w:val="List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A3A1" w:themeColor="accent5"/>
        <w:left w:val="single" w:sz="4" w:space="0" w:color="00A3A1" w:themeColor="accent5"/>
        <w:bottom w:val="single" w:sz="4" w:space="0" w:color="00A3A1" w:themeColor="accent5"/>
        <w:right w:val="single" w:sz="4" w:space="0" w:color="00A3A1" w:themeColor="accent5"/>
      </w:tblBorders>
    </w:tblPr>
    <w:tblStylePr w:type="firstRow">
      <w:rPr>
        <w:b/>
        <w:bCs/>
        <w:color w:val="FFFFFF" w:themeColor="background1"/>
      </w:rPr>
      <w:tblPr/>
      <w:tcPr>
        <w:shd w:val="clear" w:color="auto" w:fill="00A3A1" w:themeFill="accent5"/>
      </w:tcPr>
    </w:tblStylePr>
    <w:tblStylePr w:type="lastRow">
      <w:rPr>
        <w:b/>
        <w:bCs/>
      </w:rPr>
      <w:tblPr/>
      <w:tcPr>
        <w:tcBorders>
          <w:top w:val="double" w:sz="4" w:space="0" w:color="00A3A1"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3A1" w:themeColor="accent5"/>
          <w:right w:val="single" w:sz="4" w:space="0" w:color="00A3A1" w:themeColor="accent5"/>
        </w:tcBorders>
      </w:tcPr>
    </w:tblStylePr>
    <w:tblStylePr w:type="band1Horz">
      <w:tblPr/>
      <w:tcPr>
        <w:tcBorders>
          <w:top w:val="single" w:sz="4" w:space="0" w:color="00A3A1" w:themeColor="accent5"/>
          <w:bottom w:val="single" w:sz="4" w:space="0" w:color="00A3A1"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3A1" w:themeColor="accent5"/>
          <w:left w:val="nil"/>
        </w:tcBorders>
      </w:tcPr>
    </w:tblStylePr>
    <w:tblStylePr w:type="swCell">
      <w:tblPr/>
      <w:tcPr>
        <w:tcBorders>
          <w:top w:val="double" w:sz="4" w:space="0" w:color="00A3A1" w:themeColor="accent5"/>
          <w:right w:val="nil"/>
        </w:tcBorders>
      </w:tcPr>
    </w:tblStylePr>
  </w:style>
  <w:style w:type="table" w:styleId="ListTable3-Accent6">
    <w:name w:val="List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accent6"/>
        <w:left w:val="single" w:sz="4" w:space="0" w:color="000000" w:themeColor="accent6"/>
        <w:bottom w:val="single" w:sz="4" w:space="0" w:color="000000" w:themeColor="accent6"/>
        <w:right w:val="single" w:sz="4" w:space="0" w:color="000000" w:themeColor="accent6"/>
      </w:tblBorders>
    </w:tblPr>
    <w:tblStylePr w:type="firstRow">
      <w:rPr>
        <w:b/>
        <w:bCs/>
        <w:color w:val="FFFFFF" w:themeColor="background1"/>
      </w:rPr>
      <w:tblPr/>
      <w:tcPr>
        <w:shd w:val="clear" w:color="auto" w:fill="000000" w:themeFill="accent6"/>
      </w:tcPr>
    </w:tblStylePr>
    <w:tblStylePr w:type="lastRow">
      <w:rPr>
        <w:b/>
        <w:bCs/>
      </w:rPr>
      <w:tblPr/>
      <w:tcPr>
        <w:tcBorders>
          <w:top w:val="double" w:sz="4" w:space="0" w:color="00000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accent6"/>
          <w:right w:val="single" w:sz="4" w:space="0" w:color="000000" w:themeColor="accent6"/>
        </w:tcBorders>
      </w:tcPr>
    </w:tblStylePr>
    <w:tblStylePr w:type="band1Horz">
      <w:tblPr/>
      <w:tcPr>
        <w:tcBorders>
          <w:top w:val="single" w:sz="4" w:space="0" w:color="000000" w:themeColor="accent6"/>
          <w:bottom w:val="single" w:sz="4" w:space="0" w:color="00000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accent6"/>
          <w:left w:val="nil"/>
        </w:tcBorders>
      </w:tcPr>
    </w:tblStylePr>
    <w:tblStylePr w:type="swCell">
      <w:tblPr/>
      <w:tcPr>
        <w:tcBorders>
          <w:top w:val="double" w:sz="4" w:space="0" w:color="000000" w:themeColor="accent6"/>
          <w:right w:val="nil"/>
        </w:tcBorders>
      </w:tcPr>
    </w:tblStylePr>
  </w:style>
  <w:style w:type="table" w:styleId="ListTable4">
    <w:name w:val="List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tcBorders>
        <w:shd w:val="clear" w:color="auto" w:fill="0091DA" w:themeFill="accent1"/>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4-Accent2">
    <w:name w:val="List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tcBorders>
        <w:shd w:val="clear" w:color="auto" w:fill="483698" w:themeFill="accent2"/>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4-Accent3">
    <w:name w:val="List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tcBorders>
        <w:shd w:val="clear" w:color="auto" w:fill="470A68" w:themeFill="accent3"/>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4-Accent4">
    <w:name w:val="List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tcBorders>
        <w:shd w:val="clear" w:color="auto" w:fill="6D2077" w:themeFill="accent4"/>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4-Accent5">
    <w:name w:val="List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tcBorders>
        <w:shd w:val="clear" w:color="auto" w:fill="00A3A1" w:themeFill="accent5"/>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4-Accent6">
    <w:name w:val="List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tcBorders>
        <w:shd w:val="clear" w:color="auto" w:fill="000000" w:themeFill="accent6"/>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5Dark">
    <w:name w:val="List Table 5 Dark"/>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91DA" w:themeColor="accent1"/>
        <w:left w:val="single" w:sz="24" w:space="0" w:color="0091DA" w:themeColor="accent1"/>
        <w:bottom w:val="single" w:sz="24" w:space="0" w:color="0091DA" w:themeColor="accent1"/>
        <w:right w:val="single" w:sz="24" w:space="0" w:color="0091DA" w:themeColor="accent1"/>
      </w:tblBorders>
    </w:tblPr>
    <w:tcPr>
      <w:shd w:val="clear" w:color="auto" w:fill="0091D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83698" w:themeColor="accent2"/>
        <w:left w:val="single" w:sz="24" w:space="0" w:color="483698" w:themeColor="accent2"/>
        <w:bottom w:val="single" w:sz="24" w:space="0" w:color="483698" w:themeColor="accent2"/>
        <w:right w:val="single" w:sz="24" w:space="0" w:color="483698" w:themeColor="accent2"/>
      </w:tblBorders>
    </w:tblPr>
    <w:tcPr>
      <w:shd w:val="clear" w:color="auto" w:fill="483698"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70A68" w:themeColor="accent3"/>
        <w:left w:val="single" w:sz="24" w:space="0" w:color="470A68" w:themeColor="accent3"/>
        <w:bottom w:val="single" w:sz="24" w:space="0" w:color="470A68" w:themeColor="accent3"/>
        <w:right w:val="single" w:sz="24" w:space="0" w:color="470A68" w:themeColor="accent3"/>
      </w:tblBorders>
    </w:tblPr>
    <w:tcPr>
      <w:shd w:val="clear" w:color="auto" w:fill="470A68"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6D2077" w:themeColor="accent4"/>
        <w:left w:val="single" w:sz="24" w:space="0" w:color="6D2077" w:themeColor="accent4"/>
        <w:bottom w:val="single" w:sz="24" w:space="0" w:color="6D2077" w:themeColor="accent4"/>
        <w:right w:val="single" w:sz="24" w:space="0" w:color="6D2077" w:themeColor="accent4"/>
      </w:tblBorders>
    </w:tblPr>
    <w:tcPr>
      <w:shd w:val="clear" w:color="auto" w:fill="6D207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A3A1" w:themeColor="accent5"/>
        <w:left w:val="single" w:sz="24" w:space="0" w:color="00A3A1" w:themeColor="accent5"/>
        <w:bottom w:val="single" w:sz="24" w:space="0" w:color="00A3A1" w:themeColor="accent5"/>
        <w:right w:val="single" w:sz="24" w:space="0" w:color="00A3A1" w:themeColor="accent5"/>
      </w:tblBorders>
    </w:tblPr>
    <w:tcPr>
      <w:shd w:val="clear" w:color="auto" w:fill="00A3A1"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accent6"/>
        <w:left w:val="single" w:sz="24" w:space="0" w:color="000000" w:themeColor="accent6"/>
        <w:bottom w:val="single" w:sz="24" w:space="0" w:color="000000" w:themeColor="accent6"/>
        <w:right w:val="single" w:sz="24" w:space="0" w:color="000000" w:themeColor="accent6"/>
      </w:tblBorders>
    </w:tblPr>
    <w:tcPr>
      <w:shd w:val="clear" w:color="auto" w:fill="000000"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0091DA" w:themeColor="accent1"/>
        <w:bottom w:val="single" w:sz="4" w:space="0" w:color="0091DA" w:themeColor="accent1"/>
      </w:tblBorders>
    </w:tblPr>
    <w:tblStylePr w:type="firstRow">
      <w:rPr>
        <w:b/>
        <w:bCs/>
      </w:rPr>
      <w:tblPr/>
      <w:tcPr>
        <w:tcBorders>
          <w:bottom w:val="single" w:sz="4" w:space="0" w:color="0091DA" w:themeColor="accent1"/>
        </w:tcBorders>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6Colorful-Accent2">
    <w:name w:val="List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483698" w:themeColor="accent2"/>
        <w:bottom w:val="single" w:sz="4" w:space="0" w:color="483698" w:themeColor="accent2"/>
      </w:tblBorders>
    </w:tblPr>
    <w:tblStylePr w:type="firstRow">
      <w:rPr>
        <w:b/>
        <w:bCs/>
      </w:rPr>
      <w:tblPr/>
      <w:tcPr>
        <w:tcBorders>
          <w:bottom w:val="single" w:sz="4" w:space="0" w:color="483698" w:themeColor="accent2"/>
        </w:tcBorders>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6Colorful-Accent3">
    <w:name w:val="List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470A68" w:themeColor="accent3"/>
        <w:bottom w:val="single" w:sz="4" w:space="0" w:color="470A68" w:themeColor="accent3"/>
      </w:tblBorders>
    </w:tblPr>
    <w:tblStylePr w:type="firstRow">
      <w:rPr>
        <w:b/>
        <w:bCs/>
      </w:rPr>
      <w:tblPr/>
      <w:tcPr>
        <w:tcBorders>
          <w:bottom w:val="single" w:sz="4" w:space="0" w:color="470A68" w:themeColor="accent3"/>
        </w:tcBorders>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6Colorful-Accent4">
    <w:name w:val="List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6D2077" w:themeColor="accent4"/>
        <w:bottom w:val="single" w:sz="4" w:space="0" w:color="6D2077" w:themeColor="accent4"/>
      </w:tblBorders>
    </w:tblPr>
    <w:tblStylePr w:type="firstRow">
      <w:rPr>
        <w:b/>
        <w:bCs/>
      </w:rPr>
      <w:tblPr/>
      <w:tcPr>
        <w:tcBorders>
          <w:bottom w:val="single" w:sz="4" w:space="0" w:color="6D2077" w:themeColor="accent4"/>
        </w:tcBorders>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6Colorful-Accent5">
    <w:name w:val="List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00A3A1" w:themeColor="accent5"/>
        <w:bottom w:val="single" w:sz="4" w:space="0" w:color="00A3A1" w:themeColor="accent5"/>
      </w:tblBorders>
    </w:tblPr>
    <w:tblStylePr w:type="firstRow">
      <w:rPr>
        <w:b/>
        <w:bCs/>
      </w:rPr>
      <w:tblPr/>
      <w:tcPr>
        <w:tcBorders>
          <w:bottom w:val="single" w:sz="4" w:space="0" w:color="00A3A1" w:themeColor="accent5"/>
        </w:tcBorders>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7Colorful">
    <w:name w:val="List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91D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91D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91D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91DA" w:themeColor="accent1"/>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83698"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83698"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83698"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83698" w:themeColor="accent2"/>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70A68"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70A68"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70A68"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70A68" w:themeColor="accent3"/>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D207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D207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D207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D2077" w:themeColor="accent4"/>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3A1"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3A1"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3A1"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3A1" w:themeColor="accent5"/>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accent6"/>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insideV w:val="single" w:sz="8" w:space="0" w:color="24B5FF" w:themeColor="accent1" w:themeTint="BF"/>
      </w:tblBorders>
    </w:tblPr>
    <w:tcPr>
      <w:shd w:val="clear" w:color="auto" w:fill="B6E6FF" w:themeFill="accent1" w:themeFillTint="3F"/>
    </w:tcPr>
    <w:tblStylePr w:type="firstRow">
      <w:rPr>
        <w:b/>
        <w:bCs/>
      </w:rPr>
    </w:tblStylePr>
    <w:tblStylePr w:type="lastRow">
      <w:rPr>
        <w:b/>
        <w:bCs/>
      </w:rPr>
      <w:tblPr/>
      <w:tcPr>
        <w:tcBorders>
          <w:top w:val="single" w:sz="18" w:space="0" w:color="24B5FF" w:themeColor="accent1" w:themeTint="BF"/>
        </w:tcBorders>
      </w:tcPr>
    </w:tblStylePr>
    <w:tblStylePr w:type="firstCol">
      <w:rPr>
        <w:b/>
        <w:bCs/>
      </w:rPr>
    </w:tblStylePr>
    <w:tblStylePr w:type="lastCol">
      <w:rPr>
        <w:b/>
        <w:bCs/>
      </w:r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MediumGrid1-Accent2">
    <w:name w:val="Medium Grid 1 Accent 2"/>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insideV w:val="single" w:sz="8" w:space="0" w:color="6A56C3" w:themeColor="accent2" w:themeTint="BF"/>
      </w:tblBorders>
    </w:tblPr>
    <w:tcPr>
      <w:shd w:val="clear" w:color="auto" w:fill="CDC7EB" w:themeFill="accent2" w:themeFillTint="3F"/>
    </w:tcPr>
    <w:tblStylePr w:type="firstRow">
      <w:rPr>
        <w:b/>
        <w:bCs/>
      </w:rPr>
    </w:tblStylePr>
    <w:tblStylePr w:type="lastRow">
      <w:rPr>
        <w:b/>
        <w:bCs/>
      </w:rPr>
      <w:tblPr/>
      <w:tcPr>
        <w:tcBorders>
          <w:top w:val="single" w:sz="18" w:space="0" w:color="6A56C3" w:themeColor="accent2" w:themeTint="BF"/>
        </w:tcBorders>
      </w:tcPr>
    </w:tblStylePr>
    <w:tblStylePr w:type="firstCol">
      <w:rPr>
        <w:b/>
        <w:bCs/>
      </w:rPr>
    </w:tblStylePr>
    <w:tblStylePr w:type="lastCol">
      <w:rPr>
        <w:b/>
        <w:bCs/>
      </w:r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MediumGrid1-Accent3">
    <w:name w:val="Medium Grid 1 Accent 3"/>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insideV w:val="single" w:sz="8" w:space="0" w:color="8412C2" w:themeColor="accent3" w:themeTint="BF"/>
      </w:tblBorders>
    </w:tblPr>
    <w:tcPr>
      <w:shd w:val="clear" w:color="auto" w:fill="D9A5F6" w:themeFill="accent3" w:themeFillTint="3F"/>
    </w:tcPr>
    <w:tblStylePr w:type="firstRow">
      <w:rPr>
        <w:b/>
        <w:bCs/>
      </w:rPr>
    </w:tblStylePr>
    <w:tblStylePr w:type="lastRow">
      <w:rPr>
        <w:b/>
        <w:bCs/>
      </w:rPr>
      <w:tblPr/>
      <w:tcPr>
        <w:tcBorders>
          <w:top w:val="single" w:sz="18" w:space="0" w:color="8412C2" w:themeColor="accent3" w:themeTint="BF"/>
        </w:tcBorders>
      </w:tcPr>
    </w:tblStylePr>
    <w:tblStylePr w:type="firstCol">
      <w:rPr>
        <w:b/>
        <w:bCs/>
      </w:rPr>
    </w:tblStylePr>
    <w:tblStylePr w:type="lastCol">
      <w:rPr>
        <w:b/>
        <w:bCs/>
      </w:r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MediumGrid1-Accent4">
    <w:name w:val="Medium Grid 1 Accent 4"/>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insideV w:val="single" w:sz="8" w:space="0" w:color="AD33BD" w:themeColor="accent4" w:themeTint="BF"/>
      </w:tblBorders>
    </w:tblPr>
    <w:tcPr>
      <w:shd w:val="clear" w:color="auto" w:fill="E6B8EC" w:themeFill="accent4" w:themeFillTint="3F"/>
    </w:tcPr>
    <w:tblStylePr w:type="firstRow">
      <w:rPr>
        <w:b/>
        <w:bCs/>
      </w:rPr>
    </w:tblStylePr>
    <w:tblStylePr w:type="lastRow">
      <w:rPr>
        <w:b/>
        <w:bCs/>
      </w:rPr>
      <w:tblPr/>
      <w:tcPr>
        <w:tcBorders>
          <w:top w:val="single" w:sz="18" w:space="0" w:color="AD33BD" w:themeColor="accent4" w:themeTint="BF"/>
        </w:tcBorders>
      </w:tcPr>
    </w:tblStylePr>
    <w:tblStylePr w:type="firstCol">
      <w:rPr>
        <w:b/>
        <w:bCs/>
      </w:rPr>
    </w:tblStylePr>
    <w:tblStylePr w:type="lastCol">
      <w:rPr>
        <w:b/>
        <w:bCs/>
      </w:r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MediumGrid1-Accent5">
    <w:name w:val="Medium Grid 1 Accent 5"/>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insideV w:val="single" w:sz="8" w:space="0" w:color="00FAF6" w:themeColor="accent5" w:themeTint="BF"/>
      </w:tblBorders>
    </w:tblPr>
    <w:tcPr>
      <w:shd w:val="clear" w:color="auto" w:fill="A9FFFD" w:themeFill="accent5" w:themeFillTint="3F"/>
    </w:tcPr>
    <w:tblStylePr w:type="firstRow">
      <w:rPr>
        <w:b/>
        <w:bCs/>
      </w:rPr>
    </w:tblStylePr>
    <w:tblStylePr w:type="lastRow">
      <w:rPr>
        <w:b/>
        <w:bCs/>
      </w:rPr>
      <w:tblPr/>
      <w:tcPr>
        <w:tcBorders>
          <w:top w:val="single" w:sz="18" w:space="0" w:color="00FAF6" w:themeColor="accent5" w:themeTint="BF"/>
        </w:tcBorders>
      </w:tcPr>
    </w:tblStylePr>
    <w:tblStylePr w:type="firstCol">
      <w:rPr>
        <w:b/>
        <w:bCs/>
      </w:rPr>
    </w:tblStylePr>
    <w:tblStylePr w:type="lastCol">
      <w:rPr>
        <w:b/>
        <w:bCs/>
      </w:r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MediumGrid1-Accent6">
    <w:name w:val="Medium Grid 1 Accent 6"/>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insideV w:val="single" w:sz="8" w:space="0" w:color="404040" w:themeColor="accent6" w:themeTint="BF"/>
      </w:tblBorders>
    </w:tblPr>
    <w:tcPr>
      <w:shd w:val="clear" w:color="auto" w:fill="C0C0C0" w:themeFill="accent6" w:themeFillTint="3F"/>
    </w:tcPr>
    <w:tblStylePr w:type="firstRow">
      <w:rPr>
        <w:b/>
        <w:bCs/>
      </w:rPr>
    </w:tblStylePr>
    <w:tblStylePr w:type="lastRow">
      <w:rPr>
        <w:b/>
        <w:bCs/>
      </w:rPr>
      <w:tblPr/>
      <w:tcPr>
        <w:tcBorders>
          <w:top w:val="single" w:sz="18" w:space="0" w:color="404040" w:themeColor="accent6" w:themeTint="BF"/>
        </w:tcBorders>
      </w:tcPr>
    </w:tblStylePr>
    <w:tblStylePr w:type="firstCol">
      <w:rPr>
        <w:b/>
        <w:bCs/>
      </w:rPr>
    </w:tblStylePr>
    <w:tblStylePr w:type="lastCol">
      <w:rPr>
        <w:b/>
        <w:bCs/>
      </w:r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MediumGrid2">
    <w:name w:val="Medium Grid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cPr>
      <w:shd w:val="clear" w:color="auto" w:fill="B6E6FF" w:themeFill="accent1" w:themeFillTint="3F"/>
    </w:tcPr>
    <w:tblStylePr w:type="firstRow">
      <w:rPr>
        <w:b/>
        <w:bCs/>
        <w:color w:val="000000" w:themeColor="text1"/>
      </w:rPr>
      <w:tblPr/>
      <w:tcPr>
        <w:shd w:val="clear" w:color="auto" w:fill="E2F5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4EBFF" w:themeFill="accent1" w:themeFillTint="33"/>
      </w:tcPr>
    </w:tblStylePr>
    <w:tblStylePr w:type="band1Vert">
      <w:tblPr/>
      <w:tcPr>
        <w:shd w:val="clear" w:color="auto" w:fill="6DCDFF" w:themeFill="accent1" w:themeFillTint="7F"/>
      </w:tcPr>
    </w:tblStylePr>
    <w:tblStylePr w:type="band1Horz">
      <w:tblPr/>
      <w:tcPr>
        <w:tcBorders>
          <w:insideH w:val="single" w:sz="6" w:space="0" w:color="0091DA" w:themeColor="accent1"/>
          <w:insideV w:val="single" w:sz="6" w:space="0" w:color="0091DA" w:themeColor="accent1"/>
        </w:tcBorders>
        <w:shd w:val="clear" w:color="auto" w:fill="6DCD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cPr>
      <w:shd w:val="clear" w:color="auto" w:fill="CDC7EB" w:themeFill="accent2" w:themeFillTint="3F"/>
    </w:tcPr>
    <w:tblStylePr w:type="firstRow">
      <w:rPr>
        <w:b/>
        <w:bCs/>
        <w:color w:val="000000" w:themeColor="text1"/>
      </w:rPr>
      <w:tblPr/>
      <w:tcPr>
        <w:shd w:val="clear" w:color="auto" w:fill="EBE8F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7D2EF" w:themeFill="accent2" w:themeFillTint="33"/>
      </w:tcPr>
    </w:tblStylePr>
    <w:tblStylePr w:type="band1Vert">
      <w:tblPr/>
      <w:tcPr>
        <w:shd w:val="clear" w:color="auto" w:fill="9C8FD7" w:themeFill="accent2" w:themeFillTint="7F"/>
      </w:tcPr>
    </w:tblStylePr>
    <w:tblStylePr w:type="band1Horz">
      <w:tblPr/>
      <w:tcPr>
        <w:tcBorders>
          <w:insideH w:val="single" w:sz="6" w:space="0" w:color="483698" w:themeColor="accent2"/>
          <w:insideV w:val="single" w:sz="6" w:space="0" w:color="483698" w:themeColor="accent2"/>
        </w:tcBorders>
        <w:shd w:val="clear" w:color="auto" w:fill="9C8FD7"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cPr>
      <w:shd w:val="clear" w:color="auto" w:fill="D9A5F6" w:themeFill="accent3" w:themeFillTint="3F"/>
    </w:tcPr>
    <w:tblStylePr w:type="firstRow">
      <w:rPr>
        <w:b/>
        <w:bCs/>
        <w:color w:val="000000" w:themeColor="text1"/>
      </w:rPr>
      <w:tblPr/>
      <w:tcPr>
        <w:shd w:val="clear" w:color="auto" w:fill="F0DBF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B6F8" w:themeFill="accent3" w:themeFillTint="33"/>
      </w:tcPr>
    </w:tblStylePr>
    <w:tblStylePr w:type="band1Vert">
      <w:tblPr/>
      <w:tcPr>
        <w:shd w:val="clear" w:color="auto" w:fill="B44BED" w:themeFill="accent3" w:themeFillTint="7F"/>
      </w:tcPr>
    </w:tblStylePr>
    <w:tblStylePr w:type="band1Horz">
      <w:tblPr/>
      <w:tcPr>
        <w:tcBorders>
          <w:insideH w:val="single" w:sz="6" w:space="0" w:color="470A68" w:themeColor="accent3"/>
          <w:insideV w:val="single" w:sz="6" w:space="0" w:color="470A68" w:themeColor="accent3"/>
        </w:tcBorders>
        <w:shd w:val="clear" w:color="auto" w:fill="B44BE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cPr>
      <w:shd w:val="clear" w:color="auto" w:fill="E6B8EC" w:themeFill="accent4" w:themeFillTint="3F"/>
    </w:tcPr>
    <w:tblStylePr w:type="firstRow">
      <w:rPr>
        <w:b/>
        <w:bCs/>
        <w:color w:val="000000" w:themeColor="text1"/>
      </w:rPr>
      <w:tblPr/>
      <w:tcPr>
        <w:shd w:val="clear" w:color="auto" w:fill="F5E3F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C6EF" w:themeFill="accent4" w:themeFillTint="33"/>
      </w:tcPr>
    </w:tblStylePr>
    <w:tblStylePr w:type="band1Vert">
      <w:tblPr/>
      <w:tcPr>
        <w:shd w:val="clear" w:color="auto" w:fill="CD71D9" w:themeFill="accent4" w:themeFillTint="7F"/>
      </w:tcPr>
    </w:tblStylePr>
    <w:tblStylePr w:type="band1Horz">
      <w:tblPr/>
      <w:tcPr>
        <w:tcBorders>
          <w:insideH w:val="single" w:sz="6" w:space="0" w:color="6D2077" w:themeColor="accent4"/>
          <w:insideV w:val="single" w:sz="6" w:space="0" w:color="6D2077" w:themeColor="accent4"/>
        </w:tcBorders>
        <w:shd w:val="clear" w:color="auto" w:fill="CD71D9"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cPr>
      <w:shd w:val="clear" w:color="auto" w:fill="A9FFFD" w:themeFill="accent5" w:themeFillTint="3F"/>
    </w:tcPr>
    <w:tblStylePr w:type="firstRow">
      <w:rPr>
        <w:b/>
        <w:bCs/>
        <w:color w:val="000000" w:themeColor="text1"/>
      </w:rPr>
      <w:tblPr/>
      <w:tcPr>
        <w:shd w:val="clear" w:color="auto" w:fill="DCFFFE"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9FFFD" w:themeFill="accent5" w:themeFillTint="33"/>
      </w:tcPr>
    </w:tblStylePr>
    <w:tblStylePr w:type="band1Vert">
      <w:tblPr/>
      <w:tcPr>
        <w:shd w:val="clear" w:color="auto" w:fill="52FFFC" w:themeFill="accent5" w:themeFillTint="7F"/>
      </w:tcPr>
    </w:tblStylePr>
    <w:tblStylePr w:type="band1Horz">
      <w:tblPr/>
      <w:tcPr>
        <w:tcBorders>
          <w:insideH w:val="single" w:sz="6" w:space="0" w:color="00A3A1" w:themeColor="accent5"/>
          <w:insideV w:val="single" w:sz="6" w:space="0" w:color="00A3A1" w:themeColor="accent5"/>
        </w:tcBorders>
        <w:shd w:val="clear" w:color="auto" w:fill="52FFFC"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cPr>
      <w:shd w:val="clear" w:color="auto" w:fill="C0C0C0" w:themeFill="accent6" w:themeFillTint="3F"/>
    </w:tcPr>
    <w:tblStylePr w:type="firstRow">
      <w:rPr>
        <w:b/>
        <w:bCs/>
        <w:color w:val="000000" w:themeColor="text1"/>
      </w:rPr>
      <w:tblPr/>
      <w:tcPr>
        <w:shd w:val="clear" w:color="auto" w:fill="E6E6E6"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6" w:themeFillTint="33"/>
      </w:tcPr>
    </w:tblStylePr>
    <w:tblStylePr w:type="band1Vert">
      <w:tblPr/>
      <w:tcPr>
        <w:shd w:val="clear" w:color="auto" w:fill="808080" w:themeFill="accent6" w:themeFillTint="7F"/>
      </w:tcPr>
    </w:tblStylePr>
    <w:tblStylePr w:type="band1Horz">
      <w:tblPr/>
      <w:tcPr>
        <w:tcBorders>
          <w:insideH w:val="single" w:sz="6" w:space="0" w:color="000000" w:themeColor="accent6"/>
          <w:insideV w:val="single" w:sz="6" w:space="0" w:color="000000" w:themeColor="accent6"/>
        </w:tcBorders>
        <w:shd w:val="clear" w:color="auto" w:fill="80808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6E6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1D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1D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DCD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DCDFF" w:themeFill="accent1" w:themeFillTint="7F"/>
      </w:tcPr>
    </w:tblStylePr>
  </w:style>
  <w:style w:type="table" w:styleId="MediumGrid3-Accent2">
    <w:name w:val="Medium Grid 3 Accent 2"/>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DC7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83698"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83698"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C8FD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C8FD7" w:themeFill="accent2" w:themeFillTint="7F"/>
      </w:tcPr>
    </w:tblStylePr>
  </w:style>
  <w:style w:type="table" w:styleId="MediumGrid3-Accent3">
    <w:name w:val="Medium Grid 3 Accent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A5F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70A68"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70A68"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44BE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44BED" w:themeFill="accent3" w:themeFillTint="7F"/>
      </w:tcPr>
    </w:tblStylePr>
  </w:style>
  <w:style w:type="table" w:styleId="MediumGrid3-Accent4">
    <w:name w:val="Medium Grid 3 Accent 4"/>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B8EC"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D207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D207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71D9"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71D9" w:themeFill="accent4" w:themeFillTint="7F"/>
      </w:tcPr>
    </w:tblStylePr>
  </w:style>
  <w:style w:type="table" w:styleId="MediumGrid3-Accent5">
    <w:name w:val="Medium Grid 3 Accent 5"/>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9FFF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3A1"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3A1"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2FFFC"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2FFFC" w:themeFill="accent5" w:themeFillTint="7F"/>
      </w:tcPr>
    </w:tblStylePr>
  </w:style>
  <w:style w:type="table" w:styleId="MediumGrid3-Accent6">
    <w:name w:val="Medium Grid 3 Accent 6"/>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accent6" w:themeFillTint="7F"/>
      </w:tcPr>
    </w:tblStylePr>
  </w:style>
  <w:style w:type="table" w:styleId="MediumList1">
    <w:name w:val="Medium Lis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338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rPr>
        <w:rFonts w:asciiTheme="majorHAnsi" w:eastAsiaTheme="majorEastAsia" w:hAnsiTheme="majorHAnsi" w:cstheme="majorBidi"/>
      </w:rPr>
      <w:tblPr/>
      <w:tcPr>
        <w:tcBorders>
          <w:top w:val="nil"/>
          <w:bottom w:val="single" w:sz="8" w:space="0" w:color="0091DA" w:themeColor="accent1"/>
        </w:tcBorders>
      </w:tcPr>
    </w:tblStylePr>
    <w:tblStylePr w:type="lastRow">
      <w:rPr>
        <w:b/>
        <w:bCs/>
        <w:color w:val="00338D" w:themeColor="text2"/>
      </w:rPr>
      <w:tblPr/>
      <w:tcPr>
        <w:tcBorders>
          <w:top w:val="single" w:sz="8" w:space="0" w:color="0091DA" w:themeColor="accent1"/>
          <w:bottom w:val="single" w:sz="8" w:space="0" w:color="0091DA" w:themeColor="accent1"/>
        </w:tcBorders>
      </w:tcPr>
    </w:tblStylePr>
    <w:tblStylePr w:type="firstCol">
      <w:rPr>
        <w:b/>
        <w:bCs/>
      </w:rPr>
    </w:tblStylePr>
    <w:tblStylePr w:type="lastCol">
      <w:rPr>
        <w:b/>
        <w:bCs/>
      </w:rPr>
      <w:tblPr/>
      <w:tcPr>
        <w:tcBorders>
          <w:top w:val="single" w:sz="8" w:space="0" w:color="0091DA" w:themeColor="accent1"/>
          <w:bottom w:val="single" w:sz="8" w:space="0" w:color="0091DA" w:themeColor="accent1"/>
        </w:tcBorders>
      </w:tcPr>
    </w:tblStylePr>
    <w:tblStylePr w:type="band1Vert">
      <w:tblPr/>
      <w:tcPr>
        <w:shd w:val="clear" w:color="auto" w:fill="B6E6FF" w:themeFill="accent1" w:themeFillTint="3F"/>
      </w:tcPr>
    </w:tblStylePr>
    <w:tblStylePr w:type="band1Horz">
      <w:tblPr/>
      <w:tcPr>
        <w:shd w:val="clear" w:color="auto" w:fill="B6E6FF" w:themeFill="accent1" w:themeFillTint="3F"/>
      </w:tcPr>
    </w:tblStylePr>
  </w:style>
  <w:style w:type="table" w:styleId="MediumList1-Accent2">
    <w:name w:val="Medium List 1 Accent 2"/>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rPr>
        <w:rFonts w:asciiTheme="majorHAnsi" w:eastAsiaTheme="majorEastAsia" w:hAnsiTheme="majorHAnsi" w:cstheme="majorBidi"/>
      </w:rPr>
      <w:tblPr/>
      <w:tcPr>
        <w:tcBorders>
          <w:top w:val="nil"/>
          <w:bottom w:val="single" w:sz="8" w:space="0" w:color="483698" w:themeColor="accent2"/>
        </w:tcBorders>
      </w:tcPr>
    </w:tblStylePr>
    <w:tblStylePr w:type="lastRow">
      <w:rPr>
        <w:b/>
        <w:bCs/>
        <w:color w:val="00338D" w:themeColor="text2"/>
      </w:rPr>
      <w:tblPr/>
      <w:tcPr>
        <w:tcBorders>
          <w:top w:val="single" w:sz="8" w:space="0" w:color="483698" w:themeColor="accent2"/>
          <w:bottom w:val="single" w:sz="8" w:space="0" w:color="483698" w:themeColor="accent2"/>
        </w:tcBorders>
      </w:tcPr>
    </w:tblStylePr>
    <w:tblStylePr w:type="firstCol">
      <w:rPr>
        <w:b/>
        <w:bCs/>
      </w:rPr>
    </w:tblStylePr>
    <w:tblStylePr w:type="lastCol">
      <w:rPr>
        <w:b/>
        <w:bCs/>
      </w:rPr>
      <w:tblPr/>
      <w:tcPr>
        <w:tcBorders>
          <w:top w:val="single" w:sz="8" w:space="0" w:color="483698" w:themeColor="accent2"/>
          <w:bottom w:val="single" w:sz="8" w:space="0" w:color="483698" w:themeColor="accent2"/>
        </w:tcBorders>
      </w:tcPr>
    </w:tblStylePr>
    <w:tblStylePr w:type="band1Vert">
      <w:tblPr/>
      <w:tcPr>
        <w:shd w:val="clear" w:color="auto" w:fill="CDC7EB" w:themeFill="accent2" w:themeFillTint="3F"/>
      </w:tcPr>
    </w:tblStylePr>
    <w:tblStylePr w:type="band1Horz">
      <w:tblPr/>
      <w:tcPr>
        <w:shd w:val="clear" w:color="auto" w:fill="CDC7EB" w:themeFill="accent2" w:themeFillTint="3F"/>
      </w:tcPr>
    </w:tblStylePr>
  </w:style>
  <w:style w:type="table" w:styleId="MediumList1-Accent3">
    <w:name w:val="Medium List 1 Accent 3"/>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rPr>
        <w:rFonts w:asciiTheme="majorHAnsi" w:eastAsiaTheme="majorEastAsia" w:hAnsiTheme="majorHAnsi" w:cstheme="majorBidi"/>
      </w:rPr>
      <w:tblPr/>
      <w:tcPr>
        <w:tcBorders>
          <w:top w:val="nil"/>
          <w:bottom w:val="single" w:sz="8" w:space="0" w:color="470A68" w:themeColor="accent3"/>
        </w:tcBorders>
      </w:tcPr>
    </w:tblStylePr>
    <w:tblStylePr w:type="lastRow">
      <w:rPr>
        <w:b/>
        <w:bCs/>
        <w:color w:val="00338D" w:themeColor="text2"/>
      </w:rPr>
      <w:tblPr/>
      <w:tcPr>
        <w:tcBorders>
          <w:top w:val="single" w:sz="8" w:space="0" w:color="470A68" w:themeColor="accent3"/>
          <w:bottom w:val="single" w:sz="8" w:space="0" w:color="470A68" w:themeColor="accent3"/>
        </w:tcBorders>
      </w:tcPr>
    </w:tblStylePr>
    <w:tblStylePr w:type="firstCol">
      <w:rPr>
        <w:b/>
        <w:bCs/>
      </w:rPr>
    </w:tblStylePr>
    <w:tblStylePr w:type="lastCol">
      <w:rPr>
        <w:b/>
        <w:bCs/>
      </w:rPr>
      <w:tblPr/>
      <w:tcPr>
        <w:tcBorders>
          <w:top w:val="single" w:sz="8" w:space="0" w:color="470A68" w:themeColor="accent3"/>
          <w:bottom w:val="single" w:sz="8" w:space="0" w:color="470A68" w:themeColor="accent3"/>
        </w:tcBorders>
      </w:tcPr>
    </w:tblStylePr>
    <w:tblStylePr w:type="band1Vert">
      <w:tblPr/>
      <w:tcPr>
        <w:shd w:val="clear" w:color="auto" w:fill="D9A5F6" w:themeFill="accent3" w:themeFillTint="3F"/>
      </w:tcPr>
    </w:tblStylePr>
    <w:tblStylePr w:type="band1Horz">
      <w:tblPr/>
      <w:tcPr>
        <w:shd w:val="clear" w:color="auto" w:fill="D9A5F6" w:themeFill="accent3" w:themeFillTint="3F"/>
      </w:tcPr>
    </w:tblStylePr>
  </w:style>
  <w:style w:type="table" w:styleId="MediumList1-Accent4">
    <w:name w:val="Medium List 1 Accent 4"/>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rPr>
        <w:rFonts w:asciiTheme="majorHAnsi" w:eastAsiaTheme="majorEastAsia" w:hAnsiTheme="majorHAnsi" w:cstheme="majorBidi"/>
      </w:rPr>
      <w:tblPr/>
      <w:tcPr>
        <w:tcBorders>
          <w:top w:val="nil"/>
          <w:bottom w:val="single" w:sz="8" w:space="0" w:color="6D2077" w:themeColor="accent4"/>
        </w:tcBorders>
      </w:tcPr>
    </w:tblStylePr>
    <w:tblStylePr w:type="lastRow">
      <w:rPr>
        <w:b/>
        <w:bCs/>
        <w:color w:val="00338D" w:themeColor="text2"/>
      </w:rPr>
      <w:tblPr/>
      <w:tcPr>
        <w:tcBorders>
          <w:top w:val="single" w:sz="8" w:space="0" w:color="6D2077" w:themeColor="accent4"/>
          <w:bottom w:val="single" w:sz="8" w:space="0" w:color="6D2077" w:themeColor="accent4"/>
        </w:tcBorders>
      </w:tcPr>
    </w:tblStylePr>
    <w:tblStylePr w:type="firstCol">
      <w:rPr>
        <w:b/>
        <w:bCs/>
      </w:rPr>
    </w:tblStylePr>
    <w:tblStylePr w:type="lastCol">
      <w:rPr>
        <w:b/>
        <w:bCs/>
      </w:rPr>
      <w:tblPr/>
      <w:tcPr>
        <w:tcBorders>
          <w:top w:val="single" w:sz="8" w:space="0" w:color="6D2077" w:themeColor="accent4"/>
          <w:bottom w:val="single" w:sz="8" w:space="0" w:color="6D2077" w:themeColor="accent4"/>
        </w:tcBorders>
      </w:tcPr>
    </w:tblStylePr>
    <w:tblStylePr w:type="band1Vert">
      <w:tblPr/>
      <w:tcPr>
        <w:shd w:val="clear" w:color="auto" w:fill="E6B8EC" w:themeFill="accent4" w:themeFillTint="3F"/>
      </w:tcPr>
    </w:tblStylePr>
    <w:tblStylePr w:type="band1Horz">
      <w:tblPr/>
      <w:tcPr>
        <w:shd w:val="clear" w:color="auto" w:fill="E6B8EC" w:themeFill="accent4" w:themeFillTint="3F"/>
      </w:tcPr>
    </w:tblStylePr>
  </w:style>
  <w:style w:type="table" w:styleId="MediumList1-Accent5">
    <w:name w:val="Medium List 1 Accent 5"/>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rPr>
        <w:rFonts w:asciiTheme="majorHAnsi" w:eastAsiaTheme="majorEastAsia" w:hAnsiTheme="majorHAnsi" w:cstheme="majorBidi"/>
      </w:rPr>
      <w:tblPr/>
      <w:tcPr>
        <w:tcBorders>
          <w:top w:val="nil"/>
          <w:bottom w:val="single" w:sz="8" w:space="0" w:color="00A3A1" w:themeColor="accent5"/>
        </w:tcBorders>
      </w:tcPr>
    </w:tblStylePr>
    <w:tblStylePr w:type="lastRow">
      <w:rPr>
        <w:b/>
        <w:bCs/>
        <w:color w:val="00338D" w:themeColor="text2"/>
      </w:rPr>
      <w:tblPr/>
      <w:tcPr>
        <w:tcBorders>
          <w:top w:val="single" w:sz="8" w:space="0" w:color="00A3A1" w:themeColor="accent5"/>
          <w:bottom w:val="single" w:sz="8" w:space="0" w:color="00A3A1" w:themeColor="accent5"/>
        </w:tcBorders>
      </w:tcPr>
    </w:tblStylePr>
    <w:tblStylePr w:type="firstCol">
      <w:rPr>
        <w:b/>
        <w:bCs/>
      </w:rPr>
    </w:tblStylePr>
    <w:tblStylePr w:type="lastCol">
      <w:rPr>
        <w:b/>
        <w:bCs/>
      </w:rPr>
      <w:tblPr/>
      <w:tcPr>
        <w:tcBorders>
          <w:top w:val="single" w:sz="8" w:space="0" w:color="00A3A1" w:themeColor="accent5"/>
          <w:bottom w:val="single" w:sz="8" w:space="0" w:color="00A3A1" w:themeColor="accent5"/>
        </w:tcBorders>
      </w:tcPr>
    </w:tblStylePr>
    <w:tblStylePr w:type="band1Vert">
      <w:tblPr/>
      <w:tcPr>
        <w:shd w:val="clear" w:color="auto" w:fill="A9FFFD" w:themeFill="accent5" w:themeFillTint="3F"/>
      </w:tcPr>
    </w:tblStylePr>
    <w:tblStylePr w:type="band1Horz">
      <w:tblPr/>
      <w:tcPr>
        <w:shd w:val="clear" w:color="auto" w:fill="A9FFFD" w:themeFill="accent5" w:themeFillTint="3F"/>
      </w:tcPr>
    </w:tblStylePr>
  </w:style>
  <w:style w:type="table" w:styleId="MediumList1-Accent6">
    <w:name w:val="Medium List 1 Accent 6"/>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rPr>
        <w:rFonts w:asciiTheme="majorHAnsi" w:eastAsiaTheme="majorEastAsia" w:hAnsiTheme="majorHAnsi" w:cstheme="majorBidi"/>
      </w:rPr>
      <w:tblPr/>
      <w:tcPr>
        <w:tcBorders>
          <w:top w:val="nil"/>
          <w:bottom w:val="single" w:sz="8" w:space="0" w:color="000000" w:themeColor="accent6"/>
        </w:tcBorders>
      </w:tcPr>
    </w:tblStylePr>
    <w:tblStylePr w:type="lastRow">
      <w:rPr>
        <w:b/>
        <w:bCs/>
        <w:color w:val="00338D" w:themeColor="text2"/>
      </w:rPr>
      <w:tblPr/>
      <w:tcPr>
        <w:tcBorders>
          <w:top w:val="single" w:sz="8" w:space="0" w:color="000000" w:themeColor="accent6"/>
          <w:bottom w:val="single" w:sz="8" w:space="0" w:color="000000" w:themeColor="accent6"/>
        </w:tcBorders>
      </w:tcPr>
    </w:tblStylePr>
    <w:tblStylePr w:type="firstCol">
      <w:rPr>
        <w:b/>
        <w:bCs/>
      </w:rPr>
    </w:tblStylePr>
    <w:tblStylePr w:type="lastCol">
      <w:rPr>
        <w:b/>
        <w:bCs/>
      </w:rPr>
      <w:tblPr/>
      <w:tcPr>
        <w:tcBorders>
          <w:top w:val="single" w:sz="8" w:space="0" w:color="000000" w:themeColor="accent6"/>
          <w:bottom w:val="single" w:sz="8" w:space="0" w:color="000000" w:themeColor="accent6"/>
        </w:tcBorders>
      </w:tcPr>
    </w:tblStylePr>
    <w:tblStylePr w:type="band1Vert">
      <w:tblPr/>
      <w:tcPr>
        <w:shd w:val="clear" w:color="auto" w:fill="C0C0C0" w:themeFill="accent6" w:themeFillTint="3F"/>
      </w:tcPr>
    </w:tblStylePr>
    <w:tblStylePr w:type="band1Horz">
      <w:tblPr/>
      <w:tcPr>
        <w:shd w:val="clear" w:color="auto" w:fill="C0C0C0" w:themeFill="accent6" w:themeFillTint="3F"/>
      </w:tcPr>
    </w:tblStylePr>
  </w:style>
  <w:style w:type="table" w:styleId="MediumList2">
    <w:name w:val="Medium Lis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rPr>
        <w:sz w:val="24"/>
        <w:szCs w:val="24"/>
      </w:rPr>
      <w:tblPr/>
      <w:tcPr>
        <w:tcBorders>
          <w:top w:val="nil"/>
          <w:left w:val="nil"/>
          <w:bottom w:val="single" w:sz="24" w:space="0" w:color="0091D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1DA" w:themeColor="accent1"/>
          <w:insideH w:val="nil"/>
          <w:insideV w:val="nil"/>
        </w:tcBorders>
        <w:shd w:val="clear" w:color="auto" w:fill="FFFFFF" w:themeFill="background1"/>
      </w:tcPr>
    </w:tblStylePr>
    <w:tblStylePr w:type="lastCol">
      <w:tblPr/>
      <w:tcPr>
        <w:tcBorders>
          <w:top w:val="nil"/>
          <w:left w:val="single" w:sz="8" w:space="0" w:color="0091D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top w:val="nil"/>
          <w:bottom w:val="nil"/>
          <w:insideH w:val="nil"/>
          <w:insideV w:val="nil"/>
        </w:tcBorders>
        <w:shd w:val="clear" w:color="auto" w:fill="B6E6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rPr>
        <w:sz w:val="24"/>
        <w:szCs w:val="24"/>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83698" w:themeColor="accent2"/>
          <w:insideH w:val="nil"/>
          <w:insideV w:val="nil"/>
        </w:tcBorders>
        <w:shd w:val="clear" w:color="auto" w:fill="FFFFFF" w:themeFill="background1"/>
      </w:tcPr>
    </w:tblStylePr>
    <w:tblStylePr w:type="lastCol">
      <w:tblPr/>
      <w:tcPr>
        <w:tcBorders>
          <w:top w:val="nil"/>
          <w:left w:val="single" w:sz="8" w:space="0" w:color="483698"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top w:val="nil"/>
          <w:bottom w:val="nil"/>
          <w:insideH w:val="nil"/>
          <w:insideV w:val="nil"/>
        </w:tcBorders>
        <w:shd w:val="clear" w:color="auto" w:fill="CDC7E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rPr>
        <w:sz w:val="24"/>
        <w:szCs w:val="24"/>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70A68" w:themeColor="accent3"/>
          <w:insideH w:val="nil"/>
          <w:insideV w:val="nil"/>
        </w:tcBorders>
        <w:shd w:val="clear" w:color="auto" w:fill="FFFFFF" w:themeFill="background1"/>
      </w:tcPr>
    </w:tblStylePr>
    <w:tblStylePr w:type="lastCol">
      <w:tblPr/>
      <w:tcPr>
        <w:tcBorders>
          <w:top w:val="nil"/>
          <w:left w:val="single" w:sz="8" w:space="0" w:color="470A68"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top w:val="nil"/>
          <w:bottom w:val="nil"/>
          <w:insideH w:val="nil"/>
          <w:insideV w:val="nil"/>
        </w:tcBorders>
        <w:shd w:val="clear" w:color="auto" w:fill="D9A5F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rPr>
        <w:sz w:val="24"/>
        <w:szCs w:val="24"/>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D2077" w:themeColor="accent4"/>
          <w:insideH w:val="nil"/>
          <w:insideV w:val="nil"/>
        </w:tcBorders>
        <w:shd w:val="clear" w:color="auto" w:fill="FFFFFF" w:themeFill="background1"/>
      </w:tcPr>
    </w:tblStylePr>
    <w:tblStylePr w:type="lastCol">
      <w:tblPr/>
      <w:tcPr>
        <w:tcBorders>
          <w:top w:val="nil"/>
          <w:left w:val="single" w:sz="8" w:space="0" w:color="6D207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top w:val="nil"/>
          <w:bottom w:val="nil"/>
          <w:insideH w:val="nil"/>
          <w:insideV w:val="nil"/>
        </w:tcBorders>
        <w:shd w:val="clear" w:color="auto" w:fill="E6B8EC"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rPr>
        <w:sz w:val="24"/>
        <w:szCs w:val="24"/>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3A1" w:themeColor="accent5"/>
          <w:insideH w:val="nil"/>
          <w:insideV w:val="nil"/>
        </w:tcBorders>
        <w:shd w:val="clear" w:color="auto" w:fill="FFFFFF" w:themeFill="background1"/>
      </w:tcPr>
    </w:tblStylePr>
    <w:tblStylePr w:type="lastCol">
      <w:tblPr/>
      <w:tcPr>
        <w:tcBorders>
          <w:top w:val="nil"/>
          <w:left w:val="single" w:sz="8" w:space="0" w:color="00A3A1"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top w:val="nil"/>
          <w:bottom w:val="nil"/>
          <w:insideH w:val="nil"/>
          <w:insideV w:val="nil"/>
        </w:tcBorders>
        <w:shd w:val="clear" w:color="auto" w:fill="A9FFF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rPr>
        <w:sz w:val="24"/>
        <w:szCs w:val="24"/>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6"/>
          <w:insideH w:val="nil"/>
          <w:insideV w:val="nil"/>
        </w:tcBorders>
        <w:shd w:val="clear" w:color="auto" w:fill="FFFFFF" w:themeFill="background1"/>
      </w:tcPr>
    </w:tblStylePr>
    <w:tblStylePr w:type="lastCol">
      <w:tblPr/>
      <w:tcPr>
        <w:tcBorders>
          <w:top w:val="nil"/>
          <w:left w:val="single" w:sz="8" w:space="0" w:color="000000"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top w:val="nil"/>
          <w:bottom w:val="nil"/>
          <w:insideH w:val="nil"/>
          <w:insideV w:val="nil"/>
        </w:tcBorders>
        <w:shd w:val="clear" w:color="auto" w:fill="C0C0C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tblBorders>
    </w:tblPr>
    <w:tblStylePr w:type="firstRow">
      <w:pPr>
        <w:spacing w:before="0" w:after="0" w:line="240" w:lineRule="auto"/>
      </w:pPr>
      <w:rPr>
        <w:b/>
        <w:bCs/>
        <w:color w:val="FFFFFF" w:themeColor="background1"/>
      </w:rPr>
      <w:tblPr/>
      <w:tcPr>
        <w:tc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shd w:val="clear" w:color="auto" w:fill="0091DA" w:themeFill="accent1"/>
      </w:tcPr>
    </w:tblStylePr>
    <w:tblStylePr w:type="lastRow">
      <w:pPr>
        <w:spacing w:before="0" w:after="0" w:line="240" w:lineRule="auto"/>
      </w:pPr>
      <w:rPr>
        <w:b/>
        <w:bCs/>
      </w:rPr>
      <w:tblPr/>
      <w:tcPr>
        <w:tcBorders>
          <w:top w:val="double" w:sz="6"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6E6FF" w:themeFill="accent1" w:themeFillTint="3F"/>
      </w:tcPr>
    </w:tblStylePr>
    <w:tblStylePr w:type="band1Horz">
      <w:tblPr/>
      <w:tcPr>
        <w:tcBorders>
          <w:insideH w:val="nil"/>
          <w:insideV w:val="nil"/>
        </w:tcBorders>
        <w:shd w:val="clear" w:color="auto" w:fill="B6E6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tblBorders>
    </w:tblPr>
    <w:tblStylePr w:type="firstRow">
      <w:pPr>
        <w:spacing w:before="0" w:after="0" w:line="240" w:lineRule="auto"/>
      </w:pPr>
      <w:rPr>
        <w:b/>
        <w:bCs/>
        <w:color w:val="FFFFFF" w:themeColor="background1"/>
      </w:rPr>
      <w:tblPr/>
      <w:tcPr>
        <w:tc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shd w:val="clear" w:color="auto" w:fill="483698" w:themeFill="accent2"/>
      </w:tcPr>
    </w:tblStylePr>
    <w:tblStylePr w:type="lastRow">
      <w:pPr>
        <w:spacing w:before="0" w:after="0" w:line="240" w:lineRule="auto"/>
      </w:pPr>
      <w:rPr>
        <w:b/>
        <w:bCs/>
      </w:rPr>
      <w:tblPr/>
      <w:tcPr>
        <w:tcBorders>
          <w:top w:val="double" w:sz="6"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tcPr>
    </w:tblStylePr>
    <w:tblStylePr w:type="firstCol">
      <w:rPr>
        <w:b/>
        <w:bCs/>
      </w:rPr>
    </w:tblStylePr>
    <w:tblStylePr w:type="lastCol">
      <w:rPr>
        <w:b/>
        <w:bCs/>
      </w:rPr>
    </w:tblStylePr>
    <w:tblStylePr w:type="band1Vert">
      <w:tblPr/>
      <w:tcPr>
        <w:shd w:val="clear" w:color="auto" w:fill="CDC7EB" w:themeFill="accent2" w:themeFillTint="3F"/>
      </w:tcPr>
    </w:tblStylePr>
    <w:tblStylePr w:type="band1Horz">
      <w:tblPr/>
      <w:tcPr>
        <w:tcBorders>
          <w:insideH w:val="nil"/>
          <w:insideV w:val="nil"/>
        </w:tcBorders>
        <w:shd w:val="clear" w:color="auto" w:fill="CDC7E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tblBorders>
    </w:tblPr>
    <w:tblStylePr w:type="firstRow">
      <w:pPr>
        <w:spacing w:before="0" w:after="0" w:line="240" w:lineRule="auto"/>
      </w:pPr>
      <w:rPr>
        <w:b/>
        <w:bCs/>
        <w:color w:val="FFFFFF" w:themeColor="background1"/>
      </w:rPr>
      <w:tblPr/>
      <w:tcPr>
        <w:tc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shd w:val="clear" w:color="auto" w:fill="470A68" w:themeFill="accent3"/>
      </w:tcPr>
    </w:tblStylePr>
    <w:tblStylePr w:type="lastRow">
      <w:pPr>
        <w:spacing w:before="0" w:after="0" w:line="240" w:lineRule="auto"/>
      </w:pPr>
      <w:rPr>
        <w:b/>
        <w:bCs/>
      </w:rPr>
      <w:tblPr/>
      <w:tcPr>
        <w:tcBorders>
          <w:top w:val="double" w:sz="6"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tcPr>
    </w:tblStylePr>
    <w:tblStylePr w:type="firstCol">
      <w:rPr>
        <w:b/>
        <w:bCs/>
      </w:rPr>
    </w:tblStylePr>
    <w:tblStylePr w:type="lastCol">
      <w:rPr>
        <w:b/>
        <w:bCs/>
      </w:rPr>
    </w:tblStylePr>
    <w:tblStylePr w:type="band1Vert">
      <w:tblPr/>
      <w:tcPr>
        <w:shd w:val="clear" w:color="auto" w:fill="D9A5F6" w:themeFill="accent3" w:themeFillTint="3F"/>
      </w:tcPr>
    </w:tblStylePr>
    <w:tblStylePr w:type="band1Horz">
      <w:tblPr/>
      <w:tcPr>
        <w:tcBorders>
          <w:insideH w:val="nil"/>
          <w:insideV w:val="nil"/>
        </w:tcBorders>
        <w:shd w:val="clear" w:color="auto" w:fill="D9A5F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tblBorders>
    </w:tblPr>
    <w:tblStylePr w:type="firstRow">
      <w:pPr>
        <w:spacing w:before="0" w:after="0" w:line="240" w:lineRule="auto"/>
      </w:pPr>
      <w:rPr>
        <w:b/>
        <w:bCs/>
        <w:color w:val="FFFFFF" w:themeColor="background1"/>
      </w:rPr>
      <w:tblPr/>
      <w:tcPr>
        <w:tc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shd w:val="clear" w:color="auto" w:fill="6D2077" w:themeFill="accent4"/>
      </w:tcPr>
    </w:tblStylePr>
    <w:tblStylePr w:type="lastRow">
      <w:pPr>
        <w:spacing w:before="0" w:after="0" w:line="240" w:lineRule="auto"/>
      </w:pPr>
      <w:rPr>
        <w:b/>
        <w:bCs/>
      </w:rPr>
      <w:tblPr/>
      <w:tcPr>
        <w:tcBorders>
          <w:top w:val="double" w:sz="6"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tcPr>
    </w:tblStylePr>
    <w:tblStylePr w:type="firstCol">
      <w:rPr>
        <w:b/>
        <w:bCs/>
      </w:rPr>
    </w:tblStylePr>
    <w:tblStylePr w:type="lastCol">
      <w:rPr>
        <w:b/>
        <w:bCs/>
      </w:rPr>
    </w:tblStylePr>
    <w:tblStylePr w:type="band1Vert">
      <w:tblPr/>
      <w:tcPr>
        <w:shd w:val="clear" w:color="auto" w:fill="E6B8EC" w:themeFill="accent4" w:themeFillTint="3F"/>
      </w:tcPr>
    </w:tblStylePr>
    <w:tblStylePr w:type="band1Horz">
      <w:tblPr/>
      <w:tcPr>
        <w:tcBorders>
          <w:insideH w:val="nil"/>
          <w:insideV w:val="nil"/>
        </w:tcBorders>
        <w:shd w:val="clear" w:color="auto" w:fill="E6B8EC"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tblBorders>
    </w:tblPr>
    <w:tblStylePr w:type="firstRow">
      <w:pPr>
        <w:spacing w:before="0" w:after="0" w:line="240" w:lineRule="auto"/>
      </w:pPr>
      <w:rPr>
        <w:b/>
        <w:bCs/>
        <w:color w:val="FFFFFF" w:themeColor="background1"/>
      </w:rPr>
      <w:tblPr/>
      <w:tcPr>
        <w:tc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shd w:val="clear" w:color="auto" w:fill="00A3A1" w:themeFill="accent5"/>
      </w:tcPr>
    </w:tblStylePr>
    <w:tblStylePr w:type="lastRow">
      <w:pPr>
        <w:spacing w:before="0" w:after="0" w:line="240" w:lineRule="auto"/>
      </w:pPr>
      <w:rPr>
        <w:b/>
        <w:bCs/>
      </w:rPr>
      <w:tblPr/>
      <w:tcPr>
        <w:tcBorders>
          <w:top w:val="double" w:sz="6"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tcPr>
    </w:tblStylePr>
    <w:tblStylePr w:type="firstCol">
      <w:rPr>
        <w:b/>
        <w:bCs/>
      </w:rPr>
    </w:tblStylePr>
    <w:tblStylePr w:type="lastCol">
      <w:rPr>
        <w:b/>
        <w:bCs/>
      </w:rPr>
    </w:tblStylePr>
    <w:tblStylePr w:type="band1Vert">
      <w:tblPr/>
      <w:tcPr>
        <w:shd w:val="clear" w:color="auto" w:fill="A9FFFD" w:themeFill="accent5" w:themeFillTint="3F"/>
      </w:tcPr>
    </w:tblStylePr>
    <w:tblStylePr w:type="band1Horz">
      <w:tblPr/>
      <w:tcPr>
        <w:tcBorders>
          <w:insideH w:val="nil"/>
          <w:insideV w:val="nil"/>
        </w:tcBorders>
        <w:shd w:val="clear" w:color="auto" w:fill="A9FFFD"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tblBorders>
    </w:tblPr>
    <w:tblStylePr w:type="firstRow">
      <w:pPr>
        <w:spacing w:before="0" w:after="0" w:line="240" w:lineRule="auto"/>
      </w:pPr>
      <w:rPr>
        <w:b/>
        <w:bCs/>
        <w:color w:val="FFFFFF" w:themeColor="background1"/>
      </w:rPr>
      <w:tblPr/>
      <w:tcPr>
        <w:tc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shd w:val="clear" w:color="auto" w:fill="000000" w:themeFill="accent6"/>
      </w:tcPr>
    </w:tblStylePr>
    <w:tblStylePr w:type="lastRow">
      <w:pPr>
        <w:spacing w:before="0" w:after="0" w:line="240" w:lineRule="auto"/>
      </w:pPr>
      <w:rPr>
        <w:b/>
        <w:bCs/>
      </w:rPr>
      <w:tblPr/>
      <w:tcPr>
        <w:tcBorders>
          <w:top w:val="double" w:sz="6"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0C0C0" w:themeFill="accent6" w:themeFillTint="3F"/>
      </w:tcPr>
    </w:tblStylePr>
    <w:tblStylePr w:type="band1Horz">
      <w:tblPr/>
      <w:tcPr>
        <w:tcBorders>
          <w:insideH w:val="nil"/>
          <w:insideV w:val="nil"/>
        </w:tcBorders>
        <w:shd w:val="clear" w:color="auto" w:fill="C0C0C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1D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91DA" w:themeFill="accent1"/>
      </w:tcPr>
    </w:tblStylePr>
    <w:tblStylePr w:type="lastCol">
      <w:rPr>
        <w:b/>
        <w:bCs/>
        <w:color w:val="FFFFFF" w:themeColor="background1"/>
      </w:rPr>
      <w:tblPr/>
      <w:tcPr>
        <w:tcBorders>
          <w:left w:val="nil"/>
          <w:right w:val="nil"/>
          <w:insideH w:val="nil"/>
          <w:insideV w:val="nil"/>
        </w:tcBorders>
        <w:shd w:val="clear" w:color="auto" w:fill="0091D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83698"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83698" w:themeFill="accent2"/>
      </w:tcPr>
    </w:tblStylePr>
    <w:tblStylePr w:type="lastCol">
      <w:rPr>
        <w:b/>
        <w:bCs/>
        <w:color w:val="FFFFFF" w:themeColor="background1"/>
      </w:rPr>
      <w:tblPr/>
      <w:tcPr>
        <w:tcBorders>
          <w:left w:val="nil"/>
          <w:right w:val="nil"/>
          <w:insideH w:val="nil"/>
          <w:insideV w:val="nil"/>
        </w:tcBorders>
        <w:shd w:val="clear" w:color="auto" w:fill="483698"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0A68"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70A68" w:themeFill="accent3"/>
      </w:tcPr>
    </w:tblStylePr>
    <w:tblStylePr w:type="lastCol">
      <w:rPr>
        <w:b/>
        <w:bCs/>
        <w:color w:val="FFFFFF" w:themeColor="background1"/>
      </w:rPr>
      <w:tblPr/>
      <w:tcPr>
        <w:tcBorders>
          <w:left w:val="nil"/>
          <w:right w:val="nil"/>
          <w:insideH w:val="nil"/>
          <w:insideV w:val="nil"/>
        </w:tcBorders>
        <w:shd w:val="clear" w:color="auto" w:fill="470A68"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D207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D2077" w:themeFill="accent4"/>
      </w:tcPr>
    </w:tblStylePr>
    <w:tblStylePr w:type="lastCol">
      <w:rPr>
        <w:b/>
        <w:bCs/>
        <w:color w:val="FFFFFF" w:themeColor="background1"/>
      </w:rPr>
      <w:tblPr/>
      <w:tcPr>
        <w:tcBorders>
          <w:left w:val="nil"/>
          <w:right w:val="nil"/>
          <w:insideH w:val="nil"/>
          <w:insideV w:val="nil"/>
        </w:tcBorders>
        <w:shd w:val="clear" w:color="auto" w:fill="6D207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3A1"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3A1" w:themeFill="accent5"/>
      </w:tcPr>
    </w:tblStylePr>
    <w:tblStylePr w:type="lastCol">
      <w:rPr>
        <w:b/>
        <w:bCs/>
        <w:color w:val="FFFFFF" w:themeColor="background1"/>
      </w:rPr>
      <w:tblPr/>
      <w:tcPr>
        <w:tcBorders>
          <w:left w:val="nil"/>
          <w:right w:val="nil"/>
          <w:insideH w:val="nil"/>
          <w:insideV w:val="nil"/>
        </w:tcBorders>
        <w:shd w:val="clear" w:color="auto" w:fill="00A3A1"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accent6"/>
      </w:tcPr>
    </w:tblStylePr>
    <w:tblStylePr w:type="lastCol">
      <w:rPr>
        <w:b/>
        <w:bCs/>
        <w:color w:val="FFFFFF" w:themeColor="background1"/>
      </w:rPr>
      <w:tblPr/>
      <w:tcPr>
        <w:tcBorders>
          <w:left w:val="nil"/>
          <w:right w:val="nil"/>
          <w:insideH w:val="nil"/>
          <w:insideV w:val="nil"/>
        </w:tcBorders>
        <w:shd w:val="clear" w:color="auto" w:fill="000000"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able3Deffects1">
    <w:name w:val="Table 3D effects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locked/>
    <w:rsid w:val="00D43B83"/>
    <w:pPr>
      <w:spacing w:after="200" w:line="252" w:lineRule="auto"/>
    </w:pPr>
    <w:rPr>
      <w:rFonts w:asciiTheme="majorHAnsi" w:eastAsiaTheme="majorEastAsia" w:hAnsiTheme="majorHAnsi" w:cstheme="majorBidi"/>
      <w:color w:val="000080"/>
      <w:sz w:val="22"/>
      <w:szCs w:val="22"/>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locked/>
    <w:rsid w:val="00D43B83"/>
    <w:pPr>
      <w:spacing w:after="200" w:line="252" w:lineRule="auto"/>
    </w:pPr>
    <w:rPr>
      <w:rFonts w:asciiTheme="majorHAnsi" w:eastAsiaTheme="majorEastAsia" w:hAnsiTheme="majorHAnsi" w:cstheme="majorBidi"/>
      <w:color w:val="FFFFFF"/>
      <w:sz w:val="22"/>
      <w:szCs w:val="22"/>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locked/>
    <w:rsid w:val="00D43B83"/>
    <w:pPr>
      <w:spacing w:after="200" w:line="252" w:lineRule="auto"/>
    </w:pPr>
    <w:rPr>
      <w:rFonts w:eastAsiaTheme="majorEastAsia" w:cstheme="majorBidi"/>
      <w:szCs w:val="22"/>
      <w:lang w:val="en-US"/>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cPr>
      <w:shd w:val="clear" w:color="auto" w:fill="auto"/>
    </w:tcPr>
    <w:tblStylePr w:type="firstRow">
      <w:pPr>
        <w:jc w:val="left"/>
      </w:pPr>
      <w:rPr>
        <w:rFonts w:ascii="Arial" w:hAnsi="Arial"/>
        <w:b/>
        <w:sz w:val="20"/>
      </w:rPr>
      <w:tblPr/>
      <w:tcPr>
        <w:vAlign w:val="bottom"/>
      </w:tcPr>
    </w:tblStylePr>
    <w:tblStylePr w:type="lastRow">
      <w:rPr>
        <w:rFonts w:ascii="Arial" w:hAnsi="Arial"/>
        <w:i w:val="0"/>
        <w:iCs/>
        <w:sz w:val="20"/>
      </w:rPr>
      <w:tblPr/>
      <w:tcPr>
        <w:tcBorders>
          <w:tl2br w:val="none" w:sz="0" w:space="0" w:color="auto"/>
          <w:tr2bl w:val="none" w:sz="0" w:space="0" w:color="auto"/>
        </w:tcBorders>
      </w:tcPr>
    </w:tblStylePr>
    <w:tblStylePr w:type="lastCol">
      <w:rPr>
        <w:rFonts w:ascii="Arial" w:hAnsi="Arial"/>
        <w:i w:val="0"/>
        <w:iCs/>
        <w:sz w:val="20"/>
      </w:rPr>
      <w:tblPr/>
      <w:tcPr>
        <w:tcBorders>
          <w:tl2br w:val="none" w:sz="0" w:space="0" w:color="auto"/>
          <w:tr2bl w:val="none" w:sz="0" w:space="0" w:color="auto"/>
        </w:tcBorders>
      </w:tcPr>
    </w:tblStylePr>
  </w:style>
  <w:style w:type="table" w:styleId="TableGrid2">
    <w:name w:val="Table Grid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CaptionChar">
    <w:name w:val="Caption Char"/>
    <w:aliases w:val="F2A Caption Char,O.Caption Char,MA Caption Char,Figure caption Char,AWT Caption Char,Table Caption Char,TABLE Char,Char Char,BG Caption Char,Item Char,caption Char,c Char,col bullet Char,cb Char,Center Bold Char,cbbullet Char,u Char"/>
    <w:basedOn w:val="DefaultParagraphFont"/>
    <w:link w:val="Caption"/>
    <w:uiPriority w:val="10"/>
    <w:rsid w:val="00216660"/>
    <w:rPr>
      <w:rFonts w:ascii="Arial" w:hAnsi="Arial"/>
      <w:b/>
      <w:iCs/>
      <w:color w:val="00338D"/>
      <w:sz w:val="18"/>
      <w:szCs w:val="18"/>
    </w:rPr>
  </w:style>
  <w:style w:type="paragraph" w:customStyle="1" w:styleId="TableHeading">
    <w:name w:val="Table Heading"/>
    <w:basedOn w:val="BodyText"/>
    <w:uiPriority w:val="17"/>
    <w:rsid w:val="00A3343F"/>
    <w:pPr>
      <w:spacing w:before="40" w:after="40"/>
    </w:pPr>
    <w:rPr>
      <w:b/>
      <w:color w:val="FFFFFF" w:themeColor="background1"/>
    </w:rPr>
  </w:style>
  <w:style w:type="paragraph" w:customStyle="1" w:styleId="ListNumberText">
    <w:name w:val="List Number Text"/>
    <w:basedOn w:val="BodyText"/>
    <w:uiPriority w:val="9"/>
    <w:rsid w:val="00A3343F"/>
    <w:pPr>
      <w:ind w:left="357"/>
    </w:pPr>
  </w:style>
  <w:style w:type="paragraph" w:customStyle="1" w:styleId="ListNumberText2">
    <w:name w:val="List Number Text 2"/>
    <w:basedOn w:val="BodyText"/>
    <w:uiPriority w:val="9"/>
    <w:rsid w:val="00A3343F"/>
    <w:pPr>
      <w:ind w:left="720"/>
    </w:pPr>
  </w:style>
  <w:style w:type="paragraph" w:customStyle="1" w:styleId="ListNumberText3">
    <w:name w:val="List Number Text 3"/>
    <w:basedOn w:val="BodyText"/>
    <w:uiPriority w:val="9"/>
    <w:rsid w:val="00A3343F"/>
    <w:pPr>
      <w:ind w:left="1077"/>
    </w:pPr>
  </w:style>
  <w:style w:type="paragraph" w:customStyle="1" w:styleId="GuidanceText">
    <w:name w:val="Guidance Text"/>
    <w:basedOn w:val="BodyText"/>
    <w:uiPriority w:val="17"/>
    <w:rsid w:val="00A3343F"/>
    <w:pPr>
      <w:pBdr>
        <w:top w:val="single" w:sz="8" w:space="3" w:color="900000"/>
        <w:bottom w:val="single" w:sz="8" w:space="3" w:color="900000"/>
      </w:pBdr>
      <w:shd w:val="clear" w:color="auto" w:fill="FFFFCC"/>
      <w:tabs>
        <w:tab w:val="center" w:pos="4513"/>
      </w:tabs>
    </w:pPr>
    <w:rPr>
      <w:rFonts w:eastAsia="Times New Roman" w:cs="Arial"/>
      <w:color w:val="900000"/>
    </w:rPr>
  </w:style>
  <w:style w:type="character" w:customStyle="1" w:styleId="ListParagraphChar">
    <w:name w:val="List Paragraph Char"/>
    <w:aliases w:val="Recommendation Char,L Char,List Paragraph1 Char,List Paragraph11 Char,Bullet point Char,Use Case List Paragraph Char,Heading2 Char,Body Bullet Char,Table Number Paragraph Char,Colorful List - Accent 11 Char,lp1 Char,Figure_name Char"/>
    <w:link w:val="ListParagraph"/>
    <w:uiPriority w:val="99"/>
    <w:qFormat/>
    <w:locked/>
    <w:rsid w:val="008A492D"/>
    <w:rPr>
      <w:rFonts w:ascii="Arial" w:hAnsi="Arial"/>
      <w:sz w:val="22"/>
      <w:szCs w:val="22"/>
    </w:rPr>
  </w:style>
  <w:style w:type="paragraph" w:styleId="Revision">
    <w:name w:val="Revision"/>
    <w:hidden/>
    <w:uiPriority w:val="99"/>
    <w:semiHidden/>
    <w:rsid w:val="00C57E9E"/>
    <w:pPr>
      <w:spacing w:after="0" w:line="240" w:lineRule="auto"/>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4741">
      <w:bodyDiv w:val="1"/>
      <w:marLeft w:val="0"/>
      <w:marRight w:val="0"/>
      <w:marTop w:val="0"/>
      <w:marBottom w:val="0"/>
      <w:divBdr>
        <w:top w:val="none" w:sz="0" w:space="0" w:color="auto"/>
        <w:left w:val="none" w:sz="0" w:space="0" w:color="auto"/>
        <w:bottom w:val="none" w:sz="0" w:space="0" w:color="auto"/>
        <w:right w:val="none" w:sz="0" w:space="0" w:color="auto"/>
      </w:divBdr>
    </w:div>
    <w:div w:id="40833068">
      <w:bodyDiv w:val="1"/>
      <w:marLeft w:val="0"/>
      <w:marRight w:val="0"/>
      <w:marTop w:val="0"/>
      <w:marBottom w:val="0"/>
      <w:divBdr>
        <w:top w:val="none" w:sz="0" w:space="0" w:color="auto"/>
        <w:left w:val="none" w:sz="0" w:space="0" w:color="auto"/>
        <w:bottom w:val="none" w:sz="0" w:space="0" w:color="auto"/>
        <w:right w:val="none" w:sz="0" w:space="0" w:color="auto"/>
      </w:divBdr>
    </w:div>
    <w:div w:id="46951636">
      <w:bodyDiv w:val="1"/>
      <w:marLeft w:val="0"/>
      <w:marRight w:val="0"/>
      <w:marTop w:val="0"/>
      <w:marBottom w:val="0"/>
      <w:divBdr>
        <w:top w:val="none" w:sz="0" w:space="0" w:color="auto"/>
        <w:left w:val="none" w:sz="0" w:space="0" w:color="auto"/>
        <w:bottom w:val="none" w:sz="0" w:space="0" w:color="auto"/>
        <w:right w:val="none" w:sz="0" w:space="0" w:color="auto"/>
      </w:divBdr>
    </w:div>
    <w:div w:id="87818732">
      <w:bodyDiv w:val="1"/>
      <w:marLeft w:val="0"/>
      <w:marRight w:val="0"/>
      <w:marTop w:val="0"/>
      <w:marBottom w:val="0"/>
      <w:divBdr>
        <w:top w:val="none" w:sz="0" w:space="0" w:color="auto"/>
        <w:left w:val="none" w:sz="0" w:space="0" w:color="auto"/>
        <w:bottom w:val="none" w:sz="0" w:space="0" w:color="auto"/>
        <w:right w:val="none" w:sz="0" w:space="0" w:color="auto"/>
      </w:divBdr>
      <w:divsChild>
        <w:div w:id="364260769">
          <w:marLeft w:val="274"/>
          <w:marRight w:val="0"/>
          <w:marTop w:val="0"/>
          <w:marBottom w:val="0"/>
          <w:divBdr>
            <w:top w:val="none" w:sz="0" w:space="0" w:color="auto"/>
            <w:left w:val="none" w:sz="0" w:space="0" w:color="auto"/>
            <w:bottom w:val="none" w:sz="0" w:space="0" w:color="auto"/>
            <w:right w:val="none" w:sz="0" w:space="0" w:color="auto"/>
          </w:divBdr>
        </w:div>
        <w:div w:id="1385443388">
          <w:marLeft w:val="274"/>
          <w:marRight w:val="0"/>
          <w:marTop w:val="0"/>
          <w:marBottom w:val="0"/>
          <w:divBdr>
            <w:top w:val="none" w:sz="0" w:space="0" w:color="auto"/>
            <w:left w:val="none" w:sz="0" w:space="0" w:color="auto"/>
            <w:bottom w:val="none" w:sz="0" w:space="0" w:color="auto"/>
            <w:right w:val="none" w:sz="0" w:space="0" w:color="auto"/>
          </w:divBdr>
        </w:div>
      </w:divsChild>
    </w:div>
    <w:div w:id="94449592">
      <w:bodyDiv w:val="1"/>
      <w:marLeft w:val="0"/>
      <w:marRight w:val="0"/>
      <w:marTop w:val="0"/>
      <w:marBottom w:val="0"/>
      <w:divBdr>
        <w:top w:val="none" w:sz="0" w:space="0" w:color="auto"/>
        <w:left w:val="none" w:sz="0" w:space="0" w:color="auto"/>
        <w:bottom w:val="none" w:sz="0" w:space="0" w:color="auto"/>
        <w:right w:val="none" w:sz="0" w:space="0" w:color="auto"/>
      </w:divBdr>
      <w:divsChild>
        <w:div w:id="284385782">
          <w:marLeft w:val="274"/>
          <w:marRight w:val="0"/>
          <w:marTop w:val="0"/>
          <w:marBottom w:val="0"/>
          <w:divBdr>
            <w:top w:val="none" w:sz="0" w:space="0" w:color="auto"/>
            <w:left w:val="none" w:sz="0" w:space="0" w:color="auto"/>
            <w:bottom w:val="none" w:sz="0" w:space="0" w:color="auto"/>
            <w:right w:val="none" w:sz="0" w:space="0" w:color="auto"/>
          </w:divBdr>
        </w:div>
        <w:div w:id="674844644">
          <w:marLeft w:val="274"/>
          <w:marRight w:val="0"/>
          <w:marTop w:val="0"/>
          <w:marBottom w:val="0"/>
          <w:divBdr>
            <w:top w:val="none" w:sz="0" w:space="0" w:color="auto"/>
            <w:left w:val="none" w:sz="0" w:space="0" w:color="auto"/>
            <w:bottom w:val="none" w:sz="0" w:space="0" w:color="auto"/>
            <w:right w:val="none" w:sz="0" w:space="0" w:color="auto"/>
          </w:divBdr>
        </w:div>
        <w:div w:id="1026058067">
          <w:marLeft w:val="274"/>
          <w:marRight w:val="0"/>
          <w:marTop w:val="0"/>
          <w:marBottom w:val="0"/>
          <w:divBdr>
            <w:top w:val="none" w:sz="0" w:space="0" w:color="auto"/>
            <w:left w:val="none" w:sz="0" w:space="0" w:color="auto"/>
            <w:bottom w:val="none" w:sz="0" w:space="0" w:color="auto"/>
            <w:right w:val="none" w:sz="0" w:space="0" w:color="auto"/>
          </w:divBdr>
        </w:div>
        <w:div w:id="1116369556">
          <w:marLeft w:val="274"/>
          <w:marRight w:val="0"/>
          <w:marTop w:val="0"/>
          <w:marBottom w:val="0"/>
          <w:divBdr>
            <w:top w:val="none" w:sz="0" w:space="0" w:color="auto"/>
            <w:left w:val="none" w:sz="0" w:space="0" w:color="auto"/>
            <w:bottom w:val="none" w:sz="0" w:space="0" w:color="auto"/>
            <w:right w:val="none" w:sz="0" w:space="0" w:color="auto"/>
          </w:divBdr>
        </w:div>
      </w:divsChild>
    </w:div>
    <w:div w:id="111216531">
      <w:bodyDiv w:val="1"/>
      <w:marLeft w:val="0"/>
      <w:marRight w:val="0"/>
      <w:marTop w:val="0"/>
      <w:marBottom w:val="0"/>
      <w:divBdr>
        <w:top w:val="none" w:sz="0" w:space="0" w:color="auto"/>
        <w:left w:val="none" w:sz="0" w:space="0" w:color="auto"/>
        <w:bottom w:val="none" w:sz="0" w:space="0" w:color="auto"/>
        <w:right w:val="none" w:sz="0" w:space="0" w:color="auto"/>
      </w:divBdr>
    </w:div>
    <w:div w:id="137305506">
      <w:bodyDiv w:val="1"/>
      <w:marLeft w:val="0"/>
      <w:marRight w:val="0"/>
      <w:marTop w:val="0"/>
      <w:marBottom w:val="0"/>
      <w:divBdr>
        <w:top w:val="none" w:sz="0" w:space="0" w:color="auto"/>
        <w:left w:val="none" w:sz="0" w:space="0" w:color="auto"/>
        <w:bottom w:val="none" w:sz="0" w:space="0" w:color="auto"/>
        <w:right w:val="none" w:sz="0" w:space="0" w:color="auto"/>
      </w:divBdr>
    </w:div>
    <w:div w:id="147284045">
      <w:bodyDiv w:val="1"/>
      <w:marLeft w:val="0"/>
      <w:marRight w:val="0"/>
      <w:marTop w:val="0"/>
      <w:marBottom w:val="0"/>
      <w:divBdr>
        <w:top w:val="none" w:sz="0" w:space="0" w:color="auto"/>
        <w:left w:val="none" w:sz="0" w:space="0" w:color="auto"/>
        <w:bottom w:val="none" w:sz="0" w:space="0" w:color="auto"/>
        <w:right w:val="none" w:sz="0" w:space="0" w:color="auto"/>
      </w:divBdr>
    </w:div>
    <w:div w:id="151216511">
      <w:bodyDiv w:val="1"/>
      <w:marLeft w:val="0"/>
      <w:marRight w:val="0"/>
      <w:marTop w:val="0"/>
      <w:marBottom w:val="0"/>
      <w:divBdr>
        <w:top w:val="none" w:sz="0" w:space="0" w:color="auto"/>
        <w:left w:val="none" w:sz="0" w:space="0" w:color="auto"/>
        <w:bottom w:val="none" w:sz="0" w:space="0" w:color="auto"/>
        <w:right w:val="none" w:sz="0" w:space="0" w:color="auto"/>
      </w:divBdr>
    </w:div>
    <w:div w:id="171454247">
      <w:bodyDiv w:val="1"/>
      <w:marLeft w:val="0"/>
      <w:marRight w:val="0"/>
      <w:marTop w:val="0"/>
      <w:marBottom w:val="0"/>
      <w:divBdr>
        <w:top w:val="none" w:sz="0" w:space="0" w:color="auto"/>
        <w:left w:val="none" w:sz="0" w:space="0" w:color="auto"/>
        <w:bottom w:val="none" w:sz="0" w:space="0" w:color="auto"/>
        <w:right w:val="none" w:sz="0" w:space="0" w:color="auto"/>
      </w:divBdr>
      <w:divsChild>
        <w:div w:id="622618945">
          <w:marLeft w:val="274"/>
          <w:marRight w:val="0"/>
          <w:marTop w:val="0"/>
          <w:marBottom w:val="0"/>
          <w:divBdr>
            <w:top w:val="none" w:sz="0" w:space="0" w:color="auto"/>
            <w:left w:val="none" w:sz="0" w:space="0" w:color="auto"/>
            <w:bottom w:val="none" w:sz="0" w:space="0" w:color="auto"/>
            <w:right w:val="none" w:sz="0" w:space="0" w:color="auto"/>
          </w:divBdr>
        </w:div>
        <w:div w:id="1718118815">
          <w:marLeft w:val="274"/>
          <w:marRight w:val="0"/>
          <w:marTop w:val="0"/>
          <w:marBottom w:val="120"/>
          <w:divBdr>
            <w:top w:val="none" w:sz="0" w:space="0" w:color="auto"/>
            <w:left w:val="none" w:sz="0" w:space="0" w:color="auto"/>
            <w:bottom w:val="none" w:sz="0" w:space="0" w:color="auto"/>
            <w:right w:val="none" w:sz="0" w:space="0" w:color="auto"/>
          </w:divBdr>
        </w:div>
      </w:divsChild>
    </w:div>
    <w:div w:id="173692980">
      <w:bodyDiv w:val="1"/>
      <w:marLeft w:val="0"/>
      <w:marRight w:val="0"/>
      <w:marTop w:val="0"/>
      <w:marBottom w:val="0"/>
      <w:divBdr>
        <w:top w:val="none" w:sz="0" w:space="0" w:color="auto"/>
        <w:left w:val="none" w:sz="0" w:space="0" w:color="auto"/>
        <w:bottom w:val="none" w:sz="0" w:space="0" w:color="auto"/>
        <w:right w:val="none" w:sz="0" w:space="0" w:color="auto"/>
      </w:divBdr>
    </w:div>
    <w:div w:id="205995764">
      <w:bodyDiv w:val="1"/>
      <w:marLeft w:val="0"/>
      <w:marRight w:val="0"/>
      <w:marTop w:val="0"/>
      <w:marBottom w:val="0"/>
      <w:divBdr>
        <w:top w:val="none" w:sz="0" w:space="0" w:color="auto"/>
        <w:left w:val="none" w:sz="0" w:space="0" w:color="auto"/>
        <w:bottom w:val="none" w:sz="0" w:space="0" w:color="auto"/>
        <w:right w:val="none" w:sz="0" w:space="0" w:color="auto"/>
      </w:divBdr>
    </w:div>
    <w:div w:id="228927294">
      <w:bodyDiv w:val="1"/>
      <w:marLeft w:val="0"/>
      <w:marRight w:val="0"/>
      <w:marTop w:val="0"/>
      <w:marBottom w:val="0"/>
      <w:divBdr>
        <w:top w:val="none" w:sz="0" w:space="0" w:color="auto"/>
        <w:left w:val="none" w:sz="0" w:space="0" w:color="auto"/>
        <w:bottom w:val="none" w:sz="0" w:space="0" w:color="auto"/>
        <w:right w:val="none" w:sz="0" w:space="0" w:color="auto"/>
      </w:divBdr>
    </w:div>
    <w:div w:id="231240463">
      <w:bodyDiv w:val="1"/>
      <w:marLeft w:val="0"/>
      <w:marRight w:val="0"/>
      <w:marTop w:val="0"/>
      <w:marBottom w:val="0"/>
      <w:divBdr>
        <w:top w:val="none" w:sz="0" w:space="0" w:color="auto"/>
        <w:left w:val="none" w:sz="0" w:space="0" w:color="auto"/>
        <w:bottom w:val="none" w:sz="0" w:space="0" w:color="auto"/>
        <w:right w:val="none" w:sz="0" w:space="0" w:color="auto"/>
      </w:divBdr>
    </w:div>
    <w:div w:id="252470180">
      <w:bodyDiv w:val="1"/>
      <w:marLeft w:val="0"/>
      <w:marRight w:val="0"/>
      <w:marTop w:val="0"/>
      <w:marBottom w:val="0"/>
      <w:divBdr>
        <w:top w:val="none" w:sz="0" w:space="0" w:color="auto"/>
        <w:left w:val="none" w:sz="0" w:space="0" w:color="auto"/>
        <w:bottom w:val="none" w:sz="0" w:space="0" w:color="auto"/>
        <w:right w:val="none" w:sz="0" w:space="0" w:color="auto"/>
      </w:divBdr>
    </w:div>
    <w:div w:id="263077328">
      <w:bodyDiv w:val="1"/>
      <w:marLeft w:val="0"/>
      <w:marRight w:val="0"/>
      <w:marTop w:val="0"/>
      <w:marBottom w:val="0"/>
      <w:divBdr>
        <w:top w:val="none" w:sz="0" w:space="0" w:color="auto"/>
        <w:left w:val="none" w:sz="0" w:space="0" w:color="auto"/>
        <w:bottom w:val="none" w:sz="0" w:space="0" w:color="auto"/>
        <w:right w:val="none" w:sz="0" w:space="0" w:color="auto"/>
      </w:divBdr>
    </w:div>
    <w:div w:id="279729216">
      <w:bodyDiv w:val="1"/>
      <w:marLeft w:val="0"/>
      <w:marRight w:val="0"/>
      <w:marTop w:val="0"/>
      <w:marBottom w:val="0"/>
      <w:divBdr>
        <w:top w:val="none" w:sz="0" w:space="0" w:color="auto"/>
        <w:left w:val="none" w:sz="0" w:space="0" w:color="auto"/>
        <w:bottom w:val="none" w:sz="0" w:space="0" w:color="auto"/>
        <w:right w:val="none" w:sz="0" w:space="0" w:color="auto"/>
      </w:divBdr>
    </w:div>
    <w:div w:id="290478064">
      <w:bodyDiv w:val="1"/>
      <w:marLeft w:val="0"/>
      <w:marRight w:val="0"/>
      <w:marTop w:val="0"/>
      <w:marBottom w:val="0"/>
      <w:divBdr>
        <w:top w:val="none" w:sz="0" w:space="0" w:color="auto"/>
        <w:left w:val="none" w:sz="0" w:space="0" w:color="auto"/>
        <w:bottom w:val="none" w:sz="0" w:space="0" w:color="auto"/>
        <w:right w:val="none" w:sz="0" w:space="0" w:color="auto"/>
      </w:divBdr>
    </w:div>
    <w:div w:id="344089941">
      <w:bodyDiv w:val="1"/>
      <w:marLeft w:val="0"/>
      <w:marRight w:val="0"/>
      <w:marTop w:val="0"/>
      <w:marBottom w:val="0"/>
      <w:divBdr>
        <w:top w:val="none" w:sz="0" w:space="0" w:color="auto"/>
        <w:left w:val="none" w:sz="0" w:space="0" w:color="auto"/>
        <w:bottom w:val="none" w:sz="0" w:space="0" w:color="auto"/>
        <w:right w:val="none" w:sz="0" w:space="0" w:color="auto"/>
      </w:divBdr>
    </w:div>
    <w:div w:id="405996640">
      <w:bodyDiv w:val="1"/>
      <w:marLeft w:val="0"/>
      <w:marRight w:val="0"/>
      <w:marTop w:val="0"/>
      <w:marBottom w:val="0"/>
      <w:divBdr>
        <w:top w:val="none" w:sz="0" w:space="0" w:color="auto"/>
        <w:left w:val="none" w:sz="0" w:space="0" w:color="auto"/>
        <w:bottom w:val="none" w:sz="0" w:space="0" w:color="auto"/>
        <w:right w:val="none" w:sz="0" w:space="0" w:color="auto"/>
      </w:divBdr>
    </w:div>
    <w:div w:id="411123882">
      <w:bodyDiv w:val="1"/>
      <w:marLeft w:val="0"/>
      <w:marRight w:val="0"/>
      <w:marTop w:val="0"/>
      <w:marBottom w:val="0"/>
      <w:divBdr>
        <w:top w:val="none" w:sz="0" w:space="0" w:color="auto"/>
        <w:left w:val="none" w:sz="0" w:space="0" w:color="auto"/>
        <w:bottom w:val="none" w:sz="0" w:space="0" w:color="auto"/>
        <w:right w:val="none" w:sz="0" w:space="0" w:color="auto"/>
      </w:divBdr>
    </w:div>
    <w:div w:id="469397323">
      <w:bodyDiv w:val="1"/>
      <w:marLeft w:val="0"/>
      <w:marRight w:val="0"/>
      <w:marTop w:val="0"/>
      <w:marBottom w:val="0"/>
      <w:divBdr>
        <w:top w:val="none" w:sz="0" w:space="0" w:color="auto"/>
        <w:left w:val="none" w:sz="0" w:space="0" w:color="auto"/>
        <w:bottom w:val="none" w:sz="0" w:space="0" w:color="auto"/>
        <w:right w:val="none" w:sz="0" w:space="0" w:color="auto"/>
      </w:divBdr>
    </w:div>
    <w:div w:id="471168479">
      <w:bodyDiv w:val="1"/>
      <w:marLeft w:val="0"/>
      <w:marRight w:val="0"/>
      <w:marTop w:val="0"/>
      <w:marBottom w:val="0"/>
      <w:divBdr>
        <w:top w:val="none" w:sz="0" w:space="0" w:color="auto"/>
        <w:left w:val="none" w:sz="0" w:space="0" w:color="auto"/>
        <w:bottom w:val="none" w:sz="0" w:space="0" w:color="auto"/>
        <w:right w:val="none" w:sz="0" w:space="0" w:color="auto"/>
      </w:divBdr>
    </w:div>
    <w:div w:id="479732360">
      <w:bodyDiv w:val="1"/>
      <w:marLeft w:val="0"/>
      <w:marRight w:val="0"/>
      <w:marTop w:val="0"/>
      <w:marBottom w:val="0"/>
      <w:divBdr>
        <w:top w:val="none" w:sz="0" w:space="0" w:color="auto"/>
        <w:left w:val="none" w:sz="0" w:space="0" w:color="auto"/>
        <w:bottom w:val="none" w:sz="0" w:space="0" w:color="auto"/>
        <w:right w:val="none" w:sz="0" w:space="0" w:color="auto"/>
      </w:divBdr>
    </w:div>
    <w:div w:id="502546983">
      <w:bodyDiv w:val="1"/>
      <w:marLeft w:val="0"/>
      <w:marRight w:val="0"/>
      <w:marTop w:val="0"/>
      <w:marBottom w:val="0"/>
      <w:divBdr>
        <w:top w:val="none" w:sz="0" w:space="0" w:color="auto"/>
        <w:left w:val="none" w:sz="0" w:space="0" w:color="auto"/>
        <w:bottom w:val="none" w:sz="0" w:space="0" w:color="auto"/>
        <w:right w:val="none" w:sz="0" w:space="0" w:color="auto"/>
      </w:divBdr>
    </w:div>
    <w:div w:id="531722859">
      <w:bodyDiv w:val="1"/>
      <w:marLeft w:val="0"/>
      <w:marRight w:val="0"/>
      <w:marTop w:val="0"/>
      <w:marBottom w:val="0"/>
      <w:divBdr>
        <w:top w:val="none" w:sz="0" w:space="0" w:color="auto"/>
        <w:left w:val="none" w:sz="0" w:space="0" w:color="auto"/>
        <w:bottom w:val="none" w:sz="0" w:space="0" w:color="auto"/>
        <w:right w:val="none" w:sz="0" w:space="0" w:color="auto"/>
      </w:divBdr>
    </w:div>
    <w:div w:id="552808300">
      <w:bodyDiv w:val="1"/>
      <w:marLeft w:val="0"/>
      <w:marRight w:val="0"/>
      <w:marTop w:val="0"/>
      <w:marBottom w:val="0"/>
      <w:divBdr>
        <w:top w:val="none" w:sz="0" w:space="0" w:color="auto"/>
        <w:left w:val="none" w:sz="0" w:space="0" w:color="auto"/>
        <w:bottom w:val="none" w:sz="0" w:space="0" w:color="auto"/>
        <w:right w:val="none" w:sz="0" w:space="0" w:color="auto"/>
      </w:divBdr>
      <w:divsChild>
        <w:div w:id="607661602">
          <w:marLeft w:val="274"/>
          <w:marRight w:val="0"/>
          <w:marTop w:val="0"/>
          <w:marBottom w:val="0"/>
          <w:divBdr>
            <w:top w:val="none" w:sz="0" w:space="0" w:color="auto"/>
            <w:left w:val="none" w:sz="0" w:space="0" w:color="auto"/>
            <w:bottom w:val="none" w:sz="0" w:space="0" w:color="auto"/>
            <w:right w:val="none" w:sz="0" w:space="0" w:color="auto"/>
          </w:divBdr>
        </w:div>
        <w:div w:id="1166289263">
          <w:marLeft w:val="274"/>
          <w:marRight w:val="0"/>
          <w:marTop w:val="0"/>
          <w:marBottom w:val="0"/>
          <w:divBdr>
            <w:top w:val="none" w:sz="0" w:space="0" w:color="auto"/>
            <w:left w:val="none" w:sz="0" w:space="0" w:color="auto"/>
            <w:bottom w:val="none" w:sz="0" w:space="0" w:color="auto"/>
            <w:right w:val="none" w:sz="0" w:space="0" w:color="auto"/>
          </w:divBdr>
        </w:div>
        <w:div w:id="1440756068">
          <w:marLeft w:val="274"/>
          <w:marRight w:val="0"/>
          <w:marTop w:val="0"/>
          <w:marBottom w:val="0"/>
          <w:divBdr>
            <w:top w:val="none" w:sz="0" w:space="0" w:color="auto"/>
            <w:left w:val="none" w:sz="0" w:space="0" w:color="auto"/>
            <w:bottom w:val="none" w:sz="0" w:space="0" w:color="auto"/>
            <w:right w:val="none" w:sz="0" w:space="0" w:color="auto"/>
          </w:divBdr>
        </w:div>
        <w:div w:id="1615094096">
          <w:marLeft w:val="274"/>
          <w:marRight w:val="0"/>
          <w:marTop w:val="0"/>
          <w:marBottom w:val="0"/>
          <w:divBdr>
            <w:top w:val="none" w:sz="0" w:space="0" w:color="auto"/>
            <w:left w:val="none" w:sz="0" w:space="0" w:color="auto"/>
            <w:bottom w:val="none" w:sz="0" w:space="0" w:color="auto"/>
            <w:right w:val="none" w:sz="0" w:space="0" w:color="auto"/>
          </w:divBdr>
        </w:div>
      </w:divsChild>
    </w:div>
    <w:div w:id="595794053">
      <w:bodyDiv w:val="1"/>
      <w:marLeft w:val="0"/>
      <w:marRight w:val="0"/>
      <w:marTop w:val="0"/>
      <w:marBottom w:val="0"/>
      <w:divBdr>
        <w:top w:val="none" w:sz="0" w:space="0" w:color="auto"/>
        <w:left w:val="none" w:sz="0" w:space="0" w:color="auto"/>
        <w:bottom w:val="none" w:sz="0" w:space="0" w:color="auto"/>
        <w:right w:val="none" w:sz="0" w:space="0" w:color="auto"/>
      </w:divBdr>
    </w:div>
    <w:div w:id="640426424">
      <w:bodyDiv w:val="1"/>
      <w:marLeft w:val="0"/>
      <w:marRight w:val="0"/>
      <w:marTop w:val="0"/>
      <w:marBottom w:val="0"/>
      <w:divBdr>
        <w:top w:val="none" w:sz="0" w:space="0" w:color="auto"/>
        <w:left w:val="none" w:sz="0" w:space="0" w:color="auto"/>
        <w:bottom w:val="none" w:sz="0" w:space="0" w:color="auto"/>
        <w:right w:val="none" w:sz="0" w:space="0" w:color="auto"/>
      </w:divBdr>
      <w:divsChild>
        <w:div w:id="255411029">
          <w:marLeft w:val="274"/>
          <w:marRight w:val="0"/>
          <w:marTop w:val="0"/>
          <w:marBottom w:val="0"/>
          <w:divBdr>
            <w:top w:val="none" w:sz="0" w:space="0" w:color="auto"/>
            <w:left w:val="none" w:sz="0" w:space="0" w:color="auto"/>
            <w:bottom w:val="none" w:sz="0" w:space="0" w:color="auto"/>
            <w:right w:val="none" w:sz="0" w:space="0" w:color="auto"/>
          </w:divBdr>
        </w:div>
        <w:div w:id="1155878425">
          <w:marLeft w:val="274"/>
          <w:marRight w:val="0"/>
          <w:marTop w:val="0"/>
          <w:marBottom w:val="0"/>
          <w:divBdr>
            <w:top w:val="none" w:sz="0" w:space="0" w:color="auto"/>
            <w:left w:val="none" w:sz="0" w:space="0" w:color="auto"/>
            <w:bottom w:val="none" w:sz="0" w:space="0" w:color="auto"/>
            <w:right w:val="none" w:sz="0" w:space="0" w:color="auto"/>
          </w:divBdr>
        </w:div>
        <w:div w:id="1171066177">
          <w:marLeft w:val="274"/>
          <w:marRight w:val="0"/>
          <w:marTop w:val="0"/>
          <w:marBottom w:val="0"/>
          <w:divBdr>
            <w:top w:val="none" w:sz="0" w:space="0" w:color="auto"/>
            <w:left w:val="none" w:sz="0" w:space="0" w:color="auto"/>
            <w:bottom w:val="none" w:sz="0" w:space="0" w:color="auto"/>
            <w:right w:val="none" w:sz="0" w:space="0" w:color="auto"/>
          </w:divBdr>
        </w:div>
      </w:divsChild>
    </w:div>
    <w:div w:id="645862035">
      <w:bodyDiv w:val="1"/>
      <w:marLeft w:val="0"/>
      <w:marRight w:val="0"/>
      <w:marTop w:val="0"/>
      <w:marBottom w:val="0"/>
      <w:divBdr>
        <w:top w:val="none" w:sz="0" w:space="0" w:color="auto"/>
        <w:left w:val="none" w:sz="0" w:space="0" w:color="auto"/>
        <w:bottom w:val="none" w:sz="0" w:space="0" w:color="auto"/>
        <w:right w:val="none" w:sz="0" w:space="0" w:color="auto"/>
      </w:divBdr>
    </w:div>
    <w:div w:id="658388179">
      <w:bodyDiv w:val="1"/>
      <w:marLeft w:val="0"/>
      <w:marRight w:val="0"/>
      <w:marTop w:val="0"/>
      <w:marBottom w:val="0"/>
      <w:divBdr>
        <w:top w:val="none" w:sz="0" w:space="0" w:color="auto"/>
        <w:left w:val="none" w:sz="0" w:space="0" w:color="auto"/>
        <w:bottom w:val="none" w:sz="0" w:space="0" w:color="auto"/>
        <w:right w:val="none" w:sz="0" w:space="0" w:color="auto"/>
      </w:divBdr>
    </w:div>
    <w:div w:id="666640605">
      <w:bodyDiv w:val="1"/>
      <w:marLeft w:val="0"/>
      <w:marRight w:val="0"/>
      <w:marTop w:val="0"/>
      <w:marBottom w:val="0"/>
      <w:divBdr>
        <w:top w:val="none" w:sz="0" w:space="0" w:color="auto"/>
        <w:left w:val="none" w:sz="0" w:space="0" w:color="auto"/>
        <w:bottom w:val="none" w:sz="0" w:space="0" w:color="auto"/>
        <w:right w:val="none" w:sz="0" w:space="0" w:color="auto"/>
      </w:divBdr>
    </w:div>
    <w:div w:id="675500649">
      <w:bodyDiv w:val="1"/>
      <w:marLeft w:val="0"/>
      <w:marRight w:val="0"/>
      <w:marTop w:val="0"/>
      <w:marBottom w:val="0"/>
      <w:divBdr>
        <w:top w:val="none" w:sz="0" w:space="0" w:color="auto"/>
        <w:left w:val="none" w:sz="0" w:space="0" w:color="auto"/>
        <w:bottom w:val="none" w:sz="0" w:space="0" w:color="auto"/>
        <w:right w:val="none" w:sz="0" w:space="0" w:color="auto"/>
      </w:divBdr>
    </w:div>
    <w:div w:id="675573249">
      <w:bodyDiv w:val="1"/>
      <w:marLeft w:val="0"/>
      <w:marRight w:val="0"/>
      <w:marTop w:val="0"/>
      <w:marBottom w:val="0"/>
      <w:divBdr>
        <w:top w:val="none" w:sz="0" w:space="0" w:color="auto"/>
        <w:left w:val="none" w:sz="0" w:space="0" w:color="auto"/>
        <w:bottom w:val="none" w:sz="0" w:space="0" w:color="auto"/>
        <w:right w:val="none" w:sz="0" w:space="0" w:color="auto"/>
      </w:divBdr>
    </w:div>
    <w:div w:id="689644383">
      <w:bodyDiv w:val="1"/>
      <w:marLeft w:val="0"/>
      <w:marRight w:val="0"/>
      <w:marTop w:val="0"/>
      <w:marBottom w:val="0"/>
      <w:divBdr>
        <w:top w:val="none" w:sz="0" w:space="0" w:color="auto"/>
        <w:left w:val="none" w:sz="0" w:space="0" w:color="auto"/>
        <w:bottom w:val="none" w:sz="0" w:space="0" w:color="auto"/>
        <w:right w:val="none" w:sz="0" w:space="0" w:color="auto"/>
      </w:divBdr>
      <w:divsChild>
        <w:div w:id="235241325">
          <w:marLeft w:val="274"/>
          <w:marRight w:val="0"/>
          <w:marTop w:val="0"/>
          <w:marBottom w:val="0"/>
          <w:divBdr>
            <w:top w:val="none" w:sz="0" w:space="0" w:color="auto"/>
            <w:left w:val="none" w:sz="0" w:space="0" w:color="auto"/>
            <w:bottom w:val="none" w:sz="0" w:space="0" w:color="auto"/>
            <w:right w:val="none" w:sz="0" w:space="0" w:color="auto"/>
          </w:divBdr>
        </w:div>
        <w:div w:id="1465271088">
          <w:marLeft w:val="274"/>
          <w:marRight w:val="0"/>
          <w:marTop w:val="0"/>
          <w:marBottom w:val="0"/>
          <w:divBdr>
            <w:top w:val="none" w:sz="0" w:space="0" w:color="auto"/>
            <w:left w:val="none" w:sz="0" w:space="0" w:color="auto"/>
            <w:bottom w:val="none" w:sz="0" w:space="0" w:color="auto"/>
            <w:right w:val="none" w:sz="0" w:space="0" w:color="auto"/>
          </w:divBdr>
        </w:div>
      </w:divsChild>
    </w:div>
    <w:div w:id="733237245">
      <w:bodyDiv w:val="1"/>
      <w:marLeft w:val="0"/>
      <w:marRight w:val="0"/>
      <w:marTop w:val="0"/>
      <w:marBottom w:val="0"/>
      <w:divBdr>
        <w:top w:val="none" w:sz="0" w:space="0" w:color="auto"/>
        <w:left w:val="none" w:sz="0" w:space="0" w:color="auto"/>
        <w:bottom w:val="none" w:sz="0" w:space="0" w:color="auto"/>
        <w:right w:val="none" w:sz="0" w:space="0" w:color="auto"/>
      </w:divBdr>
      <w:divsChild>
        <w:div w:id="296495258">
          <w:marLeft w:val="274"/>
          <w:marRight w:val="0"/>
          <w:marTop w:val="0"/>
          <w:marBottom w:val="0"/>
          <w:divBdr>
            <w:top w:val="none" w:sz="0" w:space="0" w:color="auto"/>
            <w:left w:val="none" w:sz="0" w:space="0" w:color="auto"/>
            <w:bottom w:val="none" w:sz="0" w:space="0" w:color="auto"/>
            <w:right w:val="none" w:sz="0" w:space="0" w:color="auto"/>
          </w:divBdr>
        </w:div>
        <w:div w:id="1674409446">
          <w:marLeft w:val="274"/>
          <w:marRight w:val="0"/>
          <w:marTop w:val="0"/>
          <w:marBottom w:val="0"/>
          <w:divBdr>
            <w:top w:val="none" w:sz="0" w:space="0" w:color="auto"/>
            <w:left w:val="none" w:sz="0" w:space="0" w:color="auto"/>
            <w:bottom w:val="none" w:sz="0" w:space="0" w:color="auto"/>
            <w:right w:val="none" w:sz="0" w:space="0" w:color="auto"/>
          </w:divBdr>
        </w:div>
        <w:div w:id="1707213952">
          <w:marLeft w:val="274"/>
          <w:marRight w:val="0"/>
          <w:marTop w:val="0"/>
          <w:marBottom w:val="0"/>
          <w:divBdr>
            <w:top w:val="none" w:sz="0" w:space="0" w:color="auto"/>
            <w:left w:val="none" w:sz="0" w:space="0" w:color="auto"/>
            <w:bottom w:val="none" w:sz="0" w:space="0" w:color="auto"/>
            <w:right w:val="none" w:sz="0" w:space="0" w:color="auto"/>
          </w:divBdr>
        </w:div>
        <w:div w:id="1970816389">
          <w:marLeft w:val="274"/>
          <w:marRight w:val="0"/>
          <w:marTop w:val="0"/>
          <w:marBottom w:val="0"/>
          <w:divBdr>
            <w:top w:val="none" w:sz="0" w:space="0" w:color="auto"/>
            <w:left w:val="none" w:sz="0" w:space="0" w:color="auto"/>
            <w:bottom w:val="none" w:sz="0" w:space="0" w:color="auto"/>
            <w:right w:val="none" w:sz="0" w:space="0" w:color="auto"/>
          </w:divBdr>
        </w:div>
      </w:divsChild>
    </w:div>
    <w:div w:id="738752465">
      <w:bodyDiv w:val="1"/>
      <w:marLeft w:val="0"/>
      <w:marRight w:val="0"/>
      <w:marTop w:val="0"/>
      <w:marBottom w:val="0"/>
      <w:divBdr>
        <w:top w:val="none" w:sz="0" w:space="0" w:color="auto"/>
        <w:left w:val="none" w:sz="0" w:space="0" w:color="auto"/>
        <w:bottom w:val="none" w:sz="0" w:space="0" w:color="auto"/>
        <w:right w:val="none" w:sz="0" w:space="0" w:color="auto"/>
      </w:divBdr>
    </w:div>
    <w:div w:id="766849922">
      <w:bodyDiv w:val="1"/>
      <w:marLeft w:val="0"/>
      <w:marRight w:val="0"/>
      <w:marTop w:val="0"/>
      <w:marBottom w:val="0"/>
      <w:divBdr>
        <w:top w:val="none" w:sz="0" w:space="0" w:color="auto"/>
        <w:left w:val="none" w:sz="0" w:space="0" w:color="auto"/>
        <w:bottom w:val="none" w:sz="0" w:space="0" w:color="auto"/>
        <w:right w:val="none" w:sz="0" w:space="0" w:color="auto"/>
      </w:divBdr>
    </w:div>
    <w:div w:id="799500526">
      <w:bodyDiv w:val="1"/>
      <w:marLeft w:val="0"/>
      <w:marRight w:val="0"/>
      <w:marTop w:val="0"/>
      <w:marBottom w:val="0"/>
      <w:divBdr>
        <w:top w:val="none" w:sz="0" w:space="0" w:color="auto"/>
        <w:left w:val="none" w:sz="0" w:space="0" w:color="auto"/>
        <w:bottom w:val="none" w:sz="0" w:space="0" w:color="auto"/>
        <w:right w:val="none" w:sz="0" w:space="0" w:color="auto"/>
      </w:divBdr>
    </w:div>
    <w:div w:id="801995007">
      <w:bodyDiv w:val="1"/>
      <w:marLeft w:val="0"/>
      <w:marRight w:val="0"/>
      <w:marTop w:val="0"/>
      <w:marBottom w:val="0"/>
      <w:divBdr>
        <w:top w:val="none" w:sz="0" w:space="0" w:color="auto"/>
        <w:left w:val="none" w:sz="0" w:space="0" w:color="auto"/>
        <w:bottom w:val="none" w:sz="0" w:space="0" w:color="auto"/>
        <w:right w:val="none" w:sz="0" w:space="0" w:color="auto"/>
      </w:divBdr>
    </w:div>
    <w:div w:id="818619225">
      <w:bodyDiv w:val="1"/>
      <w:marLeft w:val="0"/>
      <w:marRight w:val="0"/>
      <w:marTop w:val="0"/>
      <w:marBottom w:val="0"/>
      <w:divBdr>
        <w:top w:val="none" w:sz="0" w:space="0" w:color="auto"/>
        <w:left w:val="none" w:sz="0" w:space="0" w:color="auto"/>
        <w:bottom w:val="none" w:sz="0" w:space="0" w:color="auto"/>
        <w:right w:val="none" w:sz="0" w:space="0" w:color="auto"/>
      </w:divBdr>
      <w:divsChild>
        <w:div w:id="310528236">
          <w:marLeft w:val="274"/>
          <w:marRight w:val="0"/>
          <w:marTop w:val="0"/>
          <w:marBottom w:val="0"/>
          <w:divBdr>
            <w:top w:val="none" w:sz="0" w:space="0" w:color="auto"/>
            <w:left w:val="none" w:sz="0" w:space="0" w:color="auto"/>
            <w:bottom w:val="none" w:sz="0" w:space="0" w:color="auto"/>
            <w:right w:val="none" w:sz="0" w:space="0" w:color="auto"/>
          </w:divBdr>
        </w:div>
        <w:div w:id="1107970037">
          <w:marLeft w:val="274"/>
          <w:marRight w:val="0"/>
          <w:marTop w:val="0"/>
          <w:marBottom w:val="0"/>
          <w:divBdr>
            <w:top w:val="none" w:sz="0" w:space="0" w:color="auto"/>
            <w:left w:val="none" w:sz="0" w:space="0" w:color="auto"/>
            <w:bottom w:val="none" w:sz="0" w:space="0" w:color="auto"/>
            <w:right w:val="none" w:sz="0" w:space="0" w:color="auto"/>
          </w:divBdr>
        </w:div>
        <w:div w:id="1775249851">
          <w:marLeft w:val="274"/>
          <w:marRight w:val="0"/>
          <w:marTop w:val="0"/>
          <w:marBottom w:val="0"/>
          <w:divBdr>
            <w:top w:val="none" w:sz="0" w:space="0" w:color="auto"/>
            <w:left w:val="none" w:sz="0" w:space="0" w:color="auto"/>
            <w:bottom w:val="none" w:sz="0" w:space="0" w:color="auto"/>
            <w:right w:val="none" w:sz="0" w:space="0" w:color="auto"/>
          </w:divBdr>
        </w:div>
        <w:div w:id="1794977931">
          <w:marLeft w:val="274"/>
          <w:marRight w:val="0"/>
          <w:marTop w:val="0"/>
          <w:marBottom w:val="0"/>
          <w:divBdr>
            <w:top w:val="none" w:sz="0" w:space="0" w:color="auto"/>
            <w:left w:val="none" w:sz="0" w:space="0" w:color="auto"/>
            <w:bottom w:val="none" w:sz="0" w:space="0" w:color="auto"/>
            <w:right w:val="none" w:sz="0" w:space="0" w:color="auto"/>
          </w:divBdr>
        </w:div>
        <w:div w:id="1874729265">
          <w:marLeft w:val="274"/>
          <w:marRight w:val="0"/>
          <w:marTop w:val="0"/>
          <w:marBottom w:val="0"/>
          <w:divBdr>
            <w:top w:val="none" w:sz="0" w:space="0" w:color="auto"/>
            <w:left w:val="none" w:sz="0" w:space="0" w:color="auto"/>
            <w:bottom w:val="none" w:sz="0" w:space="0" w:color="auto"/>
            <w:right w:val="none" w:sz="0" w:space="0" w:color="auto"/>
          </w:divBdr>
        </w:div>
      </w:divsChild>
    </w:div>
    <w:div w:id="827328525">
      <w:bodyDiv w:val="1"/>
      <w:marLeft w:val="0"/>
      <w:marRight w:val="0"/>
      <w:marTop w:val="0"/>
      <w:marBottom w:val="0"/>
      <w:divBdr>
        <w:top w:val="none" w:sz="0" w:space="0" w:color="auto"/>
        <w:left w:val="none" w:sz="0" w:space="0" w:color="auto"/>
        <w:bottom w:val="none" w:sz="0" w:space="0" w:color="auto"/>
        <w:right w:val="none" w:sz="0" w:space="0" w:color="auto"/>
      </w:divBdr>
    </w:div>
    <w:div w:id="867256772">
      <w:bodyDiv w:val="1"/>
      <w:marLeft w:val="0"/>
      <w:marRight w:val="0"/>
      <w:marTop w:val="0"/>
      <w:marBottom w:val="0"/>
      <w:divBdr>
        <w:top w:val="none" w:sz="0" w:space="0" w:color="auto"/>
        <w:left w:val="none" w:sz="0" w:space="0" w:color="auto"/>
        <w:bottom w:val="none" w:sz="0" w:space="0" w:color="auto"/>
        <w:right w:val="none" w:sz="0" w:space="0" w:color="auto"/>
      </w:divBdr>
    </w:div>
    <w:div w:id="890186746">
      <w:bodyDiv w:val="1"/>
      <w:marLeft w:val="0"/>
      <w:marRight w:val="0"/>
      <w:marTop w:val="0"/>
      <w:marBottom w:val="0"/>
      <w:divBdr>
        <w:top w:val="none" w:sz="0" w:space="0" w:color="auto"/>
        <w:left w:val="none" w:sz="0" w:space="0" w:color="auto"/>
        <w:bottom w:val="none" w:sz="0" w:space="0" w:color="auto"/>
        <w:right w:val="none" w:sz="0" w:space="0" w:color="auto"/>
      </w:divBdr>
    </w:div>
    <w:div w:id="894898293">
      <w:bodyDiv w:val="1"/>
      <w:marLeft w:val="0"/>
      <w:marRight w:val="0"/>
      <w:marTop w:val="0"/>
      <w:marBottom w:val="0"/>
      <w:divBdr>
        <w:top w:val="none" w:sz="0" w:space="0" w:color="auto"/>
        <w:left w:val="none" w:sz="0" w:space="0" w:color="auto"/>
        <w:bottom w:val="none" w:sz="0" w:space="0" w:color="auto"/>
        <w:right w:val="none" w:sz="0" w:space="0" w:color="auto"/>
      </w:divBdr>
    </w:div>
    <w:div w:id="911551277">
      <w:bodyDiv w:val="1"/>
      <w:marLeft w:val="0"/>
      <w:marRight w:val="0"/>
      <w:marTop w:val="0"/>
      <w:marBottom w:val="0"/>
      <w:divBdr>
        <w:top w:val="none" w:sz="0" w:space="0" w:color="auto"/>
        <w:left w:val="none" w:sz="0" w:space="0" w:color="auto"/>
        <w:bottom w:val="none" w:sz="0" w:space="0" w:color="auto"/>
        <w:right w:val="none" w:sz="0" w:space="0" w:color="auto"/>
      </w:divBdr>
    </w:div>
    <w:div w:id="912548824">
      <w:bodyDiv w:val="1"/>
      <w:marLeft w:val="0"/>
      <w:marRight w:val="0"/>
      <w:marTop w:val="0"/>
      <w:marBottom w:val="0"/>
      <w:divBdr>
        <w:top w:val="none" w:sz="0" w:space="0" w:color="auto"/>
        <w:left w:val="none" w:sz="0" w:space="0" w:color="auto"/>
        <w:bottom w:val="none" w:sz="0" w:space="0" w:color="auto"/>
        <w:right w:val="none" w:sz="0" w:space="0" w:color="auto"/>
      </w:divBdr>
    </w:div>
    <w:div w:id="916785889">
      <w:bodyDiv w:val="1"/>
      <w:marLeft w:val="0"/>
      <w:marRight w:val="0"/>
      <w:marTop w:val="0"/>
      <w:marBottom w:val="0"/>
      <w:divBdr>
        <w:top w:val="none" w:sz="0" w:space="0" w:color="auto"/>
        <w:left w:val="none" w:sz="0" w:space="0" w:color="auto"/>
        <w:bottom w:val="none" w:sz="0" w:space="0" w:color="auto"/>
        <w:right w:val="none" w:sz="0" w:space="0" w:color="auto"/>
      </w:divBdr>
    </w:div>
    <w:div w:id="942759867">
      <w:bodyDiv w:val="1"/>
      <w:marLeft w:val="0"/>
      <w:marRight w:val="0"/>
      <w:marTop w:val="0"/>
      <w:marBottom w:val="0"/>
      <w:divBdr>
        <w:top w:val="none" w:sz="0" w:space="0" w:color="auto"/>
        <w:left w:val="none" w:sz="0" w:space="0" w:color="auto"/>
        <w:bottom w:val="none" w:sz="0" w:space="0" w:color="auto"/>
        <w:right w:val="none" w:sz="0" w:space="0" w:color="auto"/>
      </w:divBdr>
    </w:div>
    <w:div w:id="947784481">
      <w:bodyDiv w:val="1"/>
      <w:marLeft w:val="0"/>
      <w:marRight w:val="0"/>
      <w:marTop w:val="0"/>
      <w:marBottom w:val="0"/>
      <w:divBdr>
        <w:top w:val="none" w:sz="0" w:space="0" w:color="auto"/>
        <w:left w:val="none" w:sz="0" w:space="0" w:color="auto"/>
        <w:bottom w:val="none" w:sz="0" w:space="0" w:color="auto"/>
        <w:right w:val="none" w:sz="0" w:space="0" w:color="auto"/>
      </w:divBdr>
    </w:div>
    <w:div w:id="948195019">
      <w:bodyDiv w:val="1"/>
      <w:marLeft w:val="0"/>
      <w:marRight w:val="0"/>
      <w:marTop w:val="0"/>
      <w:marBottom w:val="0"/>
      <w:divBdr>
        <w:top w:val="none" w:sz="0" w:space="0" w:color="auto"/>
        <w:left w:val="none" w:sz="0" w:space="0" w:color="auto"/>
        <w:bottom w:val="none" w:sz="0" w:space="0" w:color="auto"/>
        <w:right w:val="none" w:sz="0" w:space="0" w:color="auto"/>
      </w:divBdr>
    </w:div>
    <w:div w:id="949511199">
      <w:bodyDiv w:val="1"/>
      <w:marLeft w:val="0"/>
      <w:marRight w:val="0"/>
      <w:marTop w:val="0"/>
      <w:marBottom w:val="0"/>
      <w:divBdr>
        <w:top w:val="none" w:sz="0" w:space="0" w:color="auto"/>
        <w:left w:val="none" w:sz="0" w:space="0" w:color="auto"/>
        <w:bottom w:val="none" w:sz="0" w:space="0" w:color="auto"/>
        <w:right w:val="none" w:sz="0" w:space="0" w:color="auto"/>
      </w:divBdr>
    </w:div>
    <w:div w:id="971708912">
      <w:bodyDiv w:val="1"/>
      <w:marLeft w:val="0"/>
      <w:marRight w:val="0"/>
      <w:marTop w:val="0"/>
      <w:marBottom w:val="0"/>
      <w:divBdr>
        <w:top w:val="none" w:sz="0" w:space="0" w:color="auto"/>
        <w:left w:val="none" w:sz="0" w:space="0" w:color="auto"/>
        <w:bottom w:val="none" w:sz="0" w:space="0" w:color="auto"/>
        <w:right w:val="none" w:sz="0" w:space="0" w:color="auto"/>
      </w:divBdr>
    </w:div>
    <w:div w:id="980354203">
      <w:bodyDiv w:val="1"/>
      <w:marLeft w:val="0"/>
      <w:marRight w:val="0"/>
      <w:marTop w:val="0"/>
      <w:marBottom w:val="0"/>
      <w:divBdr>
        <w:top w:val="none" w:sz="0" w:space="0" w:color="auto"/>
        <w:left w:val="none" w:sz="0" w:space="0" w:color="auto"/>
        <w:bottom w:val="none" w:sz="0" w:space="0" w:color="auto"/>
        <w:right w:val="none" w:sz="0" w:space="0" w:color="auto"/>
      </w:divBdr>
      <w:divsChild>
        <w:div w:id="355694762">
          <w:marLeft w:val="0"/>
          <w:marRight w:val="0"/>
          <w:marTop w:val="0"/>
          <w:marBottom w:val="40"/>
          <w:divBdr>
            <w:top w:val="none" w:sz="0" w:space="0" w:color="auto"/>
            <w:left w:val="none" w:sz="0" w:space="0" w:color="auto"/>
            <w:bottom w:val="none" w:sz="0" w:space="0" w:color="auto"/>
            <w:right w:val="none" w:sz="0" w:space="0" w:color="auto"/>
          </w:divBdr>
        </w:div>
        <w:div w:id="650526097">
          <w:marLeft w:val="0"/>
          <w:marRight w:val="0"/>
          <w:marTop w:val="0"/>
          <w:marBottom w:val="40"/>
          <w:divBdr>
            <w:top w:val="none" w:sz="0" w:space="0" w:color="auto"/>
            <w:left w:val="none" w:sz="0" w:space="0" w:color="auto"/>
            <w:bottom w:val="none" w:sz="0" w:space="0" w:color="auto"/>
            <w:right w:val="none" w:sz="0" w:space="0" w:color="auto"/>
          </w:divBdr>
        </w:div>
        <w:div w:id="944537269">
          <w:marLeft w:val="0"/>
          <w:marRight w:val="0"/>
          <w:marTop w:val="0"/>
          <w:marBottom w:val="40"/>
          <w:divBdr>
            <w:top w:val="none" w:sz="0" w:space="0" w:color="auto"/>
            <w:left w:val="none" w:sz="0" w:space="0" w:color="auto"/>
            <w:bottom w:val="none" w:sz="0" w:space="0" w:color="auto"/>
            <w:right w:val="none" w:sz="0" w:space="0" w:color="auto"/>
          </w:divBdr>
        </w:div>
        <w:div w:id="1288585760">
          <w:marLeft w:val="0"/>
          <w:marRight w:val="0"/>
          <w:marTop w:val="0"/>
          <w:marBottom w:val="40"/>
          <w:divBdr>
            <w:top w:val="none" w:sz="0" w:space="0" w:color="auto"/>
            <w:left w:val="none" w:sz="0" w:space="0" w:color="auto"/>
            <w:bottom w:val="none" w:sz="0" w:space="0" w:color="auto"/>
            <w:right w:val="none" w:sz="0" w:space="0" w:color="auto"/>
          </w:divBdr>
        </w:div>
      </w:divsChild>
    </w:div>
    <w:div w:id="992414153">
      <w:bodyDiv w:val="1"/>
      <w:marLeft w:val="0"/>
      <w:marRight w:val="0"/>
      <w:marTop w:val="0"/>
      <w:marBottom w:val="0"/>
      <w:divBdr>
        <w:top w:val="none" w:sz="0" w:space="0" w:color="auto"/>
        <w:left w:val="none" w:sz="0" w:space="0" w:color="auto"/>
        <w:bottom w:val="none" w:sz="0" w:space="0" w:color="auto"/>
        <w:right w:val="none" w:sz="0" w:space="0" w:color="auto"/>
      </w:divBdr>
      <w:divsChild>
        <w:div w:id="52311859">
          <w:marLeft w:val="274"/>
          <w:marRight w:val="0"/>
          <w:marTop w:val="0"/>
          <w:marBottom w:val="0"/>
          <w:divBdr>
            <w:top w:val="none" w:sz="0" w:space="0" w:color="auto"/>
            <w:left w:val="none" w:sz="0" w:space="0" w:color="auto"/>
            <w:bottom w:val="none" w:sz="0" w:space="0" w:color="auto"/>
            <w:right w:val="none" w:sz="0" w:space="0" w:color="auto"/>
          </w:divBdr>
        </w:div>
        <w:div w:id="106897781">
          <w:marLeft w:val="274"/>
          <w:marRight w:val="0"/>
          <w:marTop w:val="0"/>
          <w:marBottom w:val="0"/>
          <w:divBdr>
            <w:top w:val="none" w:sz="0" w:space="0" w:color="auto"/>
            <w:left w:val="none" w:sz="0" w:space="0" w:color="auto"/>
            <w:bottom w:val="none" w:sz="0" w:space="0" w:color="auto"/>
            <w:right w:val="none" w:sz="0" w:space="0" w:color="auto"/>
          </w:divBdr>
        </w:div>
        <w:div w:id="241569018">
          <w:marLeft w:val="274"/>
          <w:marRight w:val="0"/>
          <w:marTop w:val="0"/>
          <w:marBottom w:val="0"/>
          <w:divBdr>
            <w:top w:val="none" w:sz="0" w:space="0" w:color="auto"/>
            <w:left w:val="none" w:sz="0" w:space="0" w:color="auto"/>
            <w:bottom w:val="none" w:sz="0" w:space="0" w:color="auto"/>
            <w:right w:val="none" w:sz="0" w:space="0" w:color="auto"/>
          </w:divBdr>
        </w:div>
        <w:div w:id="295961303">
          <w:marLeft w:val="274"/>
          <w:marRight w:val="0"/>
          <w:marTop w:val="0"/>
          <w:marBottom w:val="0"/>
          <w:divBdr>
            <w:top w:val="none" w:sz="0" w:space="0" w:color="auto"/>
            <w:left w:val="none" w:sz="0" w:space="0" w:color="auto"/>
            <w:bottom w:val="none" w:sz="0" w:space="0" w:color="auto"/>
            <w:right w:val="none" w:sz="0" w:space="0" w:color="auto"/>
          </w:divBdr>
        </w:div>
        <w:div w:id="1403214807">
          <w:marLeft w:val="274"/>
          <w:marRight w:val="0"/>
          <w:marTop w:val="0"/>
          <w:marBottom w:val="0"/>
          <w:divBdr>
            <w:top w:val="none" w:sz="0" w:space="0" w:color="auto"/>
            <w:left w:val="none" w:sz="0" w:space="0" w:color="auto"/>
            <w:bottom w:val="none" w:sz="0" w:space="0" w:color="auto"/>
            <w:right w:val="none" w:sz="0" w:space="0" w:color="auto"/>
          </w:divBdr>
        </w:div>
        <w:div w:id="1473332984">
          <w:marLeft w:val="274"/>
          <w:marRight w:val="0"/>
          <w:marTop w:val="0"/>
          <w:marBottom w:val="0"/>
          <w:divBdr>
            <w:top w:val="none" w:sz="0" w:space="0" w:color="auto"/>
            <w:left w:val="none" w:sz="0" w:space="0" w:color="auto"/>
            <w:bottom w:val="none" w:sz="0" w:space="0" w:color="auto"/>
            <w:right w:val="none" w:sz="0" w:space="0" w:color="auto"/>
          </w:divBdr>
        </w:div>
      </w:divsChild>
    </w:div>
    <w:div w:id="1009061043">
      <w:bodyDiv w:val="1"/>
      <w:marLeft w:val="0"/>
      <w:marRight w:val="0"/>
      <w:marTop w:val="0"/>
      <w:marBottom w:val="0"/>
      <w:divBdr>
        <w:top w:val="none" w:sz="0" w:space="0" w:color="auto"/>
        <w:left w:val="none" w:sz="0" w:space="0" w:color="auto"/>
        <w:bottom w:val="none" w:sz="0" w:space="0" w:color="auto"/>
        <w:right w:val="none" w:sz="0" w:space="0" w:color="auto"/>
      </w:divBdr>
    </w:div>
    <w:div w:id="1044599130">
      <w:bodyDiv w:val="1"/>
      <w:marLeft w:val="0"/>
      <w:marRight w:val="0"/>
      <w:marTop w:val="0"/>
      <w:marBottom w:val="0"/>
      <w:divBdr>
        <w:top w:val="none" w:sz="0" w:space="0" w:color="auto"/>
        <w:left w:val="none" w:sz="0" w:space="0" w:color="auto"/>
        <w:bottom w:val="none" w:sz="0" w:space="0" w:color="auto"/>
        <w:right w:val="none" w:sz="0" w:space="0" w:color="auto"/>
      </w:divBdr>
    </w:div>
    <w:div w:id="1059548390">
      <w:bodyDiv w:val="1"/>
      <w:marLeft w:val="0"/>
      <w:marRight w:val="0"/>
      <w:marTop w:val="0"/>
      <w:marBottom w:val="0"/>
      <w:divBdr>
        <w:top w:val="none" w:sz="0" w:space="0" w:color="auto"/>
        <w:left w:val="none" w:sz="0" w:space="0" w:color="auto"/>
        <w:bottom w:val="none" w:sz="0" w:space="0" w:color="auto"/>
        <w:right w:val="none" w:sz="0" w:space="0" w:color="auto"/>
      </w:divBdr>
    </w:div>
    <w:div w:id="1069301883">
      <w:bodyDiv w:val="1"/>
      <w:marLeft w:val="0"/>
      <w:marRight w:val="0"/>
      <w:marTop w:val="0"/>
      <w:marBottom w:val="0"/>
      <w:divBdr>
        <w:top w:val="none" w:sz="0" w:space="0" w:color="auto"/>
        <w:left w:val="none" w:sz="0" w:space="0" w:color="auto"/>
        <w:bottom w:val="none" w:sz="0" w:space="0" w:color="auto"/>
        <w:right w:val="none" w:sz="0" w:space="0" w:color="auto"/>
      </w:divBdr>
    </w:div>
    <w:div w:id="1076249982">
      <w:bodyDiv w:val="1"/>
      <w:marLeft w:val="0"/>
      <w:marRight w:val="0"/>
      <w:marTop w:val="0"/>
      <w:marBottom w:val="0"/>
      <w:divBdr>
        <w:top w:val="none" w:sz="0" w:space="0" w:color="auto"/>
        <w:left w:val="none" w:sz="0" w:space="0" w:color="auto"/>
        <w:bottom w:val="none" w:sz="0" w:space="0" w:color="auto"/>
        <w:right w:val="none" w:sz="0" w:space="0" w:color="auto"/>
      </w:divBdr>
    </w:div>
    <w:div w:id="1084909779">
      <w:bodyDiv w:val="1"/>
      <w:marLeft w:val="0"/>
      <w:marRight w:val="0"/>
      <w:marTop w:val="0"/>
      <w:marBottom w:val="0"/>
      <w:divBdr>
        <w:top w:val="none" w:sz="0" w:space="0" w:color="auto"/>
        <w:left w:val="none" w:sz="0" w:space="0" w:color="auto"/>
        <w:bottom w:val="none" w:sz="0" w:space="0" w:color="auto"/>
        <w:right w:val="none" w:sz="0" w:space="0" w:color="auto"/>
      </w:divBdr>
    </w:div>
    <w:div w:id="1089277853">
      <w:bodyDiv w:val="1"/>
      <w:marLeft w:val="0"/>
      <w:marRight w:val="0"/>
      <w:marTop w:val="0"/>
      <w:marBottom w:val="0"/>
      <w:divBdr>
        <w:top w:val="none" w:sz="0" w:space="0" w:color="auto"/>
        <w:left w:val="none" w:sz="0" w:space="0" w:color="auto"/>
        <w:bottom w:val="none" w:sz="0" w:space="0" w:color="auto"/>
        <w:right w:val="none" w:sz="0" w:space="0" w:color="auto"/>
      </w:divBdr>
      <w:divsChild>
        <w:div w:id="578640662">
          <w:marLeft w:val="0"/>
          <w:marRight w:val="0"/>
          <w:marTop w:val="0"/>
          <w:marBottom w:val="40"/>
          <w:divBdr>
            <w:top w:val="none" w:sz="0" w:space="0" w:color="auto"/>
            <w:left w:val="none" w:sz="0" w:space="0" w:color="auto"/>
            <w:bottom w:val="none" w:sz="0" w:space="0" w:color="auto"/>
            <w:right w:val="none" w:sz="0" w:space="0" w:color="auto"/>
          </w:divBdr>
        </w:div>
        <w:div w:id="1602254084">
          <w:marLeft w:val="0"/>
          <w:marRight w:val="0"/>
          <w:marTop w:val="0"/>
          <w:marBottom w:val="40"/>
          <w:divBdr>
            <w:top w:val="none" w:sz="0" w:space="0" w:color="auto"/>
            <w:left w:val="none" w:sz="0" w:space="0" w:color="auto"/>
            <w:bottom w:val="none" w:sz="0" w:space="0" w:color="auto"/>
            <w:right w:val="none" w:sz="0" w:space="0" w:color="auto"/>
          </w:divBdr>
        </w:div>
        <w:div w:id="1624732076">
          <w:marLeft w:val="0"/>
          <w:marRight w:val="0"/>
          <w:marTop w:val="0"/>
          <w:marBottom w:val="40"/>
          <w:divBdr>
            <w:top w:val="none" w:sz="0" w:space="0" w:color="auto"/>
            <w:left w:val="none" w:sz="0" w:space="0" w:color="auto"/>
            <w:bottom w:val="none" w:sz="0" w:space="0" w:color="auto"/>
            <w:right w:val="none" w:sz="0" w:space="0" w:color="auto"/>
          </w:divBdr>
        </w:div>
      </w:divsChild>
    </w:div>
    <w:div w:id="1119179875">
      <w:bodyDiv w:val="1"/>
      <w:marLeft w:val="0"/>
      <w:marRight w:val="0"/>
      <w:marTop w:val="0"/>
      <w:marBottom w:val="0"/>
      <w:divBdr>
        <w:top w:val="none" w:sz="0" w:space="0" w:color="auto"/>
        <w:left w:val="none" w:sz="0" w:space="0" w:color="auto"/>
        <w:bottom w:val="none" w:sz="0" w:space="0" w:color="auto"/>
        <w:right w:val="none" w:sz="0" w:space="0" w:color="auto"/>
      </w:divBdr>
    </w:div>
    <w:div w:id="1162814182">
      <w:bodyDiv w:val="1"/>
      <w:marLeft w:val="0"/>
      <w:marRight w:val="0"/>
      <w:marTop w:val="0"/>
      <w:marBottom w:val="0"/>
      <w:divBdr>
        <w:top w:val="none" w:sz="0" w:space="0" w:color="auto"/>
        <w:left w:val="none" w:sz="0" w:space="0" w:color="auto"/>
        <w:bottom w:val="none" w:sz="0" w:space="0" w:color="auto"/>
        <w:right w:val="none" w:sz="0" w:space="0" w:color="auto"/>
      </w:divBdr>
    </w:div>
    <w:div w:id="1170558336">
      <w:bodyDiv w:val="1"/>
      <w:marLeft w:val="0"/>
      <w:marRight w:val="0"/>
      <w:marTop w:val="0"/>
      <w:marBottom w:val="0"/>
      <w:divBdr>
        <w:top w:val="none" w:sz="0" w:space="0" w:color="auto"/>
        <w:left w:val="none" w:sz="0" w:space="0" w:color="auto"/>
        <w:bottom w:val="none" w:sz="0" w:space="0" w:color="auto"/>
        <w:right w:val="none" w:sz="0" w:space="0" w:color="auto"/>
      </w:divBdr>
    </w:div>
    <w:div w:id="1206789780">
      <w:bodyDiv w:val="1"/>
      <w:marLeft w:val="0"/>
      <w:marRight w:val="0"/>
      <w:marTop w:val="0"/>
      <w:marBottom w:val="0"/>
      <w:divBdr>
        <w:top w:val="none" w:sz="0" w:space="0" w:color="auto"/>
        <w:left w:val="none" w:sz="0" w:space="0" w:color="auto"/>
        <w:bottom w:val="none" w:sz="0" w:space="0" w:color="auto"/>
        <w:right w:val="none" w:sz="0" w:space="0" w:color="auto"/>
      </w:divBdr>
    </w:div>
    <w:div w:id="1243948221">
      <w:bodyDiv w:val="1"/>
      <w:marLeft w:val="0"/>
      <w:marRight w:val="0"/>
      <w:marTop w:val="0"/>
      <w:marBottom w:val="0"/>
      <w:divBdr>
        <w:top w:val="none" w:sz="0" w:space="0" w:color="auto"/>
        <w:left w:val="none" w:sz="0" w:space="0" w:color="auto"/>
        <w:bottom w:val="none" w:sz="0" w:space="0" w:color="auto"/>
        <w:right w:val="none" w:sz="0" w:space="0" w:color="auto"/>
      </w:divBdr>
    </w:div>
    <w:div w:id="1272473074">
      <w:bodyDiv w:val="1"/>
      <w:marLeft w:val="0"/>
      <w:marRight w:val="0"/>
      <w:marTop w:val="0"/>
      <w:marBottom w:val="0"/>
      <w:divBdr>
        <w:top w:val="none" w:sz="0" w:space="0" w:color="auto"/>
        <w:left w:val="none" w:sz="0" w:space="0" w:color="auto"/>
        <w:bottom w:val="none" w:sz="0" w:space="0" w:color="auto"/>
        <w:right w:val="none" w:sz="0" w:space="0" w:color="auto"/>
      </w:divBdr>
    </w:div>
    <w:div w:id="1309242992">
      <w:bodyDiv w:val="1"/>
      <w:marLeft w:val="0"/>
      <w:marRight w:val="0"/>
      <w:marTop w:val="0"/>
      <w:marBottom w:val="0"/>
      <w:divBdr>
        <w:top w:val="none" w:sz="0" w:space="0" w:color="auto"/>
        <w:left w:val="none" w:sz="0" w:space="0" w:color="auto"/>
        <w:bottom w:val="none" w:sz="0" w:space="0" w:color="auto"/>
        <w:right w:val="none" w:sz="0" w:space="0" w:color="auto"/>
      </w:divBdr>
    </w:div>
    <w:div w:id="1370716683">
      <w:bodyDiv w:val="1"/>
      <w:marLeft w:val="0"/>
      <w:marRight w:val="0"/>
      <w:marTop w:val="0"/>
      <w:marBottom w:val="0"/>
      <w:divBdr>
        <w:top w:val="none" w:sz="0" w:space="0" w:color="auto"/>
        <w:left w:val="none" w:sz="0" w:space="0" w:color="auto"/>
        <w:bottom w:val="none" w:sz="0" w:space="0" w:color="auto"/>
        <w:right w:val="none" w:sz="0" w:space="0" w:color="auto"/>
      </w:divBdr>
    </w:div>
    <w:div w:id="1380084848">
      <w:bodyDiv w:val="1"/>
      <w:marLeft w:val="0"/>
      <w:marRight w:val="0"/>
      <w:marTop w:val="0"/>
      <w:marBottom w:val="0"/>
      <w:divBdr>
        <w:top w:val="none" w:sz="0" w:space="0" w:color="auto"/>
        <w:left w:val="none" w:sz="0" w:space="0" w:color="auto"/>
        <w:bottom w:val="none" w:sz="0" w:space="0" w:color="auto"/>
        <w:right w:val="none" w:sz="0" w:space="0" w:color="auto"/>
      </w:divBdr>
    </w:div>
    <w:div w:id="1395272846">
      <w:bodyDiv w:val="1"/>
      <w:marLeft w:val="0"/>
      <w:marRight w:val="0"/>
      <w:marTop w:val="0"/>
      <w:marBottom w:val="0"/>
      <w:divBdr>
        <w:top w:val="none" w:sz="0" w:space="0" w:color="auto"/>
        <w:left w:val="none" w:sz="0" w:space="0" w:color="auto"/>
        <w:bottom w:val="none" w:sz="0" w:space="0" w:color="auto"/>
        <w:right w:val="none" w:sz="0" w:space="0" w:color="auto"/>
      </w:divBdr>
    </w:div>
    <w:div w:id="1396512489">
      <w:bodyDiv w:val="1"/>
      <w:marLeft w:val="0"/>
      <w:marRight w:val="0"/>
      <w:marTop w:val="0"/>
      <w:marBottom w:val="0"/>
      <w:divBdr>
        <w:top w:val="none" w:sz="0" w:space="0" w:color="auto"/>
        <w:left w:val="none" w:sz="0" w:space="0" w:color="auto"/>
        <w:bottom w:val="none" w:sz="0" w:space="0" w:color="auto"/>
        <w:right w:val="none" w:sz="0" w:space="0" w:color="auto"/>
      </w:divBdr>
    </w:div>
    <w:div w:id="1403672255">
      <w:bodyDiv w:val="1"/>
      <w:marLeft w:val="0"/>
      <w:marRight w:val="0"/>
      <w:marTop w:val="0"/>
      <w:marBottom w:val="0"/>
      <w:divBdr>
        <w:top w:val="none" w:sz="0" w:space="0" w:color="auto"/>
        <w:left w:val="none" w:sz="0" w:space="0" w:color="auto"/>
        <w:bottom w:val="none" w:sz="0" w:space="0" w:color="auto"/>
        <w:right w:val="none" w:sz="0" w:space="0" w:color="auto"/>
      </w:divBdr>
    </w:div>
    <w:div w:id="1412777292">
      <w:bodyDiv w:val="1"/>
      <w:marLeft w:val="0"/>
      <w:marRight w:val="0"/>
      <w:marTop w:val="0"/>
      <w:marBottom w:val="0"/>
      <w:divBdr>
        <w:top w:val="none" w:sz="0" w:space="0" w:color="auto"/>
        <w:left w:val="none" w:sz="0" w:space="0" w:color="auto"/>
        <w:bottom w:val="none" w:sz="0" w:space="0" w:color="auto"/>
        <w:right w:val="none" w:sz="0" w:space="0" w:color="auto"/>
      </w:divBdr>
    </w:div>
    <w:div w:id="1424061663">
      <w:bodyDiv w:val="1"/>
      <w:marLeft w:val="0"/>
      <w:marRight w:val="0"/>
      <w:marTop w:val="0"/>
      <w:marBottom w:val="0"/>
      <w:divBdr>
        <w:top w:val="none" w:sz="0" w:space="0" w:color="auto"/>
        <w:left w:val="none" w:sz="0" w:space="0" w:color="auto"/>
        <w:bottom w:val="none" w:sz="0" w:space="0" w:color="auto"/>
        <w:right w:val="none" w:sz="0" w:space="0" w:color="auto"/>
      </w:divBdr>
      <w:divsChild>
        <w:div w:id="356083785">
          <w:marLeft w:val="274"/>
          <w:marRight w:val="0"/>
          <w:marTop w:val="0"/>
          <w:marBottom w:val="0"/>
          <w:divBdr>
            <w:top w:val="none" w:sz="0" w:space="0" w:color="auto"/>
            <w:left w:val="none" w:sz="0" w:space="0" w:color="auto"/>
            <w:bottom w:val="none" w:sz="0" w:space="0" w:color="auto"/>
            <w:right w:val="none" w:sz="0" w:space="0" w:color="auto"/>
          </w:divBdr>
        </w:div>
        <w:div w:id="371613480">
          <w:marLeft w:val="274"/>
          <w:marRight w:val="0"/>
          <w:marTop w:val="0"/>
          <w:marBottom w:val="0"/>
          <w:divBdr>
            <w:top w:val="none" w:sz="0" w:space="0" w:color="auto"/>
            <w:left w:val="none" w:sz="0" w:space="0" w:color="auto"/>
            <w:bottom w:val="none" w:sz="0" w:space="0" w:color="auto"/>
            <w:right w:val="none" w:sz="0" w:space="0" w:color="auto"/>
          </w:divBdr>
        </w:div>
        <w:div w:id="484973532">
          <w:marLeft w:val="274"/>
          <w:marRight w:val="0"/>
          <w:marTop w:val="0"/>
          <w:marBottom w:val="0"/>
          <w:divBdr>
            <w:top w:val="none" w:sz="0" w:space="0" w:color="auto"/>
            <w:left w:val="none" w:sz="0" w:space="0" w:color="auto"/>
            <w:bottom w:val="none" w:sz="0" w:space="0" w:color="auto"/>
            <w:right w:val="none" w:sz="0" w:space="0" w:color="auto"/>
          </w:divBdr>
        </w:div>
        <w:div w:id="721097644">
          <w:marLeft w:val="274"/>
          <w:marRight w:val="0"/>
          <w:marTop w:val="0"/>
          <w:marBottom w:val="0"/>
          <w:divBdr>
            <w:top w:val="none" w:sz="0" w:space="0" w:color="auto"/>
            <w:left w:val="none" w:sz="0" w:space="0" w:color="auto"/>
            <w:bottom w:val="none" w:sz="0" w:space="0" w:color="auto"/>
            <w:right w:val="none" w:sz="0" w:space="0" w:color="auto"/>
          </w:divBdr>
        </w:div>
        <w:div w:id="855196551">
          <w:marLeft w:val="274"/>
          <w:marRight w:val="0"/>
          <w:marTop w:val="0"/>
          <w:marBottom w:val="0"/>
          <w:divBdr>
            <w:top w:val="none" w:sz="0" w:space="0" w:color="auto"/>
            <w:left w:val="none" w:sz="0" w:space="0" w:color="auto"/>
            <w:bottom w:val="none" w:sz="0" w:space="0" w:color="auto"/>
            <w:right w:val="none" w:sz="0" w:space="0" w:color="auto"/>
          </w:divBdr>
        </w:div>
        <w:div w:id="1048921278">
          <w:marLeft w:val="274"/>
          <w:marRight w:val="0"/>
          <w:marTop w:val="0"/>
          <w:marBottom w:val="0"/>
          <w:divBdr>
            <w:top w:val="none" w:sz="0" w:space="0" w:color="auto"/>
            <w:left w:val="none" w:sz="0" w:space="0" w:color="auto"/>
            <w:bottom w:val="none" w:sz="0" w:space="0" w:color="auto"/>
            <w:right w:val="none" w:sz="0" w:space="0" w:color="auto"/>
          </w:divBdr>
        </w:div>
        <w:div w:id="1616474852">
          <w:marLeft w:val="274"/>
          <w:marRight w:val="0"/>
          <w:marTop w:val="0"/>
          <w:marBottom w:val="0"/>
          <w:divBdr>
            <w:top w:val="none" w:sz="0" w:space="0" w:color="auto"/>
            <w:left w:val="none" w:sz="0" w:space="0" w:color="auto"/>
            <w:bottom w:val="none" w:sz="0" w:space="0" w:color="auto"/>
            <w:right w:val="none" w:sz="0" w:space="0" w:color="auto"/>
          </w:divBdr>
        </w:div>
        <w:div w:id="1665008192">
          <w:marLeft w:val="274"/>
          <w:marRight w:val="0"/>
          <w:marTop w:val="0"/>
          <w:marBottom w:val="0"/>
          <w:divBdr>
            <w:top w:val="none" w:sz="0" w:space="0" w:color="auto"/>
            <w:left w:val="none" w:sz="0" w:space="0" w:color="auto"/>
            <w:bottom w:val="none" w:sz="0" w:space="0" w:color="auto"/>
            <w:right w:val="none" w:sz="0" w:space="0" w:color="auto"/>
          </w:divBdr>
        </w:div>
        <w:div w:id="1900167920">
          <w:marLeft w:val="274"/>
          <w:marRight w:val="0"/>
          <w:marTop w:val="0"/>
          <w:marBottom w:val="0"/>
          <w:divBdr>
            <w:top w:val="none" w:sz="0" w:space="0" w:color="auto"/>
            <w:left w:val="none" w:sz="0" w:space="0" w:color="auto"/>
            <w:bottom w:val="none" w:sz="0" w:space="0" w:color="auto"/>
            <w:right w:val="none" w:sz="0" w:space="0" w:color="auto"/>
          </w:divBdr>
        </w:div>
        <w:div w:id="1910461266">
          <w:marLeft w:val="274"/>
          <w:marRight w:val="0"/>
          <w:marTop w:val="0"/>
          <w:marBottom w:val="0"/>
          <w:divBdr>
            <w:top w:val="none" w:sz="0" w:space="0" w:color="auto"/>
            <w:left w:val="none" w:sz="0" w:space="0" w:color="auto"/>
            <w:bottom w:val="none" w:sz="0" w:space="0" w:color="auto"/>
            <w:right w:val="none" w:sz="0" w:space="0" w:color="auto"/>
          </w:divBdr>
        </w:div>
        <w:div w:id="2046439996">
          <w:marLeft w:val="274"/>
          <w:marRight w:val="0"/>
          <w:marTop w:val="0"/>
          <w:marBottom w:val="0"/>
          <w:divBdr>
            <w:top w:val="none" w:sz="0" w:space="0" w:color="auto"/>
            <w:left w:val="none" w:sz="0" w:space="0" w:color="auto"/>
            <w:bottom w:val="none" w:sz="0" w:space="0" w:color="auto"/>
            <w:right w:val="none" w:sz="0" w:space="0" w:color="auto"/>
          </w:divBdr>
        </w:div>
      </w:divsChild>
    </w:div>
    <w:div w:id="1458178695">
      <w:bodyDiv w:val="1"/>
      <w:marLeft w:val="0"/>
      <w:marRight w:val="0"/>
      <w:marTop w:val="0"/>
      <w:marBottom w:val="0"/>
      <w:divBdr>
        <w:top w:val="none" w:sz="0" w:space="0" w:color="auto"/>
        <w:left w:val="none" w:sz="0" w:space="0" w:color="auto"/>
        <w:bottom w:val="none" w:sz="0" w:space="0" w:color="auto"/>
        <w:right w:val="none" w:sz="0" w:space="0" w:color="auto"/>
      </w:divBdr>
    </w:div>
    <w:div w:id="1474905389">
      <w:bodyDiv w:val="1"/>
      <w:marLeft w:val="0"/>
      <w:marRight w:val="0"/>
      <w:marTop w:val="0"/>
      <w:marBottom w:val="0"/>
      <w:divBdr>
        <w:top w:val="none" w:sz="0" w:space="0" w:color="auto"/>
        <w:left w:val="none" w:sz="0" w:space="0" w:color="auto"/>
        <w:bottom w:val="none" w:sz="0" w:space="0" w:color="auto"/>
        <w:right w:val="none" w:sz="0" w:space="0" w:color="auto"/>
      </w:divBdr>
      <w:divsChild>
        <w:div w:id="95952455">
          <w:marLeft w:val="274"/>
          <w:marRight w:val="0"/>
          <w:marTop w:val="0"/>
          <w:marBottom w:val="0"/>
          <w:divBdr>
            <w:top w:val="none" w:sz="0" w:space="0" w:color="auto"/>
            <w:left w:val="none" w:sz="0" w:space="0" w:color="auto"/>
            <w:bottom w:val="none" w:sz="0" w:space="0" w:color="auto"/>
            <w:right w:val="none" w:sz="0" w:space="0" w:color="auto"/>
          </w:divBdr>
        </w:div>
        <w:div w:id="1503618284">
          <w:marLeft w:val="274"/>
          <w:marRight w:val="0"/>
          <w:marTop w:val="0"/>
          <w:marBottom w:val="0"/>
          <w:divBdr>
            <w:top w:val="none" w:sz="0" w:space="0" w:color="auto"/>
            <w:left w:val="none" w:sz="0" w:space="0" w:color="auto"/>
            <w:bottom w:val="none" w:sz="0" w:space="0" w:color="auto"/>
            <w:right w:val="none" w:sz="0" w:space="0" w:color="auto"/>
          </w:divBdr>
        </w:div>
      </w:divsChild>
    </w:div>
    <w:div w:id="1488324616">
      <w:bodyDiv w:val="1"/>
      <w:marLeft w:val="0"/>
      <w:marRight w:val="0"/>
      <w:marTop w:val="0"/>
      <w:marBottom w:val="0"/>
      <w:divBdr>
        <w:top w:val="none" w:sz="0" w:space="0" w:color="auto"/>
        <w:left w:val="none" w:sz="0" w:space="0" w:color="auto"/>
        <w:bottom w:val="none" w:sz="0" w:space="0" w:color="auto"/>
        <w:right w:val="none" w:sz="0" w:space="0" w:color="auto"/>
      </w:divBdr>
      <w:divsChild>
        <w:div w:id="475726390">
          <w:marLeft w:val="0"/>
          <w:marRight w:val="0"/>
          <w:marTop w:val="0"/>
          <w:marBottom w:val="40"/>
          <w:divBdr>
            <w:top w:val="none" w:sz="0" w:space="0" w:color="auto"/>
            <w:left w:val="none" w:sz="0" w:space="0" w:color="auto"/>
            <w:bottom w:val="none" w:sz="0" w:space="0" w:color="auto"/>
            <w:right w:val="none" w:sz="0" w:space="0" w:color="auto"/>
          </w:divBdr>
        </w:div>
        <w:div w:id="536969168">
          <w:marLeft w:val="0"/>
          <w:marRight w:val="0"/>
          <w:marTop w:val="0"/>
          <w:marBottom w:val="40"/>
          <w:divBdr>
            <w:top w:val="none" w:sz="0" w:space="0" w:color="auto"/>
            <w:left w:val="none" w:sz="0" w:space="0" w:color="auto"/>
            <w:bottom w:val="none" w:sz="0" w:space="0" w:color="auto"/>
            <w:right w:val="none" w:sz="0" w:space="0" w:color="auto"/>
          </w:divBdr>
        </w:div>
        <w:div w:id="1345978597">
          <w:marLeft w:val="0"/>
          <w:marRight w:val="0"/>
          <w:marTop w:val="0"/>
          <w:marBottom w:val="40"/>
          <w:divBdr>
            <w:top w:val="none" w:sz="0" w:space="0" w:color="auto"/>
            <w:left w:val="none" w:sz="0" w:space="0" w:color="auto"/>
            <w:bottom w:val="none" w:sz="0" w:space="0" w:color="auto"/>
            <w:right w:val="none" w:sz="0" w:space="0" w:color="auto"/>
          </w:divBdr>
        </w:div>
        <w:div w:id="1575121315">
          <w:marLeft w:val="0"/>
          <w:marRight w:val="0"/>
          <w:marTop w:val="0"/>
          <w:marBottom w:val="40"/>
          <w:divBdr>
            <w:top w:val="none" w:sz="0" w:space="0" w:color="auto"/>
            <w:left w:val="none" w:sz="0" w:space="0" w:color="auto"/>
            <w:bottom w:val="none" w:sz="0" w:space="0" w:color="auto"/>
            <w:right w:val="none" w:sz="0" w:space="0" w:color="auto"/>
          </w:divBdr>
        </w:div>
        <w:div w:id="1992173634">
          <w:marLeft w:val="0"/>
          <w:marRight w:val="0"/>
          <w:marTop w:val="0"/>
          <w:marBottom w:val="40"/>
          <w:divBdr>
            <w:top w:val="none" w:sz="0" w:space="0" w:color="auto"/>
            <w:left w:val="none" w:sz="0" w:space="0" w:color="auto"/>
            <w:bottom w:val="none" w:sz="0" w:space="0" w:color="auto"/>
            <w:right w:val="none" w:sz="0" w:space="0" w:color="auto"/>
          </w:divBdr>
        </w:div>
      </w:divsChild>
    </w:div>
    <w:div w:id="1513374115">
      <w:bodyDiv w:val="1"/>
      <w:marLeft w:val="0"/>
      <w:marRight w:val="0"/>
      <w:marTop w:val="0"/>
      <w:marBottom w:val="0"/>
      <w:divBdr>
        <w:top w:val="none" w:sz="0" w:space="0" w:color="auto"/>
        <w:left w:val="none" w:sz="0" w:space="0" w:color="auto"/>
        <w:bottom w:val="none" w:sz="0" w:space="0" w:color="auto"/>
        <w:right w:val="none" w:sz="0" w:space="0" w:color="auto"/>
      </w:divBdr>
    </w:div>
    <w:div w:id="1517427260">
      <w:bodyDiv w:val="1"/>
      <w:marLeft w:val="0"/>
      <w:marRight w:val="0"/>
      <w:marTop w:val="0"/>
      <w:marBottom w:val="0"/>
      <w:divBdr>
        <w:top w:val="none" w:sz="0" w:space="0" w:color="auto"/>
        <w:left w:val="none" w:sz="0" w:space="0" w:color="auto"/>
        <w:bottom w:val="none" w:sz="0" w:space="0" w:color="auto"/>
        <w:right w:val="none" w:sz="0" w:space="0" w:color="auto"/>
      </w:divBdr>
      <w:divsChild>
        <w:div w:id="309336158">
          <w:marLeft w:val="274"/>
          <w:marRight w:val="0"/>
          <w:marTop w:val="0"/>
          <w:marBottom w:val="0"/>
          <w:divBdr>
            <w:top w:val="none" w:sz="0" w:space="0" w:color="auto"/>
            <w:left w:val="none" w:sz="0" w:space="0" w:color="auto"/>
            <w:bottom w:val="none" w:sz="0" w:space="0" w:color="auto"/>
            <w:right w:val="none" w:sz="0" w:space="0" w:color="auto"/>
          </w:divBdr>
        </w:div>
        <w:div w:id="317392234">
          <w:marLeft w:val="274"/>
          <w:marRight w:val="0"/>
          <w:marTop w:val="0"/>
          <w:marBottom w:val="0"/>
          <w:divBdr>
            <w:top w:val="none" w:sz="0" w:space="0" w:color="auto"/>
            <w:left w:val="none" w:sz="0" w:space="0" w:color="auto"/>
            <w:bottom w:val="none" w:sz="0" w:space="0" w:color="auto"/>
            <w:right w:val="none" w:sz="0" w:space="0" w:color="auto"/>
          </w:divBdr>
        </w:div>
        <w:div w:id="614295163">
          <w:marLeft w:val="274"/>
          <w:marRight w:val="0"/>
          <w:marTop w:val="0"/>
          <w:marBottom w:val="0"/>
          <w:divBdr>
            <w:top w:val="none" w:sz="0" w:space="0" w:color="auto"/>
            <w:left w:val="none" w:sz="0" w:space="0" w:color="auto"/>
            <w:bottom w:val="none" w:sz="0" w:space="0" w:color="auto"/>
            <w:right w:val="none" w:sz="0" w:space="0" w:color="auto"/>
          </w:divBdr>
        </w:div>
        <w:div w:id="883978372">
          <w:marLeft w:val="274"/>
          <w:marRight w:val="0"/>
          <w:marTop w:val="0"/>
          <w:marBottom w:val="0"/>
          <w:divBdr>
            <w:top w:val="none" w:sz="0" w:space="0" w:color="auto"/>
            <w:left w:val="none" w:sz="0" w:space="0" w:color="auto"/>
            <w:bottom w:val="none" w:sz="0" w:space="0" w:color="auto"/>
            <w:right w:val="none" w:sz="0" w:space="0" w:color="auto"/>
          </w:divBdr>
        </w:div>
        <w:div w:id="1576665981">
          <w:marLeft w:val="274"/>
          <w:marRight w:val="0"/>
          <w:marTop w:val="0"/>
          <w:marBottom w:val="0"/>
          <w:divBdr>
            <w:top w:val="none" w:sz="0" w:space="0" w:color="auto"/>
            <w:left w:val="none" w:sz="0" w:space="0" w:color="auto"/>
            <w:bottom w:val="none" w:sz="0" w:space="0" w:color="auto"/>
            <w:right w:val="none" w:sz="0" w:space="0" w:color="auto"/>
          </w:divBdr>
        </w:div>
        <w:div w:id="2105414336">
          <w:marLeft w:val="274"/>
          <w:marRight w:val="0"/>
          <w:marTop w:val="0"/>
          <w:marBottom w:val="0"/>
          <w:divBdr>
            <w:top w:val="none" w:sz="0" w:space="0" w:color="auto"/>
            <w:left w:val="none" w:sz="0" w:space="0" w:color="auto"/>
            <w:bottom w:val="none" w:sz="0" w:space="0" w:color="auto"/>
            <w:right w:val="none" w:sz="0" w:space="0" w:color="auto"/>
          </w:divBdr>
        </w:div>
        <w:div w:id="2129927464">
          <w:marLeft w:val="274"/>
          <w:marRight w:val="0"/>
          <w:marTop w:val="0"/>
          <w:marBottom w:val="0"/>
          <w:divBdr>
            <w:top w:val="none" w:sz="0" w:space="0" w:color="auto"/>
            <w:left w:val="none" w:sz="0" w:space="0" w:color="auto"/>
            <w:bottom w:val="none" w:sz="0" w:space="0" w:color="auto"/>
            <w:right w:val="none" w:sz="0" w:space="0" w:color="auto"/>
          </w:divBdr>
        </w:div>
      </w:divsChild>
    </w:div>
    <w:div w:id="1555314959">
      <w:bodyDiv w:val="1"/>
      <w:marLeft w:val="0"/>
      <w:marRight w:val="0"/>
      <w:marTop w:val="0"/>
      <w:marBottom w:val="0"/>
      <w:divBdr>
        <w:top w:val="none" w:sz="0" w:space="0" w:color="auto"/>
        <w:left w:val="none" w:sz="0" w:space="0" w:color="auto"/>
        <w:bottom w:val="none" w:sz="0" w:space="0" w:color="auto"/>
        <w:right w:val="none" w:sz="0" w:space="0" w:color="auto"/>
      </w:divBdr>
    </w:div>
    <w:div w:id="1568760673">
      <w:bodyDiv w:val="1"/>
      <w:marLeft w:val="0"/>
      <w:marRight w:val="0"/>
      <w:marTop w:val="0"/>
      <w:marBottom w:val="0"/>
      <w:divBdr>
        <w:top w:val="none" w:sz="0" w:space="0" w:color="auto"/>
        <w:left w:val="none" w:sz="0" w:space="0" w:color="auto"/>
        <w:bottom w:val="none" w:sz="0" w:space="0" w:color="auto"/>
        <w:right w:val="none" w:sz="0" w:space="0" w:color="auto"/>
      </w:divBdr>
      <w:divsChild>
        <w:div w:id="445271120">
          <w:marLeft w:val="274"/>
          <w:marRight w:val="0"/>
          <w:marTop w:val="0"/>
          <w:marBottom w:val="0"/>
          <w:divBdr>
            <w:top w:val="none" w:sz="0" w:space="0" w:color="auto"/>
            <w:left w:val="none" w:sz="0" w:space="0" w:color="auto"/>
            <w:bottom w:val="none" w:sz="0" w:space="0" w:color="auto"/>
            <w:right w:val="none" w:sz="0" w:space="0" w:color="auto"/>
          </w:divBdr>
        </w:div>
        <w:div w:id="2047872717">
          <w:marLeft w:val="274"/>
          <w:marRight w:val="0"/>
          <w:marTop w:val="0"/>
          <w:marBottom w:val="0"/>
          <w:divBdr>
            <w:top w:val="none" w:sz="0" w:space="0" w:color="auto"/>
            <w:left w:val="none" w:sz="0" w:space="0" w:color="auto"/>
            <w:bottom w:val="none" w:sz="0" w:space="0" w:color="auto"/>
            <w:right w:val="none" w:sz="0" w:space="0" w:color="auto"/>
          </w:divBdr>
        </w:div>
      </w:divsChild>
    </w:div>
    <w:div w:id="1611349960">
      <w:bodyDiv w:val="1"/>
      <w:marLeft w:val="0"/>
      <w:marRight w:val="0"/>
      <w:marTop w:val="0"/>
      <w:marBottom w:val="0"/>
      <w:divBdr>
        <w:top w:val="none" w:sz="0" w:space="0" w:color="auto"/>
        <w:left w:val="none" w:sz="0" w:space="0" w:color="auto"/>
        <w:bottom w:val="none" w:sz="0" w:space="0" w:color="auto"/>
        <w:right w:val="none" w:sz="0" w:space="0" w:color="auto"/>
      </w:divBdr>
    </w:div>
    <w:div w:id="1620724558">
      <w:bodyDiv w:val="1"/>
      <w:marLeft w:val="0"/>
      <w:marRight w:val="0"/>
      <w:marTop w:val="0"/>
      <w:marBottom w:val="0"/>
      <w:divBdr>
        <w:top w:val="none" w:sz="0" w:space="0" w:color="auto"/>
        <w:left w:val="none" w:sz="0" w:space="0" w:color="auto"/>
        <w:bottom w:val="none" w:sz="0" w:space="0" w:color="auto"/>
        <w:right w:val="none" w:sz="0" w:space="0" w:color="auto"/>
      </w:divBdr>
    </w:div>
    <w:div w:id="1656448920">
      <w:bodyDiv w:val="1"/>
      <w:marLeft w:val="0"/>
      <w:marRight w:val="0"/>
      <w:marTop w:val="0"/>
      <w:marBottom w:val="0"/>
      <w:divBdr>
        <w:top w:val="none" w:sz="0" w:space="0" w:color="auto"/>
        <w:left w:val="none" w:sz="0" w:space="0" w:color="auto"/>
        <w:bottom w:val="none" w:sz="0" w:space="0" w:color="auto"/>
        <w:right w:val="none" w:sz="0" w:space="0" w:color="auto"/>
      </w:divBdr>
    </w:div>
    <w:div w:id="1698697369">
      <w:bodyDiv w:val="1"/>
      <w:marLeft w:val="0"/>
      <w:marRight w:val="0"/>
      <w:marTop w:val="0"/>
      <w:marBottom w:val="0"/>
      <w:divBdr>
        <w:top w:val="none" w:sz="0" w:space="0" w:color="auto"/>
        <w:left w:val="none" w:sz="0" w:space="0" w:color="auto"/>
        <w:bottom w:val="none" w:sz="0" w:space="0" w:color="auto"/>
        <w:right w:val="none" w:sz="0" w:space="0" w:color="auto"/>
      </w:divBdr>
    </w:div>
    <w:div w:id="1711343265">
      <w:bodyDiv w:val="1"/>
      <w:marLeft w:val="0"/>
      <w:marRight w:val="0"/>
      <w:marTop w:val="0"/>
      <w:marBottom w:val="0"/>
      <w:divBdr>
        <w:top w:val="none" w:sz="0" w:space="0" w:color="auto"/>
        <w:left w:val="none" w:sz="0" w:space="0" w:color="auto"/>
        <w:bottom w:val="none" w:sz="0" w:space="0" w:color="auto"/>
        <w:right w:val="none" w:sz="0" w:space="0" w:color="auto"/>
      </w:divBdr>
    </w:div>
    <w:div w:id="1749375786">
      <w:bodyDiv w:val="1"/>
      <w:marLeft w:val="0"/>
      <w:marRight w:val="0"/>
      <w:marTop w:val="0"/>
      <w:marBottom w:val="0"/>
      <w:divBdr>
        <w:top w:val="none" w:sz="0" w:space="0" w:color="auto"/>
        <w:left w:val="none" w:sz="0" w:space="0" w:color="auto"/>
        <w:bottom w:val="none" w:sz="0" w:space="0" w:color="auto"/>
        <w:right w:val="none" w:sz="0" w:space="0" w:color="auto"/>
      </w:divBdr>
    </w:div>
    <w:div w:id="1758674835">
      <w:bodyDiv w:val="1"/>
      <w:marLeft w:val="0"/>
      <w:marRight w:val="0"/>
      <w:marTop w:val="0"/>
      <w:marBottom w:val="0"/>
      <w:divBdr>
        <w:top w:val="none" w:sz="0" w:space="0" w:color="auto"/>
        <w:left w:val="none" w:sz="0" w:space="0" w:color="auto"/>
        <w:bottom w:val="none" w:sz="0" w:space="0" w:color="auto"/>
        <w:right w:val="none" w:sz="0" w:space="0" w:color="auto"/>
      </w:divBdr>
    </w:div>
    <w:div w:id="1787695813">
      <w:bodyDiv w:val="1"/>
      <w:marLeft w:val="0"/>
      <w:marRight w:val="0"/>
      <w:marTop w:val="0"/>
      <w:marBottom w:val="0"/>
      <w:divBdr>
        <w:top w:val="none" w:sz="0" w:space="0" w:color="auto"/>
        <w:left w:val="none" w:sz="0" w:space="0" w:color="auto"/>
        <w:bottom w:val="none" w:sz="0" w:space="0" w:color="auto"/>
        <w:right w:val="none" w:sz="0" w:space="0" w:color="auto"/>
      </w:divBdr>
      <w:divsChild>
        <w:div w:id="611329379">
          <w:marLeft w:val="274"/>
          <w:marRight w:val="0"/>
          <w:marTop w:val="0"/>
          <w:marBottom w:val="0"/>
          <w:divBdr>
            <w:top w:val="none" w:sz="0" w:space="0" w:color="auto"/>
            <w:left w:val="none" w:sz="0" w:space="0" w:color="auto"/>
            <w:bottom w:val="none" w:sz="0" w:space="0" w:color="auto"/>
            <w:right w:val="none" w:sz="0" w:space="0" w:color="auto"/>
          </w:divBdr>
        </w:div>
        <w:div w:id="1766414915">
          <w:marLeft w:val="274"/>
          <w:marRight w:val="0"/>
          <w:marTop w:val="0"/>
          <w:marBottom w:val="0"/>
          <w:divBdr>
            <w:top w:val="none" w:sz="0" w:space="0" w:color="auto"/>
            <w:left w:val="none" w:sz="0" w:space="0" w:color="auto"/>
            <w:bottom w:val="none" w:sz="0" w:space="0" w:color="auto"/>
            <w:right w:val="none" w:sz="0" w:space="0" w:color="auto"/>
          </w:divBdr>
        </w:div>
      </w:divsChild>
    </w:div>
    <w:div w:id="1808349959">
      <w:bodyDiv w:val="1"/>
      <w:marLeft w:val="0"/>
      <w:marRight w:val="0"/>
      <w:marTop w:val="0"/>
      <w:marBottom w:val="0"/>
      <w:divBdr>
        <w:top w:val="none" w:sz="0" w:space="0" w:color="auto"/>
        <w:left w:val="none" w:sz="0" w:space="0" w:color="auto"/>
        <w:bottom w:val="none" w:sz="0" w:space="0" w:color="auto"/>
        <w:right w:val="none" w:sz="0" w:space="0" w:color="auto"/>
      </w:divBdr>
    </w:div>
    <w:div w:id="1821189173">
      <w:bodyDiv w:val="1"/>
      <w:marLeft w:val="0"/>
      <w:marRight w:val="0"/>
      <w:marTop w:val="0"/>
      <w:marBottom w:val="0"/>
      <w:divBdr>
        <w:top w:val="none" w:sz="0" w:space="0" w:color="auto"/>
        <w:left w:val="none" w:sz="0" w:space="0" w:color="auto"/>
        <w:bottom w:val="none" w:sz="0" w:space="0" w:color="auto"/>
        <w:right w:val="none" w:sz="0" w:space="0" w:color="auto"/>
      </w:divBdr>
      <w:divsChild>
        <w:div w:id="1473476859">
          <w:marLeft w:val="0"/>
          <w:marRight w:val="0"/>
          <w:marTop w:val="0"/>
          <w:marBottom w:val="50"/>
          <w:divBdr>
            <w:top w:val="none" w:sz="0" w:space="0" w:color="auto"/>
            <w:left w:val="none" w:sz="0" w:space="0" w:color="auto"/>
            <w:bottom w:val="none" w:sz="0" w:space="0" w:color="auto"/>
            <w:right w:val="none" w:sz="0" w:space="0" w:color="auto"/>
          </w:divBdr>
        </w:div>
      </w:divsChild>
    </w:div>
    <w:div w:id="1825466073">
      <w:bodyDiv w:val="1"/>
      <w:marLeft w:val="0"/>
      <w:marRight w:val="0"/>
      <w:marTop w:val="0"/>
      <w:marBottom w:val="0"/>
      <w:divBdr>
        <w:top w:val="none" w:sz="0" w:space="0" w:color="auto"/>
        <w:left w:val="none" w:sz="0" w:space="0" w:color="auto"/>
        <w:bottom w:val="none" w:sz="0" w:space="0" w:color="auto"/>
        <w:right w:val="none" w:sz="0" w:space="0" w:color="auto"/>
      </w:divBdr>
    </w:div>
    <w:div w:id="1844780488">
      <w:bodyDiv w:val="1"/>
      <w:marLeft w:val="0"/>
      <w:marRight w:val="0"/>
      <w:marTop w:val="0"/>
      <w:marBottom w:val="0"/>
      <w:divBdr>
        <w:top w:val="none" w:sz="0" w:space="0" w:color="auto"/>
        <w:left w:val="none" w:sz="0" w:space="0" w:color="auto"/>
        <w:bottom w:val="none" w:sz="0" w:space="0" w:color="auto"/>
        <w:right w:val="none" w:sz="0" w:space="0" w:color="auto"/>
      </w:divBdr>
    </w:div>
    <w:div w:id="1852261364">
      <w:bodyDiv w:val="1"/>
      <w:marLeft w:val="0"/>
      <w:marRight w:val="0"/>
      <w:marTop w:val="0"/>
      <w:marBottom w:val="0"/>
      <w:divBdr>
        <w:top w:val="none" w:sz="0" w:space="0" w:color="auto"/>
        <w:left w:val="none" w:sz="0" w:space="0" w:color="auto"/>
        <w:bottom w:val="none" w:sz="0" w:space="0" w:color="auto"/>
        <w:right w:val="none" w:sz="0" w:space="0" w:color="auto"/>
      </w:divBdr>
    </w:div>
    <w:div w:id="1909459737">
      <w:bodyDiv w:val="1"/>
      <w:marLeft w:val="0"/>
      <w:marRight w:val="0"/>
      <w:marTop w:val="0"/>
      <w:marBottom w:val="0"/>
      <w:divBdr>
        <w:top w:val="none" w:sz="0" w:space="0" w:color="auto"/>
        <w:left w:val="none" w:sz="0" w:space="0" w:color="auto"/>
        <w:bottom w:val="none" w:sz="0" w:space="0" w:color="auto"/>
        <w:right w:val="none" w:sz="0" w:space="0" w:color="auto"/>
      </w:divBdr>
      <w:divsChild>
        <w:div w:id="75326858">
          <w:marLeft w:val="274"/>
          <w:marRight w:val="0"/>
          <w:marTop w:val="0"/>
          <w:marBottom w:val="0"/>
          <w:divBdr>
            <w:top w:val="none" w:sz="0" w:space="0" w:color="auto"/>
            <w:left w:val="none" w:sz="0" w:space="0" w:color="auto"/>
            <w:bottom w:val="none" w:sz="0" w:space="0" w:color="auto"/>
            <w:right w:val="none" w:sz="0" w:space="0" w:color="auto"/>
          </w:divBdr>
        </w:div>
        <w:div w:id="238830453">
          <w:marLeft w:val="274"/>
          <w:marRight w:val="0"/>
          <w:marTop w:val="0"/>
          <w:marBottom w:val="0"/>
          <w:divBdr>
            <w:top w:val="none" w:sz="0" w:space="0" w:color="auto"/>
            <w:left w:val="none" w:sz="0" w:space="0" w:color="auto"/>
            <w:bottom w:val="none" w:sz="0" w:space="0" w:color="auto"/>
            <w:right w:val="none" w:sz="0" w:space="0" w:color="auto"/>
          </w:divBdr>
        </w:div>
        <w:div w:id="477839686">
          <w:marLeft w:val="274"/>
          <w:marRight w:val="0"/>
          <w:marTop w:val="0"/>
          <w:marBottom w:val="0"/>
          <w:divBdr>
            <w:top w:val="none" w:sz="0" w:space="0" w:color="auto"/>
            <w:left w:val="none" w:sz="0" w:space="0" w:color="auto"/>
            <w:bottom w:val="none" w:sz="0" w:space="0" w:color="auto"/>
            <w:right w:val="none" w:sz="0" w:space="0" w:color="auto"/>
          </w:divBdr>
        </w:div>
        <w:div w:id="607589775">
          <w:marLeft w:val="274"/>
          <w:marRight w:val="0"/>
          <w:marTop w:val="0"/>
          <w:marBottom w:val="0"/>
          <w:divBdr>
            <w:top w:val="none" w:sz="0" w:space="0" w:color="auto"/>
            <w:left w:val="none" w:sz="0" w:space="0" w:color="auto"/>
            <w:bottom w:val="none" w:sz="0" w:space="0" w:color="auto"/>
            <w:right w:val="none" w:sz="0" w:space="0" w:color="auto"/>
          </w:divBdr>
        </w:div>
        <w:div w:id="729306248">
          <w:marLeft w:val="274"/>
          <w:marRight w:val="0"/>
          <w:marTop w:val="0"/>
          <w:marBottom w:val="0"/>
          <w:divBdr>
            <w:top w:val="none" w:sz="0" w:space="0" w:color="auto"/>
            <w:left w:val="none" w:sz="0" w:space="0" w:color="auto"/>
            <w:bottom w:val="none" w:sz="0" w:space="0" w:color="auto"/>
            <w:right w:val="none" w:sz="0" w:space="0" w:color="auto"/>
          </w:divBdr>
        </w:div>
        <w:div w:id="1316227104">
          <w:marLeft w:val="274"/>
          <w:marRight w:val="0"/>
          <w:marTop w:val="0"/>
          <w:marBottom w:val="0"/>
          <w:divBdr>
            <w:top w:val="none" w:sz="0" w:space="0" w:color="auto"/>
            <w:left w:val="none" w:sz="0" w:space="0" w:color="auto"/>
            <w:bottom w:val="none" w:sz="0" w:space="0" w:color="auto"/>
            <w:right w:val="none" w:sz="0" w:space="0" w:color="auto"/>
          </w:divBdr>
        </w:div>
        <w:div w:id="1448044571">
          <w:marLeft w:val="274"/>
          <w:marRight w:val="0"/>
          <w:marTop w:val="0"/>
          <w:marBottom w:val="0"/>
          <w:divBdr>
            <w:top w:val="none" w:sz="0" w:space="0" w:color="auto"/>
            <w:left w:val="none" w:sz="0" w:space="0" w:color="auto"/>
            <w:bottom w:val="none" w:sz="0" w:space="0" w:color="auto"/>
            <w:right w:val="none" w:sz="0" w:space="0" w:color="auto"/>
          </w:divBdr>
        </w:div>
        <w:div w:id="1746492989">
          <w:marLeft w:val="274"/>
          <w:marRight w:val="0"/>
          <w:marTop w:val="0"/>
          <w:marBottom w:val="0"/>
          <w:divBdr>
            <w:top w:val="none" w:sz="0" w:space="0" w:color="auto"/>
            <w:left w:val="none" w:sz="0" w:space="0" w:color="auto"/>
            <w:bottom w:val="none" w:sz="0" w:space="0" w:color="auto"/>
            <w:right w:val="none" w:sz="0" w:space="0" w:color="auto"/>
          </w:divBdr>
        </w:div>
        <w:div w:id="1787383054">
          <w:marLeft w:val="274"/>
          <w:marRight w:val="0"/>
          <w:marTop w:val="0"/>
          <w:marBottom w:val="0"/>
          <w:divBdr>
            <w:top w:val="none" w:sz="0" w:space="0" w:color="auto"/>
            <w:left w:val="none" w:sz="0" w:space="0" w:color="auto"/>
            <w:bottom w:val="none" w:sz="0" w:space="0" w:color="auto"/>
            <w:right w:val="none" w:sz="0" w:space="0" w:color="auto"/>
          </w:divBdr>
        </w:div>
        <w:div w:id="1934513318">
          <w:marLeft w:val="274"/>
          <w:marRight w:val="0"/>
          <w:marTop w:val="0"/>
          <w:marBottom w:val="0"/>
          <w:divBdr>
            <w:top w:val="none" w:sz="0" w:space="0" w:color="auto"/>
            <w:left w:val="none" w:sz="0" w:space="0" w:color="auto"/>
            <w:bottom w:val="none" w:sz="0" w:space="0" w:color="auto"/>
            <w:right w:val="none" w:sz="0" w:space="0" w:color="auto"/>
          </w:divBdr>
        </w:div>
        <w:div w:id="1948922923">
          <w:marLeft w:val="274"/>
          <w:marRight w:val="0"/>
          <w:marTop w:val="0"/>
          <w:marBottom w:val="0"/>
          <w:divBdr>
            <w:top w:val="none" w:sz="0" w:space="0" w:color="auto"/>
            <w:left w:val="none" w:sz="0" w:space="0" w:color="auto"/>
            <w:bottom w:val="none" w:sz="0" w:space="0" w:color="auto"/>
            <w:right w:val="none" w:sz="0" w:space="0" w:color="auto"/>
          </w:divBdr>
        </w:div>
        <w:div w:id="1991858859">
          <w:marLeft w:val="274"/>
          <w:marRight w:val="0"/>
          <w:marTop w:val="0"/>
          <w:marBottom w:val="0"/>
          <w:divBdr>
            <w:top w:val="none" w:sz="0" w:space="0" w:color="auto"/>
            <w:left w:val="none" w:sz="0" w:space="0" w:color="auto"/>
            <w:bottom w:val="none" w:sz="0" w:space="0" w:color="auto"/>
            <w:right w:val="none" w:sz="0" w:space="0" w:color="auto"/>
          </w:divBdr>
        </w:div>
      </w:divsChild>
    </w:div>
    <w:div w:id="1975061303">
      <w:bodyDiv w:val="1"/>
      <w:marLeft w:val="0"/>
      <w:marRight w:val="0"/>
      <w:marTop w:val="0"/>
      <w:marBottom w:val="0"/>
      <w:divBdr>
        <w:top w:val="none" w:sz="0" w:space="0" w:color="auto"/>
        <w:left w:val="none" w:sz="0" w:space="0" w:color="auto"/>
        <w:bottom w:val="none" w:sz="0" w:space="0" w:color="auto"/>
        <w:right w:val="none" w:sz="0" w:space="0" w:color="auto"/>
      </w:divBdr>
    </w:div>
    <w:div w:id="1989937205">
      <w:bodyDiv w:val="1"/>
      <w:marLeft w:val="0"/>
      <w:marRight w:val="0"/>
      <w:marTop w:val="0"/>
      <w:marBottom w:val="0"/>
      <w:divBdr>
        <w:top w:val="none" w:sz="0" w:space="0" w:color="auto"/>
        <w:left w:val="none" w:sz="0" w:space="0" w:color="auto"/>
        <w:bottom w:val="none" w:sz="0" w:space="0" w:color="auto"/>
        <w:right w:val="none" w:sz="0" w:space="0" w:color="auto"/>
      </w:divBdr>
    </w:div>
    <w:div w:id="2068914127">
      <w:bodyDiv w:val="1"/>
      <w:marLeft w:val="0"/>
      <w:marRight w:val="0"/>
      <w:marTop w:val="0"/>
      <w:marBottom w:val="0"/>
      <w:divBdr>
        <w:top w:val="none" w:sz="0" w:space="0" w:color="auto"/>
        <w:left w:val="none" w:sz="0" w:space="0" w:color="auto"/>
        <w:bottom w:val="none" w:sz="0" w:space="0" w:color="auto"/>
        <w:right w:val="none" w:sz="0" w:space="0" w:color="auto"/>
      </w:divBdr>
    </w:div>
    <w:div w:id="2111968705">
      <w:bodyDiv w:val="1"/>
      <w:marLeft w:val="0"/>
      <w:marRight w:val="0"/>
      <w:marTop w:val="0"/>
      <w:marBottom w:val="0"/>
      <w:divBdr>
        <w:top w:val="none" w:sz="0" w:space="0" w:color="auto"/>
        <w:left w:val="none" w:sz="0" w:space="0" w:color="auto"/>
        <w:bottom w:val="none" w:sz="0" w:space="0" w:color="auto"/>
        <w:right w:val="none" w:sz="0" w:space="0" w:color="auto"/>
      </w:divBdr>
    </w:div>
    <w:div w:id="2129230326">
      <w:bodyDiv w:val="1"/>
      <w:marLeft w:val="0"/>
      <w:marRight w:val="0"/>
      <w:marTop w:val="0"/>
      <w:marBottom w:val="0"/>
      <w:divBdr>
        <w:top w:val="none" w:sz="0" w:space="0" w:color="auto"/>
        <w:left w:val="none" w:sz="0" w:space="0" w:color="auto"/>
        <w:bottom w:val="none" w:sz="0" w:space="0" w:color="auto"/>
        <w:right w:val="none" w:sz="0" w:space="0" w:color="auto"/>
      </w:divBdr>
    </w:div>
    <w:div w:id="2130277304">
      <w:bodyDiv w:val="1"/>
      <w:marLeft w:val="0"/>
      <w:marRight w:val="0"/>
      <w:marTop w:val="0"/>
      <w:marBottom w:val="0"/>
      <w:divBdr>
        <w:top w:val="none" w:sz="0" w:space="0" w:color="auto"/>
        <w:left w:val="none" w:sz="0" w:space="0" w:color="auto"/>
        <w:bottom w:val="none" w:sz="0" w:space="0" w:color="auto"/>
        <w:right w:val="none" w:sz="0" w:space="0" w:color="auto"/>
      </w:divBdr>
    </w:div>
    <w:div w:id="2138180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shithjohn\KPMG\AU%20-%20MC%20Ignition-Pursuit%20Library%20-%202016xxxx-St%20John%20of%20God%20Health%20Care-\99%20Admin\02%20Bid%20Management\KPMG_Arial-Standard%20Blue_V0-02.dotm" TargetMode="External"/></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7CAAE3EBC345642AF73B7BAD19219FA" ma:contentTypeVersion="20" ma:contentTypeDescription="Create a new document." ma:contentTypeScope="" ma:versionID="a2400ebe5f0f45ec1155a97712559c45">
  <xsd:schema xmlns:xsd="http://www.w3.org/2001/XMLSchema" xmlns:xs="http://www.w3.org/2001/XMLSchema" xmlns:p="http://schemas.microsoft.com/office/2006/metadata/properties" xmlns:ns2="7875a62f-3a3e-48f8-aeb2-cb4a71ffece3" xmlns:ns3="3d9b7bd6-3d32-4b60-be05-1aec8669813b" xmlns:ns5="4243d5be-521d-4052-81ca-f0f31ea6f2da" targetNamespace="http://schemas.microsoft.com/office/2006/metadata/properties" ma:root="true" ma:fieldsID="a51e438a526798f6ac81b14313e50f8f" ns2:_="" ns3:_="" ns5:_="">
    <xsd:import namespace="7875a62f-3a3e-48f8-aeb2-cb4a71ffece3"/>
    <xsd:import namespace="3d9b7bd6-3d32-4b60-be05-1aec8669813b"/>
    <xsd:import namespace="4243d5be-521d-4052-81ca-f0f31ea6f2d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5: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75a62f-3a3e-48f8-aeb2-cb4a71ffec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8883d318-f35c-4577-94aa-4c8e836d27a7" ma:termSetId="09814cd3-568e-fe90-9814-8d621ff8fb84" ma:anchorId="fba54fb3-c3e1-fe81-a776-ca4b69148c4d" ma:open="true" ma:isKeyword="false">
      <xsd:complexType>
        <xsd:sequence>
          <xsd:element ref="pc:Terms" minOccurs="0" maxOccurs="1"/>
        </xsd:sequence>
      </xsd:complexType>
    </xsd:element>
    <xsd:element name="MediaServiceLocation" ma:index="24"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9b7bd6-3d32-4b60-be05-1aec8669813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243d5be-521d-4052-81ca-f0f31ea6f2da"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10ecd44c-2380-4561-97b5-eee821584fe8}" ma:internalName="TaxCatchAll" ma:showField="CatchAllData" ma:web="3d9b7bd6-3d32-4b60-be05-1aec8669813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ma:index="20"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7875a62f-3a3e-48f8-aeb2-cb4a71ffece3">
      <Terms xmlns="http://schemas.microsoft.com/office/infopath/2007/PartnerControls"/>
    </lcf76f155ced4ddcb4097134ff3c332f>
    <TaxCatchAll xmlns="4243d5be-521d-4052-81ca-f0f31ea6f2da" xsi:nil="true"/>
  </documentManagement>
</p:properties>
</file>

<file path=customXml/itemProps1.xml><?xml version="1.0" encoding="utf-8"?>
<ds:datastoreItem xmlns:ds="http://schemas.openxmlformats.org/officeDocument/2006/customXml" ds:itemID="{415CDC05-55C8-4322-BA81-096BFF470944}">
  <ds:schemaRefs>
    <ds:schemaRef ds:uri="http://schemas.openxmlformats.org/officeDocument/2006/bibliography"/>
  </ds:schemaRefs>
</ds:datastoreItem>
</file>

<file path=customXml/itemProps2.xml><?xml version="1.0" encoding="utf-8"?>
<ds:datastoreItem xmlns:ds="http://schemas.openxmlformats.org/officeDocument/2006/customXml" ds:itemID="{4110DB56-4470-4CF2-9098-F9D3FD874B40}">
  <ds:schemaRefs>
    <ds:schemaRef ds:uri="http://schemas.microsoft.com/sharepoint/v3/contenttype/forms"/>
  </ds:schemaRefs>
</ds:datastoreItem>
</file>

<file path=customXml/itemProps3.xml><?xml version="1.0" encoding="utf-8"?>
<ds:datastoreItem xmlns:ds="http://schemas.openxmlformats.org/officeDocument/2006/customXml" ds:itemID="{A558C71F-6A09-4D75-BD39-CE5C5AD02A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75a62f-3a3e-48f8-aeb2-cb4a71ffece3"/>
    <ds:schemaRef ds:uri="3d9b7bd6-3d32-4b60-be05-1aec8669813b"/>
    <ds:schemaRef ds:uri="4243d5be-521d-4052-81ca-f0f31ea6f2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43DC290-F34A-4C68-8253-FBE4A78C202D}">
  <ds:schemaRefs>
    <ds:schemaRef ds:uri="http://schemas.microsoft.com/office/2006/metadata/properties"/>
    <ds:schemaRef ds:uri="http://schemas.microsoft.com/office/infopath/2007/PartnerControls"/>
    <ds:schemaRef ds:uri="7875a62f-3a3e-48f8-aeb2-cb4a71ffece3"/>
    <ds:schemaRef ds:uri="4243d5be-521d-4052-81ca-f0f31ea6f2da"/>
  </ds:schemaRefs>
</ds:datastoreItem>
</file>

<file path=docProps/app.xml><?xml version="1.0" encoding="utf-8"?>
<Properties xmlns="http://schemas.openxmlformats.org/officeDocument/2006/extended-properties" xmlns:vt="http://schemas.openxmlformats.org/officeDocument/2006/docPropsVTypes">
  <Template>KPMG_Arial-Standard Blue_V0-02</Template>
  <TotalTime>2119</TotalTime>
  <Pages>2</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Schedule A, B, C and D</vt:lpstr>
    </vt:vector>
  </TitlesOfParts>
  <Manager>Hilda Carmichael</Manager>
  <Company>KPMG Australia Technology Solutions Pty Limited</Company>
  <LinksUpToDate>false</LinksUpToDate>
  <CharactersWithSpaces>3</CharactersWithSpaces>
  <SharedDoc>false</SharedDoc>
  <HLinks>
    <vt:vector size="42" baseType="variant">
      <vt:variant>
        <vt:i4>3014690</vt:i4>
      </vt:variant>
      <vt:variant>
        <vt:i4>57</vt:i4>
      </vt:variant>
      <vt:variant>
        <vt:i4>0</vt:i4>
      </vt:variant>
      <vt:variant>
        <vt:i4>5</vt:i4>
      </vt:variant>
      <vt:variant>
        <vt:lpwstr>https://assets.kpmg/content/dam/kpmg/au/pdf/2021/kpmg-australia-impact-report-fy21.pdf</vt:lpwstr>
      </vt:variant>
      <vt:variant>
        <vt:lpwstr/>
      </vt:variant>
      <vt:variant>
        <vt:i4>3014690</vt:i4>
      </vt:variant>
      <vt:variant>
        <vt:i4>54</vt:i4>
      </vt:variant>
      <vt:variant>
        <vt:i4>0</vt:i4>
      </vt:variant>
      <vt:variant>
        <vt:i4>5</vt:i4>
      </vt:variant>
      <vt:variant>
        <vt:lpwstr>https://assets.kpmg/content/dam/kpmg/au/pdf/2021/kpmg-australia-impact-report-fy21.pdf</vt:lpwstr>
      </vt:variant>
      <vt:variant>
        <vt:lpwstr/>
      </vt:variant>
      <vt:variant>
        <vt:i4>1507389</vt:i4>
      </vt:variant>
      <vt:variant>
        <vt:i4>41</vt:i4>
      </vt:variant>
      <vt:variant>
        <vt:i4>0</vt:i4>
      </vt:variant>
      <vt:variant>
        <vt:i4>5</vt:i4>
      </vt:variant>
      <vt:variant>
        <vt:lpwstr/>
      </vt:variant>
      <vt:variant>
        <vt:lpwstr>_Toc85174301</vt:lpwstr>
      </vt:variant>
      <vt:variant>
        <vt:i4>1441853</vt:i4>
      </vt:variant>
      <vt:variant>
        <vt:i4>35</vt:i4>
      </vt:variant>
      <vt:variant>
        <vt:i4>0</vt:i4>
      </vt:variant>
      <vt:variant>
        <vt:i4>5</vt:i4>
      </vt:variant>
      <vt:variant>
        <vt:lpwstr/>
      </vt:variant>
      <vt:variant>
        <vt:lpwstr>_Toc85174300</vt:lpwstr>
      </vt:variant>
      <vt:variant>
        <vt:i4>1966132</vt:i4>
      </vt:variant>
      <vt:variant>
        <vt:i4>29</vt:i4>
      </vt:variant>
      <vt:variant>
        <vt:i4>0</vt:i4>
      </vt:variant>
      <vt:variant>
        <vt:i4>5</vt:i4>
      </vt:variant>
      <vt:variant>
        <vt:lpwstr/>
      </vt:variant>
      <vt:variant>
        <vt:lpwstr>_Toc85174299</vt:lpwstr>
      </vt:variant>
      <vt:variant>
        <vt:i4>2031668</vt:i4>
      </vt:variant>
      <vt:variant>
        <vt:i4>23</vt:i4>
      </vt:variant>
      <vt:variant>
        <vt:i4>0</vt:i4>
      </vt:variant>
      <vt:variant>
        <vt:i4>5</vt:i4>
      </vt:variant>
      <vt:variant>
        <vt:lpwstr/>
      </vt:variant>
      <vt:variant>
        <vt:lpwstr>_Toc85174298</vt:lpwstr>
      </vt:variant>
      <vt:variant>
        <vt:i4>1048628</vt:i4>
      </vt:variant>
      <vt:variant>
        <vt:i4>17</vt:i4>
      </vt:variant>
      <vt:variant>
        <vt:i4>0</vt:i4>
      </vt:variant>
      <vt:variant>
        <vt:i4>5</vt:i4>
      </vt:variant>
      <vt:variant>
        <vt:lpwstr/>
      </vt:variant>
      <vt:variant>
        <vt:lpwstr>_Toc85174297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Schedule A, B, C and D</dc:title>
  <dc:subject>Provision of a Human Resources Information System (HRIS) Product, Implementation Services and Support Services</dc:subject>
  <dc:creator>Dunne, Lisa</dc:creator>
  <cp:keywords>[ClientReferenceNumber]|Schedule A, B, C and D</cp:keywords>
  <dc:description>Proposal Template_x000d_
19 July 2021_x000d_
V0-05</dc:description>
  <cp:lastModifiedBy>Khanapure,  Shubham Umakant</cp:lastModifiedBy>
  <cp:revision>884</cp:revision>
  <cp:lastPrinted>2021-10-13T06:07:00Z</cp:lastPrinted>
  <dcterms:created xsi:type="dcterms:W3CDTF">2021-10-14T04:14:00Z</dcterms:created>
  <dcterms:modified xsi:type="dcterms:W3CDTF">2023-04-18T11:55:00Z</dcterms:modified>
  <cp:category>Response to RFP</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rLine1Pri">
    <vt:lpwstr>Level 36 Tower Two</vt:lpwstr>
  </property>
  <property fmtid="{D5CDD505-2E9C-101B-9397-08002B2CF9AE}" pid="3" name="AddrLine1Sec">
    <vt:lpwstr>Level 38 Tower Three</vt:lpwstr>
  </property>
  <property fmtid="{D5CDD505-2E9C-101B-9397-08002B2CF9AE}" pid="4" name="AddrLine2Pri">
    <vt:lpwstr>727 Collins Street</vt:lpwstr>
  </property>
  <property fmtid="{D5CDD505-2E9C-101B-9397-08002B2CF9AE}" pid="5" name="AddrLine2Sec">
    <vt:lpwstr>300 Barangaroo Avenue</vt:lpwstr>
  </property>
  <property fmtid="{D5CDD505-2E9C-101B-9397-08002B2CF9AE}" pid="6" name="AddrLine3Pri">
    <vt:lpwstr>Melbourne VIC 3008</vt:lpwstr>
  </property>
  <property fmtid="{D5CDD505-2E9C-101B-9397-08002B2CF9AE}" pid="7" name="AddrLine3Sec">
    <vt:lpwstr>Sydney NSW 2000</vt:lpwstr>
  </property>
  <property fmtid="{D5CDD505-2E9C-101B-9397-08002B2CF9AE}" pid="8" name="AddrLine4Pri">
    <vt:lpwstr>PO Box 2291U</vt:lpwstr>
  </property>
  <property fmtid="{D5CDD505-2E9C-101B-9397-08002B2CF9AE}" pid="9" name="AddrLine4Sec">
    <vt:lpwstr>PO Box H67 Australia Square</vt:lpwstr>
  </property>
  <property fmtid="{D5CDD505-2E9C-101B-9397-08002B2CF9AE}" pid="10" name="AddrLine5Pri">
    <vt:lpwstr>Melbourne VIC 3000</vt:lpwstr>
  </property>
  <property fmtid="{D5CDD505-2E9C-101B-9397-08002B2CF9AE}" pid="11" name="AddrLine5Sec">
    <vt:lpwstr>Sydney NSW 1213</vt:lpwstr>
  </property>
  <property fmtid="{D5CDD505-2E9C-101B-9397-08002B2CF9AE}" pid="12" name="AddrLine6Pri">
    <vt:lpwstr>Australia</vt:lpwstr>
  </property>
  <property fmtid="{D5CDD505-2E9C-101B-9397-08002B2CF9AE}" pid="13" name="AddrLine6Sec">
    <vt:lpwstr>Australia</vt:lpwstr>
  </property>
  <property fmtid="{D5CDD505-2E9C-101B-9397-08002B2CF9AE}" pid="14" name="ClientFullName">
    <vt:lpwstr>St John of God Health Care Inc.</vt:lpwstr>
  </property>
  <property fmtid="{D5CDD505-2E9C-101B-9397-08002B2CF9AE}" pid="15" name="ClientReferenceNumber">
    <vt:lpwstr>[ClientReferenceNumber]</vt:lpwstr>
  </property>
  <property fmtid="{D5CDD505-2E9C-101B-9397-08002B2CF9AE}" pid="16" name="ClientShortName">
    <vt:lpwstr>SJGHC</vt:lpwstr>
  </property>
  <property fmtid="{D5CDD505-2E9C-101B-9397-08002B2CF9AE}" pid="17" name="CompanyABN">
    <vt:lpwstr>29 606 612 962</vt:lpwstr>
  </property>
  <property fmtid="{D5CDD505-2E9C-101B-9397-08002B2CF9AE}" pid="18" name="CompanyPri">
    <vt:lpwstr>KPMG Australia Technology Solutions Pty Limited</vt:lpwstr>
  </property>
  <property fmtid="{D5CDD505-2E9C-101B-9397-08002B2CF9AE}" pid="19" name="CompanySec">
    <vt:lpwstr>KPMG Australia Technology Solutions Pty Limited</vt:lpwstr>
  </property>
  <property fmtid="{D5CDD505-2E9C-101B-9397-08002B2CF9AE}" pid="20" name="CountryPri">
    <vt:lpwstr>Australia</vt:lpwstr>
  </property>
  <property fmtid="{D5CDD505-2E9C-101B-9397-08002B2CF9AE}" pid="21" name="CountrySec">
    <vt:lpwstr>[CountrySec]</vt:lpwstr>
  </property>
  <property fmtid="{D5CDD505-2E9C-101B-9397-08002B2CF9AE}" pid="22" name="DocumentClassification">
    <vt:lpwstr>KPMG Confidential</vt:lpwstr>
  </property>
  <property fmtid="{D5CDD505-2E9C-101B-9397-08002B2CF9AE}" pid="23" name="DocumentHeadLine">
    <vt:lpwstr>Service. Value. Innovation</vt:lpwstr>
  </property>
  <property fmtid="{D5CDD505-2E9C-101B-9397-08002B2CF9AE}" pid="24" name="DocumentSubject">
    <vt:lpwstr>Provision of a Human Resources Information System (HRIS) Product, Implementation Services and Support Services</vt:lpwstr>
  </property>
  <property fmtid="{D5CDD505-2E9C-101B-9397-08002B2CF9AE}" pid="25" name="DocumentTitle">
    <vt:lpwstr>Schedule A, B, C and D</vt:lpwstr>
  </property>
  <property fmtid="{D5CDD505-2E9C-101B-9397-08002B2CF9AE}" pid="26" name="DocumentType">
    <vt:lpwstr>Response to RFP</vt:lpwstr>
  </property>
  <property fmtid="{D5CDD505-2E9C-101B-9397-08002B2CF9AE}" pid="27" name="DocumentVersion">
    <vt:r8>1</vt:r8>
  </property>
  <property fmtid="{D5CDD505-2E9C-101B-9397-08002B2CF9AE}" pid="28" name="EmailAddressPri">
    <vt:lpwstr>hcarmichael@kpmg.com.au</vt:lpwstr>
  </property>
  <property fmtid="{D5CDD505-2E9C-101B-9397-08002B2CF9AE}" pid="29" name="EmailAddressSec">
    <vt:lpwstr>jonathandimichiel@kpmg.com.au</vt:lpwstr>
  </property>
  <property fmtid="{D5CDD505-2E9C-101B-9397-08002B2CF9AE}" pid="30" name="FirstNamePri">
    <vt:lpwstr>Hilda</vt:lpwstr>
  </property>
  <property fmtid="{D5CDD505-2E9C-101B-9397-08002B2CF9AE}" pid="31" name="FirstNameSec">
    <vt:lpwstr>Jonathan</vt:lpwstr>
  </property>
  <property fmtid="{D5CDD505-2E9C-101B-9397-08002B2CF9AE}" pid="32" name="Initialized">
    <vt:bool>true</vt:bool>
  </property>
  <property fmtid="{D5CDD505-2E9C-101B-9397-08002B2CF9AE}" pid="33" name="InterCode">
    <vt:bool>false</vt:bool>
  </property>
  <property fmtid="{D5CDD505-2E9C-101B-9397-08002B2CF9AE}" pid="34" name="JobTitlePri">
    <vt:lpwstr>Partner</vt:lpwstr>
  </property>
  <property fmtid="{D5CDD505-2E9C-101B-9397-08002B2CF9AE}" pid="35" name="JobTitleSec">
    <vt:lpwstr>Partner</vt:lpwstr>
  </property>
  <property fmtid="{D5CDD505-2E9C-101B-9397-08002B2CF9AE}" pid="36" name="LastNamePri">
    <vt:lpwstr>Carmichael</vt:lpwstr>
  </property>
  <property fmtid="{D5CDD505-2E9C-101B-9397-08002B2CF9AE}" pid="37" name="LastNameSec">
    <vt:lpwstr>Di Michiel</vt:lpwstr>
  </property>
  <property fmtid="{D5CDD505-2E9C-101B-9397-08002B2CF9AE}" pid="38" name="MobileNumberPri">
    <vt:lpwstr>0412 414 315</vt:lpwstr>
  </property>
  <property fmtid="{D5CDD505-2E9C-101B-9397-08002B2CF9AE}" pid="39" name="MobileNumberSec">
    <vt:lpwstr>0401 997 949</vt:lpwstr>
  </property>
  <property fmtid="{D5CDD505-2E9C-101B-9397-08002B2CF9AE}" pid="40" name="OfficeFaxNumber">
    <vt:lpwstr>+61 3 9288 6666</vt:lpwstr>
  </property>
  <property fmtid="{D5CDD505-2E9C-101B-9397-08002B2CF9AE}" pid="41" name="OfficePhoneNumber">
    <vt:lpwstr>+61 3 9288 5555</vt:lpwstr>
  </property>
  <property fmtid="{D5CDD505-2E9C-101B-9397-08002B2CF9AE}" pid="42" name="OfficePri">
    <vt:lpwstr>Melbourne</vt:lpwstr>
  </property>
  <property fmtid="{D5CDD505-2E9C-101B-9397-08002B2CF9AE}" pid="43" name="OfficeSec">
    <vt:lpwstr>Sydney</vt:lpwstr>
  </property>
  <property fmtid="{D5CDD505-2E9C-101B-9397-08002B2CF9AE}" pid="44" name="PhoneNumberPri">
    <vt:lpwstr>03 9838 4824</vt:lpwstr>
  </property>
  <property fmtid="{D5CDD505-2E9C-101B-9397-08002B2CF9AE}" pid="45" name="PhoneNumberSec">
    <vt:lpwstr>02 9335 839</vt:lpwstr>
  </property>
  <property fmtid="{D5CDD505-2E9C-101B-9397-08002B2CF9AE}" pid="46" name="RecipientAddress">
    <vt:lpwstr>Level 1, 556 Wellington Street, Perth WA 6000</vt:lpwstr>
  </property>
  <property fmtid="{D5CDD505-2E9C-101B-9397-08002B2CF9AE}" pid="47" name="RecipientGreeting">
    <vt:lpwstr>Yours sincerely</vt:lpwstr>
  </property>
  <property fmtid="{D5CDD505-2E9C-101B-9397-08002B2CF9AE}" pid="48" name="RecipientName">
    <vt:lpwstr>Anton van Heerden</vt:lpwstr>
  </property>
  <property fmtid="{D5CDD505-2E9C-101B-9397-08002B2CF9AE}" pid="49" name="RecipientSalutation">
    <vt:lpwstr>Mr</vt:lpwstr>
  </property>
  <property fmtid="{D5CDD505-2E9C-101B-9397-08002B2CF9AE}" pid="50" name="RecipientTitle">
    <vt:lpwstr>Contract Sourcing Lead – ICT</vt:lpwstr>
  </property>
  <property fmtid="{D5CDD505-2E9C-101B-9397-08002B2CF9AE}" pid="51" name="ReferenceNumber">
    <vt:lpwstr/>
  </property>
  <property fmtid="{D5CDD505-2E9C-101B-9397-08002B2CF9AE}" pid="52" name="RegionPri">
    <vt:lpwstr>[RegionPri]</vt:lpwstr>
  </property>
  <property fmtid="{D5CDD505-2E9C-101B-9397-08002B2CF9AE}" pid="53" name="RegionSec">
    <vt:lpwstr>[RegionSec]</vt:lpwstr>
  </property>
  <property fmtid="{D5CDD505-2E9C-101B-9397-08002B2CF9AE}" pid="54" name="TemplateClass">
    <vt:lpwstr>Proposal Template</vt:lpwstr>
  </property>
  <property fmtid="{D5CDD505-2E9C-101B-9397-08002B2CF9AE}" pid="55" name="TemplateDate">
    <vt:lpwstr>19 July 2021</vt:lpwstr>
  </property>
  <property fmtid="{D5CDD505-2E9C-101B-9397-08002B2CF9AE}" pid="56" name="TemplateVersion">
    <vt:lpwstr>V0-05</vt:lpwstr>
  </property>
  <property fmtid="{D5CDD505-2E9C-101B-9397-08002B2CF9AE}" pid="57" name="ValidDays">
    <vt:r8>14</vt:r8>
  </property>
  <property fmtid="{D5CDD505-2E9C-101B-9397-08002B2CF9AE}" pid="58" name="Year">
    <vt:lpwstr>2021</vt:lpwstr>
  </property>
  <property fmtid="{D5CDD505-2E9C-101B-9397-08002B2CF9AE}" pid="59" name="ContentTypeId">
    <vt:lpwstr>0x01010057CAAE3EBC345642AF73B7BAD19219FA</vt:lpwstr>
  </property>
  <property fmtid="{D5CDD505-2E9C-101B-9397-08002B2CF9AE}" pid="60" name="SubmissionDate">
    <vt:lpwstr>15 October 2021</vt:lpwstr>
  </property>
  <property fmtid="{D5CDD505-2E9C-101B-9397-08002B2CF9AE}" pid="61" name="ValidityDate">
    <vt:lpwstr>29 October 2021</vt:lpwstr>
  </property>
  <property fmtid="{D5CDD505-2E9C-101B-9397-08002B2CF9AE}" pid="62" name="MediaServiceImageTags">
    <vt:lpwstr/>
  </property>
</Properties>
</file>