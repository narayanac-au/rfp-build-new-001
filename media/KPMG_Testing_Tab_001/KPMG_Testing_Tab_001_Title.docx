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23,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KPMG_Testing_Tab_001</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23,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KPMG_Testing_Tab_001</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E411B" w14:textId="77777777" w:rsidR="00866D15" w:rsidRPr="00B9356D" w:rsidRDefault="00866D15" w:rsidP="00B9356D">
      <w:r>
        <w:separator/>
      </w:r>
    </w:p>
  </w:endnote>
  <w:endnote w:type="continuationSeparator" w:id="0">
    <w:p w14:paraId="2C299801" w14:textId="77777777" w:rsidR="00866D15" w:rsidRPr="00B9356D" w:rsidRDefault="00866D15" w:rsidP="00B9356D">
      <w:r>
        <w:continuationSeparator/>
      </w:r>
    </w:p>
  </w:endnote>
  <w:endnote w:type="continuationNotice" w:id="1">
    <w:p w14:paraId="268E55FD" w14:textId="77777777" w:rsidR="00866D15" w:rsidRDefault="00866D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2846" w14:textId="77777777" w:rsidR="00866D15" w:rsidRPr="00B9356D" w:rsidRDefault="00866D15" w:rsidP="00B9356D">
      <w:r>
        <w:separator/>
      </w:r>
    </w:p>
  </w:footnote>
  <w:footnote w:type="continuationSeparator" w:id="0">
    <w:p w14:paraId="3E70E67F" w14:textId="77777777" w:rsidR="00866D15" w:rsidRPr="00B9356D" w:rsidRDefault="00866D15" w:rsidP="00B9356D">
      <w:r>
        <w:continuationSeparator/>
      </w:r>
    </w:p>
  </w:footnote>
  <w:footnote w:type="continuationNotice" w:id="1">
    <w:p w14:paraId="2946D686" w14:textId="77777777" w:rsidR="00866D15" w:rsidRDefault="00866D1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D1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39"/>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888</cp:revision>
  <cp:lastPrinted>2021-10-13T06:07:00Z</cp:lastPrinted>
  <dcterms:created xsi:type="dcterms:W3CDTF">2021-10-14T04:14:00Z</dcterms:created>
  <dcterms:modified xsi:type="dcterms:W3CDTF">2023-04-25T06:49:00Z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