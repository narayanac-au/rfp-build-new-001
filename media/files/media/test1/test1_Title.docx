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26,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test1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26,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test1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