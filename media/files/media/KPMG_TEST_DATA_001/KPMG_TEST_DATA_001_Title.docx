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KPMG_TEST_DATA_001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KPMG_TEST_DATA_001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