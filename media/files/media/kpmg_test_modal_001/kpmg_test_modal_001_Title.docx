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23,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kpmg_test_modal_001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23,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kpmg_test_modal_001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