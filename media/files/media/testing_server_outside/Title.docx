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June 06,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testing_server_outside</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June 06,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testing_server_outside</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