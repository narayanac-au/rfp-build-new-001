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09,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KPMG_New_Testing_Node_001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09,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KPMG_New_Testing_Node_001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