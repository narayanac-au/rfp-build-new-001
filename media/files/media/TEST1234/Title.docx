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TEST1234</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June 06,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TEST1234</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