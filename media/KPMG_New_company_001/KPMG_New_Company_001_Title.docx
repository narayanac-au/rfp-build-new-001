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24,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KPMG_New_Company_001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24,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KPMG_New_Company_001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