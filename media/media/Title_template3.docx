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7CE820DA"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3DDD6254" w:rsidR="00CD7F33" w:rsidRPr="00F94417" w:rsidRDefault="00CD7F33" w:rsidP="00CD7F33">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065CEA6A"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3DDD6254" w:rsidR="00CD7F33" w:rsidRPr="00F94417" w:rsidRDefault="00CD7F33" w:rsidP="00CD7F33">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065CEA6A"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9C7BFD">
        <w:t>ssumption</w:t>
      </w:r>
      <w:proofErr w:type="spellEnd"/>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4AE73" w14:textId="77777777" w:rsidR="00F95607" w:rsidRPr="00B9356D" w:rsidRDefault="00F95607" w:rsidP="00B9356D">
      <w:r>
        <w:separator/>
      </w:r>
    </w:p>
  </w:endnote>
  <w:endnote w:type="continuationSeparator" w:id="0">
    <w:p w14:paraId="4150038F" w14:textId="77777777" w:rsidR="00F95607" w:rsidRPr="00B9356D" w:rsidRDefault="00F95607" w:rsidP="00B9356D">
      <w:r>
        <w:continuationSeparator/>
      </w:r>
    </w:p>
  </w:endnote>
  <w:endnote w:type="continuationNotice" w:id="1">
    <w:p w14:paraId="24015F41" w14:textId="77777777" w:rsidR="00F95607" w:rsidRDefault="00F9560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441E3" w14:textId="77777777" w:rsidR="00F95607" w:rsidRPr="00B9356D" w:rsidRDefault="00F95607" w:rsidP="00B9356D">
      <w:r>
        <w:separator/>
      </w:r>
    </w:p>
  </w:footnote>
  <w:footnote w:type="continuationSeparator" w:id="0">
    <w:p w14:paraId="6E439A97" w14:textId="77777777" w:rsidR="00F95607" w:rsidRPr="00B9356D" w:rsidRDefault="00F95607" w:rsidP="00B9356D">
      <w:r>
        <w:continuationSeparator/>
      </w:r>
    </w:p>
  </w:footnote>
  <w:footnote w:type="continuationNotice" w:id="1">
    <w:p w14:paraId="235050C0" w14:textId="77777777" w:rsidR="00F95607" w:rsidRDefault="00F9560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2118</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12</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881</cp:revision>
  <cp:lastPrinted>2021-10-13T06:07:00Z</cp:lastPrinted>
  <dcterms:created xsi:type="dcterms:W3CDTF">2021-10-14T04:14:00Z</dcterms:created>
  <dcterms:modified xsi:type="dcterms:W3CDTF">2023-03-21T06:37:00Z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