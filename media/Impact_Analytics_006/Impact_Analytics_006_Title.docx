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282CAA6E" w:rsidR="00CD7F33" w:rsidRPr="00F94417" w:rsidRDefault="00CD7F33" w:rsidP="00CD7F33">
                              <w:pPr>
                                <w:pStyle w:val="Cover4"/>
                              </w:pPr>
                              <w:r w:rsidRPr="00F94417">
                                <w:t xml:space="preserve">Due Date </w:t>
                              </w:r>
                              <w:r w:rsidR="005332F2" w:rsidRPr="005332F2">
                                <w:t xml:space="preserve">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Impact_Analytics_006</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282CAA6E" w:rsidR="00CD7F33" w:rsidRPr="00F94417" w:rsidRDefault="00CD7F33" w:rsidP="00CD7F33">
                        <w:pPr>
                          <w:pStyle w:val="Cover4"/>
                        </w:pPr>
                        <w:r w:rsidRPr="00F94417">
                          <w:t xml:space="preserve">Due Date </w:t>
                        </w:r>
                        <w:r w:rsidR="005332F2" w:rsidRPr="005332F2">
                          <w:t xml:space="preserve">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Impact_Analytics_006</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BC7F" w14:textId="77777777" w:rsidR="00D9001A" w:rsidRPr="00B9356D" w:rsidRDefault="00D9001A" w:rsidP="00B9356D">
      <w:r>
        <w:separator/>
      </w:r>
    </w:p>
  </w:endnote>
  <w:endnote w:type="continuationSeparator" w:id="0">
    <w:p w14:paraId="07276543" w14:textId="77777777" w:rsidR="00D9001A" w:rsidRPr="00B9356D" w:rsidRDefault="00D9001A" w:rsidP="00B9356D">
      <w:r>
        <w:continuationSeparator/>
      </w:r>
    </w:p>
  </w:endnote>
  <w:endnote w:type="continuationNotice" w:id="1">
    <w:p w14:paraId="6294473B" w14:textId="77777777" w:rsidR="00D9001A" w:rsidRDefault="00D9001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B5C7" w14:textId="77777777" w:rsidR="00D9001A" w:rsidRPr="00B9356D" w:rsidRDefault="00D9001A" w:rsidP="00B9356D">
      <w:r>
        <w:separator/>
      </w:r>
    </w:p>
  </w:footnote>
  <w:footnote w:type="continuationSeparator" w:id="0">
    <w:p w14:paraId="2304CD59" w14:textId="77777777" w:rsidR="00D9001A" w:rsidRPr="00B9356D" w:rsidRDefault="00D9001A" w:rsidP="00B9356D">
      <w:r>
        <w:continuationSeparator/>
      </w:r>
    </w:p>
  </w:footnote>
  <w:footnote w:type="continuationNotice" w:id="1">
    <w:p w14:paraId="51C83642" w14:textId="77777777" w:rsidR="00D9001A" w:rsidRDefault="00D9001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10DB56-4470-4CF2-9098-F9D3FD874B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887</cp:revision>
  <cp:lastPrinted>2021-10-13T06:07:00Z</cp:lastPrinted>
  <dcterms:created xsi:type="dcterms:W3CDTF">2021-10-14T04:14:00Z</dcterms:created>
  <dcterms:modified xsi:type="dcterms:W3CDTF">2023-04-20T14:06:00Z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