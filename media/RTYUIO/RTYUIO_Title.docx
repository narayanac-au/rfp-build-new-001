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RTYUIO</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RTYUIO</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