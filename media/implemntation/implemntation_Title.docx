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78966" w14:textId="2614467F" w:rsidR="008A02FD" w:rsidRDefault="00CD7F33" w:rsidP="00216660">
      <w:pPr>
        <w:pStyle w:val="BodyText"/>
        <w:sectPr w:rsidR="008A02FD" w:rsidSect="00590F88">
          <w:headerReference w:type="even" r:id="rId11"/>
          <w:headerReference w:type="default" r:id="rId12"/>
          <w:footerReference w:type="default" r:id="rId13"/>
          <w:headerReference w:type="first" r:id="rId14"/>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58257" behindDoc="0" locked="1" layoutInCell="1" allowOverlap="0" wp14:anchorId="210D5F07" wp14:editId="689E3871">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wpg:cNvGrpSpPr/>
                      <wpg:grpSpPr>
                        <a:xfrm>
                          <a:off x="0" y="0"/>
                          <a:ext cx="6119495" cy="7127875"/>
                          <a:chOff x="0" y="0"/>
                          <a:chExt cx="6119495" cy="7132536"/>
                        </a:xfrm>
                      </wpg:grpSpPr>
                      <wps:wsp>
                        <wps:cNvPr id="4" name="Text Box 4"/>
                        <wps:cNvSpPr txBox="1"/>
                        <wps:spPr>
                          <a:xfrm>
                            <a:off x="0" y="6650736"/>
                            <a:ext cx="3600000" cy="481800"/>
                          </a:xfrm>
                          <a:prstGeom prst="rect">
                            <a:avLst/>
                          </a:prstGeom>
                          <a:noFill/>
                          <a:ln w="6350">
                            <a:noFill/>
                          </a:ln>
                        </wps:spPr>
                        <wps:txb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May 09,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a:noAutofit/>
                        </wps:bodyPr>
                      </wps:wsp>
                      <wps:wsp>
                        <wps:cNvPr id="5" name="Text Box 5"/>
                        <wps:cNvSpPr txBox="1"/>
                        <wps:spPr>
                          <a:xfrm>
                            <a:off x="1" y="4334256"/>
                            <a:ext cx="4724400" cy="2146300"/>
                          </a:xfrm>
                          <a:prstGeom prst="rect">
                            <a:avLst/>
                          </a:prstGeom>
                          <a:noFill/>
                          <a:ln w="6350">
                            <a:noFill/>
                          </a:ln>
                        </wps:spPr>
                        <wps:txb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implemntation</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 xml:space="preserve">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D5F07" id="Group 28" o:spid="_x0000_s1026" style="position:absolute;margin-left:-38.2pt;margin-top:101.3pt;width:481.85pt;height:561.25pt;z-index:251658257;mso-position-horizontal-relative:margin;mso-position-vertical-relative:page;mso-width-relative:margin;mso-height-relative:margin" coordsize="61194,7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" o:allowoverlap="f">
                <v:shapetype id="_x0000_t202" coordsize="21600,21600" o:spt="202" path="m,l,21600r21600,l21600,xe">
                  <v:stroke joinstyle="miter"/>
                  <v:path gradientshapeok="t" o:connecttype="rect"/>
                </v:shapetype>
                <v:shape id="Text Box 4" o:spid="_x0000_s1027" type="#_x0000_t202" style="position:absolute;top:66507;width:36000;height:4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May 09,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8" type="#_x0000_t202" style="position:absolute;width:61194;height:40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v:textbox>
                </v:shape>
                <v:shape id="Text Box 5" o:spid="_x0000_s1029" type="#_x0000_t202" style="position:absolute;top:43342;width:47244;height:2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implemntation</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anchory="page"/>
                <w10:anchorlock/>
              </v:group>
            </w:pict>
          </mc:Fallback>
        </mc:AlternateContent>
      </w:r>
      <w:r w:rsidR="00044490">
        <w:rPr>
          <w:noProof/>
        </w:rPr>
        <w:drawing>
          <wp:anchor distT="0" distB="0" distL="114300" distR="114300" simplePos="0" relativeHeight="251658243" behindDoc="1" locked="0" layoutInCell="1" allowOverlap="1" wp14:anchorId="6039EF42" wp14:editId="520EF55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14:paraId="565BF686" w14:textId="0385267A" w:rsidR="00E610EC" w:rsidRPr="004B5263" w:rsidRDefault="00E610EC" w:rsidP="00F87C77">
      <w:pPr>
        <w:pStyle w:val="ListNumber"/>
        <w:numPr>
          <w:ilvl w:val="0"/>
          <w:numId w:val="0"/>
        </w:numPr>
      </w:pPr>
    </w:p>
    <w:sectPr w:rsidR="00E610EC" w:rsidRPr="004B5263" w:rsidSect="00F87C77">
      <w:headerReference w:type="default" r:id="rId16"/>
      <w:footerReference w:type="default" r:id="rId17"/>
      <w:pgSz w:w="11907" w:h="16839" w:code="9"/>
      <w:pgMar w:top="1418" w:right="1134" w:bottom="1418" w:left="1134"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E411B" w14:textId="77777777" w:rsidR="00866D15" w:rsidRPr="00B9356D" w:rsidRDefault="00866D15" w:rsidP="00B9356D">
      <w:r>
        <w:separator/>
      </w:r>
    </w:p>
  </w:endnote>
  <w:endnote w:type="continuationSeparator" w:id="0">
    <w:p w14:paraId="2C299801" w14:textId="77777777" w:rsidR="00866D15" w:rsidRPr="00B9356D" w:rsidRDefault="00866D15" w:rsidP="00B9356D">
      <w:r>
        <w:continuationSeparator/>
      </w:r>
    </w:p>
  </w:endnote>
  <w:endnote w:type="continuationNotice" w:id="1">
    <w:p w14:paraId="268E55FD" w14:textId="77777777" w:rsidR="00866D15" w:rsidRDefault="00866D1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125219"/>
      <w:docPartObj>
        <w:docPartGallery w:val="Page Numbers (Bottom of Page)"/>
        <w:docPartUnique/>
      </w:docPartObj>
    </w:sdtPr>
    <w:sdtContent>
      <w:p w14:paraId="3D94DA04" w14:textId="77777777" w:rsidR="00B23348" w:rsidRPr="00B23348" w:rsidRDefault="00B23348" w:rsidP="00B23348">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14:paraId="18508208" w14:textId="69498EE5" w:rsidR="004C5C42" w:rsidRDefault="00A53BAA" w:rsidP="004C5C42">
    <w:pPr>
      <w:pStyle w:val="Footer"/>
    </w:pPr>
    <w:r w:rsidRPr="00A53BAA">
      <w:t>©</w:t>
    </w:r>
    <w:r>
      <w:fldChar w:fldCharType="begin"/>
    </w:r>
    <w:r>
      <w:instrText>DocProperty "Year"</w:instrText>
    </w:r>
    <w:r>
      <w:fldChar w:fldCharType="separate"/>
    </w:r>
    <w:r w:rsidR="003D7D85">
      <w:t>2021</w:t>
    </w:r>
    <w:r>
      <w:fldChar w:fldCharType="end"/>
    </w:r>
    <w:r w:rsidR="00E22A0B">
      <w:t xml:space="preserve"> </w:t>
    </w:r>
    <w:r w:rsidR="004C5C42">
      <w:t xml:space="preserve">This </w:t>
    </w:r>
    <w:r>
      <w:fldChar w:fldCharType="begin"/>
    </w:r>
    <w:r>
      <w:instrText>DocProperty "DocumentType"</w:instrText>
    </w:r>
    <w:r>
      <w:fldChar w:fldCharType="separate"/>
    </w:r>
    <w:r w:rsidR="003D7D85">
      <w:t>Response to RFP</w:t>
    </w:r>
    <w:r>
      <w:fldChar w:fldCharType="end"/>
    </w:r>
    <w:r w:rsidR="009942A4">
      <w:t xml:space="preserve"> </w:t>
    </w:r>
    <w:r w:rsidR="004C5C42">
      <w:t xml:space="preserve">is made by </w:t>
    </w:r>
    <w:r>
      <w:fldChar w:fldCharType="begin"/>
    </w:r>
    <w:r>
      <w:instrText>DocProperty "CompanyPri"</w:instrText>
    </w:r>
    <w:r>
      <w:fldChar w:fldCharType="separate"/>
    </w:r>
    <w:r w:rsidR="003D7D85">
      <w:t>KPMG Australia Technology Solutions Pty Limited</w:t>
    </w:r>
    <w:r>
      <w:fldChar w:fldCharType="end"/>
    </w:r>
    <w:r w:rsidR="004C5C42">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2C66A785" w14:textId="69EEF61F" w:rsidR="00B45A20" w:rsidRDefault="004C5C42" w:rsidP="00B45A20">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A8B5" w14:textId="77777777" w:rsidR="00BE3A09" w:rsidRDefault="00BE3A09" w:rsidP="00061104">
    <w:pPr>
      <w:pStyle w:val="Footer"/>
    </w:pPr>
    <w:bookmarkStart w:id="0" w:name="_Hlk62831625"/>
  </w:p>
  <w:p w14:paraId="284D6092" w14:textId="77777777" w:rsidR="00BE3A09" w:rsidRDefault="00BE3A09" w:rsidP="00061104">
    <w:pPr>
      <w:pStyle w:val="Footer"/>
    </w:pPr>
  </w:p>
  <w:p w14:paraId="30213E3F" w14:textId="5817E8DE" w:rsidR="00061104" w:rsidRPr="000F6A17" w:rsidRDefault="00061104" w:rsidP="00061104">
    <w:pPr>
      <w:pStyle w:val="Footer"/>
    </w:pPr>
    <w:r w:rsidRPr="00061104">
      <w:rPr>
        <w:noProof/>
      </w:rPr>
      <mc:AlternateContent>
        <mc:Choice Requires="wps">
          <w:drawing>
            <wp:anchor distT="45720" distB="45720" distL="114300" distR="114300" simplePos="0" relativeHeight="251658247" behindDoc="0" locked="1" layoutInCell="1" allowOverlap="0" wp14:anchorId="07357422" wp14:editId="28B4F1DA">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359410"/>
                      </a:xfrm>
                      <a:prstGeom prst="rect">
                        <a:avLst/>
                      </a:prstGeom>
                      <a:noFill/>
                      <a:ln w="9525">
                        <a:noFill/>
                        <a:miter lim="800000"/>
                        <a:headEnd/>
                        <a:tailEnd/>
                      </a:ln>
                    </wps:spPr>
                    <wps:txbx>
                      <w:txbxContent>
                        <w:p w14:paraId="26A557AD" w14:textId="77777777" w:rsidR="00061104" w:rsidRPr="000F6A17" w:rsidRDefault="00061104" w:rsidP="00061104">
                          <w:pPr>
                            <w:pStyle w:val="BodyText"/>
                            <w:rPr>
                              <w:rStyle w:val="Emphasis"/>
                            </w:rPr>
                          </w:pPr>
                          <w:r w:rsidRPr="000F6A17">
                            <w:rPr>
                              <w:rStyle w:val="Emphasis"/>
                            </w:rPr>
                            <w:t>KPMG.com.au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57422" id="_x0000_t202" coordsize="21600,21600" o:spt="202" path="m,l,21600r21600,l21600,xe">
              <v:stroke joinstyle="miter"/>
              <v:path gradientshapeok="t" o:connecttype="rect"/>
            </v:shapetype>
            <v:shape id="Text Box 2" o:spid="_x0000_s1030" type="#_x0000_t202" style="position:absolute;margin-left:-8.45pt;margin-top:663.5pt;width:92.5pt;height:28.3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" o:allowoverlap="f" filled="f" stroked="f">
              <v:textbox>
                <w:txbxContent>
                  <w:p w14:paraId="26A557AD" w14:textId="77777777" w:rsidR="00061104" w:rsidRPr="000F6A17" w:rsidRDefault="00061104" w:rsidP="00061104">
                    <w:pPr>
                      <w:pStyle w:val="BodyText"/>
                      <w:rPr>
                        <w:rStyle w:val="Emphasis"/>
                      </w:rPr>
                    </w:pPr>
                    <w:r w:rsidRPr="000F6A17">
                      <w:rPr>
                        <w:rStyle w:val="Emphasis"/>
                      </w:rPr>
                      <w:t>KPMG.com.au</w:t>
                    </w:r>
                  </w:p>
                </w:txbxContent>
              </v:textbox>
              <w10:wrap type="topAndBottom" anchory="page"/>
              <w10:anchorlock/>
            </v:shape>
          </w:pict>
        </mc:Fallback>
      </mc:AlternateContent>
    </w:r>
    <w:r w:rsidRPr="00061104">
      <w:rPr>
        <w:noProof/>
      </w:rPr>
      <w:drawing>
        <wp:anchor distT="0" distB="71755" distL="114300" distR="114300" simplePos="0" relativeHeight="251658246" behindDoc="0" locked="1" layoutInCell="1" allowOverlap="0" wp14:anchorId="40AF0632" wp14:editId="158D8961">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3D1D352-4D69-439E-A0F6-996EF846460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fldSimple w:instr=" DocProperty &quot;DocumentType&quot; ">
      <w:r>
        <w:t>Proposal</w:t>
      </w:r>
    </w:fldSimple>
    <w:r w:rsidRPr="000F6A17">
      <w:t xml:space="preserve"> is made by </w:t>
    </w:r>
    <w:fldSimple w:instr=" DocProperty &quot;CompanyPri&quot; ">
      <w:r>
        <w:t>KPMG Australia Technology Solutions Pty Limited</w:t>
      </w:r>
    </w:fldSimple>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065DCBC9" w14:textId="53315931" w:rsidR="00061104" w:rsidRPr="00B45A20" w:rsidRDefault="00061104" w:rsidP="00061104">
    <w:pPr>
      <w:pStyle w:val="Footer"/>
    </w:pPr>
    <w:r w:rsidRPr="00B45A20">
      <w:t xml:space="preserve">This </w:t>
    </w:r>
    <w:fldSimple w:instr=" DocProperty &quot;DocumentType&quot; ">
      <w:r>
        <w:t>Proposal</w:t>
      </w:r>
    </w:fldSimple>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fldSimple w:instr=" DocProperty &quot;DocumentType&quot; ">
      <w:r>
        <w:t>Proposal</w:t>
      </w:r>
    </w:fldSimple>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001D368C" w:rsidRPr="00B45A20">
      <w:t>International.</w:t>
    </w:r>
  </w:p>
  <w:p w14:paraId="5C1C7EA9" w14:textId="575F89C7" w:rsidR="00A17EEF" w:rsidRPr="00A17EEF" w:rsidRDefault="00061104" w:rsidP="00061104">
    <w:pPr>
      <w:pStyle w:val="Footer"/>
    </w:pPr>
    <w:r w:rsidRPr="00D935F5">
      <w:rPr>
        <w:b/>
        <w:bCs/>
      </w:rPr>
      <w:t>Document Classification</w:t>
    </w:r>
    <w:r w:rsidRPr="00061104">
      <w:t xml:space="preserve">: </w:t>
    </w:r>
    <w:fldSimple w:instr=" DocProperty &quot;DocumentClassification&quot; ">
      <w:r>
        <w:t>KPMG Confidential</w:t>
      </w:r>
    </w:fldSimple>
    <w:r w:rsidRPr="00C869B7">
      <w:t>.</w:t>
    </w:r>
    <w:bookmarkEnd w:id="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12846" w14:textId="77777777" w:rsidR="00866D15" w:rsidRPr="00B9356D" w:rsidRDefault="00866D15" w:rsidP="00B9356D">
      <w:r>
        <w:separator/>
      </w:r>
    </w:p>
  </w:footnote>
  <w:footnote w:type="continuationSeparator" w:id="0">
    <w:p w14:paraId="3E70E67F" w14:textId="77777777" w:rsidR="00866D15" w:rsidRPr="00B9356D" w:rsidRDefault="00866D15" w:rsidP="00B9356D">
      <w:r>
        <w:continuationSeparator/>
      </w:r>
    </w:p>
  </w:footnote>
  <w:footnote w:type="continuationNotice" w:id="1">
    <w:p w14:paraId="2946D686" w14:textId="77777777" w:rsidR="00866D15" w:rsidRDefault="00866D1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55B" w14:textId="77777777" w:rsidR="0081775B" w:rsidRDefault="0081775B">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4090" w14:textId="77777777" w:rsidR="00BA1E60" w:rsidRDefault="002262F9" w:rsidP="00F829A4">
    <w:pPr>
      <w:pStyle w:val="BodyText"/>
    </w:pPr>
    <w:r w:rsidRPr="006F7CFD">
      <w:rPr>
        <w:noProof/>
      </w:rPr>
      <w:drawing>
        <wp:anchor distT="0" distB="0" distL="114300" distR="114300" simplePos="0" relativeHeight="251658241" behindDoc="0" locked="1" layoutInCell="1" allowOverlap="0" wp14:anchorId="53727691" wp14:editId="5DB5DE3A">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67B37" w14:textId="77777777" w:rsidR="0081775B" w:rsidRDefault="0081775B">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8C87" w14:textId="47A48A71" w:rsidR="009535A8" w:rsidRDefault="002262F9">
    <w:pPr>
      <w:spacing w:before="0" w:after="0" w:line="240" w:lineRule="auto"/>
    </w:pPr>
    <w:r w:rsidRPr="006F7CFD">
      <w:rPr>
        <w:noProof/>
      </w:rPr>
      <w:drawing>
        <wp:anchor distT="0" distB="0" distL="114300" distR="114300" simplePos="0" relativeHeight="251658245" behindDoc="0" locked="1" layoutInCell="1" allowOverlap="0" wp14:anchorId="1239CBD3" wp14:editId="66B601AD">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C70"/>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 w15:restartNumberingAfterBreak="0">
    <w:nsid w:val="04F72998"/>
    <w:multiLevelType w:val="hybridMultilevel"/>
    <w:tmpl w:val="E20A29A0"/>
    <w:lvl w:ilvl="0" w:tplc="641265DE">
      <w:start w:val="1"/>
      <w:numFmt w:val="bullet"/>
      <w:lvlText w:val="•"/>
      <w:lvlJc w:val="left"/>
      <w:pPr>
        <w:tabs>
          <w:tab w:val="num" w:pos="720"/>
        </w:tabs>
        <w:ind w:left="720" w:hanging="360"/>
      </w:pPr>
      <w:rPr>
        <w:rFonts w:ascii="Times New Roman" w:hAnsi="Times New Roman" w:hint="default"/>
      </w:rPr>
    </w:lvl>
    <w:lvl w:ilvl="1" w:tplc="4D8EBBBC" w:tentative="1">
      <w:start w:val="1"/>
      <w:numFmt w:val="bullet"/>
      <w:lvlText w:val="•"/>
      <w:lvlJc w:val="left"/>
      <w:pPr>
        <w:tabs>
          <w:tab w:val="num" w:pos="1440"/>
        </w:tabs>
        <w:ind w:left="1440" w:hanging="360"/>
      </w:pPr>
      <w:rPr>
        <w:rFonts w:ascii="Times New Roman" w:hAnsi="Times New Roman" w:hint="default"/>
      </w:rPr>
    </w:lvl>
    <w:lvl w:ilvl="2" w:tplc="9892C54A" w:tentative="1">
      <w:start w:val="1"/>
      <w:numFmt w:val="bullet"/>
      <w:lvlText w:val="•"/>
      <w:lvlJc w:val="left"/>
      <w:pPr>
        <w:tabs>
          <w:tab w:val="num" w:pos="2160"/>
        </w:tabs>
        <w:ind w:left="2160" w:hanging="360"/>
      </w:pPr>
      <w:rPr>
        <w:rFonts w:ascii="Times New Roman" w:hAnsi="Times New Roman" w:hint="default"/>
      </w:rPr>
    </w:lvl>
    <w:lvl w:ilvl="3" w:tplc="3542AB6C" w:tentative="1">
      <w:start w:val="1"/>
      <w:numFmt w:val="bullet"/>
      <w:lvlText w:val="•"/>
      <w:lvlJc w:val="left"/>
      <w:pPr>
        <w:tabs>
          <w:tab w:val="num" w:pos="2880"/>
        </w:tabs>
        <w:ind w:left="2880" w:hanging="360"/>
      </w:pPr>
      <w:rPr>
        <w:rFonts w:ascii="Times New Roman" w:hAnsi="Times New Roman" w:hint="default"/>
      </w:rPr>
    </w:lvl>
    <w:lvl w:ilvl="4" w:tplc="F4783BB0" w:tentative="1">
      <w:start w:val="1"/>
      <w:numFmt w:val="bullet"/>
      <w:lvlText w:val="•"/>
      <w:lvlJc w:val="left"/>
      <w:pPr>
        <w:tabs>
          <w:tab w:val="num" w:pos="3600"/>
        </w:tabs>
        <w:ind w:left="3600" w:hanging="360"/>
      </w:pPr>
      <w:rPr>
        <w:rFonts w:ascii="Times New Roman" w:hAnsi="Times New Roman" w:hint="default"/>
      </w:rPr>
    </w:lvl>
    <w:lvl w:ilvl="5" w:tplc="33A8291C" w:tentative="1">
      <w:start w:val="1"/>
      <w:numFmt w:val="bullet"/>
      <w:lvlText w:val="•"/>
      <w:lvlJc w:val="left"/>
      <w:pPr>
        <w:tabs>
          <w:tab w:val="num" w:pos="4320"/>
        </w:tabs>
        <w:ind w:left="4320" w:hanging="360"/>
      </w:pPr>
      <w:rPr>
        <w:rFonts w:ascii="Times New Roman" w:hAnsi="Times New Roman" w:hint="default"/>
      </w:rPr>
    </w:lvl>
    <w:lvl w:ilvl="6" w:tplc="5B3EC36E" w:tentative="1">
      <w:start w:val="1"/>
      <w:numFmt w:val="bullet"/>
      <w:lvlText w:val="•"/>
      <w:lvlJc w:val="left"/>
      <w:pPr>
        <w:tabs>
          <w:tab w:val="num" w:pos="5040"/>
        </w:tabs>
        <w:ind w:left="5040" w:hanging="360"/>
      </w:pPr>
      <w:rPr>
        <w:rFonts w:ascii="Times New Roman" w:hAnsi="Times New Roman" w:hint="default"/>
      </w:rPr>
    </w:lvl>
    <w:lvl w:ilvl="7" w:tplc="DED05324" w:tentative="1">
      <w:start w:val="1"/>
      <w:numFmt w:val="bullet"/>
      <w:lvlText w:val="•"/>
      <w:lvlJc w:val="left"/>
      <w:pPr>
        <w:tabs>
          <w:tab w:val="num" w:pos="5760"/>
        </w:tabs>
        <w:ind w:left="5760" w:hanging="360"/>
      </w:pPr>
      <w:rPr>
        <w:rFonts w:ascii="Times New Roman" w:hAnsi="Times New Roman" w:hint="default"/>
      </w:rPr>
    </w:lvl>
    <w:lvl w:ilvl="8" w:tplc="067C14D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3" w15:restartNumberingAfterBreak="0">
    <w:nsid w:val="07642D4E"/>
    <w:multiLevelType w:val="multilevel"/>
    <w:tmpl w:val="BBA42B28"/>
    <w:styleLink w:val="KPMGNumberList"/>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4" w15:restartNumberingAfterBreak="0">
    <w:nsid w:val="0939075C"/>
    <w:multiLevelType w:val="multilevel"/>
    <w:tmpl w:val="E5D4909E"/>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5" w15:restartNumberingAfterBreak="0">
    <w:nsid w:val="1446659F"/>
    <w:multiLevelType w:val="multilevel"/>
    <w:tmpl w:val="98B499BC"/>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6" w15:restartNumberingAfterBreak="0">
    <w:nsid w:val="14D6071D"/>
    <w:multiLevelType w:val="multilevel"/>
    <w:tmpl w:val="065C4F94"/>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7" w15:restartNumberingAfterBreak="0">
    <w:nsid w:val="1D6B4DF2"/>
    <w:multiLevelType w:val="multilevel"/>
    <w:tmpl w:val="29CCDBEE"/>
    <w:lvl w:ilvl="0">
      <w:start w:val="6"/>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8" w15:restartNumberingAfterBreak="0">
    <w:nsid w:val="1DDE0B0B"/>
    <w:multiLevelType w:val="hybridMultilevel"/>
    <w:tmpl w:val="B010DE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282068C"/>
    <w:multiLevelType w:val="hybridMultilevel"/>
    <w:tmpl w:val="C88E8FBA"/>
    <w:lvl w:ilvl="0" w:tplc="0C09000F">
      <w:start w:val="1"/>
      <w:numFmt w:val="decimal"/>
      <w:lvlText w:val="%1."/>
      <w:lvlJc w:val="left"/>
      <w:pPr>
        <w:ind w:left="360" w:hanging="360"/>
      </w:pPr>
    </w:lvl>
    <w:lvl w:ilvl="1" w:tplc="CC2AF862">
      <w:start w:val="1"/>
      <w:numFmt w:val="lowerLetter"/>
      <w:lvlText w:val="%2."/>
      <w:lvlJc w:val="left"/>
      <w:pPr>
        <w:ind w:left="1080" w:hanging="360"/>
      </w:pPr>
      <w:rPr>
        <w:rFonts w:ascii="Arial" w:hAnsi="Arial" w:hint="default"/>
        <w:b w:val="0"/>
        <w:i w:val="0"/>
        <w:sz w:val="20"/>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C8F251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1" w15:restartNumberingAfterBreak="0">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12" w15:restartNumberingAfterBreak="0">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F157CA5"/>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4" w15:restartNumberingAfterBreak="0">
    <w:nsid w:val="30752890"/>
    <w:multiLevelType w:val="multilevel"/>
    <w:tmpl w:val="CC4C00E6"/>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5" w15:restartNumberingAfterBreak="0">
    <w:nsid w:val="440669A9"/>
    <w:multiLevelType w:val="multilevel"/>
    <w:tmpl w:val="6C06A4E0"/>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6" w15:restartNumberingAfterBreak="0">
    <w:nsid w:val="4A100374"/>
    <w:multiLevelType w:val="multilevel"/>
    <w:tmpl w:val="5EDC735A"/>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7" w15:restartNumberingAfterBreak="0">
    <w:nsid w:val="4FAB08D4"/>
    <w:multiLevelType w:val="multilevel"/>
    <w:tmpl w:val="97D8E26E"/>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8" w15:restartNumberingAfterBreak="0">
    <w:nsid w:val="51E175D6"/>
    <w:multiLevelType w:val="hybridMultilevel"/>
    <w:tmpl w:val="E7C876C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53634ED5"/>
    <w:multiLevelType w:val="hybridMultilevel"/>
    <w:tmpl w:val="0906A7A4"/>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4837698"/>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1" w15:restartNumberingAfterBreak="0">
    <w:nsid w:val="554D3D0C"/>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2" w15:restartNumberingAfterBreak="0">
    <w:nsid w:val="64497EAC"/>
    <w:multiLevelType w:val="hybridMultilevel"/>
    <w:tmpl w:val="AC00307E"/>
    <w:lvl w:ilvl="0" w:tplc="E2766C1E">
      <w:start w:val="1"/>
      <w:numFmt w:val="bullet"/>
      <w:lvlText w:val="•"/>
      <w:lvlJc w:val="left"/>
      <w:pPr>
        <w:tabs>
          <w:tab w:val="num" w:pos="720"/>
        </w:tabs>
        <w:ind w:left="720" w:hanging="360"/>
      </w:pPr>
      <w:rPr>
        <w:rFonts w:ascii="Times New Roman" w:hAnsi="Times New Roman" w:hint="default"/>
      </w:rPr>
    </w:lvl>
    <w:lvl w:ilvl="1" w:tplc="337EEA92" w:tentative="1">
      <w:start w:val="1"/>
      <w:numFmt w:val="bullet"/>
      <w:lvlText w:val="•"/>
      <w:lvlJc w:val="left"/>
      <w:pPr>
        <w:tabs>
          <w:tab w:val="num" w:pos="1440"/>
        </w:tabs>
        <w:ind w:left="1440" w:hanging="360"/>
      </w:pPr>
      <w:rPr>
        <w:rFonts w:ascii="Times New Roman" w:hAnsi="Times New Roman" w:hint="default"/>
      </w:rPr>
    </w:lvl>
    <w:lvl w:ilvl="2" w:tplc="76425604" w:tentative="1">
      <w:start w:val="1"/>
      <w:numFmt w:val="bullet"/>
      <w:lvlText w:val="•"/>
      <w:lvlJc w:val="left"/>
      <w:pPr>
        <w:tabs>
          <w:tab w:val="num" w:pos="2160"/>
        </w:tabs>
        <w:ind w:left="2160" w:hanging="360"/>
      </w:pPr>
      <w:rPr>
        <w:rFonts w:ascii="Times New Roman" w:hAnsi="Times New Roman" w:hint="default"/>
      </w:rPr>
    </w:lvl>
    <w:lvl w:ilvl="3" w:tplc="294E216C" w:tentative="1">
      <w:start w:val="1"/>
      <w:numFmt w:val="bullet"/>
      <w:lvlText w:val="•"/>
      <w:lvlJc w:val="left"/>
      <w:pPr>
        <w:tabs>
          <w:tab w:val="num" w:pos="2880"/>
        </w:tabs>
        <w:ind w:left="2880" w:hanging="360"/>
      </w:pPr>
      <w:rPr>
        <w:rFonts w:ascii="Times New Roman" w:hAnsi="Times New Roman" w:hint="default"/>
      </w:rPr>
    </w:lvl>
    <w:lvl w:ilvl="4" w:tplc="B4489B1A" w:tentative="1">
      <w:start w:val="1"/>
      <w:numFmt w:val="bullet"/>
      <w:lvlText w:val="•"/>
      <w:lvlJc w:val="left"/>
      <w:pPr>
        <w:tabs>
          <w:tab w:val="num" w:pos="3600"/>
        </w:tabs>
        <w:ind w:left="3600" w:hanging="360"/>
      </w:pPr>
      <w:rPr>
        <w:rFonts w:ascii="Times New Roman" w:hAnsi="Times New Roman" w:hint="default"/>
      </w:rPr>
    </w:lvl>
    <w:lvl w:ilvl="5" w:tplc="CD7209A2" w:tentative="1">
      <w:start w:val="1"/>
      <w:numFmt w:val="bullet"/>
      <w:lvlText w:val="•"/>
      <w:lvlJc w:val="left"/>
      <w:pPr>
        <w:tabs>
          <w:tab w:val="num" w:pos="4320"/>
        </w:tabs>
        <w:ind w:left="4320" w:hanging="360"/>
      </w:pPr>
      <w:rPr>
        <w:rFonts w:ascii="Times New Roman" w:hAnsi="Times New Roman" w:hint="default"/>
      </w:rPr>
    </w:lvl>
    <w:lvl w:ilvl="6" w:tplc="D99A67F2" w:tentative="1">
      <w:start w:val="1"/>
      <w:numFmt w:val="bullet"/>
      <w:lvlText w:val="•"/>
      <w:lvlJc w:val="left"/>
      <w:pPr>
        <w:tabs>
          <w:tab w:val="num" w:pos="5040"/>
        </w:tabs>
        <w:ind w:left="5040" w:hanging="360"/>
      </w:pPr>
      <w:rPr>
        <w:rFonts w:ascii="Times New Roman" w:hAnsi="Times New Roman" w:hint="default"/>
      </w:rPr>
    </w:lvl>
    <w:lvl w:ilvl="7" w:tplc="1F5438F8" w:tentative="1">
      <w:start w:val="1"/>
      <w:numFmt w:val="bullet"/>
      <w:lvlText w:val="•"/>
      <w:lvlJc w:val="left"/>
      <w:pPr>
        <w:tabs>
          <w:tab w:val="num" w:pos="5760"/>
        </w:tabs>
        <w:ind w:left="5760" w:hanging="360"/>
      </w:pPr>
      <w:rPr>
        <w:rFonts w:ascii="Times New Roman" w:hAnsi="Times New Roman" w:hint="default"/>
      </w:rPr>
    </w:lvl>
    <w:lvl w:ilvl="8" w:tplc="F9ACC3CC"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81E2561"/>
    <w:multiLevelType w:val="hybridMultilevel"/>
    <w:tmpl w:val="675479F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B8B00FD"/>
    <w:multiLevelType w:val="multilevel"/>
    <w:tmpl w:val="26724EC0"/>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5" w15:restartNumberingAfterBreak="0">
    <w:nsid w:val="6ED54093"/>
    <w:multiLevelType w:val="hybridMultilevel"/>
    <w:tmpl w:val="0C823E62"/>
    <w:lvl w:ilvl="0" w:tplc="7FD20BC0">
      <w:start w:val="1"/>
      <w:numFmt w:val="bullet"/>
      <w:lvlText w:val="•"/>
      <w:lvlJc w:val="left"/>
      <w:pPr>
        <w:tabs>
          <w:tab w:val="num" w:pos="720"/>
        </w:tabs>
        <w:ind w:left="720" w:hanging="360"/>
      </w:pPr>
      <w:rPr>
        <w:rFonts w:ascii="Times New Roman" w:hAnsi="Times New Roman" w:hint="default"/>
      </w:rPr>
    </w:lvl>
    <w:lvl w:ilvl="1" w:tplc="0374B7A0" w:tentative="1">
      <w:start w:val="1"/>
      <w:numFmt w:val="bullet"/>
      <w:lvlText w:val="•"/>
      <w:lvlJc w:val="left"/>
      <w:pPr>
        <w:tabs>
          <w:tab w:val="num" w:pos="1440"/>
        </w:tabs>
        <w:ind w:left="1440" w:hanging="360"/>
      </w:pPr>
      <w:rPr>
        <w:rFonts w:ascii="Times New Roman" w:hAnsi="Times New Roman" w:hint="default"/>
      </w:rPr>
    </w:lvl>
    <w:lvl w:ilvl="2" w:tplc="FFDE849C" w:tentative="1">
      <w:start w:val="1"/>
      <w:numFmt w:val="bullet"/>
      <w:lvlText w:val="•"/>
      <w:lvlJc w:val="left"/>
      <w:pPr>
        <w:tabs>
          <w:tab w:val="num" w:pos="2160"/>
        </w:tabs>
        <w:ind w:left="2160" w:hanging="360"/>
      </w:pPr>
      <w:rPr>
        <w:rFonts w:ascii="Times New Roman" w:hAnsi="Times New Roman" w:hint="default"/>
      </w:rPr>
    </w:lvl>
    <w:lvl w:ilvl="3" w:tplc="C0E6B5DC" w:tentative="1">
      <w:start w:val="1"/>
      <w:numFmt w:val="bullet"/>
      <w:lvlText w:val="•"/>
      <w:lvlJc w:val="left"/>
      <w:pPr>
        <w:tabs>
          <w:tab w:val="num" w:pos="2880"/>
        </w:tabs>
        <w:ind w:left="2880" w:hanging="360"/>
      </w:pPr>
      <w:rPr>
        <w:rFonts w:ascii="Times New Roman" w:hAnsi="Times New Roman" w:hint="default"/>
      </w:rPr>
    </w:lvl>
    <w:lvl w:ilvl="4" w:tplc="2BDC044E" w:tentative="1">
      <w:start w:val="1"/>
      <w:numFmt w:val="bullet"/>
      <w:lvlText w:val="•"/>
      <w:lvlJc w:val="left"/>
      <w:pPr>
        <w:tabs>
          <w:tab w:val="num" w:pos="3600"/>
        </w:tabs>
        <w:ind w:left="3600" w:hanging="360"/>
      </w:pPr>
      <w:rPr>
        <w:rFonts w:ascii="Times New Roman" w:hAnsi="Times New Roman" w:hint="default"/>
      </w:rPr>
    </w:lvl>
    <w:lvl w:ilvl="5" w:tplc="70F8507E" w:tentative="1">
      <w:start w:val="1"/>
      <w:numFmt w:val="bullet"/>
      <w:lvlText w:val="•"/>
      <w:lvlJc w:val="left"/>
      <w:pPr>
        <w:tabs>
          <w:tab w:val="num" w:pos="4320"/>
        </w:tabs>
        <w:ind w:left="4320" w:hanging="360"/>
      </w:pPr>
      <w:rPr>
        <w:rFonts w:ascii="Times New Roman" w:hAnsi="Times New Roman" w:hint="default"/>
      </w:rPr>
    </w:lvl>
    <w:lvl w:ilvl="6" w:tplc="46407146" w:tentative="1">
      <w:start w:val="1"/>
      <w:numFmt w:val="bullet"/>
      <w:lvlText w:val="•"/>
      <w:lvlJc w:val="left"/>
      <w:pPr>
        <w:tabs>
          <w:tab w:val="num" w:pos="5040"/>
        </w:tabs>
        <w:ind w:left="5040" w:hanging="360"/>
      </w:pPr>
      <w:rPr>
        <w:rFonts w:ascii="Times New Roman" w:hAnsi="Times New Roman" w:hint="default"/>
      </w:rPr>
    </w:lvl>
    <w:lvl w:ilvl="7" w:tplc="154EA50E" w:tentative="1">
      <w:start w:val="1"/>
      <w:numFmt w:val="bullet"/>
      <w:lvlText w:val="•"/>
      <w:lvlJc w:val="left"/>
      <w:pPr>
        <w:tabs>
          <w:tab w:val="num" w:pos="5760"/>
        </w:tabs>
        <w:ind w:left="5760" w:hanging="360"/>
      </w:pPr>
      <w:rPr>
        <w:rFonts w:ascii="Times New Roman" w:hAnsi="Times New Roman" w:hint="default"/>
      </w:rPr>
    </w:lvl>
    <w:lvl w:ilvl="8" w:tplc="A3A21DA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7C3004CD"/>
    <w:multiLevelType w:val="multilevel"/>
    <w:tmpl w:val="9FEA3D5C"/>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7" w15:restartNumberingAfterBreak="0">
    <w:nsid w:val="7F720C5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num w:numId="1" w16cid:durableId="844630850">
    <w:abstractNumId w:val="11"/>
  </w:num>
  <w:num w:numId="2" w16cid:durableId="1979413258">
    <w:abstractNumId w:val="12"/>
  </w:num>
  <w:num w:numId="3" w16cid:durableId="605426790">
    <w:abstractNumId w:val="3"/>
  </w:num>
  <w:num w:numId="4" w16cid:durableId="1720323035">
    <w:abstractNumId w:val="2"/>
  </w:num>
  <w:num w:numId="5" w16cid:durableId="1202285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3493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38669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8805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8790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5190345">
    <w:abstractNumId w:val="13"/>
  </w:num>
  <w:num w:numId="11" w16cid:durableId="978996051">
    <w:abstractNumId w:val="27"/>
  </w:num>
  <w:num w:numId="12" w16cid:durableId="882134007">
    <w:abstractNumId w:val="0"/>
  </w:num>
  <w:num w:numId="13" w16cid:durableId="1689791260">
    <w:abstractNumId w:val="3"/>
    <w:lvlOverride w:ilvl="0">
      <w:lvl w:ilvl="0">
        <w:start w:val="1"/>
        <w:numFmt w:val="decimal"/>
        <w:lvlText w:val="%1."/>
        <w:lvlJc w:val="left"/>
        <w:pPr>
          <w:ind w:left="360" w:hanging="360"/>
        </w:pPr>
        <w:rPr>
          <w:rFonts w:asciiTheme="minorHAnsi" w:hAnsiTheme="minorHAnsi" w:hint="default"/>
          <w:color w:val="auto"/>
          <w:sz w:val="22"/>
        </w:rPr>
      </w:lvl>
    </w:lvlOverride>
    <w:lvlOverride w:ilvl="1">
      <w:lvl w:ilvl="1">
        <w:start w:val="1"/>
        <w:numFmt w:val="lowerLetter"/>
        <w:lvlText w:val="%2."/>
        <w:lvlJc w:val="left"/>
        <w:pPr>
          <w:ind w:left="720" w:hanging="360"/>
        </w:pPr>
        <w:rPr>
          <w:rFonts w:asciiTheme="minorHAnsi" w:hAnsiTheme="minorHAnsi" w:hint="default"/>
        </w:rPr>
      </w:lvl>
    </w:lvlOverride>
    <w:lvlOverride w:ilvl="2">
      <w:lvl w:ilvl="2">
        <w:start w:val="1"/>
        <w:numFmt w:val="lowerRoman"/>
        <w:lvlText w:val="%3."/>
        <w:lvlJc w:val="left"/>
        <w:pPr>
          <w:ind w:left="1080" w:hanging="360"/>
        </w:pPr>
        <w:rPr>
          <w:rFonts w:asciiTheme="minorHAnsi" w:hAnsiTheme="minorHAnsi" w:hint="default"/>
        </w:rPr>
      </w:lvl>
    </w:lvlOverride>
    <w:lvlOverride w:ilvl="3">
      <w:lvl w:ilvl="3">
        <w:start w:val="1"/>
        <w:numFmt w:val="decimal"/>
        <w:lvlText w:val="%4)"/>
        <w:lvlJc w:val="left"/>
        <w:pPr>
          <w:ind w:left="357" w:hanging="357"/>
        </w:pPr>
        <w:rPr>
          <w:rFonts w:asciiTheme="minorHAnsi" w:hAnsiTheme="minorHAnsi" w:hint="default"/>
        </w:rPr>
      </w:lvl>
    </w:lvlOverride>
    <w:lvlOverride w:ilvl="4">
      <w:lvl w:ilvl="4">
        <w:start w:val="1"/>
        <w:numFmt w:val="lowerLetter"/>
        <w:lvlText w:val="%5)"/>
        <w:lvlJc w:val="left"/>
        <w:pPr>
          <w:ind w:left="720" w:hanging="363"/>
        </w:pPr>
        <w:rPr>
          <w:rFonts w:asciiTheme="minorHAnsi" w:hAnsiTheme="minorHAnsi" w:hint="default"/>
        </w:rPr>
      </w:lvl>
    </w:lvlOverride>
    <w:lvlOverride w:ilvl="5">
      <w:lvl w:ilvl="5">
        <w:start w:val="1"/>
        <w:numFmt w:val="lowerRoman"/>
        <w:lvlText w:val="%6)"/>
        <w:lvlJc w:val="left"/>
        <w:pPr>
          <w:ind w:left="1077" w:hanging="357"/>
        </w:pPr>
        <w:rPr>
          <w:rFonts w:asciiTheme="minorHAnsi" w:hAnsiTheme="minorHAnsi" w:hint="default"/>
        </w:rPr>
      </w:lvl>
    </w:lvlOverride>
    <w:lvlOverride w:ilvl="6">
      <w:lvl w:ilvl="6">
        <w:start w:val="1"/>
        <w:numFmt w:val="decimal"/>
        <w:lvlText w:val="(%7)"/>
        <w:lvlJc w:val="left"/>
        <w:pPr>
          <w:tabs>
            <w:tab w:val="num" w:pos="720"/>
          </w:tabs>
          <w:ind w:left="357" w:hanging="357"/>
        </w:pPr>
        <w:rPr>
          <w:rFonts w:asciiTheme="minorHAnsi" w:hAnsiTheme="minorHAnsi" w:hint="default"/>
        </w:rPr>
      </w:lvl>
    </w:lvlOverride>
    <w:lvlOverride w:ilvl="7">
      <w:lvl w:ilvl="7">
        <w:start w:val="1"/>
        <w:numFmt w:val="lowerLetter"/>
        <w:lvlText w:val="(%8)"/>
        <w:lvlJc w:val="left"/>
        <w:pPr>
          <w:ind w:left="720" w:hanging="363"/>
        </w:pPr>
        <w:rPr>
          <w:rFonts w:asciiTheme="minorHAnsi" w:hAnsiTheme="minorHAnsi" w:hint="default"/>
        </w:rPr>
      </w:lvl>
    </w:lvlOverride>
    <w:lvlOverride w:ilvl="8">
      <w:lvl w:ilvl="8">
        <w:start w:val="1"/>
        <w:numFmt w:val="lowerRoman"/>
        <w:lvlText w:val="(%9)"/>
        <w:lvlJc w:val="left"/>
        <w:pPr>
          <w:ind w:left="1077" w:hanging="357"/>
        </w:pPr>
        <w:rPr>
          <w:rFonts w:asciiTheme="minorHAnsi" w:hAnsiTheme="minorHAnsi" w:hint="default"/>
        </w:rPr>
      </w:lvl>
    </w:lvlOverride>
  </w:num>
  <w:num w:numId="14" w16cid:durableId="1445153886">
    <w:abstractNumId w:val="20"/>
  </w:num>
  <w:num w:numId="15" w16cid:durableId="513811410">
    <w:abstractNumId w:val="2"/>
  </w:num>
  <w:num w:numId="16" w16cid:durableId="1673021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499004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94909420">
    <w:abstractNumId w:val="21"/>
  </w:num>
  <w:num w:numId="19" w16cid:durableId="644993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60921677">
    <w:abstractNumId w:val="10"/>
  </w:num>
  <w:num w:numId="21" w16cid:durableId="9463043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45051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71199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1819148">
    <w:abstractNumId w:val="22"/>
  </w:num>
  <w:num w:numId="25" w16cid:durableId="922836698">
    <w:abstractNumId w:val="1"/>
  </w:num>
  <w:num w:numId="26" w16cid:durableId="946354608">
    <w:abstractNumId w:val="25"/>
  </w:num>
  <w:num w:numId="27" w16cid:durableId="880092739">
    <w:abstractNumId w:val="24"/>
  </w:num>
  <w:num w:numId="28" w16cid:durableId="2024433955">
    <w:abstractNumId w:val="14"/>
  </w:num>
  <w:num w:numId="29" w16cid:durableId="488061135">
    <w:abstractNumId w:val="5"/>
  </w:num>
  <w:num w:numId="30" w16cid:durableId="312489603">
    <w:abstractNumId w:val="17"/>
  </w:num>
  <w:num w:numId="31" w16cid:durableId="16539876">
    <w:abstractNumId w:val="26"/>
  </w:num>
  <w:num w:numId="32" w16cid:durableId="1616593780">
    <w:abstractNumId w:val="8"/>
  </w:num>
  <w:num w:numId="33" w16cid:durableId="1777024198">
    <w:abstractNumId w:val="6"/>
  </w:num>
  <w:num w:numId="34" w16cid:durableId="1272275085">
    <w:abstractNumId w:val="7"/>
  </w:num>
  <w:num w:numId="35" w16cid:durableId="987396168">
    <w:abstractNumId w:val="19"/>
  </w:num>
  <w:num w:numId="36" w16cid:durableId="524828009">
    <w:abstractNumId w:val="9"/>
  </w:num>
  <w:num w:numId="37" w16cid:durableId="532574728">
    <w:abstractNumId w:val="16"/>
  </w:num>
  <w:num w:numId="38" w16cid:durableId="384178417">
    <w:abstractNumId w:val="4"/>
  </w:num>
  <w:num w:numId="39" w16cid:durableId="237179416">
    <w:abstractNumId w:val="18"/>
  </w:num>
  <w:num w:numId="40" w16cid:durableId="484054161">
    <w:abstractNumId w:val="15"/>
  </w:num>
  <w:num w:numId="41" w16cid:durableId="1228444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17198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86145923">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formatting="1" w:enforcement="1" w:cryptProviderType="rsaAES" w:cryptAlgorithmClass="hash" w:cryptAlgorithmType="typeAny" w:cryptAlgorithmSid="14" w:cryptSpinCount="100000" w:hash="KiXU7gmTUh7aE9//Rq07TuX6y++7tf04e4wMhRSaTx4b7kbZ1FKO5QKEAPkHLdA8U1pOUsBcGEzbg9pReit4Jw==" w:salt="Olf4fmtQuKiKbOxxff1qug=="/>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zMTAwNDa0MDU3NTRW0lEKTi0uzszPAykwNKoFAEAYS0otAAAA"/>
    <w:docVar w:name="DocToolsFormatStyle" w:val="Emphasis"/>
  </w:docVars>
  <w:rsids>
    <w:rsidRoot w:val="00C742CE"/>
    <w:rsid w:val="00000504"/>
    <w:rsid w:val="000006CE"/>
    <w:rsid w:val="00000EA1"/>
    <w:rsid w:val="00001253"/>
    <w:rsid w:val="000013DA"/>
    <w:rsid w:val="00001755"/>
    <w:rsid w:val="000017C6"/>
    <w:rsid w:val="0000187C"/>
    <w:rsid w:val="00001961"/>
    <w:rsid w:val="000021BE"/>
    <w:rsid w:val="0000253C"/>
    <w:rsid w:val="00002557"/>
    <w:rsid w:val="00002F0A"/>
    <w:rsid w:val="00002F11"/>
    <w:rsid w:val="00002FF0"/>
    <w:rsid w:val="0000315A"/>
    <w:rsid w:val="0000375E"/>
    <w:rsid w:val="0000387F"/>
    <w:rsid w:val="00003980"/>
    <w:rsid w:val="0000398B"/>
    <w:rsid w:val="00003A26"/>
    <w:rsid w:val="00003A9D"/>
    <w:rsid w:val="00004201"/>
    <w:rsid w:val="000046B0"/>
    <w:rsid w:val="000046B2"/>
    <w:rsid w:val="000049B1"/>
    <w:rsid w:val="00005249"/>
    <w:rsid w:val="000052F9"/>
    <w:rsid w:val="00005390"/>
    <w:rsid w:val="00005480"/>
    <w:rsid w:val="00005912"/>
    <w:rsid w:val="00005972"/>
    <w:rsid w:val="00005CF8"/>
    <w:rsid w:val="00005E89"/>
    <w:rsid w:val="00006012"/>
    <w:rsid w:val="0000605E"/>
    <w:rsid w:val="0000633C"/>
    <w:rsid w:val="000063F0"/>
    <w:rsid w:val="0000644F"/>
    <w:rsid w:val="00006BFF"/>
    <w:rsid w:val="00006E26"/>
    <w:rsid w:val="00006E3F"/>
    <w:rsid w:val="000071E4"/>
    <w:rsid w:val="00007589"/>
    <w:rsid w:val="0000758D"/>
    <w:rsid w:val="0000760A"/>
    <w:rsid w:val="00007787"/>
    <w:rsid w:val="00007A07"/>
    <w:rsid w:val="00007B78"/>
    <w:rsid w:val="00007D35"/>
    <w:rsid w:val="000103CB"/>
    <w:rsid w:val="00010417"/>
    <w:rsid w:val="00010583"/>
    <w:rsid w:val="00010670"/>
    <w:rsid w:val="00010893"/>
    <w:rsid w:val="000109A4"/>
    <w:rsid w:val="000109DB"/>
    <w:rsid w:val="00011198"/>
    <w:rsid w:val="00011266"/>
    <w:rsid w:val="000116A9"/>
    <w:rsid w:val="000116B0"/>
    <w:rsid w:val="00011744"/>
    <w:rsid w:val="00011A4C"/>
    <w:rsid w:val="00011D17"/>
    <w:rsid w:val="0001222F"/>
    <w:rsid w:val="00012278"/>
    <w:rsid w:val="00012574"/>
    <w:rsid w:val="00012ACC"/>
    <w:rsid w:val="00012E73"/>
    <w:rsid w:val="00012ED3"/>
    <w:rsid w:val="00013678"/>
    <w:rsid w:val="00013997"/>
    <w:rsid w:val="0001437F"/>
    <w:rsid w:val="0001452C"/>
    <w:rsid w:val="0001459D"/>
    <w:rsid w:val="000147C0"/>
    <w:rsid w:val="000151F7"/>
    <w:rsid w:val="000159DC"/>
    <w:rsid w:val="00015F45"/>
    <w:rsid w:val="00016098"/>
    <w:rsid w:val="0001627C"/>
    <w:rsid w:val="000163A9"/>
    <w:rsid w:val="0001651A"/>
    <w:rsid w:val="00016955"/>
    <w:rsid w:val="000176A1"/>
    <w:rsid w:val="00020030"/>
    <w:rsid w:val="000200F9"/>
    <w:rsid w:val="00020122"/>
    <w:rsid w:val="00020870"/>
    <w:rsid w:val="00020A6D"/>
    <w:rsid w:val="00020AD0"/>
    <w:rsid w:val="00020BC5"/>
    <w:rsid w:val="0002111D"/>
    <w:rsid w:val="00021323"/>
    <w:rsid w:val="00021983"/>
    <w:rsid w:val="00021C09"/>
    <w:rsid w:val="00021CA8"/>
    <w:rsid w:val="00021CB0"/>
    <w:rsid w:val="00021E6D"/>
    <w:rsid w:val="00021EDB"/>
    <w:rsid w:val="00022094"/>
    <w:rsid w:val="000221E4"/>
    <w:rsid w:val="0002221E"/>
    <w:rsid w:val="00022489"/>
    <w:rsid w:val="00022964"/>
    <w:rsid w:val="00022B45"/>
    <w:rsid w:val="00022C02"/>
    <w:rsid w:val="00022DC4"/>
    <w:rsid w:val="00023037"/>
    <w:rsid w:val="000233B9"/>
    <w:rsid w:val="000233D1"/>
    <w:rsid w:val="000234E2"/>
    <w:rsid w:val="000236F9"/>
    <w:rsid w:val="000239E0"/>
    <w:rsid w:val="00023BC6"/>
    <w:rsid w:val="00023D42"/>
    <w:rsid w:val="00023F17"/>
    <w:rsid w:val="00023F57"/>
    <w:rsid w:val="0002415B"/>
    <w:rsid w:val="00024217"/>
    <w:rsid w:val="0002427A"/>
    <w:rsid w:val="000242AD"/>
    <w:rsid w:val="00024357"/>
    <w:rsid w:val="000245E1"/>
    <w:rsid w:val="000246C7"/>
    <w:rsid w:val="00024764"/>
    <w:rsid w:val="0002476A"/>
    <w:rsid w:val="000248B0"/>
    <w:rsid w:val="00024A3B"/>
    <w:rsid w:val="00024CB0"/>
    <w:rsid w:val="00024D31"/>
    <w:rsid w:val="00024F5D"/>
    <w:rsid w:val="00024FCE"/>
    <w:rsid w:val="00025069"/>
    <w:rsid w:val="000252B7"/>
    <w:rsid w:val="000252FD"/>
    <w:rsid w:val="000256F6"/>
    <w:rsid w:val="00025F40"/>
    <w:rsid w:val="0002619E"/>
    <w:rsid w:val="0002634B"/>
    <w:rsid w:val="000265BB"/>
    <w:rsid w:val="000269FE"/>
    <w:rsid w:val="00026D60"/>
    <w:rsid w:val="00026DAE"/>
    <w:rsid w:val="000271BA"/>
    <w:rsid w:val="00027649"/>
    <w:rsid w:val="00027684"/>
    <w:rsid w:val="000277E3"/>
    <w:rsid w:val="000279F2"/>
    <w:rsid w:val="00027BA6"/>
    <w:rsid w:val="00027F5A"/>
    <w:rsid w:val="00030122"/>
    <w:rsid w:val="000301EA"/>
    <w:rsid w:val="000305D0"/>
    <w:rsid w:val="00030B46"/>
    <w:rsid w:val="00030D96"/>
    <w:rsid w:val="00030F63"/>
    <w:rsid w:val="000316DC"/>
    <w:rsid w:val="00031F04"/>
    <w:rsid w:val="00031FC5"/>
    <w:rsid w:val="00031FCE"/>
    <w:rsid w:val="00032829"/>
    <w:rsid w:val="000329F0"/>
    <w:rsid w:val="00032A34"/>
    <w:rsid w:val="00032DB4"/>
    <w:rsid w:val="00033796"/>
    <w:rsid w:val="00033BB1"/>
    <w:rsid w:val="00034163"/>
    <w:rsid w:val="000344C4"/>
    <w:rsid w:val="00034793"/>
    <w:rsid w:val="00034B74"/>
    <w:rsid w:val="00034FAC"/>
    <w:rsid w:val="000350DB"/>
    <w:rsid w:val="000351B6"/>
    <w:rsid w:val="000354E2"/>
    <w:rsid w:val="000356C3"/>
    <w:rsid w:val="0003578A"/>
    <w:rsid w:val="000357A0"/>
    <w:rsid w:val="00035A23"/>
    <w:rsid w:val="00035C69"/>
    <w:rsid w:val="00035CC6"/>
    <w:rsid w:val="00035F11"/>
    <w:rsid w:val="00036247"/>
    <w:rsid w:val="000363B3"/>
    <w:rsid w:val="0003650E"/>
    <w:rsid w:val="0003653E"/>
    <w:rsid w:val="0003654D"/>
    <w:rsid w:val="000367E5"/>
    <w:rsid w:val="000369D5"/>
    <w:rsid w:val="00036BC9"/>
    <w:rsid w:val="00037166"/>
    <w:rsid w:val="000372DB"/>
    <w:rsid w:val="0003730F"/>
    <w:rsid w:val="00037348"/>
    <w:rsid w:val="000375EF"/>
    <w:rsid w:val="00037B41"/>
    <w:rsid w:val="00037C75"/>
    <w:rsid w:val="00037CA0"/>
    <w:rsid w:val="00037F40"/>
    <w:rsid w:val="00037FB8"/>
    <w:rsid w:val="00040101"/>
    <w:rsid w:val="00040453"/>
    <w:rsid w:val="00040ADD"/>
    <w:rsid w:val="00040F18"/>
    <w:rsid w:val="0004119F"/>
    <w:rsid w:val="000411F4"/>
    <w:rsid w:val="0004148F"/>
    <w:rsid w:val="000418DD"/>
    <w:rsid w:val="000419B5"/>
    <w:rsid w:val="000419BC"/>
    <w:rsid w:val="00041ECF"/>
    <w:rsid w:val="00042193"/>
    <w:rsid w:val="000422F1"/>
    <w:rsid w:val="00042970"/>
    <w:rsid w:val="00042AC2"/>
    <w:rsid w:val="00042AD5"/>
    <w:rsid w:val="00042B10"/>
    <w:rsid w:val="00042B8A"/>
    <w:rsid w:val="0004369D"/>
    <w:rsid w:val="000437B9"/>
    <w:rsid w:val="0004394C"/>
    <w:rsid w:val="00043F22"/>
    <w:rsid w:val="00043F79"/>
    <w:rsid w:val="0004426E"/>
    <w:rsid w:val="0004441B"/>
    <w:rsid w:val="00044490"/>
    <w:rsid w:val="00044763"/>
    <w:rsid w:val="00044898"/>
    <w:rsid w:val="00044AA3"/>
    <w:rsid w:val="00044B07"/>
    <w:rsid w:val="00044CE8"/>
    <w:rsid w:val="00044E83"/>
    <w:rsid w:val="00045009"/>
    <w:rsid w:val="0004520A"/>
    <w:rsid w:val="0004595C"/>
    <w:rsid w:val="00045C07"/>
    <w:rsid w:val="00046257"/>
    <w:rsid w:val="000462A8"/>
    <w:rsid w:val="00046395"/>
    <w:rsid w:val="00046579"/>
    <w:rsid w:val="0004658B"/>
    <w:rsid w:val="000469F9"/>
    <w:rsid w:val="00046A59"/>
    <w:rsid w:val="00046E55"/>
    <w:rsid w:val="0004742E"/>
    <w:rsid w:val="00047766"/>
    <w:rsid w:val="00050046"/>
    <w:rsid w:val="000500EA"/>
    <w:rsid w:val="000501CE"/>
    <w:rsid w:val="0005029A"/>
    <w:rsid w:val="000503C3"/>
    <w:rsid w:val="000505B0"/>
    <w:rsid w:val="000508D7"/>
    <w:rsid w:val="00050994"/>
    <w:rsid w:val="00050C4C"/>
    <w:rsid w:val="00050D0F"/>
    <w:rsid w:val="000510EC"/>
    <w:rsid w:val="000514EF"/>
    <w:rsid w:val="00051782"/>
    <w:rsid w:val="00051EE5"/>
    <w:rsid w:val="00051F08"/>
    <w:rsid w:val="0005248B"/>
    <w:rsid w:val="00052AC1"/>
    <w:rsid w:val="00052B34"/>
    <w:rsid w:val="00052C98"/>
    <w:rsid w:val="00052E0B"/>
    <w:rsid w:val="00052FD4"/>
    <w:rsid w:val="00053257"/>
    <w:rsid w:val="000537C0"/>
    <w:rsid w:val="00053827"/>
    <w:rsid w:val="000539E8"/>
    <w:rsid w:val="00053A4E"/>
    <w:rsid w:val="00053B11"/>
    <w:rsid w:val="00053B26"/>
    <w:rsid w:val="00053C0E"/>
    <w:rsid w:val="0005446B"/>
    <w:rsid w:val="0005462B"/>
    <w:rsid w:val="00054B2E"/>
    <w:rsid w:val="00054F88"/>
    <w:rsid w:val="000552F7"/>
    <w:rsid w:val="00055430"/>
    <w:rsid w:val="00055437"/>
    <w:rsid w:val="0005574F"/>
    <w:rsid w:val="00055AA2"/>
    <w:rsid w:val="00055B1B"/>
    <w:rsid w:val="00055CDB"/>
    <w:rsid w:val="00055F02"/>
    <w:rsid w:val="00055FD5"/>
    <w:rsid w:val="00056395"/>
    <w:rsid w:val="0005660D"/>
    <w:rsid w:val="00056710"/>
    <w:rsid w:val="0005674B"/>
    <w:rsid w:val="00056B1D"/>
    <w:rsid w:val="00056E37"/>
    <w:rsid w:val="00056F64"/>
    <w:rsid w:val="00057152"/>
    <w:rsid w:val="000573BD"/>
    <w:rsid w:val="0005740D"/>
    <w:rsid w:val="00057706"/>
    <w:rsid w:val="00057C39"/>
    <w:rsid w:val="00057E62"/>
    <w:rsid w:val="000601D2"/>
    <w:rsid w:val="000604C7"/>
    <w:rsid w:val="00060A8A"/>
    <w:rsid w:val="00060FA3"/>
    <w:rsid w:val="00061104"/>
    <w:rsid w:val="00061467"/>
    <w:rsid w:val="0006167F"/>
    <w:rsid w:val="0006181B"/>
    <w:rsid w:val="00061A81"/>
    <w:rsid w:val="00061E0E"/>
    <w:rsid w:val="00061FAF"/>
    <w:rsid w:val="00062076"/>
    <w:rsid w:val="000624B8"/>
    <w:rsid w:val="000625CF"/>
    <w:rsid w:val="000628A2"/>
    <w:rsid w:val="0006291B"/>
    <w:rsid w:val="000629D2"/>
    <w:rsid w:val="00062BE7"/>
    <w:rsid w:val="000630F0"/>
    <w:rsid w:val="0006314C"/>
    <w:rsid w:val="000632E7"/>
    <w:rsid w:val="000638EF"/>
    <w:rsid w:val="000639B9"/>
    <w:rsid w:val="00064053"/>
    <w:rsid w:val="000641BA"/>
    <w:rsid w:val="00064A9E"/>
    <w:rsid w:val="00064C97"/>
    <w:rsid w:val="000651F8"/>
    <w:rsid w:val="0006549B"/>
    <w:rsid w:val="000654E6"/>
    <w:rsid w:val="0006575A"/>
    <w:rsid w:val="00065794"/>
    <w:rsid w:val="000659E5"/>
    <w:rsid w:val="00065A06"/>
    <w:rsid w:val="00065CA4"/>
    <w:rsid w:val="00065D40"/>
    <w:rsid w:val="00066131"/>
    <w:rsid w:val="00066681"/>
    <w:rsid w:val="000668D2"/>
    <w:rsid w:val="00066D8C"/>
    <w:rsid w:val="00066EC2"/>
    <w:rsid w:val="0006702B"/>
    <w:rsid w:val="00067205"/>
    <w:rsid w:val="000674F8"/>
    <w:rsid w:val="00067AF3"/>
    <w:rsid w:val="00067BA3"/>
    <w:rsid w:val="00067C71"/>
    <w:rsid w:val="00067E22"/>
    <w:rsid w:val="00067EAC"/>
    <w:rsid w:val="00067FC1"/>
    <w:rsid w:val="00070260"/>
    <w:rsid w:val="000702C5"/>
    <w:rsid w:val="000702FC"/>
    <w:rsid w:val="000706CD"/>
    <w:rsid w:val="00070E1F"/>
    <w:rsid w:val="00071015"/>
    <w:rsid w:val="000713F4"/>
    <w:rsid w:val="000715CC"/>
    <w:rsid w:val="00071691"/>
    <w:rsid w:val="000716A5"/>
    <w:rsid w:val="000719DA"/>
    <w:rsid w:val="00071A31"/>
    <w:rsid w:val="00071C5D"/>
    <w:rsid w:val="00071D79"/>
    <w:rsid w:val="000721DB"/>
    <w:rsid w:val="000721F6"/>
    <w:rsid w:val="00072421"/>
    <w:rsid w:val="00072607"/>
    <w:rsid w:val="00072A90"/>
    <w:rsid w:val="000732E9"/>
    <w:rsid w:val="000733E0"/>
    <w:rsid w:val="0007383E"/>
    <w:rsid w:val="00073DD3"/>
    <w:rsid w:val="00073FAD"/>
    <w:rsid w:val="0007408E"/>
    <w:rsid w:val="00074142"/>
    <w:rsid w:val="00074188"/>
    <w:rsid w:val="0007438C"/>
    <w:rsid w:val="00074549"/>
    <w:rsid w:val="0007455B"/>
    <w:rsid w:val="0007459F"/>
    <w:rsid w:val="00074881"/>
    <w:rsid w:val="00074A18"/>
    <w:rsid w:val="00074A30"/>
    <w:rsid w:val="00074CC1"/>
    <w:rsid w:val="00075022"/>
    <w:rsid w:val="0007541B"/>
    <w:rsid w:val="000754F4"/>
    <w:rsid w:val="000756C1"/>
    <w:rsid w:val="000756FA"/>
    <w:rsid w:val="00075774"/>
    <w:rsid w:val="00075804"/>
    <w:rsid w:val="00075A2D"/>
    <w:rsid w:val="00075DC1"/>
    <w:rsid w:val="00076108"/>
    <w:rsid w:val="000763C1"/>
    <w:rsid w:val="00076476"/>
    <w:rsid w:val="0007656C"/>
    <w:rsid w:val="0007673E"/>
    <w:rsid w:val="00076787"/>
    <w:rsid w:val="000767AF"/>
    <w:rsid w:val="00076994"/>
    <w:rsid w:val="00076B09"/>
    <w:rsid w:val="00076E59"/>
    <w:rsid w:val="00076E85"/>
    <w:rsid w:val="0007710F"/>
    <w:rsid w:val="000776EB"/>
    <w:rsid w:val="00080586"/>
    <w:rsid w:val="000806D8"/>
    <w:rsid w:val="000807EC"/>
    <w:rsid w:val="00080BC1"/>
    <w:rsid w:val="00080DCA"/>
    <w:rsid w:val="00080E8D"/>
    <w:rsid w:val="0008139F"/>
    <w:rsid w:val="000814A0"/>
    <w:rsid w:val="00081746"/>
    <w:rsid w:val="0008177A"/>
    <w:rsid w:val="0008194C"/>
    <w:rsid w:val="00081B3C"/>
    <w:rsid w:val="00081F13"/>
    <w:rsid w:val="00082259"/>
    <w:rsid w:val="00082380"/>
    <w:rsid w:val="0008263F"/>
    <w:rsid w:val="00082BC5"/>
    <w:rsid w:val="00082BC6"/>
    <w:rsid w:val="00082FA1"/>
    <w:rsid w:val="00082FBF"/>
    <w:rsid w:val="000832B7"/>
    <w:rsid w:val="0008363A"/>
    <w:rsid w:val="000836A4"/>
    <w:rsid w:val="000837D5"/>
    <w:rsid w:val="00083873"/>
    <w:rsid w:val="000838F0"/>
    <w:rsid w:val="00083A72"/>
    <w:rsid w:val="00083A81"/>
    <w:rsid w:val="00083CA2"/>
    <w:rsid w:val="0008432C"/>
    <w:rsid w:val="00084806"/>
    <w:rsid w:val="00084945"/>
    <w:rsid w:val="00085204"/>
    <w:rsid w:val="000853AD"/>
    <w:rsid w:val="0008564B"/>
    <w:rsid w:val="000857EC"/>
    <w:rsid w:val="00085931"/>
    <w:rsid w:val="0008597C"/>
    <w:rsid w:val="00085991"/>
    <w:rsid w:val="000867BB"/>
    <w:rsid w:val="000867C9"/>
    <w:rsid w:val="00086A13"/>
    <w:rsid w:val="00087140"/>
    <w:rsid w:val="00087145"/>
    <w:rsid w:val="00087247"/>
    <w:rsid w:val="00087341"/>
    <w:rsid w:val="000876A8"/>
    <w:rsid w:val="00087990"/>
    <w:rsid w:val="00087FB7"/>
    <w:rsid w:val="00090258"/>
    <w:rsid w:val="000906BB"/>
    <w:rsid w:val="000908CB"/>
    <w:rsid w:val="00091642"/>
    <w:rsid w:val="00091846"/>
    <w:rsid w:val="000919AE"/>
    <w:rsid w:val="00091AE8"/>
    <w:rsid w:val="00091C55"/>
    <w:rsid w:val="00091D2A"/>
    <w:rsid w:val="00091D87"/>
    <w:rsid w:val="00091E68"/>
    <w:rsid w:val="00091F5E"/>
    <w:rsid w:val="00091FD7"/>
    <w:rsid w:val="00092284"/>
    <w:rsid w:val="00092AB7"/>
    <w:rsid w:val="00092B11"/>
    <w:rsid w:val="00092F90"/>
    <w:rsid w:val="000930B8"/>
    <w:rsid w:val="000930F1"/>
    <w:rsid w:val="000931C5"/>
    <w:rsid w:val="000932F4"/>
    <w:rsid w:val="00093676"/>
    <w:rsid w:val="00093BC4"/>
    <w:rsid w:val="00093DB7"/>
    <w:rsid w:val="000941C8"/>
    <w:rsid w:val="000941F3"/>
    <w:rsid w:val="00094354"/>
    <w:rsid w:val="0009451F"/>
    <w:rsid w:val="000945AD"/>
    <w:rsid w:val="0009487A"/>
    <w:rsid w:val="00094BA3"/>
    <w:rsid w:val="00094DE6"/>
    <w:rsid w:val="00094E82"/>
    <w:rsid w:val="00095078"/>
    <w:rsid w:val="000952C8"/>
    <w:rsid w:val="000956C2"/>
    <w:rsid w:val="000956D4"/>
    <w:rsid w:val="00095787"/>
    <w:rsid w:val="000957D1"/>
    <w:rsid w:val="00096295"/>
    <w:rsid w:val="00096855"/>
    <w:rsid w:val="00096A3F"/>
    <w:rsid w:val="00096D98"/>
    <w:rsid w:val="00096E32"/>
    <w:rsid w:val="00096EE9"/>
    <w:rsid w:val="00096F5A"/>
    <w:rsid w:val="00097059"/>
    <w:rsid w:val="000972E3"/>
    <w:rsid w:val="000972F1"/>
    <w:rsid w:val="000973CF"/>
    <w:rsid w:val="00097713"/>
    <w:rsid w:val="000977E4"/>
    <w:rsid w:val="00097839"/>
    <w:rsid w:val="00097AA4"/>
    <w:rsid w:val="00097DCF"/>
    <w:rsid w:val="000A0020"/>
    <w:rsid w:val="000A0260"/>
    <w:rsid w:val="000A034F"/>
    <w:rsid w:val="000A0458"/>
    <w:rsid w:val="000A09AE"/>
    <w:rsid w:val="000A0A93"/>
    <w:rsid w:val="000A0D2E"/>
    <w:rsid w:val="000A1043"/>
    <w:rsid w:val="000A1171"/>
    <w:rsid w:val="000A137C"/>
    <w:rsid w:val="000A1419"/>
    <w:rsid w:val="000A17EB"/>
    <w:rsid w:val="000A1B9C"/>
    <w:rsid w:val="000A1BDF"/>
    <w:rsid w:val="000A1D91"/>
    <w:rsid w:val="000A1F22"/>
    <w:rsid w:val="000A2085"/>
    <w:rsid w:val="000A2105"/>
    <w:rsid w:val="000A24AC"/>
    <w:rsid w:val="000A2A9F"/>
    <w:rsid w:val="000A2C35"/>
    <w:rsid w:val="000A30A2"/>
    <w:rsid w:val="000A35D1"/>
    <w:rsid w:val="000A36AC"/>
    <w:rsid w:val="000A39E7"/>
    <w:rsid w:val="000A3CAC"/>
    <w:rsid w:val="000A3D34"/>
    <w:rsid w:val="000A411C"/>
    <w:rsid w:val="000A4269"/>
    <w:rsid w:val="000A4757"/>
    <w:rsid w:val="000A4FF0"/>
    <w:rsid w:val="000A591C"/>
    <w:rsid w:val="000A5A58"/>
    <w:rsid w:val="000A5B7E"/>
    <w:rsid w:val="000A5CD6"/>
    <w:rsid w:val="000A6144"/>
    <w:rsid w:val="000A61AF"/>
    <w:rsid w:val="000A62A3"/>
    <w:rsid w:val="000A65DB"/>
    <w:rsid w:val="000A67B9"/>
    <w:rsid w:val="000A6A21"/>
    <w:rsid w:val="000A6C5E"/>
    <w:rsid w:val="000A6F5B"/>
    <w:rsid w:val="000A7163"/>
    <w:rsid w:val="000A7659"/>
    <w:rsid w:val="000A7A15"/>
    <w:rsid w:val="000A7DE5"/>
    <w:rsid w:val="000A7E3A"/>
    <w:rsid w:val="000A7EC4"/>
    <w:rsid w:val="000B01FC"/>
    <w:rsid w:val="000B0335"/>
    <w:rsid w:val="000B059C"/>
    <w:rsid w:val="000B0AB2"/>
    <w:rsid w:val="000B0B77"/>
    <w:rsid w:val="000B1128"/>
    <w:rsid w:val="000B113C"/>
    <w:rsid w:val="000B1429"/>
    <w:rsid w:val="000B15D9"/>
    <w:rsid w:val="000B1AC3"/>
    <w:rsid w:val="000B28EB"/>
    <w:rsid w:val="000B2DE3"/>
    <w:rsid w:val="000B2EC6"/>
    <w:rsid w:val="000B3086"/>
    <w:rsid w:val="000B324D"/>
    <w:rsid w:val="000B32A8"/>
    <w:rsid w:val="000B38CB"/>
    <w:rsid w:val="000B39C4"/>
    <w:rsid w:val="000B3B4B"/>
    <w:rsid w:val="000B3EE7"/>
    <w:rsid w:val="000B3FA8"/>
    <w:rsid w:val="000B4027"/>
    <w:rsid w:val="000B41CB"/>
    <w:rsid w:val="000B4456"/>
    <w:rsid w:val="000B44ED"/>
    <w:rsid w:val="000B4598"/>
    <w:rsid w:val="000B45D2"/>
    <w:rsid w:val="000B4679"/>
    <w:rsid w:val="000B4932"/>
    <w:rsid w:val="000B4AE0"/>
    <w:rsid w:val="000B4E54"/>
    <w:rsid w:val="000B4F12"/>
    <w:rsid w:val="000B5737"/>
    <w:rsid w:val="000B58D9"/>
    <w:rsid w:val="000B5A9E"/>
    <w:rsid w:val="000B6227"/>
    <w:rsid w:val="000B62AB"/>
    <w:rsid w:val="000B665C"/>
    <w:rsid w:val="000B67C8"/>
    <w:rsid w:val="000B688D"/>
    <w:rsid w:val="000B69B2"/>
    <w:rsid w:val="000B6FEF"/>
    <w:rsid w:val="000B7636"/>
    <w:rsid w:val="000B7842"/>
    <w:rsid w:val="000B78FF"/>
    <w:rsid w:val="000B7EA1"/>
    <w:rsid w:val="000B7F30"/>
    <w:rsid w:val="000B7FA7"/>
    <w:rsid w:val="000C01D1"/>
    <w:rsid w:val="000C082A"/>
    <w:rsid w:val="000C0862"/>
    <w:rsid w:val="000C0893"/>
    <w:rsid w:val="000C09DB"/>
    <w:rsid w:val="000C0B26"/>
    <w:rsid w:val="000C0B9C"/>
    <w:rsid w:val="000C0C7B"/>
    <w:rsid w:val="000C0FB8"/>
    <w:rsid w:val="000C1021"/>
    <w:rsid w:val="000C1137"/>
    <w:rsid w:val="000C1737"/>
    <w:rsid w:val="000C18D0"/>
    <w:rsid w:val="000C1B90"/>
    <w:rsid w:val="000C1E32"/>
    <w:rsid w:val="000C221B"/>
    <w:rsid w:val="000C227B"/>
    <w:rsid w:val="000C238B"/>
    <w:rsid w:val="000C2660"/>
    <w:rsid w:val="000C28B9"/>
    <w:rsid w:val="000C2C89"/>
    <w:rsid w:val="000C2EBC"/>
    <w:rsid w:val="000C2F66"/>
    <w:rsid w:val="000C3182"/>
    <w:rsid w:val="000C3234"/>
    <w:rsid w:val="000C3617"/>
    <w:rsid w:val="000C3B36"/>
    <w:rsid w:val="000C3C6C"/>
    <w:rsid w:val="000C3D24"/>
    <w:rsid w:val="000C4180"/>
    <w:rsid w:val="000C42D9"/>
    <w:rsid w:val="000C45B0"/>
    <w:rsid w:val="000C4D81"/>
    <w:rsid w:val="000C4E8B"/>
    <w:rsid w:val="000C52DB"/>
    <w:rsid w:val="000C569A"/>
    <w:rsid w:val="000C57FE"/>
    <w:rsid w:val="000C5BE8"/>
    <w:rsid w:val="000C5CD3"/>
    <w:rsid w:val="000C5F31"/>
    <w:rsid w:val="000C6759"/>
    <w:rsid w:val="000C6A3B"/>
    <w:rsid w:val="000C6C5B"/>
    <w:rsid w:val="000C6C72"/>
    <w:rsid w:val="000C6D4A"/>
    <w:rsid w:val="000C7075"/>
    <w:rsid w:val="000C724B"/>
    <w:rsid w:val="000C7602"/>
    <w:rsid w:val="000C77C7"/>
    <w:rsid w:val="000C7802"/>
    <w:rsid w:val="000C7A8D"/>
    <w:rsid w:val="000C7C77"/>
    <w:rsid w:val="000C7D0A"/>
    <w:rsid w:val="000C7ECC"/>
    <w:rsid w:val="000C7F16"/>
    <w:rsid w:val="000D0040"/>
    <w:rsid w:val="000D013A"/>
    <w:rsid w:val="000D024D"/>
    <w:rsid w:val="000D037D"/>
    <w:rsid w:val="000D03AD"/>
    <w:rsid w:val="000D0513"/>
    <w:rsid w:val="000D07E5"/>
    <w:rsid w:val="000D07EA"/>
    <w:rsid w:val="000D0963"/>
    <w:rsid w:val="000D0E76"/>
    <w:rsid w:val="000D0EF7"/>
    <w:rsid w:val="000D12E8"/>
    <w:rsid w:val="000D142F"/>
    <w:rsid w:val="000D144D"/>
    <w:rsid w:val="000D15A8"/>
    <w:rsid w:val="000D1782"/>
    <w:rsid w:val="000D18C7"/>
    <w:rsid w:val="000D19C0"/>
    <w:rsid w:val="000D1BDE"/>
    <w:rsid w:val="000D2181"/>
    <w:rsid w:val="000D2429"/>
    <w:rsid w:val="000D24BD"/>
    <w:rsid w:val="000D26AB"/>
    <w:rsid w:val="000D27E2"/>
    <w:rsid w:val="000D2CF6"/>
    <w:rsid w:val="000D2E35"/>
    <w:rsid w:val="000D30A1"/>
    <w:rsid w:val="000D3381"/>
    <w:rsid w:val="000D38C0"/>
    <w:rsid w:val="000D3A6B"/>
    <w:rsid w:val="000D408B"/>
    <w:rsid w:val="000D427C"/>
    <w:rsid w:val="000D4588"/>
    <w:rsid w:val="000D4838"/>
    <w:rsid w:val="000D4B81"/>
    <w:rsid w:val="000D4CB2"/>
    <w:rsid w:val="000D4F34"/>
    <w:rsid w:val="000D5031"/>
    <w:rsid w:val="000D534E"/>
    <w:rsid w:val="000D5417"/>
    <w:rsid w:val="000D5743"/>
    <w:rsid w:val="000D58EE"/>
    <w:rsid w:val="000D5958"/>
    <w:rsid w:val="000D5E8D"/>
    <w:rsid w:val="000D6080"/>
    <w:rsid w:val="000D615B"/>
    <w:rsid w:val="000D6168"/>
    <w:rsid w:val="000D655B"/>
    <w:rsid w:val="000D6683"/>
    <w:rsid w:val="000D66E5"/>
    <w:rsid w:val="000D6766"/>
    <w:rsid w:val="000D6A39"/>
    <w:rsid w:val="000D6C74"/>
    <w:rsid w:val="000D6EF1"/>
    <w:rsid w:val="000D711D"/>
    <w:rsid w:val="000D74B5"/>
    <w:rsid w:val="000D757A"/>
    <w:rsid w:val="000D75FC"/>
    <w:rsid w:val="000D7A56"/>
    <w:rsid w:val="000D7A81"/>
    <w:rsid w:val="000D7CAF"/>
    <w:rsid w:val="000E003F"/>
    <w:rsid w:val="000E01F8"/>
    <w:rsid w:val="000E0917"/>
    <w:rsid w:val="000E0997"/>
    <w:rsid w:val="000E11A3"/>
    <w:rsid w:val="000E2592"/>
    <w:rsid w:val="000E282B"/>
    <w:rsid w:val="000E29D2"/>
    <w:rsid w:val="000E31E4"/>
    <w:rsid w:val="000E3BCA"/>
    <w:rsid w:val="000E3BF3"/>
    <w:rsid w:val="000E3C32"/>
    <w:rsid w:val="000E3D17"/>
    <w:rsid w:val="000E450F"/>
    <w:rsid w:val="000E4A75"/>
    <w:rsid w:val="000E4CD1"/>
    <w:rsid w:val="000E4E13"/>
    <w:rsid w:val="000E52B5"/>
    <w:rsid w:val="000E52E1"/>
    <w:rsid w:val="000E5456"/>
    <w:rsid w:val="000E599B"/>
    <w:rsid w:val="000E5A1B"/>
    <w:rsid w:val="000E5A7A"/>
    <w:rsid w:val="000E5AEE"/>
    <w:rsid w:val="000E5E3D"/>
    <w:rsid w:val="000E5EAC"/>
    <w:rsid w:val="000E5ED7"/>
    <w:rsid w:val="000E5F2C"/>
    <w:rsid w:val="000E6022"/>
    <w:rsid w:val="000E60B6"/>
    <w:rsid w:val="000E6200"/>
    <w:rsid w:val="000E648C"/>
    <w:rsid w:val="000E65E6"/>
    <w:rsid w:val="000E6725"/>
    <w:rsid w:val="000E683A"/>
    <w:rsid w:val="000E6CCC"/>
    <w:rsid w:val="000E75F6"/>
    <w:rsid w:val="000E7637"/>
    <w:rsid w:val="000E7673"/>
    <w:rsid w:val="000E76E2"/>
    <w:rsid w:val="000E78AC"/>
    <w:rsid w:val="000E7939"/>
    <w:rsid w:val="000E798B"/>
    <w:rsid w:val="000E7E58"/>
    <w:rsid w:val="000E7E81"/>
    <w:rsid w:val="000E7E93"/>
    <w:rsid w:val="000E7EAA"/>
    <w:rsid w:val="000F0096"/>
    <w:rsid w:val="000F0109"/>
    <w:rsid w:val="000F014C"/>
    <w:rsid w:val="000F04B3"/>
    <w:rsid w:val="000F04EE"/>
    <w:rsid w:val="000F0531"/>
    <w:rsid w:val="000F066E"/>
    <w:rsid w:val="000F0921"/>
    <w:rsid w:val="000F0AA5"/>
    <w:rsid w:val="000F0EF9"/>
    <w:rsid w:val="000F12FF"/>
    <w:rsid w:val="000F1442"/>
    <w:rsid w:val="000F161D"/>
    <w:rsid w:val="000F1F44"/>
    <w:rsid w:val="000F240B"/>
    <w:rsid w:val="000F251E"/>
    <w:rsid w:val="000F2A59"/>
    <w:rsid w:val="000F2C9F"/>
    <w:rsid w:val="000F2DFD"/>
    <w:rsid w:val="000F2F65"/>
    <w:rsid w:val="000F3072"/>
    <w:rsid w:val="000F3139"/>
    <w:rsid w:val="000F3322"/>
    <w:rsid w:val="000F352B"/>
    <w:rsid w:val="000F39E6"/>
    <w:rsid w:val="000F3A40"/>
    <w:rsid w:val="000F3C22"/>
    <w:rsid w:val="000F3CAB"/>
    <w:rsid w:val="000F3D00"/>
    <w:rsid w:val="000F3E00"/>
    <w:rsid w:val="000F3EDD"/>
    <w:rsid w:val="000F3EE7"/>
    <w:rsid w:val="000F4260"/>
    <w:rsid w:val="000F43CC"/>
    <w:rsid w:val="000F47E8"/>
    <w:rsid w:val="000F4909"/>
    <w:rsid w:val="000F49FF"/>
    <w:rsid w:val="000F4D81"/>
    <w:rsid w:val="000F4ED4"/>
    <w:rsid w:val="000F515B"/>
    <w:rsid w:val="000F5B0D"/>
    <w:rsid w:val="000F60E8"/>
    <w:rsid w:val="000F63F8"/>
    <w:rsid w:val="000F6A17"/>
    <w:rsid w:val="000F6B10"/>
    <w:rsid w:val="000F6FAC"/>
    <w:rsid w:val="000F74D0"/>
    <w:rsid w:val="000F7A10"/>
    <w:rsid w:val="000F7B1D"/>
    <w:rsid w:val="000F7B9D"/>
    <w:rsid w:val="000F7C4F"/>
    <w:rsid w:val="000F7CCB"/>
    <w:rsid w:val="00100457"/>
    <w:rsid w:val="00100578"/>
    <w:rsid w:val="001005A4"/>
    <w:rsid w:val="00100614"/>
    <w:rsid w:val="00100703"/>
    <w:rsid w:val="0010083C"/>
    <w:rsid w:val="00100B7F"/>
    <w:rsid w:val="00100D34"/>
    <w:rsid w:val="00100DA0"/>
    <w:rsid w:val="0010100E"/>
    <w:rsid w:val="001013DD"/>
    <w:rsid w:val="0010150F"/>
    <w:rsid w:val="0010184C"/>
    <w:rsid w:val="001018EB"/>
    <w:rsid w:val="00101BFF"/>
    <w:rsid w:val="00101C70"/>
    <w:rsid w:val="00101D6B"/>
    <w:rsid w:val="00101F03"/>
    <w:rsid w:val="00102279"/>
    <w:rsid w:val="0010228E"/>
    <w:rsid w:val="001026A5"/>
    <w:rsid w:val="0010287B"/>
    <w:rsid w:val="00102C1F"/>
    <w:rsid w:val="00102D5C"/>
    <w:rsid w:val="00102D7E"/>
    <w:rsid w:val="00102EB2"/>
    <w:rsid w:val="00103601"/>
    <w:rsid w:val="0010375B"/>
    <w:rsid w:val="00103C45"/>
    <w:rsid w:val="00103CB5"/>
    <w:rsid w:val="00103DB1"/>
    <w:rsid w:val="00103F4B"/>
    <w:rsid w:val="0010438D"/>
    <w:rsid w:val="0010440C"/>
    <w:rsid w:val="001045C7"/>
    <w:rsid w:val="00104B46"/>
    <w:rsid w:val="00104E6B"/>
    <w:rsid w:val="00104EC9"/>
    <w:rsid w:val="00105033"/>
    <w:rsid w:val="001050DD"/>
    <w:rsid w:val="001053BC"/>
    <w:rsid w:val="00105CF1"/>
    <w:rsid w:val="001062BF"/>
    <w:rsid w:val="001063A1"/>
    <w:rsid w:val="00106644"/>
    <w:rsid w:val="001067C3"/>
    <w:rsid w:val="0010692C"/>
    <w:rsid w:val="00106975"/>
    <w:rsid w:val="001069D1"/>
    <w:rsid w:val="00106CE6"/>
    <w:rsid w:val="00106F64"/>
    <w:rsid w:val="00106FF6"/>
    <w:rsid w:val="00107950"/>
    <w:rsid w:val="001079F6"/>
    <w:rsid w:val="00107BBA"/>
    <w:rsid w:val="00107EBD"/>
    <w:rsid w:val="00110051"/>
    <w:rsid w:val="001102F2"/>
    <w:rsid w:val="001104B8"/>
    <w:rsid w:val="0011071D"/>
    <w:rsid w:val="00110C7C"/>
    <w:rsid w:val="00110F5B"/>
    <w:rsid w:val="0011146A"/>
    <w:rsid w:val="00111475"/>
    <w:rsid w:val="0011151F"/>
    <w:rsid w:val="001115F5"/>
    <w:rsid w:val="00111898"/>
    <w:rsid w:val="00111A28"/>
    <w:rsid w:val="00111CDF"/>
    <w:rsid w:val="00111FA5"/>
    <w:rsid w:val="001120CB"/>
    <w:rsid w:val="001121C5"/>
    <w:rsid w:val="001122ED"/>
    <w:rsid w:val="00112A1C"/>
    <w:rsid w:val="00112CC5"/>
    <w:rsid w:val="00112E47"/>
    <w:rsid w:val="001132F3"/>
    <w:rsid w:val="00113A0E"/>
    <w:rsid w:val="00113BFF"/>
    <w:rsid w:val="00114203"/>
    <w:rsid w:val="001142C8"/>
    <w:rsid w:val="00114415"/>
    <w:rsid w:val="00114508"/>
    <w:rsid w:val="0011456F"/>
    <w:rsid w:val="00114783"/>
    <w:rsid w:val="001148D1"/>
    <w:rsid w:val="00114B8A"/>
    <w:rsid w:val="00114DA0"/>
    <w:rsid w:val="00114FC4"/>
    <w:rsid w:val="001152AE"/>
    <w:rsid w:val="00115378"/>
    <w:rsid w:val="001155CA"/>
    <w:rsid w:val="001156A5"/>
    <w:rsid w:val="00115B32"/>
    <w:rsid w:val="00115C10"/>
    <w:rsid w:val="00115D54"/>
    <w:rsid w:val="0011608A"/>
    <w:rsid w:val="00116164"/>
    <w:rsid w:val="001162BD"/>
    <w:rsid w:val="00116713"/>
    <w:rsid w:val="00116922"/>
    <w:rsid w:val="00116BFA"/>
    <w:rsid w:val="001172E3"/>
    <w:rsid w:val="00117ECD"/>
    <w:rsid w:val="00117EF7"/>
    <w:rsid w:val="001203E2"/>
    <w:rsid w:val="00120453"/>
    <w:rsid w:val="001208C4"/>
    <w:rsid w:val="00120A76"/>
    <w:rsid w:val="00120C3E"/>
    <w:rsid w:val="00120D3A"/>
    <w:rsid w:val="00120F5A"/>
    <w:rsid w:val="00120F70"/>
    <w:rsid w:val="00121390"/>
    <w:rsid w:val="001215AA"/>
    <w:rsid w:val="001215C7"/>
    <w:rsid w:val="001218FB"/>
    <w:rsid w:val="00121E0C"/>
    <w:rsid w:val="00121FDA"/>
    <w:rsid w:val="00122209"/>
    <w:rsid w:val="0012224D"/>
    <w:rsid w:val="001225B2"/>
    <w:rsid w:val="00122773"/>
    <w:rsid w:val="00122B80"/>
    <w:rsid w:val="00122B8D"/>
    <w:rsid w:val="00123038"/>
    <w:rsid w:val="00123236"/>
    <w:rsid w:val="001238FF"/>
    <w:rsid w:val="00123BC2"/>
    <w:rsid w:val="00123C0C"/>
    <w:rsid w:val="00123F2A"/>
    <w:rsid w:val="001243E7"/>
    <w:rsid w:val="001244BD"/>
    <w:rsid w:val="001245B5"/>
    <w:rsid w:val="00124DF6"/>
    <w:rsid w:val="0012501C"/>
    <w:rsid w:val="001257E9"/>
    <w:rsid w:val="00125842"/>
    <w:rsid w:val="00125984"/>
    <w:rsid w:val="001261BB"/>
    <w:rsid w:val="001262E8"/>
    <w:rsid w:val="00126517"/>
    <w:rsid w:val="00126861"/>
    <w:rsid w:val="00126D06"/>
    <w:rsid w:val="00126E71"/>
    <w:rsid w:val="00126F90"/>
    <w:rsid w:val="001270A4"/>
    <w:rsid w:val="00127246"/>
    <w:rsid w:val="00127466"/>
    <w:rsid w:val="0012756C"/>
    <w:rsid w:val="00127588"/>
    <w:rsid w:val="00127593"/>
    <w:rsid w:val="00127F4E"/>
    <w:rsid w:val="0013002A"/>
    <w:rsid w:val="0013017F"/>
    <w:rsid w:val="0013023A"/>
    <w:rsid w:val="0013050C"/>
    <w:rsid w:val="001308B6"/>
    <w:rsid w:val="0013091A"/>
    <w:rsid w:val="0013098E"/>
    <w:rsid w:val="00130A62"/>
    <w:rsid w:val="00130E1C"/>
    <w:rsid w:val="001316FD"/>
    <w:rsid w:val="00131A73"/>
    <w:rsid w:val="00131BF7"/>
    <w:rsid w:val="00131D27"/>
    <w:rsid w:val="0013241E"/>
    <w:rsid w:val="0013245E"/>
    <w:rsid w:val="0013249F"/>
    <w:rsid w:val="00132BEF"/>
    <w:rsid w:val="00132E36"/>
    <w:rsid w:val="00132E9C"/>
    <w:rsid w:val="00132F2F"/>
    <w:rsid w:val="0013305A"/>
    <w:rsid w:val="00133151"/>
    <w:rsid w:val="001334CD"/>
    <w:rsid w:val="001334E6"/>
    <w:rsid w:val="001334FF"/>
    <w:rsid w:val="001339A7"/>
    <w:rsid w:val="00133A0D"/>
    <w:rsid w:val="00133BD6"/>
    <w:rsid w:val="00133DBB"/>
    <w:rsid w:val="00134236"/>
    <w:rsid w:val="001345CA"/>
    <w:rsid w:val="001345D0"/>
    <w:rsid w:val="001346AB"/>
    <w:rsid w:val="00134A47"/>
    <w:rsid w:val="00134D4D"/>
    <w:rsid w:val="00134EF7"/>
    <w:rsid w:val="00135638"/>
    <w:rsid w:val="00135669"/>
    <w:rsid w:val="001358F7"/>
    <w:rsid w:val="0013595B"/>
    <w:rsid w:val="00135A43"/>
    <w:rsid w:val="00135C45"/>
    <w:rsid w:val="00135EF6"/>
    <w:rsid w:val="0013604E"/>
    <w:rsid w:val="001364FD"/>
    <w:rsid w:val="001367E9"/>
    <w:rsid w:val="00136ECA"/>
    <w:rsid w:val="00136F9F"/>
    <w:rsid w:val="001371CF"/>
    <w:rsid w:val="0013732F"/>
    <w:rsid w:val="00137C50"/>
    <w:rsid w:val="00137FC2"/>
    <w:rsid w:val="00140120"/>
    <w:rsid w:val="001402DB"/>
    <w:rsid w:val="001405A1"/>
    <w:rsid w:val="001406ED"/>
    <w:rsid w:val="00140BBF"/>
    <w:rsid w:val="00140E4A"/>
    <w:rsid w:val="00141100"/>
    <w:rsid w:val="0014126C"/>
    <w:rsid w:val="001412A2"/>
    <w:rsid w:val="0014155F"/>
    <w:rsid w:val="001417DE"/>
    <w:rsid w:val="00141EAF"/>
    <w:rsid w:val="0014228E"/>
    <w:rsid w:val="00142587"/>
    <w:rsid w:val="00142795"/>
    <w:rsid w:val="0014296C"/>
    <w:rsid w:val="00142A34"/>
    <w:rsid w:val="00142A90"/>
    <w:rsid w:val="00142C06"/>
    <w:rsid w:val="00142F3D"/>
    <w:rsid w:val="001432EE"/>
    <w:rsid w:val="001433FC"/>
    <w:rsid w:val="00143791"/>
    <w:rsid w:val="00143979"/>
    <w:rsid w:val="00143D02"/>
    <w:rsid w:val="00144002"/>
    <w:rsid w:val="00144055"/>
    <w:rsid w:val="001441FB"/>
    <w:rsid w:val="00144363"/>
    <w:rsid w:val="001444D6"/>
    <w:rsid w:val="0014480E"/>
    <w:rsid w:val="00144817"/>
    <w:rsid w:val="0014491E"/>
    <w:rsid w:val="00144955"/>
    <w:rsid w:val="00144DB8"/>
    <w:rsid w:val="00145233"/>
    <w:rsid w:val="001456B9"/>
    <w:rsid w:val="001457F1"/>
    <w:rsid w:val="0014584F"/>
    <w:rsid w:val="00145AC0"/>
    <w:rsid w:val="00145B07"/>
    <w:rsid w:val="00145BDF"/>
    <w:rsid w:val="00145CC3"/>
    <w:rsid w:val="0014622F"/>
    <w:rsid w:val="00146A7D"/>
    <w:rsid w:val="00146B0C"/>
    <w:rsid w:val="00146EAB"/>
    <w:rsid w:val="00147655"/>
    <w:rsid w:val="0014765A"/>
    <w:rsid w:val="0014775D"/>
    <w:rsid w:val="00147911"/>
    <w:rsid w:val="00147930"/>
    <w:rsid w:val="00147AF5"/>
    <w:rsid w:val="0015010F"/>
    <w:rsid w:val="00150150"/>
    <w:rsid w:val="001503CC"/>
    <w:rsid w:val="001507AE"/>
    <w:rsid w:val="00150BA8"/>
    <w:rsid w:val="00150F7F"/>
    <w:rsid w:val="0015106C"/>
    <w:rsid w:val="00151541"/>
    <w:rsid w:val="00151551"/>
    <w:rsid w:val="0015157A"/>
    <w:rsid w:val="00151950"/>
    <w:rsid w:val="00151C35"/>
    <w:rsid w:val="00151CC5"/>
    <w:rsid w:val="00151ED3"/>
    <w:rsid w:val="001521E6"/>
    <w:rsid w:val="00152659"/>
    <w:rsid w:val="001526E6"/>
    <w:rsid w:val="00152960"/>
    <w:rsid w:val="00152BE2"/>
    <w:rsid w:val="00152C7C"/>
    <w:rsid w:val="00152E9A"/>
    <w:rsid w:val="001531FC"/>
    <w:rsid w:val="001533FC"/>
    <w:rsid w:val="0015371B"/>
    <w:rsid w:val="001537B6"/>
    <w:rsid w:val="001537E8"/>
    <w:rsid w:val="00154131"/>
    <w:rsid w:val="001545C3"/>
    <w:rsid w:val="00154902"/>
    <w:rsid w:val="00154BA3"/>
    <w:rsid w:val="00154BB2"/>
    <w:rsid w:val="00154E3C"/>
    <w:rsid w:val="00154E8F"/>
    <w:rsid w:val="00154F77"/>
    <w:rsid w:val="00155221"/>
    <w:rsid w:val="0015534D"/>
    <w:rsid w:val="00155879"/>
    <w:rsid w:val="00155944"/>
    <w:rsid w:val="00155B77"/>
    <w:rsid w:val="00155C15"/>
    <w:rsid w:val="00156118"/>
    <w:rsid w:val="0015733B"/>
    <w:rsid w:val="0015763E"/>
    <w:rsid w:val="0015786E"/>
    <w:rsid w:val="00157997"/>
    <w:rsid w:val="00157C35"/>
    <w:rsid w:val="00157DB9"/>
    <w:rsid w:val="001600EB"/>
    <w:rsid w:val="00160158"/>
    <w:rsid w:val="001602B6"/>
    <w:rsid w:val="001609C4"/>
    <w:rsid w:val="00160EB4"/>
    <w:rsid w:val="001616A3"/>
    <w:rsid w:val="001618D9"/>
    <w:rsid w:val="00161D02"/>
    <w:rsid w:val="00162060"/>
    <w:rsid w:val="00162386"/>
    <w:rsid w:val="00162746"/>
    <w:rsid w:val="001629A8"/>
    <w:rsid w:val="00162ACD"/>
    <w:rsid w:val="00162E2F"/>
    <w:rsid w:val="00162E6A"/>
    <w:rsid w:val="0016300D"/>
    <w:rsid w:val="001633A2"/>
    <w:rsid w:val="00163591"/>
    <w:rsid w:val="00163C21"/>
    <w:rsid w:val="0016411C"/>
    <w:rsid w:val="0016423C"/>
    <w:rsid w:val="001645B1"/>
    <w:rsid w:val="001646E0"/>
    <w:rsid w:val="00164A88"/>
    <w:rsid w:val="0016554D"/>
    <w:rsid w:val="001657D9"/>
    <w:rsid w:val="00165A47"/>
    <w:rsid w:val="00165AE9"/>
    <w:rsid w:val="00165EB4"/>
    <w:rsid w:val="00165F13"/>
    <w:rsid w:val="00165FE1"/>
    <w:rsid w:val="0016631F"/>
    <w:rsid w:val="00166765"/>
    <w:rsid w:val="0016693E"/>
    <w:rsid w:val="00166C08"/>
    <w:rsid w:val="00166D1B"/>
    <w:rsid w:val="00166D91"/>
    <w:rsid w:val="00167048"/>
    <w:rsid w:val="0016719B"/>
    <w:rsid w:val="00167253"/>
    <w:rsid w:val="00167760"/>
    <w:rsid w:val="001678CD"/>
    <w:rsid w:val="00167A30"/>
    <w:rsid w:val="00167DB8"/>
    <w:rsid w:val="00170206"/>
    <w:rsid w:val="001702E7"/>
    <w:rsid w:val="001703C6"/>
    <w:rsid w:val="001704AC"/>
    <w:rsid w:val="00170B9A"/>
    <w:rsid w:val="00171087"/>
    <w:rsid w:val="00171588"/>
    <w:rsid w:val="001715CD"/>
    <w:rsid w:val="00171933"/>
    <w:rsid w:val="00171B26"/>
    <w:rsid w:val="00171D3E"/>
    <w:rsid w:val="00171EAA"/>
    <w:rsid w:val="00171F2F"/>
    <w:rsid w:val="00172C48"/>
    <w:rsid w:val="00172CA2"/>
    <w:rsid w:val="001731FA"/>
    <w:rsid w:val="0017375E"/>
    <w:rsid w:val="00173979"/>
    <w:rsid w:val="00173A1D"/>
    <w:rsid w:val="00173DAA"/>
    <w:rsid w:val="00173E97"/>
    <w:rsid w:val="00173F87"/>
    <w:rsid w:val="00174223"/>
    <w:rsid w:val="00174780"/>
    <w:rsid w:val="00174881"/>
    <w:rsid w:val="00174D3D"/>
    <w:rsid w:val="00175879"/>
    <w:rsid w:val="00175DB6"/>
    <w:rsid w:val="00176814"/>
    <w:rsid w:val="00176E1F"/>
    <w:rsid w:val="0017714C"/>
    <w:rsid w:val="001773F1"/>
    <w:rsid w:val="0017755B"/>
    <w:rsid w:val="001776B5"/>
    <w:rsid w:val="001776E3"/>
    <w:rsid w:val="00177846"/>
    <w:rsid w:val="001778DB"/>
    <w:rsid w:val="00177DA1"/>
    <w:rsid w:val="00177FFB"/>
    <w:rsid w:val="00180984"/>
    <w:rsid w:val="00180F62"/>
    <w:rsid w:val="00180FDF"/>
    <w:rsid w:val="0018116F"/>
    <w:rsid w:val="001817C4"/>
    <w:rsid w:val="001817D6"/>
    <w:rsid w:val="00181E64"/>
    <w:rsid w:val="00181FD5"/>
    <w:rsid w:val="00182147"/>
    <w:rsid w:val="00182174"/>
    <w:rsid w:val="001825EE"/>
    <w:rsid w:val="00182702"/>
    <w:rsid w:val="00182A6B"/>
    <w:rsid w:val="00182CD9"/>
    <w:rsid w:val="00183067"/>
    <w:rsid w:val="001830FD"/>
    <w:rsid w:val="00183491"/>
    <w:rsid w:val="001835EB"/>
    <w:rsid w:val="00183700"/>
    <w:rsid w:val="001837EE"/>
    <w:rsid w:val="0018390A"/>
    <w:rsid w:val="00183965"/>
    <w:rsid w:val="00183999"/>
    <w:rsid w:val="00183C4E"/>
    <w:rsid w:val="00183F08"/>
    <w:rsid w:val="00184571"/>
    <w:rsid w:val="0018459F"/>
    <w:rsid w:val="00184848"/>
    <w:rsid w:val="0018493C"/>
    <w:rsid w:val="00184C0D"/>
    <w:rsid w:val="00184DA2"/>
    <w:rsid w:val="0018504A"/>
    <w:rsid w:val="00185068"/>
    <w:rsid w:val="001856D5"/>
    <w:rsid w:val="00185D56"/>
    <w:rsid w:val="00185E63"/>
    <w:rsid w:val="00185EF2"/>
    <w:rsid w:val="00186209"/>
    <w:rsid w:val="00186363"/>
    <w:rsid w:val="00186560"/>
    <w:rsid w:val="001868BB"/>
    <w:rsid w:val="00186A93"/>
    <w:rsid w:val="00186CE6"/>
    <w:rsid w:val="00186D65"/>
    <w:rsid w:val="00186F7A"/>
    <w:rsid w:val="0018739E"/>
    <w:rsid w:val="001874DB"/>
    <w:rsid w:val="001879D2"/>
    <w:rsid w:val="00187DA4"/>
    <w:rsid w:val="001900A3"/>
    <w:rsid w:val="001900E6"/>
    <w:rsid w:val="001903B2"/>
    <w:rsid w:val="001905CD"/>
    <w:rsid w:val="0019080A"/>
    <w:rsid w:val="00190986"/>
    <w:rsid w:val="00190E81"/>
    <w:rsid w:val="00190F00"/>
    <w:rsid w:val="001917B9"/>
    <w:rsid w:val="00191C3D"/>
    <w:rsid w:val="00191F76"/>
    <w:rsid w:val="0019217D"/>
    <w:rsid w:val="0019240D"/>
    <w:rsid w:val="0019251D"/>
    <w:rsid w:val="00192533"/>
    <w:rsid w:val="001929B3"/>
    <w:rsid w:val="00192DD7"/>
    <w:rsid w:val="00193105"/>
    <w:rsid w:val="001932EE"/>
    <w:rsid w:val="0019365C"/>
    <w:rsid w:val="0019376D"/>
    <w:rsid w:val="001938F0"/>
    <w:rsid w:val="00193B72"/>
    <w:rsid w:val="00193CDF"/>
    <w:rsid w:val="00193F41"/>
    <w:rsid w:val="00194236"/>
    <w:rsid w:val="00194352"/>
    <w:rsid w:val="001948A7"/>
    <w:rsid w:val="001948F6"/>
    <w:rsid w:val="00194B8A"/>
    <w:rsid w:val="00194D3D"/>
    <w:rsid w:val="00194F4A"/>
    <w:rsid w:val="00195031"/>
    <w:rsid w:val="001951E0"/>
    <w:rsid w:val="00195662"/>
    <w:rsid w:val="00195747"/>
    <w:rsid w:val="00195C5B"/>
    <w:rsid w:val="00195E87"/>
    <w:rsid w:val="00195F52"/>
    <w:rsid w:val="0019601A"/>
    <w:rsid w:val="00196033"/>
    <w:rsid w:val="001964FE"/>
    <w:rsid w:val="00196698"/>
    <w:rsid w:val="0019694E"/>
    <w:rsid w:val="001969C7"/>
    <w:rsid w:val="00196B54"/>
    <w:rsid w:val="00196C60"/>
    <w:rsid w:val="00196D31"/>
    <w:rsid w:val="00196DEF"/>
    <w:rsid w:val="00197094"/>
    <w:rsid w:val="00197426"/>
    <w:rsid w:val="00197867"/>
    <w:rsid w:val="00197D26"/>
    <w:rsid w:val="001A0114"/>
    <w:rsid w:val="001A047D"/>
    <w:rsid w:val="001A0780"/>
    <w:rsid w:val="001A0925"/>
    <w:rsid w:val="001A0954"/>
    <w:rsid w:val="001A0A19"/>
    <w:rsid w:val="001A0B8F"/>
    <w:rsid w:val="001A0CA7"/>
    <w:rsid w:val="001A0DAB"/>
    <w:rsid w:val="001A0F14"/>
    <w:rsid w:val="001A0F1D"/>
    <w:rsid w:val="001A0FF0"/>
    <w:rsid w:val="001A1039"/>
    <w:rsid w:val="001A140F"/>
    <w:rsid w:val="001A1618"/>
    <w:rsid w:val="001A16B9"/>
    <w:rsid w:val="001A185B"/>
    <w:rsid w:val="001A1B20"/>
    <w:rsid w:val="001A1DA0"/>
    <w:rsid w:val="001A1EFB"/>
    <w:rsid w:val="001A2030"/>
    <w:rsid w:val="001A203E"/>
    <w:rsid w:val="001A22CB"/>
    <w:rsid w:val="001A294B"/>
    <w:rsid w:val="001A298F"/>
    <w:rsid w:val="001A2B19"/>
    <w:rsid w:val="001A2C8F"/>
    <w:rsid w:val="001A2CCF"/>
    <w:rsid w:val="001A2DE9"/>
    <w:rsid w:val="001A2E4E"/>
    <w:rsid w:val="001A2E6E"/>
    <w:rsid w:val="001A317B"/>
    <w:rsid w:val="001A342C"/>
    <w:rsid w:val="001A372E"/>
    <w:rsid w:val="001A3955"/>
    <w:rsid w:val="001A3C9D"/>
    <w:rsid w:val="001A3D0B"/>
    <w:rsid w:val="001A3D82"/>
    <w:rsid w:val="001A3DCD"/>
    <w:rsid w:val="001A3F1F"/>
    <w:rsid w:val="001A3FDF"/>
    <w:rsid w:val="001A4444"/>
    <w:rsid w:val="001A45AB"/>
    <w:rsid w:val="001A4A3E"/>
    <w:rsid w:val="001A4E4C"/>
    <w:rsid w:val="001A5098"/>
    <w:rsid w:val="001A514B"/>
    <w:rsid w:val="001A54D1"/>
    <w:rsid w:val="001A5666"/>
    <w:rsid w:val="001A5910"/>
    <w:rsid w:val="001A5B30"/>
    <w:rsid w:val="001A655A"/>
    <w:rsid w:val="001A6917"/>
    <w:rsid w:val="001A6AB8"/>
    <w:rsid w:val="001A6AE7"/>
    <w:rsid w:val="001A70F2"/>
    <w:rsid w:val="001A7251"/>
    <w:rsid w:val="001A754B"/>
    <w:rsid w:val="001A76A9"/>
    <w:rsid w:val="001A7EE6"/>
    <w:rsid w:val="001A7F79"/>
    <w:rsid w:val="001B0136"/>
    <w:rsid w:val="001B07F8"/>
    <w:rsid w:val="001B0869"/>
    <w:rsid w:val="001B08A3"/>
    <w:rsid w:val="001B0AD7"/>
    <w:rsid w:val="001B0C7E"/>
    <w:rsid w:val="001B0C80"/>
    <w:rsid w:val="001B1245"/>
    <w:rsid w:val="001B137C"/>
    <w:rsid w:val="001B13DE"/>
    <w:rsid w:val="001B1537"/>
    <w:rsid w:val="001B16FD"/>
    <w:rsid w:val="001B18CA"/>
    <w:rsid w:val="001B1F1C"/>
    <w:rsid w:val="001B2145"/>
    <w:rsid w:val="001B21D2"/>
    <w:rsid w:val="001B2404"/>
    <w:rsid w:val="001B2A63"/>
    <w:rsid w:val="001B2ABC"/>
    <w:rsid w:val="001B2ACC"/>
    <w:rsid w:val="001B2B55"/>
    <w:rsid w:val="001B2FD5"/>
    <w:rsid w:val="001B3054"/>
    <w:rsid w:val="001B307E"/>
    <w:rsid w:val="001B327C"/>
    <w:rsid w:val="001B328C"/>
    <w:rsid w:val="001B3355"/>
    <w:rsid w:val="001B337C"/>
    <w:rsid w:val="001B3387"/>
    <w:rsid w:val="001B387D"/>
    <w:rsid w:val="001B3A49"/>
    <w:rsid w:val="001B3A96"/>
    <w:rsid w:val="001B3AF5"/>
    <w:rsid w:val="001B401E"/>
    <w:rsid w:val="001B427E"/>
    <w:rsid w:val="001B45CD"/>
    <w:rsid w:val="001B45DA"/>
    <w:rsid w:val="001B4AD9"/>
    <w:rsid w:val="001B4C3B"/>
    <w:rsid w:val="001B502C"/>
    <w:rsid w:val="001B5142"/>
    <w:rsid w:val="001B5722"/>
    <w:rsid w:val="001B5730"/>
    <w:rsid w:val="001B5A66"/>
    <w:rsid w:val="001B5CF6"/>
    <w:rsid w:val="001B64EF"/>
    <w:rsid w:val="001B6A88"/>
    <w:rsid w:val="001B6C7F"/>
    <w:rsid w:val="001B6C8E"/>
    <w:rsid w:val="001B6E2E"/>
    <w:rsid w:val="001B707C"/>
    <w:rsid w:val="001B7101"/>
    <w:rsid w:val="001B773D"/>
    <w:rsid w:val="001B786B"/>
    <w:rsid w:val="001B7DB5"/>
    <w:rsid w:val="001B7E70"/>
    <w:rsid w:val="001C052C"/>
    <w:rsid w:val="001C0E76"/>
    <w:rsid w:val="001C10F5"/>
    <w:rsid w:val="001C1439"/>
    <w:rsid w:val="001C164B"/>
    <w:rsid w:val="001C1756"/>
    <w:rsid w:val="001C1A9A"/>
    <w:rsid w:val="001C1BED"/>
    <w:rsid w:val="001C1C6E"/>
    <w:rsid w:val="001C1DD5"/>
    <w:rsid w:val="001C1F66"/>
    <w:rsid w:val="001C22BD"/>
    <w:rsid w:val="001C253E"/>
    <w:rsid w:val="001C2750"/>
    <w:rsid w:val="001C2ABF"/>
    <w:rsid w:val="001C2C04"/>
    <w:rsid w:val="001C313B"/>
    <w:rsid w:val="001C3372"/>
    <w:rsid w:val="001C337E"/>
    <w:rsid w:val="001C3424"/>
    <w:rsid w:val="001C34BB"/>
    <w:rsid w:val="001C36D4"/>
    <w:rsid w:val="001C3717"/>
    <w:rsid w:val="001C3875"/>
    <w:rsid w:val="001C39EB"/>
    <w:rsid w:val="001C3B4B"/>
    <w:rsid w:val="001C3B9D"/>
    <w:rsid w:val="001C3DB2"/>
    <w:rsid w:val="001C4360"/>
    <w:rsid w:val="001C4927"/>
    <w:rsid w:val="001C4C97"/>
    <w:rsid w:val="001C5030"/>
    <w:rsid w:val="001C51D5"/>
    <w:rsid w:val="001C5216"/>
    <w:rsid w:val="001C560F"/>
    <w:rsid w:val="001C563D"/>
    <w:rsid w:val="001C58E9"/>
    <w:rsid w:val="001C5A12"/>
    <w:rsid w:val="001C5DE2"/>
    <w:rsid w:val="001C601B"/>
    <w:rsid w:val="001C61B1"/>
    <w:rsid w:val="001C623F"/>
    <w:rsid w:val="001C62AC"/>
    <w:rsid w:val="001C62C9"/>
    <w:rsid w:val="001C635E"/>
    <w:rsid w:val="001C67BE"/>
    <w:rsid w:val="001C6AA2"/>
    <w:rsid w:val="001C6AB4"/>
    <w:rsid w:val="001C715E"/>
    <w:rsid w:val="001C7277"/>
    <w:rsid w:val="001C736C"/>
    <w:rsid w:val="001C736F"/>
    <w:rsid w:val="001C73E6"/>
    <w:rsid w:val="001C744C"/>
    <w:rsid w:val="001C7503"/>
    <w:rsid w:val="001C7734"/>
    <w:rsid w:val="001C7746"/>
    <w:rsid w:val="001C78BA"/>
    <w:rsid w:val="001C7A36"/>
    <w:rsid w:val="001C7CA4"/>
    <w:rsid w:val="001C7F4F"/>
    <w:rsid w:val="001C7F8A"/>
    <w:rsid w:val="001D0382"/>
    <w:rsid w:val="001D0887"/>
    <w:rsid w:val="001D0B2B"/>
    <w:rsid w:val="001D0B2D"/>
    <w:rsid w:val="001D0CE8"/>
    <w:rsid w:val="001D0D49"/>
    <w:rsid w:val="001D0D4B"/>
    <w:rsid w:val="001D0EC9"/>
    <w:rsid w:val="001D0FF7"/>
    <w:rsid w:val="001D14EE"/>
    <w:rsid w:val="001D1575"/>
    <w:rsid w:val="001D17F8"/>
    <w:rsid w:val="001D19FF"/>
    <w:rsid w:val="001D1A2E"/>
    <w:rsid w:val="001D1A88"/>
    <w:rsid w:val="001D1B7A"/>
    <w:rsid w:val="001D1EFE"/>
    <w:rsid w:val="001D1FC5"/>
    <w:rsid w:val="001D232E"/>
    <w:rsid w:val="001D23B3"/>
    <w:rsid w:val="001D2732"/>
    <w:rsid w:val="001D27AF"/>
    <w:rsid w:val="001D2ADF"/>
    <w:rsid w:val="001D2EDE"/>
    <w:rsid w:val="001D2F9F"/>
    <w:rsid w:val="001D3004"/>
    <w:rsid w:val="001D3629"/>
    <w:rsid w:val="001D368C"/>
    <w:rsid w:val="001D3813"/>
    <w:rsid w:val="001D3848"/>
    <w:rsid w:val="001D3B7D"/>
    <w:rsid w:val="001D3CD1"/>
    <w:rsid w:val="001D49B6"/>
    <w:rsid w:val="001D4B19"/>
    <w:rsid w:val="001D4BED"/>
    <w:rsid w:val="001D4D53"/>
    <w:rsid w:val="001D4F11"/>
    <w:rsid w:val="001D51E0"/>
    <w:rsid w:val="001D5321"/>
    <w:rsid w:val="001D5466"/>
    <w:rsid w:val="001D54E5"/>
    <w:rsid w:val="001D5510"/>
    <w:rsid w:val="001D5540"/>
    <w:rsid w:val="001D5940"/>
    <w:rsid w:val="001D5A15"/>
    <w:rsid w:val="001D5FF9"/>
    <w:rsid w:val="001D63E2"/>
    <w:rsid w:val="001D64D1"/>
    <w:rsid w:val="001D6544"/>
    <w:rsid w:val="001D6844"/>
    <w:rsid w:val="001D697C"/>
    <w:rsid w:val="001D6B02"/>
    <w:rsid w:val="001D6E7E"/>
    <w:rsid w:val="001D7599"/>
    <w:rsid w:val="001D7A88"/>
    <w:rsid w:val="001E0079"/>
    <w:rsid w:val="001E0296"/>
    <w:rsid w:val="001E069B"/>
    <w:rsid w:val="001E0868"/>
    <w:rsid w:val="001E08B1"/>
    <w:rsid w:val="001E08D9"/>
    <w:rsid w:val="001E0981"/>
    <w:rsid w:val="001E0A9D"/>
    <w:rsid w:val="001E0B16"/>
    <w:rsid w:val="001E0B36"/>
    <w:rsid w:val="001E0D69"/>
    <w:rsid w:val="001E0E3B"/>
    <w:rsid w:val="001E1230"/>
    <w:rsid w:val="001E1677"/>
    <w:rsid w:val="001E18DA"/>
    <w:rsid w:val="001E1931"/>
    <w:rsid w:val="001E2387"/>
    <w:rsid w:val="001E246B"/>
    <w:rsid w:val="001E246D"/>
    <w:rsid w:val="001E260E"/>
    <w:rsid w:val="001E29B6"/>
    <w:rsid w:val="001E2BF7"/>
    <w:rsid w:val="001E2BFE"/>
    <w:rsid w:val="001E3050"/>
    <w:rsid w:val="001E305C"/>
    <w:rsid w:val="001E329D"/>
    <w:rsid w:val="001E330A"/>
    <w:rsid w:val="001E3941"/>
    <w:rsid w:val="001E3ADC"/>
    <w:rsid w:val="001E4005"/>
    <w:rsid w:val="001E4010"/>
    <w:rsid w:val="001E4383"/>
    <w:rsid w:val="001E4741"/>
    <w:rsid w:val="001E4968"/>
    <w:rsid w:val="001E5064"/>
    <w:rsid w:val="001E506C"/>
    <w:rsid w:val="001E51C6"/>
    <w:rsid w:val="001E525B"/>
    <w:rsid w:val="001E5378"/>
    <w:rsid w:val="001E5756"/>
    <w:rsid w:val="001E5BDF"/>
    <w:rsid w:val="001E5C55"/>
    <w:rsid w:val="001E5EC8"/>
    <w:rsid w:val="001E6393"/>
    <w:rsid w:val="001E6CF5"/>
    <w:rsid w:val="001E7029"/>
    <w:rsid w:val="001E7096"/>
    <w:rsid w:val="001E716D"/>
    <w:rsid w:val="001E7199"/>
    <w:rsid w:val="001E7275"/>
    <w:rsid w:val="001E72F4"/>
    <w:rsid w:val="001E7498"/>
    <w:rsid w:val="001E74FE"/>
    <w:rsid w:val="001E7667"/>
    <w:rsid w:val="001E7823"/>
    <w:rsid w:val="001E79BA"/>
    <w:rsid w:val="001E79C8"/>
    <w:rsid w:val="001E7B3E"/>
    <w:rsid w:val="001E7BE2"/>
    <w:rsid w:val="001E7C75"/>
    <w:rsid w:val="001E7D9E"/>
    <w:rsid w:val="001E7FA2"/>
    <w:rsid w:val="001F09ED"/>
    <w:rsid w:val="001F0AED"/>
    <w:rsid w:val="001F0B8C"/>
    <w:rsid w:val="001F142C"/>
    <w:rsid w:val="001F156F"/>
    <w:rsid w:val="001F1879"/>
    <w:rsid w:val="001F18A9"/>
    <w:rsid w:val="001F1AE5"/>
    <w:rsid w:val="001F1FAB"/>
    <w:rsid w:val="001F20C6"/>
    <w:rsid w:val="001F21D4"/>
    <w:rsid w:val="001F22AD"/>
    <w:rsid w:val="001F22DA"/>
    <w:rsid w:val="001F24B0"/>
    <w:rsid w:val="001F2931"/>
    <w:rsid w:val="001F2AAF"/>
    <w:rsid w:val="001F2B49"/>
    <w:rsid w:val="001F2C07"/>
    <w:rsid w:val="001F2C5C"/>
    <w:rsid w:val="001F31E4"/>
    <w:rsid w:val="001F38CC"/>
    <w:rsid w:val="001F3B32"/>
    <w:rsid w:val="001F3B42"/>
    <w:rsid w:val="001F3B91"/>
    <w:rsid w:val="001F404A"/>
    <w:rsid w:val="001F4314"/>
    <w:rsid w:val="001F44C1"/>
    <w:rsid w:val="001F46A3"/>
    <w:rsid w:val="001F4B28"/>
    <w:rsid w:val="001F4DC7"/>
    <w:rsid w:val="001F4EBF"/>
    <w:rsid w:val="001F4FEA"/>
    <w:rsid w:val="001F500C"/>
    <w:rsid w:val="001F503D"/>
    <w:rsid w:val="001F50C3"/>
    <w:rsid w:val="001F5134"/>
    <w:rsid w:val="001F53BF"/>
    <w:rsid w:val="001F5DF2"/>
    <w:rsid w:val="001F5F51"/>
    <w:rsid w:val="001F5F6D"/>
    <w:rsid w:val="001F605C"/>
    <w:rsid w:val="001F60C3"/>
    <w:rsid w:val="001F610E"/>
    <w:rsid w:val="001F6147"/>
    <w:rsid w:val="001F69C3"/>
    <w:rsid w:val="001F6CBE"/>
    <w:rsid w:val="001F6E6C"/>
    <w:rsid w:val="001F70D7"/>
    <w:rsid w:val="001F7336"/>
    <w:rsid w:val="001F73C7"/>
    <w:rsid w:val="001F76F2"/>
    <w:rsid w:val="001F77D6"/>
    <w:rsid w:val="001F7C46"/>
    <w:rsid w:val="001F7C4F"/>
    <w:rsid w:val="001F7E1A"/>
    <w:rsid w:val="001F7F59"/>
    <w:rsid w:val="002003EA"/>
    <w:rsid w:val="002004D8"/>
    <w:rsid w:val="002005A5"/>
    <w:rsid w:val="00200658"/>
    <w:rsid w:val="00200839"/>
    <w:rsid w:val="00200A53"/>
    <w:rsid w:val="00200BB0"/>
    <w:rsid w:val="00200C35"/>
    <w:rsid w:val="00200EAA"/>
    <w:rsid w:val="00200EF3"/>
    <w:rsid w:val="0020103C"/>
    <w:rsid w:val="0020169C"/>
    <w:rsid w:val="00201705"/>
    <w:rsid w:val="00201879"/>
    <w:rsid w:val="00201A54"/>
    <w:rsid w:val="00201B75"/>
    <w:rsid w:val="00202329"/>
    <w:rsid w:val="0020236B"/>
    <w:rsid w:val="0020237D"/>
    <w:rsid w:val="002023D4"/>
    <w:rsid w:val="0020267A"/>
    <w:rsid w:val="002029C2"/>
    <w:rsid w:val="00202A96"/>
    <w:rsid w:val="0020310B"/>
    <w:rsid w:val="00203115"/>
    <w:rsid w:val="00203412"/>
    <w:rsid w:val="0020349D"/>
    <w:rsid w:val="00203A46"/>
    <w:rsid w:val="002041AD"/>
    <w:rsid w:val="002041B1"/>
    <w:rsid w:val="002042B6"/>
    <w:rsid w:val="0020440F"/>
    <w:rsid w:val="002044A1"/>
    <w:rsid w:val="00204544"/>
    <w:rsid w:val="0020463A"/>
    <w:rsid w:val="002048E9"/>
    <w:rsid w:val="002050EF"/>
    <w:rsid w:val="002051DB"/>
    <w:rsid w:val="00205350"/>
    <w:rsid w:val="0020557B"/>
    <w:rsid w:val="00205740"/>
    <w:rsid w:val="00205E95"/>
    <w:rsid w:val="00205FF9"/>
    <w:rsid w:val="00206673"/>
    <w:rsid w:val="002067C8"/>
    <w:rsid w:val="00206A99"/>
    <w:rsid w:val="00206B1D"/>
    <w:rsid w:val="00206B9A"/>
    <w:rsid w:val="00206D45"/>
    <w:rsid w:val="00206DFF"/>
    <w:rsid w:val="00207AA4"/>
    <w:rsid w:val="00207AC4"/>
    <w:rsid w:val="00207D85"/>
    <w:rsid w:val="002101C1"/>
    <w:rsid w:val="00210268"/>
    <w:rsid w:val="0021033D"/>
    <w:rsid w:val="0021081E"/>
    <w:rsid w:val="00210AD7"/>
    <w:rsid w:val="00210C66"/>
    <w:rsid w:val="00210CFF"/>
    <w:rsid w:val="00210DCC"/>
    <w:rsid w:val="00210F65"/>
    <w:rsid w:val="00211232"/>
    <w:rsid w:val="0021170D"/>
    <w:rsid w:val="002119A2"/>
    <w:rsid w:val="00211BE9"/>
    <w:rsid w:val="00211DE9"/>
    <w:rsid w:val="00212035"/>
    <w:rsid w:val="002122E3"/>
    <w:rsid w:val="00212408"/>
    <w:rsid w:val="00212875"/>
    <w:rsid w:val="002128A8"/>
    <w:rsid w:val="0021293A"/>
    <w:rsid w:val="00212BF9"/>
    <w:rsid w:val="00212C43"/>
    <w:rsid w:val="00212DF9"/>
    <w:rsid w:val="00212F41"/>
    <w:rsid w:val="00213458"/>
    <w:rsid w:val="00213558"/>
    <w:rsid w:val="00213561"/>
    <w:rsid w:val="002136EF"/>
    <w:rsid w:val="002139A9"/>
    <w:rsid w:val="00213E85"/>
    <w:rsid w:val="00213EFC"/>
    <w:rsid w:val="00214169"/>
    <w:rsid w:val="002144B5"/>
    <w:rsid w:val="002145B8"/>
    <w:rsid w:val="0021469D"/>
    <w:rsid w:val="0021471C"/>
    <w:rsid w:val="00214745"/>
    <w:rsid w:val="002147A6"/>
    <w:rsid w:val="00214943"/>
    <w:rsid w:val="00214A87"/>
    <w:rsid w:val="00214AA5"/>
    <w:rsid w:val="00214C85"/>
    <w:rsid w:val="00214EDF"/>
    <w:rsid w:val="0021588E"/>
    <w:rsid w:val="00215A9E"/>
    <w:rsid w:val="00215AF0"/>
    <w:rsid w:val="00215BAF"/>
    <w:rsid w:val="00215BB9"/>
    <w:rsid w:val="00215E93"/>
    <w:rsid w:val="00215F38"/>
    <w:rsid w:val="00216660"/>
    <w:rsid w:val="002169A9"/>
    <w:rsid w:val="002169EE"/>
    <w:rsid w:val="00216B7A"/>
    <w:rsid w:val="00216FCA"/>
    <w:rsid w:val="002172AB"/>
    <w:rsid w:val="00217485"/>
    <w:rsid w:val="002174E2"/>
    <w:rsid w:val="002175FB"/>
    <w:rsid w:val="0021764B"/>
    <w:rsid w:val="00217CAE"/>
    <w:rsid w:val="00217F87"/>
    <w:rsid w:val="002201F8"/>
    <w:rsid w:val="00220463"/>
    <w:rsid w:val="0022062E"/>
    <w:rsid w:val="00220B31"/>
    <w:rsid w:val="00220BBF"/>
    <w:rsid w:val="002216EE"/>
    <w:rsid w:val="0022194B"/>
    <w:rsid w:val="00221A4D"/>
    <w:rsid w:val="00221BDB"/>
    <w:rsid w:val="00221F48"/>
    <w:rsid w:val="002220C1"/>
    <w:rsid w:val="002222CA"/>
    <w:rsid w:val="002228F3"/>
    <w:rsid w:val="00222B0E"/>
    <w:rsid w:val="002231EB"/>
    <w:rsid w:val="00223462"/>
    <w:rsid w:val="002235C2"/>
    <w:rsid w:val="00223C8D"/>
    <w:rsid w:val="00223E76"/>
    <w:rsid w:val="002245D1"/>
    <w:rsid w:val="002246AE"/>
    <w:rsid w:val="002246E5"/>
    <w:rsid w:val="002247F6"/>
    <w:rsid w:val="00224D05"/>
    <w:rsid w:val="00224D42"/>
    <w:rsid w:val="00224DEC"/>
    <w:rsid w:val="00224F18"/>
    <w:rsid w:val="00225082"/>
    <w:rsid w:val="00225265"/>
    <w:rsid w:val="00225354"/>
    <w:rsid w:val="002253E4"/>
    <w:rsid w:val="00225437"/>
    <w:rsid w:val="00225775"/>
    <w:rsid w:val="00225AED"/>
    <w:rsid w:val="00225DEA"/>
    <w:rsid w:val="00226152"/>
    <w:rsid w:val="002262F9"/>
    <w:rsid w:val="00226379"/>
    <w:rsid w:val="002266F6"/>
    <w:rsid w:val="00226732"/>
    <w:rsid w:val="0022689C"/>
    <w:rsid w:val="00226CF1"/>
    <w:rsid w:val="00226EF0"/>
    <w:rsid w:val="00227223"/>
    <w:rsid w:val="00227369"/>
    <w:rsid w:val="00227842"/>
    <w:rsid w:val="0022784E"/>
    <w:rsid w:val="00227E9F"/>
    <w:rsid w:val="00230365"/>
    <w:rsid w:val="00230899"/>
    <w:rsid w:val="00230BDF"/>
    <w:rsid w:val="00230D2E"/>
    <w:rsid w:val="00230D80"/>
    <w:rsid w:val="00230DAF"/>
    <w:rsid w:val="00230F58"/>
    <w:rsid w:val="00230F98"/>
    <w:rsid w:val="00230FD3"/>
    <w:rsid w:val="00231604"/>
    <w:rsid w:val="0023187C"/>
    <w:rsid w:val="00231C98"/>
    <w:rsid w:val="002320D8"/>
    <w:rsid w:val="00232418"/>
    <w:rsid w:val="00232E8C"/>
    <w:rsid w:val="00233599"/>
    <w:rsid w:val="0023365D"/>
    <w:rsid w:val="00233748"/>
    <w:rsid w:val="0023393C"/>
    <w:rsid w:val="00233B97"/>
    <w:rsid w:val="00234363"/>
    <w:rsid w:val="002343F4"/>
    <w:rsid w:val="00234550"/>
    <w:rsid w:val="002345CD"/>
    <w:rsid w:val="0023468F"/>
    <w:rsid w:val="00234AD8"/>
    <w:rsid w:val="0023500B"/>
    <w:rsid w:val="0023506C"/>
    <w:rsid w:val="0023520C"/>
    <w:rsid w:val="00235397"/>
    <w:rsid w:val="002358D6"/>
    <w:rsid w:val="00235AAB"/>
    <w:rsid w:val="00235ADA"/>
    <w:rsid w:val="00235BF9"/>
    <w:rsid w:val="00235C8D"/>
    <w:rsid w:val="0023608C"/>
    <w:rsid w:val="00236334"/>
    <w:rsid w:val="00236BEF"/>
    <w:rsid w:val="00236C6A"/>
    <w:rsid w:val="00236FC7"/>
    <w:rsid w:val="002371BB"/>
    <w:rsid w:val="00237568"/>
    <w:rsid w:val="00237850"/>
    <w:rsid w:val="002379FD"/>
    <w:rsid w:val="00237BCF"/>
    <w:rsid w:val="00237D93"/>
    <w:rsid w:val="00237E93"/>
    <w:rsid w:val="00237E9F"/>
    <w:rsid w:val="00240093"/>
    <w:rsid w:val="002405E6"/>
    <w:rsid w:val="00240765"/>
    <w:rsid w:val="00240CB1"/>
    <w:rsid w:val="00240D17"/>
    <w:rsid w:val="00240F27"/>
    <w:rsid w:val="002410F2"/>
    <w:rsid w:val="0024149E"/>
    <w:rsid w:val="002414D8"/>
    <w:rsid w:val="002414FB"/>
    <w:rsid w:val="00241599"/>
    <w:rsid w:val="0024179D"/>
    <w:rsid w:val="0024181D"/>
    <w:rsid w:val="002420A1"/>
    <w:rsid w:val="002420F3"/>
    <w:rsid w:val="00242175"/>
    <w:rsid w:val="00242233"/>
    <w:rsid w:val="00242831"/>
    <w:rsid w:val="0024296A"/>
    <w:rsid w:val="00242C05"/>
    <w:rsid w:val="00242EC4"/>
    <w:rsid w:val="002433CF"/>
    <w:rsid w:val="00243589"/>
    <w:rsid w:val="002435A7"/>
    <w:rsid w:val="00243D17"/>
    <w:rsid w:val="00243DAC"/>
    <w:rsid w:val="00244070"/>
    <w:rsid w:val="002445D8"/>
    <w:rsid w:val="00244856"/>
    <w:rsid w:val="00244B72"/>
    <w:rsid w:val="00244C80"/>
    <w:rsid w:val="00244E9A"/>
    <w:rsid w:val="00244ED5"/>
    <w:rsid w:val="00244FE8"/>
    <w:rsid w:val="00245084"/>
    <w:rsid w:val="00245118"/>
    <w:rsid w:val="0024519A"/>
    <w:rsid w:val="0024527F"/>
    <w:rsid w:val="0024596B"/>
    <w:rsid w:val="00245A7D"/>
    <w:rsid w:val="002460E3"/>
    <w:rsid w:val="0024633C"/>
    <w:rsid w:val="00246451"/>
    <w:rsid w:val="0024647D"/>
    <w:rsid w:val="0024670B"/>
    <w:rsid w:val="00246A42"/>
    <w:rsid w:val="00246BC4"/>
    <w:rsid w:val="00246D84"/>
    <w:rsid w:val="002470ED"/>
    <w:rsid w:val="00247210"/>
    <w:rsid w:val="00247272"/>
    <w:rsid w:val="00247342"/>
    <w:rsid w:val="00247408"/>
    <w:rsid w:val="002474B9"/>
    <w:rsid w:val="002475D1"/>
    <w:rsid w:val="002477F8"/>
    <w:rsid w:val="00247804"/>
    <w:rsid w:val="0024783A"/>
    <w:rsid w:val="00247FFB"/>
    <w:rsid w:val="002503CD"/>
    <w:rsid w:val="00250503"/>
    <w:rsid w:val="00250C26"/>
    <w:rsid w:val="00250D85"/>
    <w:rsid w:val="0025109B"/>
    <w:rsid w:val="0025181A"/>
    <w:rsid w:val="00251A5D"/>
    <w:rsid w:val="00251C4C"/>
    <w:rsid w:val="00251C63"/>
    <w:rsid w:val="00251C89"/>
    <w:rsid w:val="00251D5B"/>
    <w:rsid w:val="00251D6E"/>
    <w:rsid w:val="00251F25"/>
    <w:rsid w:val="00251F57"/>
    <w:rsid w:val="00252135"/>
    <w:rsid w:val="00252E07"/>
    <w:rsid w:val="0025382B"/>
    <w:rsid w:val="00254604"/>
    <w:rsid w:val="00254B9F"/>
    <w:rsid w:val="00254BD7"/>
    <w:rsid w:val="00254EBD"/>
    <w:rsid w:val="0025526B"/>
    <w:rsid w:val="002553C3"/>
    <w:rsid w:val="0025568A"/>
    <w:rsid w:val="0025568F"/>
    <w:rsid w:val="00255856"/>
    <w:rsid w:val="002558DD"/>
    <w:rsid w:val="00255974"/>
    <w:rsid w:val="00255CC7"/>
    <w:rsid w:val="00255EE5"/>
    <w:rsid w:val="00255F78"/>
    <w:rsid w:val="002560B8"/>
    <w:rsid w:val="002564A8"/>
    <w:rsid w:val="00256580"/>
    <w:rsid w:val="00256826"/>
    <w:rsid w:val="00256969"/>
    <w:rsid w:val="00256FA3"/>
    <w:rsid w:val="002572A5"/>
    <w:rsid w:val="00257470"/>
    <w:rsid w:val="00257611"/>
    <w:rsid w:val="002579D8"/>
    <w:rsid w:val="00257B30"/>
    <w:rsid w:val="00257B89"/>
    <w:rsid w:val="00257E9D"/>
    <w:rsid w:val="00257EFE"/>
    <w:rsid w:val="00260588"/>
    <w:rsid w:val="0026078C"/>
    <w:rsid w:val="00260AC3"/>
    <w:rsid w:val="00260D75"/>
    <w:rsid w:val="00260E2F"/>
    <w:rsid w:val="00260EE6"/>
    <w:rsid w:val="00261728"/>
    <w:rsid w:val="002618C2"/>
    <w:rsid w:val="00261A1E"/>
    <w:rsid w:val="00261ABD"/>
    <w:rsid w:val="00261F4D"/>
    <w:rsid w:val="002622C3"/>
    <w:rsid w:val="00262382"/>
    <w:rsid w:val="002626EF"/>
    <w:rsid w:val="002629C9"/>
    <w:rsid w:val="00262D64"/>
    <w:rsid w:val="002632D3"/>
    <w:rsid w:val="00263369"/>
    <w:rsid w:val="00263438"/>
    <w:rsid w:val="002636CC"/>
    <w:rsid w:val="0026374C"/>
    <w:rsid w:val="00263F84"/>
    <w:rsid w:val="00264351"/>
    <w:rsid w:val="00264391"/>
    <w:rsid w:val="002644D0"/>
    <w:rsid w:val="002644DB"/>
    <w:rsid w:val="002644DD"/>
    <w:rsid w:val="0026456A"/>
    <w:rsid w:val="0026469A"/>
    <w:rsid w:val="0026478C"/>
    <w:rsid w:val="00264926"/>
    <w:rsid w:val="00264C28"/>
    <w:rsid w:val="00264DB7"/>
    <w:rsid w:val="002652AC"/>
    <w:rsid w:val="002658D1"/>
    <w:rsid w:val="00265FE2"/>
    <w:rsid w:val="00266098"/>
    <w:rsid w:val="00266119"/>
    <w:rsid w:val="002663A3"/>
    <w:rsid w:val="002666E5"/>
    <w:rsid w:val="002668B0"/>
    <w:rsid w:val="00266EF0"/>
    <w:rsid w:val="00266FA5"/>
    <w:rsid w:val="002670DF"/>
    <w:rsid w:val="00267938"/>
    <w:rsid w:val="00267AE3"/>
    <w:rsid w:val="00267AF7"/>
    <w:rsid w:val="00267E52"/>
    <w:rsid w:val="00270135"/>
    <w:rsid w:val="0027017B"/>
    <w:rsid w:val="00270247"/>
    <w:rsid w:val="00270306"/>
    <w:rsid w:val="0027030B"/>
    <w:rsid w:val="00270372"/>
    <w:rsid w:val="002703FF"/>
    <w:rsid w:val="002704E7"/>
    <w:rsid w:val="00270629"/>
    <w:rsid w:val="00270768"/>
    <w:rsid w:val="002707E5"/>
    <w:rsid w:val="00270BD0"/>
    <w:rsid w:val="00270E8C"/>
    <w:rsid w:val="00270F07"/>
    <w:rsid w:val="002714D4"/>
    <w:rsid w:val="0027189F"/>
    <w:rsid w:val="00271FEC"/>
    <w:rsid w:val="00272097"/>
    <w:rsid w:val="0027215E"/>
    <w:rsid w:val="0027224D"/>
    <w:rsid w:val="00272405"/>
    <w:rsid w:val="0027245D"/>
    <w:rsid w:val="002725AB"/>
    <w:rsid w:val="0027277B"/>
    <w:rsid w:val="002727AB"/>
    <w:rsid w:val="00272980"/>
    <w:rsid w:val="00272CEF"/>
    <w:rsid w:val="00272E30"/>
    <w:rsid w:val="00272F23"/>
    <w:rsid w:val="0027305C"/>
    <w:rsid w:val="002732B8"/>
    <w:rsid w:val="0027343B"/>
    <w:rsid w:val="0027355A"/>
    <w:rsid w:val="002736D8"/>
    <w:rsid w:val="002736F5"/>
    <w:rsid w:val="0027375B"/>
    <w:rsid w:val="0027392D"/>
    <w:rsid w:val="002739CE"/>
    <w:rsid w:val="00273A0E"/>
    <w:rsid w:val="00273A99"/>
    <w:rsid w:val="00273CB4"/>
    <w:rsid w:val="00274698"/>
    <w:rsid w:val="00274A7E"/>
    <w:rsid w:val="00274A9F"/>
    <w:rsid w:val="00274B9B"/>
    <w:rsid w:val="00274E27"/>
    <w:rsid w:val="00274F69"/>
    <w:rsid w:val="002752D0"/>
    <w:rsid w:val="00275358"/>
    <w:rsid w:val="002753E5"/>
    <w:rsid w:val="0027545E"/>
    <w:rsid w:val="0027546E"/>
    <w:rsid w:val="00275853"/>
    <w:rsid w:val="00275935"/>
    <w:rsid w:val="0027614C"/>
    <w:rsid w:val="00276474"/>
    <w:rsid w:val="00276D88"/>
    <w:rsid w:val="00276DA1"/>
    <w:rsid w:val="0027709F"/>
    <w:rsid w:val="00277583"/>
    <w:rsid w:val="00277623"/>
    <w:rsid w:val="00277719"/>
    <w:rsid w:val="00277E00"/>
    <w:rsid w:val="00277F87"/>
    <w:rsid w:val="00277F90"/>
    <w:rsid w:val="0028002B"/>
    <w:rsid w:val="0028048B"/>
    <w:rsid w:val="0028054A"/>
    <w:rsid w:val="00280E81"/>
    <w:rsid w:val="00280FE6"/>
    <w:rsid w:val="002811F0"/>
    <w:rsid w:val="002812AF"/>
    <w:rsid w:val="002812DB"/>
    <w:rsid w:val="002812E3"/>
    <w:rsid w:val="002815BB"/>
    <w:rsid w:val="0028183C"/>
    <w:rsid w:val="0028187C"/>
    <w:rsid w:val="002819A2"/>
    <w:rsid w:val="002819B2"/>
    <w:rsid w:val="00281DE5"/>
    <w:rsid w:val="00281E5F"/>
    <w:rsid w:val="002826FC"/>
    <w:rsid w:val="00282A3B"/>
    <w:rsid w:val="00282ACB"/>
    <w:rsid w:val="00282B7B"/>
    <w:rsid w:val="00282C76"/>
    <w:rsid w:val="00282C8D"/>
    <w:rsid w:val="00283394"/>
    <w:rsid w:val="00283398"/>
    <w:rsid w:val="002833A0"/>
    <w:rsid w:val="002834B0"/>
    <w:rsid w:val="00283568"/>
    <w:rsid w:val="00283776"/>
    <w:rsid w:val="0028387D"/>
    <w:rsid w:val="002839D7"/>
    <w:rsid w:val="00283B05"/>
    <w:rsid w:val="002840D9"/>
    <w:rsid w:val="002841AB"/>
    <w:rsid w:val="002841F4"/>
    <w:rsid w:val="0028433D"/>
    <w:rsid w:val="0028476D"/>
    <w:rsid w:val="00284C64"/>
    <w:rsid w:val="00284CCC"/>
    <w:rsid w:val="002855BD"/>
    <w:rsid w:val="0028577A"/>
    <w:rsid w:val="00285CC7"/>
    <w:rsid w:val="00285D3A"/>
    <w:rsid w:val="00285DF3"/>
    <w:rsid w:val="00285E5D"/>
    <w:rsid w:val="00285E74"/>
    <w:rsid w:val="00285FC2"/>
    <w:rsid w:val="00286138"/>
    <w:rsid w:val="0028616D"/>
    <w:rsid w:val="00286B8F"/>
    <w:rsid w:val="00286C8C"/>
    <w:rsid w:val="00286E99"/>
    <w:rsid w:val="0028741A"/>
    <w:rsid w:val="00287549"/>
    <w:rsid w:val="002876DA"/>
    <w:rsid w:val="00287BAD"/>
    <w:rsid w:val="00287EA3"/>
    <w:rsid w:val="00287F42"/>
    <w:rsid w:val="00287F95"/>
    <w:rsid w:val="002901B6"/>
    <w:rsid w:val="002902DE"/>
    <w:rsid w:val="00290572"/>
    <w:rsid w:val="00290BB2"/>
    <w:rsid w:val="00290C02"/>
    <w:rsid w:val="00290DDE"/>
    <w:rsid w:val="00290F1E"/>
    <w:rsid w:val="0029117D"/>
    <w:rsid w:val="002911B0"/>
    <w:rsid w:val="0029136C"/>
    <w:rsid w:val="002913EF"/>
    <w:rsid w:val="00291419"/>
    <w:rsid w:val="0029173D"/>
    <w:rsid w:val="00291AFF"/>
    <w:rsid w:val="00291FE2"/>
    <w:rsid w:val="002923AB"/>
    <w:rsid w:val="00292491"/>
    <w:rsid w:val="00292544"/>
    <w:rsid w:val="0029257B"/>
    <w:rsid w:val="00292730"/>
    <w:rsid w:val="00292945"/>
    <w:rsid w:val="00292A73"/>
    <w:rsid w:val="00292DDB"/>
    <w:rsid w:val="00292F12"/>
    <w:rsid w:val="00293059"/>
    <w:rsid w:val="002930D3"/>
    <w:rsid w:val="002930DC"/>
    <w:rsid w:val="0029332B"/>
    <w:rsid w:val="00293848"/>
    <w:rsid w:val="00293857"/>
    <w:rsid w:val="002939C4"/>
    <w:rsid w:val="00293A4F"/>
    <w:rsid w:val="00293B91"/>
    <w:rsid w:val="00293E80"/>
    <w:rsid w:val="002943F8"/>
    <w:rsid w:val="002947FC"/>
    <w:rsid w:val="0029488D"/>
    <w:rsid w:val="0029492B"/>
    <w:rsid w:val="00294ED6"/>
    <w:rsid w:val="00294FF2"/>
    <w:rsid w:val="002950D9"/>
    <w:rsid w:val="002951B0"/>
    <w:rsid w:val="002952B4"/>
    <w:rsid w:val="00295441"/>
    <w:rsid w:val="00295A54"/>
    <w:rsid w:val="00295B3B"/>
    <w:rsid w:val="0029607E"/>
    <w:rsid w:val="0029624F"/>
    <w:rsid w:val="00296318"/>
    <w:rsid w:val="00296341"/>
    <w:rsid w:val="00296490"/>
    <w:rsid w:val="00296749"/>
    <w:rsid w:val="002967A3"/>
    <w:rsid w:val="0029692C"/>
    <w:rsid w:val="00296A00"/>
    <w:rsid w:val="00296C04"/>
    <w:rsid w:val="00296C70"/>
    <w:rsid w:val="00296CA0"/>
    <w:rsid w:val="0029727D"/>
    <w:rsid w:val="00297562"/>
    <w:rsid w:val="0029786F"/>
    <w:rsid w:val="002A0E39"/>
    <w:rsid w:val="002A0E70"/>
    <w:rsid w:val="002A1193"/>
    <w:rsid w:val="002A1495"/>
    <w:rsid w:val="002A1A80"/>
    <w:rsid w:val="002A1BEE"/>
    <w:rsid w:val="002A2232"/>
    <w:rsid w:val="002A23C6"/>
    <w:rsid w:val="002A23E1"/>
    <w:rsid w:val="002A25CA"/>
    <w:rsid w:val="002A26BA"/>
    <w:rsid w:val="002A2D56"/>
    <w:rsid w:val="002A31C1"/>
    <w:rsid w:val="002A3801"/>
    <w:rsid w:val="002A3829"/>
    <w:rsid w:val="002A3837"/>
    <w:rsid w:val="002A3BAE"/>
    <w:rsid w:val="002A3DE7"/>
    <w:rsid w:val="002A4327"/>
    <w:rsid w:val="002A4A71"/>
    <w:rsid w:val="002A4B08"/>
    <w:rsid w:val="002A4C63"/>
    <w:rsid w:val="002A5130"/>
    <w:rsid w:val="002A52B8"/>
    <w:rsid w:val="002A553D"/>
    <w:rsid w:val="002A57FD"/>
    <w:rsid w:val="002A5C7B"/>
    <w:rsid w:val="002A5EEF"/>
    <w:rsid w:val="002A6079"/>
    <w:rsid w:val="002A6090"/>
    <w:rsid w:val="002A6118"/>
    <w:rsid w:val="002A621E"/>
    <w:rsid w:val="002A674C"/>
    <w:rsid w:val="002A6803"/>
    <w:rsid w:val="002A6951"/>
    <w:rsid w:val="002A6BC7"/>
    <w:rsid w:val="002A6BCE"/>
    <w:rsid w:val="002A7034"/>
    <w:rsid w:val="002A708F"/>
    <w:rsid w:val="002A75C7"/>
    <w:rsid w:val="002A7B26"/>
    <w:rsid w:val="002A7CF3"/>
    <w:rsid w:val="002A7DBD"/>
    <w:rsid w:val="002B0136"/>
    <w:rsid w:val="002B015A"/>
    <w:rsid w:val="002B0336"/>
    <w:rsid w:val="002B0497"/>
    <w:rsid w:val="002B0517"/>
    <w:rsid w:val="002B053E"/>
    <w:rsid w:val="002B1394"/>
    <w:rsid w:val="002B13FC"/>
    <w:rsid w:val="002B1805"/>
    <w:rsid w:val="002B199D"/>
    <w:rsid w:val="002B1DED"/>
    <w:rsid w:val="002B1F21"/>
    <w:rsid w:val="002B21C6"/>
    <w:rsid w:val="002B24B5"/>
    <w:rsid w:val="002B253C"/>
    <w:rsid w:val="002B2614"/>
    <w:rsid w:val="002B2740"/>
    <w:rsid w:val="002B2D0E"/>
    <w:rsid w:val="002B3013"/>
    <w:rsid w:val="002B33B3"/>
    <w:rsid w:val="002B3673"/>
    <w:rsid w:val="002B3806"/>
    <w:rsid w:val="002B38E3"/>
    <w:rsid w:val="002B3D77"/>
    <w:rsid w:val="002B3F37"/>
    <w:rsid w:val="002B4678"/>
    <w:rsid w:val="002B4782"/>
    <w:rsid w:val="002B4D23"/>
    <w:rsid w:val="002B4EC3"/>
    <w:rsid w:val="002B4F32"/>
    <w:rsid w:val="002B51B8"/>
    <w:rsid w:val="002B5211"/>
    <w:rsid w:val="002B555C"/>
    <w:rsid w:val="002B5562"/>
    <w:rsid w:val="002B59B9"/>
    <w:rsid w:val="002B5D5E"/>
    <w:rsid w:val="002B5EE7"/>
    <w:rsid w:val="002B63BD"/>
    <w:rsid w:val="002B6649"/>
    <w:rsid w:val="002B6B1F"/>
    <w:rsid w:val="002B6C36"/>
    <w:rsid w:val="002B6CD4"/>
    <w:rsid w:val="002B6DC6"/>
    <w:rsid w:val="002B6E0F"/>
    <w:rsid w:val="002B6EDC"/>
    <w:rsid w:val="002B6F0F"/>
    <w:rsid w:val="002B6FCF"/>
    <w:rsid w:val="002B7018"/>
    <w:rsid w:val="002B70F0"/>
    <w:rsid w:val="002B72A9"/>
    <w:rsid w:val="002B7376"/>
    <w:rsid w:val="002B740A"/>
    <w:rsid w:val="002B740B"/>
    <w:rsid w:val="002B76B3"/>
    <w:rsid w:val="002B76BE"/>
    <w:rsid w:val="002B7725"/>
    <w:rsid w:val="002B7AF3"/>
    <w:rsid w:val="002C03A3"/>
    <w:rsid w:val="002C0435"/>
    <w:rsid w:val="002C08C9"/>
    <w:rsid w:val="002C0E0A"/>
    <w:rsid w:val="002C0F96"/>
    <w:rsid w:val="002C0FFE"/>
    <w:rsid w:val="002C1152"/>
    <w:rsid w:val="002C11F8"/>
    <w:rsid w:val="002C187E"/>
    <w:rsid w:val="002C1965"/>
    <w:rsid w:val="002C1FAF"/>
    <w:rsid w:val="002C1FE7"/>
    <w:rsid w:val="002C1FEB"/>
    <w:rsid w:val="002C208F"/>
    <w:rsid w:val="002C21B3"/>
    <w:rsid w:val="002C2279"/>
    <w:rsid w:val="002C2708"/>
    <w:rsid w:val="002C29DB"/>
    <w:rsid w:val="002C2AEB"/>
    <w:rsid w:val="002C3855"/>
    <w:rsid w:val="002C38AF"/>
    <w:rsid w:val="002C3CA6"/>
    <w:rsid w:val="002C4020"/>
    <w:rsid w:val="002C409E"/>
    <w:rsid w:val="002C44E3"/>
    <w:rsid w:val="002C4708"/>
    <w:rsid w:val="002C47DA"/>
    <w:rsid w:val="002C4A80"/>
    <w:rsid w:val="002C4E60"/>
    <w:rsid w:val="002C507E"/>
    <w:rsid w:val="002C52E7"/>
    <w:rsid w:val="002C548D"/>
    <w:rsid w:val="002C5770"/>
    <w:rsid w:val="002C5866"/>
    <w:rsid w:val="002C593E"/>
    <w:rsid w:val="002C5967"/>
    <w:rsid w:val="002C59B6"/>
    <w:rsid w:val="002C5C1E"/>
    <w:rsid w:val="002C5C75"/>
    <w:rsid w:val="002C60C4"/>
    <w:rsid w:val="002C6361"/>
    <w:rsid w:val="002C677C"/>
    <w:rsid w:val="002C694F"/>
    <w:rsid w:val="002C6996"/>
    <w:rsid w:val="002C6E57"/>
    <w:rsid w:val="002C71BC"/>
    <w:rsid w:val="002C7404"/>
    <w:rsid w:val="002C7415"/>
    <w:rsid w:val="002C7476"/>
    <w:rsid w:val="002C7A22"/>
    <w:rsid w:val="002D015D"/>
    <w:rsid w:val="002D0168"/>
    <w:rsid w:val="002D01E4"/>
    <w:rsid w:val="002D05CF"/>
    <w:rsid w:val="002D06C0"/>
    <w:rsid w:val="002D09F8"/>
    <w:rsid w:val="002D0BAE"/>
    <w:rsid w:val="002D0E53"/>
    <w:rsid w:val="002D0E9E"/>
    <w:rsid w:val="002D0EA8"/>
    <w:rsid w:val="002D0EE1"/>
    <w:rsid w:val="002D10FE"/>
    <w:rsid w:val="002D17BA"/>
    <w:rsid w:val="002D1890"/>
    <w:rsid w:val="002D196F"/>
    <w:rsid w:val="002D1E45"/>
    <w:rsid w:val="002D1ED0"/>
    <w:rsid w:val="002D1FF5"/>
    <w:rsid w:val="002D2135"/>
    <w:rsid w:val="002D22BA"/>
    <w:rsid w:val="002D23E7"/>
    <w:rsid w:val="002D24FF"/>
    <w:rsid w:val="002D2617"/>
    <w:rsid w:val="002D27D0"/>
    <w:rsid w:val="002D2ACD"/>
    <w:rsid w:val="002D2C80"/>
    <w:rsid w:val="002D2DAA"/>
    <w:rsid w:val="002D2E0A"/>
    <w:rsid w:val="002D3021"/>
    <w:rsid w:val="002D31AF"/>
    <w:rsid w:val="002D3428"/>
    <w:rsid w:val="002D3498"/>
    <w:rsid w:val="002D351F"/>
    <w:rsid w:val="002D3982"/>
    <w:rsid w:val="002D3ADB"/>
    <w:rsid w:val="002D3BDA"/>
    <w:rsid w:val="002D4073"/>
    <w:rsid w:val="002D4546"/>
    <w:rsid w:val="002D4825"/>
    <w:rsid w:val="002D5150"/>
    <w:rsid w:val="002D59CD"/>
    <w:rsid w:val="002D5AAC"/>
    <w:rsid w:val="002D5D10"/>
    <w:rsid w:val="002D6120"/>
    <w:rsid w:val="002D61EB"/>
    <w:rsid w:val="002D6215"/>
    <w:rsid w:val="002D687F"/>
    <w:rsid w:val="002D6DE0"/>
    <w:rsid w:val="002D6F13"/>
    <w:rsid w:val="002D6F23"/>
    <w:rsid w:val="002D7112"/>
    <w:rsid w:val="002D717A"/>
    <w:rsid w:val="002D7349"/>
    <w:rsid w:val="002D73D2"/>
    <w:rsid w:val="002D7530"/>
    <w:rsid w:val="002D77BB"/>
    <w:rsid w:val="002D78F8"/>
    <w:rsid w:val="002D79FB"/>
    <w:rsid w:val="002D7F45"/>
    <w:rsid w:val="002E0114"/>
    <w:rsid w:val="002E03AD"/>
    <w:rsid w:val="002E06BF"/>
    <w:rsid w:val="002E0AAD"/>
    <w:rsid w:val="002E0B4D"/>
    <w:rsid w:val="002E0B95"/>
    <w:rsid w:val="002E0E2E"/>
    <w:rsid w:val="002E104B"/>
    <w:rsid w:val="002E1074"/>
    <w:rsid w:val="002E1961"/>
    <w:rsid w:val="002E1B90"/>
    <w:rsid w:val="002E1F0D"/>
    <w:rsid w:val="002E1F17"/>
    <w:rsid w:val="002E1F45"/>
    <w:rsid w:val="002E2198"/>
    <w:rsid w:val="002E244C"/>
    <w:rsid w:val="002E24B2"/>
    <w:rsid w:val="002E2566"/>
    <w:rsid w:val="002E25A2"/>
    <w:rsid w:val="002E26F9"/>
    <w:rsid w:val="002E2CB5"/>
    <w:rsid w:val="002E2CF2"/>
    <w:rsid w:val="002E2D32"/>
    <w:rsid w:val="002E2DF0"/>
    <w:rsid w:val="002E2E48"/>
    <w:rsid w:val="002E32E7"/>
    <w:rsid w:val="002E34AA"/>
    <w:rsid w:val="002E3962"/>
    <w:rsid w:val="002E3B7F"/>
    <w:rsid w:val="002E3C25"/>
    <w:rsid w:val="002E3C88"/>
    <w:rsid w:val="002E3E47"/>
    <w:rsid w:val="002E3F79"/>
    <w:rsid w:val="002E4455"/>
    <w:rsid w:val="002E449F"/>
    <w:rsid w:val="002E4612"/>
    <w:rsid w:val="002E4716"/>
    <w:rsid w:val="002E4B52"/>
    <w:rsid w:val="002E4D2C"/>
    <w:rsid w:val="002E4EAA"/>
    <w:rsid w:val="002E53BF"/>
    <w:rsid w:val="002E5860"/>
    <w:rsid w:val="002E59A2"/>
    <w:rsid w:val="002E5BCE"/>
    <w:rsid w:val="002E687A"/>
    <w:rsid w:val="002E6943"/>
    <w:rsid w:val="002E6B0C"/>
    <w:rsid w:val="002E6CC3"/>
    <w:rsid w:val="002E6DCF"/>
    <w:rsid w:val="002E7233"/>
    <w:rsid w:val="002E7343"/>
    <w:rsid w:val="002E7744"/>
    <w:rsid w:val="002E7C38"/>
    <w:rsid w:val="002E7F8F"/>
    <w:rsid w:val="002F0351"/>
    <w:rsid w:val="002F04A9"/>
    <w:rsid w:val="002F0735"/>
    <w:rsid w:val="002F07A3"/>
    <w:rsid w:val="002F07B6"/>
    <w:rsid w:val="002F07F9"/>
    <w:rsid w:val="002F0AB9"/>
    <w:rsid w:val="002F1431"/>
    <w:rsid w:val="002F156E"/>
    <w:rsid w:val="002F188E"/>
    <w:rsid w:val="002F1A5D"/>
    <w:rsid w:val="002F1C15"/>
    <w:rsid w:val="002F1D8F"/>
    <w:rsid w:val="002F1E67"/>
    <w:rsid w:val="002F2050"/>
    <w:rsid w:val="002F21A6"/>
    <w:rsid w:val="002F238E"/>
    <w:rsid w:val="002F2933"/>
    <w:rsid w:val="002F2998"/>
    <w:rsid w:val="002F2A29"/>
    <w:rsid w:val="002F2A7F"/>
    <w:rsid w:val="002F2B00"/>
    <w:rsid w:val="002F2BA9"/>
    <w:rsid w:val="002F2C3A"/>
    <w:rsid w:val="002F2C67"/>
    <w:rsid w:val="002F2E1F"/>
    <w:rsid w:val="002F2FF9"/>
    <w:rsid w:val="002F3030"/>
    <w:rsid w:val="002F32D3"/>
    <w:rsid w:val="002F3374"/>
    <w:rsid w:val="002F3411"/>
    <w:rsid w:val="002F3F64"/>
    <w:rsid w:val="002F40BA"/>
    <w:rsid w:val="002F41D8"/>
    <w:rsid w:val="002F437B"/>
    <w:rsid w:val="002F44CB"/>
    <w:rsid w:val="002F45C1"/>
    <w:rsid w:val="002F4840"/>
    <w:rsid w:val="002F485D"/>
    <w:rsid w:val="002F48F0"/>
    <w:rsid w:val="002F4ADC"/>
    <w:rsid w:val="002F4C02"/>
    <w:rsid w:val="002F4C73"/>
    <w:rsid w:val="002F4EC1"/>
    <w:rsid w:val="002F4F90"/>
    <w:rsid w:val="002F5067"/>
    <w:rsid w:val="002F53A9"/>
    <w:rsid w:val="002F54CE"/>
    <w:rsid w:val="002F56CF"/>
    <w:rsid w:val="002F5839"/>
    <w:rsid w:val="002F58D0"/>
    <w:rsid w:val="002F5BEA"/>
    <w:rsid w:val="002F5BFB"/>
    <w:rsid w:val="002F5DC4"/>
    <w:rsid w:val="002F6207"/>
    <w:rsid w:val="002F63A3"/>
    <w:rsid w:val="002F64CC"/>
    <w:rsid w:val="002F65DF"/>
    <w:rsid w:val="002F6B58"/>
    <w:rsid w:val="002F70E5"/>
    <w:rsid w:val="002F77F2"/>
    <w:rsid w:val="002F7B17"/>
    <w:rsid w:val="002F7F98"/>
    <w:rsid w:val="00300033"/>
    <w:rsid w:val="003006F5"/>
    <w:rsid w:val="003010B2"/>
    <w:rsid w:val="003010D3"/>
    <w:rsid w:val="003011C3"/>
    <w:rsid w:val="00301805"/>
    <w:rsid w:val="00301BA0"/>
    <w:rsid w:val="00301DDB"/>
    <w:rsid w:val="003021F1"/>
    <w:rsid w:val="003024A0"/>
    <w:rsid w:val="003024E7"/>
    <w:rsid w:val="003025CF"/>
    <w:rsid w:val="00302745"/>
    <w:rsid w:val="00302B27"/>
    <w:rsid w:val="00302BC3"/>
    <w:rsid w:val="00302C66"/>
    <w:rsid w:val="00302DE6"/>
    <w:rsid w:val="00302EB3"/>
    <w:rsid w:val="003030BE"/>
    <w:rsid w:val="00303397"/>
    <w:rsid w:val="00303A91"/>
    <w:rsid w:val="00303CF7"/>
    <w:rsid w:val="00303D57"/>
    <w:rsid w:val="00303DB7"/>
    <w:rsid w:val="0030453A"/>
    <w:rsid w:val="0030453C"/>
    <w:rsid w:val="0030486D"/>
    <w:rsid w:val="00304EF3"/>
    <w:rsid w:val="00305333"/>
    <w:rsid w:val="003054B1"/>
    <w:rsid w:val="003055A9"/>
    <w:rsid w:val="00305629"/>
    <w:rsid w:val="003056A9"/>
    <w:rsid w:val="003056F7"/>
    <w:rsid w:val="00305939"/>
    <w:rsid w:val="00305AEA"/>
    <w:rsid w:val="00305C0E"/>
    <w:rsid w:val="0030622D"/>
    <w:rsid w:val="00306450"/>
    <w:rsid w:val="00306492"/>
    <w:rsid w:val="003067B8"/>
    <w:rsid w:val="00306821"/>
    <w:rsid w:val="00306917"/>
    <w:rsid w:val="00306B11"/>
    <w:rsid w:val="00306B82"/>
    <w:rsid w:val="00306D03"/>
    <w:rsid w:val="00306ED0"/>
    <w:rsid w:val="00306F26"/>
    <w:rsid w:val="0030772A"/>
    <w:rsid w:val="00307F90"/>
    <w:rsid w:val="003103C2"/>
    <w:rsid w:val="00310404"/>
    <w:rsid w:val="00310826"/>
    <w:rsid w:val="003108DD"/>
    <w:rsid w:val="00310907"/>
    <w:rsid w:val="00310C08"/>
    <w:rsid w:val="00310CE2"/>
    <w:rsid w:val="00310D7D"/>
    <w:rsid w:val="00310E37"/>
    <w:rsid w:val="00311276"/>
    <w:rsid w:val="003114A3"/>
    <w:rsid w:val="003115CD"/>
    <w:rsid w:val="00311612"/>
    <w:rsid w:val="003116C2"/>
    <w:rsid w:val="003118D0"/>
    <w:rsid w:val="00311A03"/>
    <w:rsid w:val="00311B3E"/>
    <w:rsid w:val="00311B71"/>
    <w:rsid w:val="00311B8B"/>
    <w:rsid w:val="00311FC4"/>
    <w:rsid w:val="00311FF7"/>
    <w:rsid w:val="003120CC"/>
    <w:rsid w:val="00312173"/>
    <w:rsid w:val="003124CE"/>
    <w:rsid w:val="00312AB0"/>
    <w:rsid w:val="00312C4A"/>
    <w:rsid w:val="00312C6E"/>
    <w:rsid w:val="00312EB6"/>
    <w:rsid w:val="003133FC"/>
    <w:rsid w:val="00313438"/>
    <w:rsid w:val="00313DA8"/>
    <w:rsid w:val="00313E25"/>
    <w:rsid w:val="003141F1"/>
    <w:rsid w:val="0031431C"/>
    <w:rsid w:val="0031432D"/>
    <w:rsid w:val="003143D9"/>
    <w:rsid w:val="00314609"/>
    <w:rsid w:val="0031469B"/>
    <w:rsid w:val="0031478F"/>
    <w:rsid w:val="00314830"/>
    <w:rsid w:val="003148B8"/>
    <w:rsid w:val="00314AF0"/>
    <w:rsid w:val="00314D0D"/>
    <w:rsid w:val="00315353"/>
    <w:rsid w:val="003154B0"/>
    <w:rsid w:val="00315520"/>
    <w:rsid w:val="00315975"/>
    <w:rsid w:val="00316093"/>
    <w:rsid w:val="00316101"/>
    <w:rsid w:val="00316290"/>
    <w:rsid w:val="0031668F"/>
    <w:rsid w:val="003167C8"/>
    <w:rsid w:val="003167F4"/>
    <w:rsid w:val="00316ACB"/>
    <w:rsid w:val="00316B85"/>
    <w:rsid w:val="00316CDC"/>
    <w:rsid w:val="00316D2F"/>
    <w:rsid w:val="00317040"/>
    <w:rsid w:val="0031725B"/>
    <w:rsid w:val="003172D5"/>
    <w:rsid w:val="00317515"/>
    <w:rsid w:val="003177A8"/>
    <w:rsid w:val="0031786C"/>
    <w:rsid w:val="00317957"/>
    <w:rsid w:val="00317A0F"/>
    <w:rsid w:val="00317CC7"/>
    <w:rsid w:val="003200FE"/>
    <w:rsid w:val="003203BB"/>
    <w:rsid w:val="0032076F"/>
    <w:rsid w:val="00320772"/>
    <w:rsid w:val="0032079A"/>
    <w:rsid w:val="003208D3"/>
    <w:rsid w:val="003208E9"/>
    <w:rsid w:val="00320939"/>
    <w:rsid w:val="00320A84"/>
    <w:rsid w:val="00320BF9"/>
    <w:rsid w:val="00320E10"/>
    <w:rsid w:val="00320F5D"/>
    <w:rsid w:val="00320FE1"/>
    <w:rsid w:val="003218EE"/>
    <w:rsid w:val="00321C75"/>
    <w:rsid w:val="00321D9C"/>
    <w:rsid w:val="0032236C"/>
    <w:rsid w:val="00322808"/>
    <w:rsid w:val="00323233"/>
    <w:rsid w:val="00323371"/>
    <w:rsid w:val="0032362A"/>
    <w:rsid w:val="00323A61"/>
    <w:rsid w:val="00323AD4"/>
    <w:rsid w:val="00323C54"/>
    <w:rsid w:val="00323F06"/>
    <w:rsid w:val="00323FB5"/>
    <w:rsid w:val="00323FDC"/>
    <w:rsid w:val="003248AF"/>
    <w:rsid w:val="00324C5F"/>
    <w:rsid w:val="00325552"/>
    <w:rsid w:val="00325C00"/>
    <w:rsid w:val="00325D34"/>
    <w:rsid w:val="0032616F"/>
    <w:rsid w:val="00326187"/>
    <w:rsid w:val="003263DA"/>
    <w:rsid w:val="0032660B"/>
    <w:rsid w:val="00326705"/>
    <w:rsid w:val="0032691D"/>
    <w:rsid w:val="00326999"/>
    <w:rsid w:val="003269DD"/>
    <w:rsid w:val="00326B55"/>
    <w:rsid w:val="00326BD5"/>
    <w:rsid w:val="00326F2F"/>
    <w:rsid w:val="003271AE"/>
    <w:rsid w:val="00327303"/>
    <w:rsid w:val="0032759A"/>
    <w:rsid w:val="003275C8"/>
    <w:rsid w:val="0032788B"/>
    <w:rsid w:val="00327893"/>
    <w:rsid w:val="00327C36"/>
    <w:rsid w:val="0033015E"/>
    <w:rsid w:val="0033020E"/>
    <w:rsid w:val="0033037A"/>
    <w:rsid w:val="00330512"/>
    <w:rsid w:val="00330713"/>
    <w:rsid w:val="00330831"/>
    <w:rsid w:val="003308CA"/>
    <w:rsid w:val="00330B97"/>
    <w:rsid w:val="00330BAC"/>
    <w:rsid w:val="00330D2E"/>
    <w:rsid w:val="00330EFA"/>
    <w:rsid w:val="00330F17"/>
    <w:rsid w:val="003317D4"/>
    <w:rsid w:val="00331A11"/>
    <w:rsid w:val="00331AFA"/>
    <w:rsid w:val="00331BF8"/>
    <w:rsid w:val="00331C39"/>
    <w:rsid w:val="00331CD1"/>
    <w:rsid w:val="0033239B"/>
    <w:rsid w:val="0033243E"/>
    <w:rsid w:val="0033258C"/>
    <w:rsid w:val="0033266C"/>
    <w:rsid w:val="0033299B"/>
    <w:rsid w:val="00332C39"/>
    <w:rsid w:val="00332EE5"/>
    <w:rsid w:val="0033303B"/>
    <w:rsid w:val="00333057"/>
    <w:rsid w:val="003334D5"/>
    <w:rsid w:val="003334EB"/>
    <w:rsid w:val="00333987"/>
    <w:rsid w:val="003339BC"/>
    <w:rsid w:val="00333AF5"/>
    <w:rsid w:val="00333C5A"/>
    <w:rsid w:val="00334185"/>
    <w:rsid w:val="00334202"/>
    <w:rsid w:val="0033429E"/>
    <w:rsid w:val="003342BA"/>
    <w:rsid w:val="00334842"/>
    <w:rsid w:val="0033490B"/>
    <w:rsid w:val="00334A5F"/>
    <w:rsid w:val="0033521E"/>
    <w:rsid w:val="0033524B"/>
    <w:rsid w:val="0033528A"/>
    <w:rsid w:val="00335850"/>
    <w:rsid w:val="00335877"/>
    <w:rsid w:val="00335E40"/>
    <w:rsid w:val="00335E8D"/>
    <w:rsid w:val="00335EE6"/>
    <w:rsid w:val="00335F28"/>
    <w:rsid w:val="003360C1"/>
    <w:rsid w:val="00336330"/>
    <w:rsid w:val="0033640B"/>
    <w:rsid w:val="0033658B"/>
    <w:rsid w:val="003365B9"/>
    <w:rsid w:val="0033699B"/>
    <w:rsid w:val="00336AE8"/>
    <w:rsid w:val="00336B7A"/>
    <w:rsid w:val="00336CA6"/>
    <w:rsid w:val="003370BB"/>
    <w:rsid w:val="00337206"/>
    <w:rsid w:val="00337273"/>
    <w:rsid w:val="00337652"/>
    <w:rsid w:val="00337729"/>
    <w:rsid w:val="00337764"/>
    <w:rsid w:val="00337CD8"/>
    <w:rsid w:val="003400CA"/>
    <w:rsid w:val="00340101"/>
    <w:rsid w:val="0034094A"/>
    <w:rsid w:val="00340DAB"/>
    <w:rsid w:val="00341083"/>
    <w:rsid w:val="003411B5"/>
    <w:rsid w:val="00341620"/>
    <w:rsid w:val="0034171A"/>
    <w:rsid w:val="00341737"/>
    <w:rsid w:val="00341791"/>
    <w:rsid w:val="003417FC"/>
    <w:rsid w:val="003421F7"/>
    <w:rsid w:val="00342454"/>
    <w:rsid w:val="0034275F"/>
    <w:rsid w:val="0034285A"/>
    <w:rsid w:val="00342863"/>
    <w:rsid w:val="003429B0"/>
    <w:rsid w:val="00342A80"/>
    <w:rsid w:val="00342DE9"/>
    <w:rsid w:val="00342FAA"/>
    <w:rsid w:val="0034351D"/>
    <w:rsid w:val="0034377C"/>
    <w:rsid w:val="003438EB"/>
    <w:rsid w:val="00343C17"/>
    <w:rsid w:val="00343D9D"/>
    <w:rsid w:val="00343F5F"/>
    <w:rsid w:val="003440A2"/>
    <w:rsid w:val="00344143"/>
    <w:rsid w:val="00344315"/>
    <w:rsid w:val="003448E5"/>
    <w:rsid w:val="00344B18"/>
    <w:rsid w:val="00344C54"/>
    <w:rsid w:val="00344DDD"/>
    <w:rsid w:val="00344EBB"/>
    <w:rsid w:val="00344F00"/>
    <w:rsid w:val="003450C6"/>
    <w:rsid w:val="00345141"/>
    <w:rsid w:val="0034582E"/>
    <w:rsid w:val="00345E15"/>
    <w:rsid w:val="00345E2C"/>
    <w:rsid w:val="00345F2E"/>
    <w:rsid w:val="003460D9"/>
    <w:rsid w:val="00346132"/>
    <w:rsid w:val="003463E3"/>
    <w:rsid w:val="00346588"/>
    <w:rsid w:val="00346BB0"/>
    <w:rsid w:val="00347096"/>
    <w:rsid w:val="003470E8"/>
    <w:rsid w:val="003474A9"/>
    <w:rsid w:val="003474EB"/>
    <w:rsid w:val="00347523"/>
    <w:rsid w:val="00347A3A"/>
    <w:rsid w:val="00347CDF"/>
    <w:rsid w:val="00347F2A"/>
    <w:rsid w:val="00350003"/>
    <w:rsid w:val="003507EE"/>
    <w:rsid w:val="00350834"/>
    <w:rsid w:val="003508B5"/>
    <w:rsid w:val="00350A1F"/>
    <w:rsid w:val="00350A8A"/>
    <w:rsid w:val="00350D5E"/>
    <w:rsid w:val="00350D68"/>
    <w:rsid w:val="0035135C"/>
    <w:rsid w:val="00351478"/>
    <w:rsid w:val="00351778"/>
    <w:rsid w:val="00351CC8"/>
    <w:rsid w:val="00351F7F"/>
    <w:rsid w:val="0035216C"/>
    <w:rsid w:val="003522D1"/>
    <w:rsid w:val="003523ED"/>
    <w:rsid w:val="0035254D"/>
    <w:rsid w:val="0035255C"/>
    <w:rsid w:val="00352627"/>
    <w:rsid w:val="00352746"/>
    <w:rsid w:val="00352826"/>
    <w:rsid w:val="003528A8"/>
    <w:rsid w:val="00352986"/>
    <w:rsid w:val="00352D93"/>
    <w:rsid w:val="00352DCB"/>
    <w:rsid w:val="00352FF6"/>
    <w:rsid w:val="0035308C"/>
    <w:rsid w:val="0035383B"/>
    <w:rsid w:val="003538BC"/>
    <w:rsid w:val="00353BFB"/>
    <w:rsid w:val="00353C64"/>
    <w:rsid w:val="00353DD8"/>
    <w:rsid w:val="00354019"/>
    <w:rsid w:val="003541C6"/>
    <w:rsid w:val="0035482D"/>
    <w:rsid w:val="00354902"/>
    <w:rsid w:val="00354BD7"/>
    <w:rsid w:val="003550F7"/>
    <w:rsid w:val="003551D0"/>
    <w:rsid w:val="00355336"/>
    <w:rsid w:val="003554F2"/>
    <w:rsid w:val="003556B5"/>
    <w:rsid w:val="003558B3"/>
    <w:rsid w:val="00355C8C"/>
    <w:rsid w:val="00355FE6"/>
    <w:rsid w:val="0035651B"/>
    <w:rsid w:val="00356540"/>
    <w:rsid w:val="003567B2"/>
    <w:rsid w:val="003569D1"/>
    <w:rsid w:val="00356BC5"/>
    <w:rsid w:val="00356D61"/>
    <w:rsid w:val="00356D66"/>
    <w:rsid w:val="0035748F"/>
    <w:rsid w:val="003574CA"/>
    <w:rsid w:val="003574F4"/>
    <w:rsid w:val="0035779D"/>
    <w:rsid w:val="00357BF4"/>
    <w:rsid w:val="00357C2E"/>
    <w:rsid w:val="00357EA9"/>
    <w:rsid w:val="003603AA"/>
    <w:rsid w:val="003604A9"/>
    <w:rsid w:val="0036067C"/>
    <w:rsid w:val="00360924"/>
    <w:rsid w:val="00360AF3"/>
    <w:rsid w:val="00360EF3"/>
    <w:rsid w:val="00360F2E"/>
    <w:rsid w:val="00361174"/>
    <w:rsid w:val="003611AB"/>
    <w:rsid w:val="003611AC"/>
    <w:rsid w:val="003613F4"/>
    <w:rsid w:val="00361506"/>
    <w:rsid w:val="003615A7"/>
    <w:rsid w:val="003615D2"/>
    <w:rsid w:val="00361832"/>
    <w:rsid w:val="00361B8D"/>
    <w:rsid w:val="00362651"/>
    <w:rsid w:val="0036270A"/>
    <w:rsid w:val="00362719"/>
    <w:rsid w:val="00362729"/>
    <w:rsid w:val="00362844"/>
    <w:rsid w:val="00362A14"/>
    <w:rsid w:val="00362A84"/>
    <w:rsid w:val="00363000"/>
    <w:rsid w:val="00363948"/>
    <w:rsid w:val="00363A9B"/>
    <w:rsid w:val="00363AF6"/>
    <w:rsid w:val="00363CA2"/>
    <w:rsid w:val="00363DEB"/>
    <w:rsid w:val="00363F13"/>
    <w:rsid w:val="00363FAD"/>
    <w:rsid w:val="0036427D"/>
    <w:rsid w:val="003642D0"/>
    <w:rsid w:val="003643F8"/>
    <w:rsid w:val="0036463F"/>
    <w:rsid w:val="00364647"/>
    <w:rsid w:val="00364778"/>
    <w:rsid w:val="003647A1"/>
    <w:rsid w:val="00364954"/>
    <w:rsid w:val="003650FD"/>
    <w:rsid w:val="00365132"/>
    <w:rsid w:val="00365210"/>
    <w:rsid w:val="00365622"/>
    <w:rsid w:val="00365C85"/>
    <w:rsid w:val="00365EB5"/>
    <w:rsid w:val="00366098"/>
    <w:rsid w:val="003662D6"/>
    <w:rsid w:val="003665C1"/>
    <w:rsid w:val="00366720"/>
    <w:rsid w:val="00366735"/>
    <w:rsid w:val="003669EF"/>
    <w:rsid w:val="00366AC6"/>
    <w:rsid w:val="00366AD7"/>
    <w:rsid w:val="00366B5E"/>
    <w:rsid w:val="00366F51"/>
    <w:rsid w:val="00367169"/>
    <w:rsid w:val="0036716A"/>
    <w:rsid w:val="0036789B"/>
    <w:rsid w:val="00367B41"/>
    <w:rsid w:val="00367CB1"/>
    <w:rsid w:val="00370049"/>
    <w:rsid w:val="00370188"/>
    <w:rsid w:val="0037045E"/>
    <w:rsid w:val="003704A2"/>
    <w:rsid w:val="003704EB"/>
    <w:rsid w:val="0037058C"/>
    <w:rsid w:val="00370794"/>
    <w:rsid w:val="00370CA7"/>
    <w:rsid w:val="00370E1F"/>
    <w:rsid w:val="00370E48"/>
    <w:rsid w:val="00370EA0"/>
    <w:rsid w:val="003710F8"/>
    <w:rsid w:val="0037127D"/>
    <w:rsid w:val="00371363"/>
    <w:rsid w:val="0037177E"/>
    <w:rsid w:val="00371863"/>
    <w:rsid w:val="003719F5"/>
    <w:rsid w:val="00371EE2"/>
    <w:rsid w:val="00371FE0"/>
    <w:rsid w:val="00371FFA"/>
    <w:rsid w:val="00372361"/>
    <w:rsid w:val="003723E5"/>
    <w:rsid w:val="00372660"/>
    <w:rsid w:val="00372A63"/>
    <w:rsid w:val="00372FC1"/>
    <w:rsid w:val="00373164"/>
    <w:rsid w:val="00373191"/>
    <w:rsid w:val="003734DA"/>
    <w:rsid w:val="0037359C"/>
    <w:rsid w:val="00373C89"/>
    <w:rsid w:val="00373D6C"/>
    <w:rsid w:val="00374380"/>
    <w:rsid w:val="003744B6"/>
    <w:rsid w:val="003746B9"/>
    <w:rsid w:val="00374B2F"/>
    <w:rsid w:val="00374C95"/>
    <w:rsid w:val="00374F31"/>
    <w:rsid w:val="00374FFE"/>
    <w:rsid w:val="00375241"/>
    <w:rsid w:val="0037538C"/>
    <w:rsid w:val="00375423"/>
    <w:rsid w:val="00375473"/>
    <w:rsid w:val="0037559C"/>
    <w:rsid w:val="003756AD"/>
    <w:rsid w:val="0037592A"/>
    <w:rsid w:val="00375A2B"/>
    <w:rsid w:val="00375AFB"/>
    <w:rsid w:val="00375D00"/>
    <w:rsid w:val="00375D47"/>
    <w:rsid w:val="003760EB"/>
    <w:rsid w:val="003764FD"/>
    <w:rsid w:val="00376552"/>
    <w:rsid w:val="0037677E"/>
    <w:rsid w:val="00376A85"/>
    <w:rsid w:val="00376F32"/>
    <w:rsid w:val="00377075"/>
    <w:rsid w:val="003776B6"/>
    <w:rsid w:val="003776DC"/>
    <w:rsid w:val="003777AD"/>
    <w:rsid w:val="00377947"/>
    <w:rsid w:val="00377B16"/>
    <w:rsid w:val="00377D4D"/>
    <w:rsid w:val="00377D8D"/>
    <w:rsid w:val="00377EC9"/>
    <w:rsid w:val="00380155"/>
    <w:rsid w:val="003802F6"/>
    <w:rsid w:val="003806B8"/>
    <w:rsid w:val="00380905"/>
    <w:rsid w:val="00380B6D"/>
    <w:rsid w:val="00380D41"/>
    <w:rsid w:val="00380EE5"/>
    <w:rsid w:val="00380F1C"/>
    <w:rsid w:val="00380F87"/>
    <w:rsid w:val="003810BC"/>
    <w:rsid w:val="003812F3"/>
    <w:rsid w:val="00381540"/>
    <w:rsid w:val="00381860"/>
    <w:rsid w:val="00381869"/>
    <w:rsid w:val="00381C92"/>
    <w:rsid w:val="00381E33"/>
    <w:rsid w:val="00382191"/>
    <w:rsid w:val="00382623"/>
    <w:rsid w:val="00382B1A"/>
    <w:rsid w:val="00382C35"/>
    <w:rsid w:val="00382C53"/>
    <w:rsid w:val="00382D91"/>
    <w:rsid w:val="00382ECE"/>
    <w:rsid w:val="00382F38"/>
    <w:rsid w:val="003830C4"/>
    <w:rsid w:val="003832BF"/>
    <w:rsid w:val="0038338C"/>
    <w:rsid w:val="0038377B"/>
    <w:rsid w:val="00383DC7"/>
    <w:rsid w:val="00384034"/>
    <w:rsid w:val="003840BB"/>
    <w:rsid w:val="0038458D"/>
    <w:rsid w:val="00384697"/>
    <w:rsid w:val="00384B6F"/>
    <w:rsid w:val="00384EAF"/>
    <w:rsid w:val="00384F43"/>
    <w:rsid w:val="00384FC1"/>
    <w:rsid w:val="0038534A"/>
    <w:rsid w:val="00385797"/>
    <w:rsid w:val="00385BA2"/>
    <w:rsid w:val="00385BC1"/>
    <w:rsid w:val="00385D1D"/>
    <w:rsid w:val="00385DFE"/>
    <w:rsid w:val="00385EF1"/>
    <w:rsid w:val="003861CC"/>
    <w:rsid w:val="00386722"/>
    <w:rsid w:val="00386789"/>
    <w:rsid w:val="00386CDD"/>
    <w:rsid w:val="00386D95"/>
    <w:rsid w:val="003872D7"/>
    <w:rsid w:val="00387405"/>
    <w:rsid w:val="00387673"/>
    <w:rsid w:val="00387833"/>
    <w:rsid w:val="00387875"/>
    <w:rsid w:val="003879F3"/>
    <w:rsid w:val="00387B4D"/>
    <w:rsid w:val="00387C7B"/>
    <w:rsid w:val="00387DA8"/>
    <w:rsid w:val="00387DCB"/>
    <w:rsid w:val="00387FC3"/>
    <w:rsid w:val="00387FCB"/>
    <w:rsid w:val="00390BFA"/>
    <w:rsid w:val="00390E95"/>
    <w:rsid w:val="0039130C"/>
    <w:rsid w:val="00391641"/>
    <w:rsid w:val="00391BBB"/>
    <w:rsid w:val="00391C73"/>
    <w:rsid w:val="00391EC8"/>
    <w:rsid w:val="003920D9"/>
    <w:rsid w:val="003920DD"/>
    <w:rsid w:val="00392149"/>
    <w:rsid w:val="003922D3"/>
    <w:rsid w:val="00392330"/>
    <w:rsid w:val="00392AB5"/>
    <w:rsid w:val="00392AF9"/>
    <w:rsid w:val="00392BC7"/>
    <w:rsid w:val="00392FB5"/>
    <w:rsid w:val="00393241"/>
    <w:rsid w:val="00393343"/>
    <w:rsid w:val="00393A4D"/>
    <w:rsid w:val="00393C09"/>
    <w:rsid w:val="00393D14"/>
    <w:rsid w:val="00393E89"/>
    <w:rsid w:val="00394385"/>
    <w:rsid w:val="003951DB"/>
    <w:rsid w:val="0039545D"/>
    <w:rsid w:val="00395729"/>
    <w:rsid w:val="00395900"/>
    <w:rsid w:val="003959A6"/>
    <w:rsid w:val="00395C59"/>
    <w:rsid w:val="00395C7A"/>
    <w:rsid w:val="00395D72"/>
    <w:rsid w:val="00395D8A"/>
    <w:rsid w:val="00396063"/>
    <w:rsid w:val="0039613C"/>
    <w:rsid w:val="0039621A"/>
    <w:rsid w:val="003963A3"/>
    <w:rsid w:val="003963BF"/>
    <w:rsid w:val="0039640E"/>
    <w:rsid w:val="003964F0"/>
    <w:rsid w:val="00396798"/>
    <w:rsid w:val="00396B74"/>
    <w:rsid w:val="00396B91"/>
    <w:rsid w:val="00396EA1"/>
    <w:rsid w:val="003972F6"/>
    <w:rsid w:val="0039745B"/>
    <w:rsid w:val="0039762D"/>
    <w:rsid w:val="003976BF"/>
    <w:rsid w:val="00397745"/>
    <w:rsid w:val="0039779F"/>
    <w:rsid w:val="00397975"/>
    <w:rsid w:val="00397980"/>
    <w:rsid w:val="00397996"/>
    <w:rsid w:val="00397C48"/>
    <w:rsid w:val="003A019C"/>
    <w:rsid w:val="003A04E8"/>
    <w:rsid w:val="003A04EE"/>
    <w:rsid w:val="003A05D1"/>
    <w:rsid w:val="003A0896"/>
    <w:rsid w:val="003A08C2"/>
    <w:rsid w:val="003A116A"/>
    <w:rsid w:val="003A1224"/>
    <w:rsid w:val="003A133B"/>
    <w:rsid w:val="003A1774"/>
    <w:rsid w:val="003A1C33"/>
    <w:rsid w:val="003A1D29"/>
    <w:rsid w:val="003A1DD5"/>
    <w:rsid w:val="003A1E17"/>
    <w:rsid w:val="003A1E9C"/>
    <w:rsid w:val="003A20E2"/>
    <w:rsid w:val="003A2544"/>
    <w:rsid w:val="003A26A9"/>
    <w:rsid w:val="003A28E0"/>
    <w:rsid w:val="003A28E1"/>
    <w:rsid w:val="003A2C22"/>
    <w:rsid w:val="003A34A4"/>
    <w:rsid w:val="003A36D1"/>
    <w:rsid w:val="003A37FE"/>
    <w:rsid w:val="003A3ABC"/>
    <w:rsid w:val="003A3AC1"/>
    <w:rsid w:val="003A3C9A"/>
    <w:rsid w:val="003A3D0A"/>
    <w:rsid w:val="003A3DA0"/>
    <w:rsid w:val="003A41C8"/>
    <w:rsid w:val="003A4503"/>
    <w:rsid w:val="003A4698"/>
    <w:rsid w:val="003A46D5"/>
    <w:rsid w:val="003A4896"/>
    <w:rsid w:val="003A4C17"/>
    <w:rsid w:val="003A4E02"/>
    <w:rsid w:val="003A547A"/>
    <w:rsid w:val="003A5E0E"/>
    <w:rsid w:val="003A6474"/>
    <w:rsid w:val="003A670F"/>
    <w:rsid w:val="003A6789"/>
    <w:rsid w:val="003A681A"/>
    <w:rsid w:val="003A71C5"/>
    <w:rsid w:val="003A71E8"/>
    <w:rsid w:val="003A7282"/>
    <w:rsid w:val="003A733F"/>
    <w:rsid w:val="003A75C8"/>
    <w:rsid w:val="003A7642"/>
    <w:rsid w:val="003A7748"/>
    <w:rsid w:val="003A7A36"/>
    <w:rsid w:val="003A7BB1"/>
    <w:rsid w:val="003A7C22"/>
    <w:rsid w:val="003A7E7E"/>
    <w:rsid w:val="003B00A4"/>
    <w:rsid w:val="003B01EC"/>
    <w:rsid w:val="003B0260"/>
    <w:rsid w:val="003B03B8"/>
    <w:rsid w:val="003B0595"/>
    <w:rsid w:val="003B0700"/>
    <w:rsid w:val="003B0CA6"/>
    <w:rsid w:val="003B0CDA"/>
    <w:rsid w:val="003B0F17"/>
    <w:rsid w:val="003B0F4B"/>
    <w:rsid w:val="003B1054"/>
    <w:rsid w:val="003B10D1"/>
    <w:rsid w:val="003B121D"/>
    <w:rsid w:val="003B1AA7"/>
    <w:rsid w:val="003B1AD8"/>
    <w:rsid w:val="003B1FF9"/>
    <w:rsid w:val="003B23BB"/>
    <w:rsid w:val="003B2AB5"/>
    <w:rsid w:val="003B2BF8"/>
    <w:rsid w:val="003B2DE8"/>
    <w:rsid w:val="003B31BB"/>
    <w:rsid w:val="003B3B04"/>
    <w:rsid w:val="003B411E"/>
    <w:rsid w:val="003B4266"/>
    <w:rsid w:val="003B459C"/>
    <w:rsid w:val="003B4828"/>
    <w:rsid w:val="003B51B8"/>
    <w:rsid w:val="003B542D"/>
    <w:rsid w:val="003B55EB"/>
    <w:rsid w:val="003B55F5"/>
    <w:rsid w:val="003B58DB"/>
    <w:rsid w:val="003B5A9F"/>
    <w:rsid w:val="003B5D36"/>
    <w:rsid w:val="003B60B5"/>
    <w:rsid w:val="003B61CC"/>
    <w:rsid w:val="003B652D"/>
    <w:rsid w:val="003B658C"/>
    <w:rsid w:val="003B67BB"/>
    <w:rsid w:val="003B6800"/>
    <w:rsid w:val="003B6975"/>
    <w:rsid w:val="003B6C28"/>
    <w:rsid w:val="003B6DFA"/>
    <w:rsid w:val="003B7987"/>
    <w:rsid w:val="003B7A52"/>
    <w:rsid w:val="003B7EF6"/>
    <w:rsid w:val="003C0152"/>
    <w:rsid w:val="003C02C3"/>
    <w:rsid w:val="003C042C"/>
    <w:rsid w:val="003C043D"/>
    <w:rsid w:val="003C0731"/>
    <w:rsid w:val="003C0BE1"/>
    <w:rsid w:val="003C0FD0"/>
    <w:rsid w:val="003C10F5"/>
    <w:rsid w:val="003C150D"/>
    <w:rsid w:val="003C1673"/>
    <w:rsid w:val="003C16A0"/>
    <w:rsid w:val="003C1C63"/>
    <w:rsid w:val="003C1F3B"/>
    <w:rsid w:val="003C225D"/>
    <w:rsid w:val="003C258C"/>
    <w:rsid w:val="003C25C4"/>
    <w:rsid w:val="003C25EE"/>
    <w:rsid w:val="003C2638"/>
    <w:rsid w:val="003C2739"/>
    <w:rsid w:val="003C291D"/>
    <w:rsid w:val="003C2CF8"/>
    <w:rsid w:val="003C33F6"/>
    <w:rsid w:val="003C3486"/>
    <w:rsid w:val="003C3488"/>
    <w:rsid w:val="003C3BE7"/>
    <w:rsid w:val="003C3F42"/>
    <w:rsid w:val="003C4542"/>
    <w:rsid w:val="003C46B5"/>
    <w:rsid w:val="003C4734"/>
    <w:rsid w:val="003C49E3"/>
    <w:rsid w:val="003C4D8B"/>
    <w:rsid w:val="003C5067"/>
    <w:rsid w:val="003C5101"/>
    <w:rsid w:val="003C568E"/>
    <w:rsid w:val="003C5890"/>
    <w:rsid w:val="003C58EF"/>
    <w:rsid w:val="003C5BE9"/>
    <w:rsid w:val="003C5C38"/>
    <w:rsid w:val="003C5C6B"/>
    <w:rsid w:val="003C5D22"/>
    <w:rsid w:val="003C61F8"/>
    <w:rsid w:val="003C6504"/>
    <w:rsid w:val="003C6758"/>
    <w:rsid w:val="003C6839"/>
    <w:rsid w:val="003C6C6F"/>
    <w:rsid w:val="003C6CB1"/>
    <w:rsid w:val="003C6D31"/>
    <w:rsid w:val="003C70D8"/>
    <w:rsid w:val="003C70F3"/>
    <w:rsid w:val="003C72F8"/>
    <w:rsid w:val="003C761C"/>
    <w:rsid w:val="003C7656"/>
    <w:rsid w:val="003C7968"/>
    <w:rsid w:val="003C7A4B"/>
    <w:rsid w:val="003C7C8C"/>
    <w:rsid w:val="003C7DFA"/>
    <w:rsid w:val="003C7EE7"/>
    <w:rsid w:val="003D0519"/>
    <w:rsid w:val="003D05DC"/>
    <w:rsid w:val="003D0611"/>
    <w:rsid w:val="003D07CB"/>
    <w:rsid w:val="003D07FC"/>
    <w:rsid w:val="003D0ECD"/>
    <w:rsid w:val="003D152E"/>
    <w:rsid w:val="003D189E"/>
    <w:rsid w:val="003D19B5"/>
    <w:rsid w:val="003D1BE8"/>
    <w:rsid w:val="003D1DFE"/>
    <w:rsid w:val="003D1EF9"/>
    <w:rsid w:val="003D234A"/>
    <w:rsid w:val="003D2381"/>
    <w:rsid w:val="003D278E"/>
    <w:rsid w:val="003D27C3"/>
    <w:rsid w:val="003D2A5F"/>
    <w:rsid w:val="003D2E2A"/>
    <w:rsid w:val="003D32D0"/>
    <w:rsid w:val="003D32FE"/>
    <w:rsid w:val="003D33D3"/>
    <w:rsid w:val="003D3441"/>
    <w:rsid w:val="003D3664"/>
    <w:rsid w:val="003D3A47"/>
    <w:rsid w:val="003D3BA2"/>
    <w:rsid w:val="003D43E7"/>
    <w:rsid w:val="003D4495"/>
    <w:rsid w:val="003D45D5"/>
    <w:rsid w:val="003D47AF"/>
    <w:rsid w:val="003D480E"/>
    <w:rsid w:val="003D4891"/>
    <w:rsid w:val="003D48D0"/>
    <w:rsid w:val="003D49B5"/>
    <w:rsid w:val="003D4E05"/>
    <w:rsid w:val="003D525C"/>
    <w:rsid w:val="003D55D1"/>
    <w:rsid w:val="003D6127"/>
    <w:rsid w:val="003D6289"/>
    <w:rsid w:val="003D69D8"/>
    <w:rsid w:val="003D6A69"/>
    <w:rsid w:val="003D71DA"/>
    <w:rsid w:val="003D7658"/>
    <w:rsid w:val="003D76B7"/>
    <w:rsid w:val="003D7794"/>
    <w:rsid w:val="003D7808"/>
    <w:rsid w:val="003D795C"/>
    <w:rsid w:val="003D79A6"/>
    <w:rsid w:val="003D7B26"/>
    <w:rsid w:val="003D7B5F"/>
    <w:rsid w:val="003D7BFC"/>
    <w:rsid w:val="003D7D85"/>
    <w:rsid w:val="003E0549"/>
    <w:rsid w:val="003E0A79"/>
    <w:rsid w:val="003E0D16"/>
    <w:rsid w:val="003E12C9"/>
    <w:rsid w:val="003E1794"/>
    <w:rsid w:val="003E1DA9"/>
    <w:rsid w:val="003E1FB8"/>
    <w:rsid w:val="003E22F0"/>
    <w:rsid w:val="003E2CD2"/>
    <w:rsid w:val="003E2D55"/>
    <w:rsid w:val="003E2D8C"/>
    <w:rsid w:val="003E2F44"/>
    <w:rsid w:val="003E36CB"/>
    <w:rsid w:val="003E3734"/>
    <w:rsid w:val="003E37C4"/>
    <w:rsid w:val="003E3928"/>
    <w:rsid w:val="003E3995"/>
    <w:rsid w:val="003E39B2"/>
    <w:rsid w:val="003E3AB2"/>
    <w:rsid w:val="003E426F"/>
    <w:rsid w:val="003E4B12"/>
    <w:rsid w:val="003E4B46"/>
    <w:rsid w:val="003E5178"/>
    <w:rsid w:val="003E5399"/>
    <w:rsid w:val="003E557A"/>
    <w:rsid w:val="003E57E9"/>
    <w:rsid w:val="003E5AEA"/>
    <w:rsid w:val="003E5AF0"/>
    <w:rsid w:val="003E5CF6"/>
    <w:rsid w:val="003E5D1C"/>
    <w:rsid w:val="003E5E20"/>
    <w:rsid w:val="003E608F"/>
    <w:rsid w:val="003E65DA"/>
    <w:rsid w:val="003E6730"/>
    <w:rsid w:val="003E68F4"/>
    <w:rsid w:val="003E6B5A"/>
    <w:rsid w:val="003E6B77"/>
    <w:rsid w:val="003E6C91"/>
    <w:rsid w:val="003E6DF8"/>
    <w:rsid w:val="003E6F1D"/>
    <w:rsid w:val="003E7C89"/>
    <w:rsid w:val="003F0321"/>
    <w:rsid w:val="003F0339"/>
    <w:rsid w:val="003F04BC"/>
    <w:rsid w:val="003F06CE"/>
    <w:rsid w:val="003F0E0D"/>
    <w:rsid w:val="003F0FC7"/>
    <w:rsid w:val="003F1048"/>
    <w:rsid w:val="003F116E"/>
    <w:rsid w:val="003F118D"/>
    <w:rsid w:val="003F1230"/>
    <w:rsid w:val="003F1495"/>
    <w:rsid w:val="003F1775"/>
    <w:rsid w:val="003F25FD"/>
    <w:rsid w:val="003F281F"/>
    <w:rsid w:val="003F2825"/>
    <w:rsid w:val="003F2E8D"/>
    <w:rsid w:val="003F306E"/>
    <w:rsid w:val="003F3076"/>
    <w:rsid w:val="003F3476"/>
    <w:rsid w:val="003F356C"/>
    <w:rsid w:val="003F3658"/>
    <w:rsid w:val="003F37B5"/>
    <w:rsid w:val="003F3A4C"/>
    <w:rsid w:val="003F3AEE"/>
    <w:rsid w:val="003F3C29"/>
    <w:rsid w:val="003F3C62"/>
    <w:rsid w:val="003F3DA9"/>
    <w:rsid w:val="003F3E92"/>
    <w:rsid w:val="003F4350"/>
    <w:rsid w:val="003F485E"/>
    <w:rsid w:val="003F4874"/>
    <w:rsid w:val="003F4B0C"/>
    <w:rsid w:val="003F4B32"/>
    <w:rsid w:val="003F4CC0"/>
    <w:rsid w:val="003F4CC2"/>
    <w:rsid w:val="003F4DD8"/>
    <w:rsid w:val="003F5251"/>
    <w:rsid w:val="003F52C3"/>
    <w:rsid w:val="003F544F"/>
    <w:rsid w:val="003F5688"/>
    <w:rsid w:val="003F56E6"/>
    <w:rsid w:val="003F57B8"/>
    <w:rsid w:val="003F596B"/>
    <w:rsid w:val="003F61CE"/>
    <w:rsid w:val="003F630E"/>
    <w:rsid w:val="003F66A1"/>
    <w:rsid w:val="003F673E"/>
    <w:rsid w:val="003F68FB"/>
    <w:rsid w:val="003F6B21"/>
    <w:rsid w:val="003F6BD8"/>
    <w:rsid w:val="003F6F37"/>
    <w:rsid w:val="003F6F3D"/>
    <w:rsid w:val="003F7290"/>
    <w:rsid w:val="003F7743"/>
    <w:rsid w:val="003F7985"/>
    <w:rsid w:val="003F7C83"/>
    <w:rsid w:val="003F7E7E"/>
    <w:rsid w:val="003F7F8C"/>
    <w:rsid w:val="004001EE"/>
    <w:rsid w:val="00400231"/>
    <w:rsid w:val="00400286"/>
    <w:rsid w:val="00400AE7"/>
    <w:rsid w:val="00400B57"/>
    <w:rsid w:val="00400F5C"/>
    <w:rsid w:val="004013E1"/>
    <w:rsid w:val="0040141D"/>
    <w:rsid w:val="0040151B"/>
    <w:rsid w:val="004015D5"/>
    <w:rsid w:val="004015F9"/>
    <w:rsid w:val="004017F4"/>
    <w:rsid w:val="00401CB2"/>
    <w:rsid w:val="00402192"/>
    <w:rsid w:val="00402211"/>
    <w:rsid w:val="004029AC"/>
    <w:rsid w:val="00402E99"/>
    <w:rsid w:val="00402F0F"/>
    <w:rsid w:val="00403614"/>
    <w:rsid w:val="00403837"/>
    <w:rsid w:val="00403C86"/>
    <w:rsid w:val="00404029"/>
    <w:rsid w:val="00404157"/>
    <w:rsid w:val="004042A0"/>
    <w:rsid w:val="0040434A"/>
    <w:rsid w:val="00404363"/>
    <w:rsid w:val="004045DC"/>
    <w:rsid w:val="004046DA"/>
    <w:rsid w:val="0040499A"/>
    <w:rsid w:val="00404A20"/>
    <w:rsid w:val="00404A9F"/>
    <w:rsid w:val="00404F2C"/>
    <w:rsid w:val="0040512A"/>
    <w:rsid w:val="00405451"/>
    <w:rsid w:val="004057CE"/>
    <w:rsid w:val="00405882"/>
    <w:rsid w:val="00405AC7"/>
    <w:rsid w:val="00405E42"/>
    <w:rsid w:val="00405F28"/>
    <w:rsid w:val="004060B8"/>
    <w:rsid w:val="00406BB0"/>
    <w:rsid w:val="00406FD8"/>
    <w:rsid w:val="004076A7"/>
    <w:rsid w:val="004076D9"/>
    <w:rsid w:val="004077E9"/>
    <w:rsid w:val="00407ACA"/>
    <w:rsid w:val="00407DDB"/>
    <w:rsid w:val="00407E8B"/>
    <w:rsid w:val="00410021"/>
    <w:rsid w:val="004101FB"/>
    <w:rsid w:val="004103D1"/>
    <w:rsid w:val="00410583"/>
    <w:rsid w:val="0041066E"/>
    <w:rsid w:val="0041081D"/>
    <w:rsid w:val="004109B2"/>
    <w:rsid w:val="00410CD6"/>
    <w:rsid w:val="00410CDA"/>
    <w:rsid w:val="00410F1E"/>
    <w:rsid w:val="00411073"/>
    <w:rsid w:val="004110BF"/>
    <w:rsid w:val="0041140A"/>
    <w:rsid w:val="004114A6"/>
    <w:rsid w:val="00411BF7"/>
    <w:rsid w:val="0041233E"/>
    <w:rsid w:val="00412564"/>
    <w:rsid w:val="004126CE"/>
    <w:rsid w:val="00412B58"/>
    <w:rsid w:val="0041301D"/>
    <w:rsid w:val="004130C4"/>
    <w:rsid w:val="0041353A"/>
    <w:rsid w:val="00413747"/>
    <w:rsid w:val="0041376C"/>
    <w:rsid w:val="00413872"/>
    <w:rsid w:val="0041396C"/>
    <w:rsid w:val="00413BA0"/>
    <w:rsid w:val="00413E39"/>
    <w:rsid w:val="00413F97"/>
    <w:rsid w:val="0041450F"/>
    <w:rsid w:val="00414880"/>
    <w:rsid w:val="00414E43"/>
    <w:rsid w:val="00414F18"/>
    <w:rsid w:val="00414F70"/>
    <w:rsid w:val="004151A5"/>
    <w:rsid w:val="00415246"/>
    <w:rsid w:val="0041535E"/>
    <w:rsid w:val="00415404"/>
    <w:rsid w:val="004155CD"/>
    <w:rsid w:val="004155D2"/>
    <w:rsid w:val="004155D3"/>
    <w:rsid w:val="004160F0"/>
    <w:rsid w:val="004161C3"/>
    <w:rsid w:val="00416326"/>
    <w:rsid w:val="004164C0"/>
    <w:rsid w:val="004165A8"/>
    <w:rsid w:val="004169C2"/>
    <w:rsid w:val="00416AB1"/>
    <w:rsid w:val="004171C0"/>
    <w:rsid w:val="00417376"/>
    <w:rsid w:val="00417465"/>
    <w:rsid w:val="004177A6"/>
    <w:rsid w:val="00417944"/>
    <w:rsid w:val="00417BBA"/>
    <w:rsid w:val="00417CB8"/>
    <w:rsid w:val="00417CF3"/>
    <w:rsid w:val="00417D0A"/>
    <w:rsid w:val="00417D4D"/>
    <w:rsid w:val="00417DB7"/>
    <w:rsid w:val="00417F74"/>
    <w:rsid w:val="00420154"/>
    <w:rsid w:val="004207E0"/>
    <w:rsid w:val="00420AE9"/>
    <w:rsid w:val="00420CC5"/>
    <w:rsid w:val="00421530"/>
    <w:rsid w:val="004218D9"/>
    <w:rsid w:val="00421A4C"/>
    <w:rsid w:val="00421B21"/>
    <w:rsid w:val="00422153"/>
    <w:rsid w:val="00422516"/>
    <w:rsid w:val="00422D11"/>
    <w:rsid w:val="00422EC6"/>
    <w:rsid w:val="004232F1"/>
    <w:rsid w:val="00423449"/>
    <w:rsid w:val="0042348A"/>
    <w:rsid w:val="004235D5"/>
    <w:rsid w:val="004236D6"/>
    <w:rsid w:val="0042388E"/>
    <w:rsid w:val="00423A6A"/>
    <w:rsid w:val="004240CC"/>
    <w:rsid w:val="00424220"/>
    <w:rsid w:val="004246E5"/>
    <w:rsid w:val="004247F3"/>
    <w:rsid w:val="004248B2"/>
    <w:rsid w:val="00424B18"/>
    <w:rsid w:val="00424BA5"/>
    <w:rsid w:val="00424D29"/>
    <w:rsid w:val="0042538F"/>
    <w:rsid w:val="00425941"/>
    <w:rsid w:val="00425C7D"/>
    <w:rsid w:val="00425F57"/>
    <w:rsid w:val="0042600E"/>
    <w:rsid w:val="0042630F"/>
    <w:rsid w:val="00426531"/>
    <w:rsid w:val="0042660C"/>
    <w:rsid w:val="00426858"/>
    <w:rsid w:val="00426B75"/>
    <w:rsid w:val="00426BE2"/>
    <w:rsid w:val="00426C5D"/>
    <w:rsid w:val="00426D3A"/>
    <w:rsid w:val="00426D76"/>
    <w:rsid w:val="00427072"/>
    <w:rsid w:val="00427227"/>
    <w:rsid w:val="0042783D"/>
    <w:rsid w:val="004278D3"/>
    <w:rsid w:val="00427B84"/>
    <w:rsid w:val="004302A4"/>
    <w:rsid w:val="00431178"/>
    <w:rsid w:val="00431815"/>
    <w:rsid w:val="00431BC4"/>
    <w:rsid w:val="00432416"/>
    <w:rsid w:val="004325CD"/>
    <w:rsid w:val="00432642"/>
    <w:rsid w:val="00432939"/>
    <w:rsid w:val="004332C7"/>
    <w:rsid w:val="004332D3"/>
    <w:rsid w:val="00433758"/>
    <w:rsid w:val="004337CC"/>
    <w:rsid w:val="00433AAC"/>
    <w:rsid w:val="00433E0D"/>
    <w:rsid w:val="00433EF3"/>
    <w:rsid w:val="004342E2"/>
    <w:rsid w:val="004343AB"/>
    <w:rsid w:val="004343D8"/>
    <w:rsid w:val="004347D1"/>
    <w:rsid w:val="00434946"/>
    <w:rsid w:val="004349BE"/>
    <w:rsid w:val="004349C0"/>
    <w:rsid w:val="00434AB1"/>
    <w:rsid w:val="00435098"/>
    <w:rsid w:val="004350A4"/>
    <w:rsid w:val="0043593C"/>
    <w:rsid w:val="00435D9A"/>
    <w:rsid w:val="004360B1"/>
    <w:rsid w:val="004362B8"/>
    <w:rsid w:val="0043635B"/>
    <w:rsid w:val="004364FE"/>
    <w:rsid w:val="00436551"/>
    <w:rsid w:val="004367A6"/>
    <w:rsid w:val="00436AF2"/>
    <w:rsid w:val="00436D32"/>
    <w:rsid w:val="00436EBF"/>
    <w:rsid w:val="00437017"/>
    <w:rsid w:val="0043715D"/>
    <w:rsid w:val="00437189"/>
    <w:rsid w:val="004371E9"/>
    <w:rsid w:val="004372F1"/>
    <w:rsid w:val="00437650"/>
    <w:rsid w:val="0043771C"/>
    <w:rsid w:val="00437889"/>
    <w:rsid w:val="004378F9"/>
    <w:rsid w:val="00437B37"/>
    <w:rsid w:val="00437BD3"/>
    <w:rsid w:val="00440127"/>
    <w:rsid w:val="0044030D"/>
    <w:rsid w:val="00440383"/>
    <w:rsid w:val="0044045C"/>
    <w:rsid w:val="0044045E"/>
    <w:rsid w:val="00440488"/>
    <w:rsid w:val="004404CF"/>
    <w:rsid w:val="004405A7"/>
    <w:rsid w:val="004409A2"/>
    <w:rsid w:val="00440A2C"/>
    <w:rsid w:val="00440A4D"/>
    <w:rsid w:val="00440BC0"/>
    <w:rsid w:val="00441049"/>
    <w:rsid w:val="00441098"/>
    <w:rsid w:val="00441130"/>
    <w:rsid w:val="00441590"/>
    <w:rsid w:val="004417FA"/>
    <w:rsid w:val="00441A98"/>
    <w:rsid w:val="00441B83"/>
    <w:rsid w:val="00441D5E"/>
    <w:rsid w:val="004422A8"/>
    <w:rsid w:val="0044237C"/>
    <w:rsid w:val="0044293C"/>
    <w:rsid w:val="00442A51"/>
    <w:rsid w:val="00442AE9"/>
    <w:rsid w:val="00442D8C"/>
    <w:rsid w:val="00442FA5"/>
    <w:rsid w:val="00443228"/>
    <w:rsid w:val="00443302"/>
    <w:rsid w:val="00443526"/>
    <w:rsid w:val="00443641"/>
    <w:rsid w:val="0044397A"/>
    <w:rsid w:val="00443C98"/>
    <w:rsid w:val="00443F93"/>
    <w:rsid w:val="004440BA"/>
    <w:rsid w:val="004440C4"/>
    <w:rsid w:val="00444558"/>
    <w:rsid w:val="00444D0E"/>
    <w:rsid w:val="00444D23"/>
    <w:rsid w:val="00444FEC"/>
    <w:rsid w:val="00445166"/>
    <w:rsid w:val="004459B2"/>
    <w:rsid w:val="00445AEC"/>
    <w:rsid w:val="00445EFB"/>
    <w:rsid w:val="004460BC"/>
    <w:rsid w:val="004460D9"/>
    <w:rsid w:val="004461A3"/>
    <w:rsid w:val="004464A0"/>
    <w:rsid w:val="00446689"/>
    <w:rsid w:val="0044683C"/>
    <w:rsid w:val="00446C11"/>
    <w:rsid w:val="00446FCE"/>
    <w:rsid w:val="0044743F"/>
    <w:rsid w:val="004477C1"/>
    <w:rsid w:val="004478DF"/>
    <w:rsid w:val="00450034"/>
    <w:rsid w:val="004502B2"/>
    <w:rsid w:val="0045048E"/>
    <w:rsid w:val="00450A63"/>
    <w:rsid w:val="00450B4D"/>
    <w:rsid w:val="00450B97"/>
    <w:rsid w:val="00450CA0"/>
    <w:rsid w:val="00450DB2"/>
    <w:rsid w:val="0045111F"/>
    <w:rsid w:val="004513DA"/>
    <w:rsid w:val="0045174E"/>
    <w:rsid w:val="0045184A"/>
    <w:rsid w:val="00452486"/>
    <w:rsid w:val="004527CA"/>
    <w:rsid w:val="00452A35"/>
    <w:rsid w:val="0045313E"/>
    <w:rsid w:val="00453356"/>
    <w:rsid w:val="00453D73"/>
    <w:rsid w:val="00453DC6"/>
    <w:rsid w:val="00453F29"/>
    <w:rsid w:val="0045464A"/>
    <w:rsid w:val="00454F26"/>
    <w:rsid w:val="004551F4"/>
    <w:rsid w:val="0045533C"/>
    <w:rsid w:val="0045535C"/>
    <w:rsid w:val="00455492"/>
    <w:rsid w:val="004559EB"/>
    <w:rsid w:val="00455CFE"/>
    <w:rsid w:val="00455F83"/>
    <w:rsid w:val="00456670"/>
    <w:rsid w:val="00456B2D"/>
    <w:rsid w:val="00456C67"/>
    <w:rsid w:val="00456D8B"/>
    <w:rsid w:val="00457174"/>
    <w:rsid w:val="00457197"/>
    <w:rsid w:val="004571EF"/>
    <w:rsid w:val="0045756A"/>
    <w:rsid w:val="004577AA"/>
    <w:rsid w:val="00457B15"/>
    <w:rsid w:val="00457EDA"/>
    <w:rsid w:val="0046005A"/>
    <w:rsid w:val="004600FB"/>
    <w:rsid w:val="004606ED"/>
    <w:rsid w:val="00460750"/>
    <w:rsid w:val="004607F0"/>
    <w:rsid w:val="00460947"/>
    <w:rsid w:val="00460A69"/>
    <w:rsid w:val="00460BA9"/>
    <w:rsid w:val="00460D15"/>
    <w:rsid w:val="00460E87"/>
    <w:rsid w:val="00460FE8"/>
    <w:rsid w:val="0046106E"/>
    <w:rsid w:val="00461702"/>
    <w:rsid w:val="004618F0"/>
    <w:rsid w:val="00461BC2"/>
    <w:rsid w:val="004622DB"/>
    <w:rsid w:val="00462493"/>
    <w:rsid w:val="00462550"/>
    <w:rsid w:val="004626AC"/>
    <w:rsid w:val="004627B4"/>
    <w:rsid w:val="0046289D"/>
    <w:rsid w:val="004628CC"/>
    <w:rsid w:val="00462B0C"/>
    <w:rsid w:val="00462E60"/>
    <w:rsid w:val="00462F29"/>
    <w:rsid w:val="0046317D"/>
    <w:rsid w:val="0046326E"/>
    <w:rsid w:val="00463334"/>
    <w:rsid w:val="00463622"/>
    <w:rsid w:val="00463A17"/>
    <w:rsid w:val="00463BE0"/>
    <w:rsid w:val="00463D4C"/>
    <w:rsid w:val="0046408D"/>
    <w:rsid w:val="00464123"/>
    <w:rsid w:val="00464309"/>
    <w:rsid w:val="0046455C"/>
    <w:rsid w:val="00464916"/>
    <w:rsid w:val="004649CA"/>
    <w:rsid w:val="00464CB9"/>
    <w:rsid w:val="00464F76"/>
    <w:rsid w:val="00464FEF"/>
    <w:rsid w:val="0046502B"/>
    <w:rsid w:val="00465066"/>
    <w:rsid w:val="00465766"/>
    <w:rsid w:val="00465985"/>
    <w:rsid w:val="004659C0"/>
    <w:rsid w:val="004659E4"/>
    <w:rsid w:val="00465A7C"/>
    <w:rsid w:val="00465B00"/>
    <w:rsid w:val="0046608D"/>
    <w:rsid w:val="004661BC"/>
    <w:rsid w:val="004662A4"/>
    <w:rsid w:val="004662E7"/>
    <w:rsid w:val="004664FE"/>
    <w:rsid w:val="00466941"/>
    <w:rsid w:val="00466E2B"/>
    <w:rsid w:val="00466EA0"/>
    <w:rsid w:val="004670A6"/>
    <w:rsid w:val="004674FA"/>
    <w:rsid w:val="0046762E"/>
    <w:rsid w:val="00467DBD"/>
    <w:rsid w:val="00467FE5"/>
    <w:rsid w:val="00470639"/>
    <w:rsid w:val="00470757"/>
    <w:rsid w:val="00470C19"/>
    <w:rsid w:val="00470C57"/>
    <w:rsid w:val="00471311"/>
    <w:rsid w:val="004717D6"/>
    <w:rsid w:val="004719F8"/>
    <w:rsid w:val="00471A21"/>
    <w:rsid w:val="00471B38"/>
    <w:rsid w:val="00471D1D"/>
    <w:rsid w:val="00471D6E"/>
    <w:rsid w:val="0047245D"/>
    <w:rsid w:val="004725B5"/>
    <w:rsid w:val="004734F8"/>
    <w:rsid w:val="004736EE"/>
    <w:rsid w:val="0047375C"/>
    <w:rsid w:val="004738C6"/>
    <w:rsid w:val="0047394D"/>
    <w:rsid w:val="0047398A"/>
    <w:rsid w:val="00473B31"/>
    <w:rsid w:val="00473C2D"/>
    <w:rsid w:val="00473D5E"/>
    <w:rsid w:val="00473EAC"/>
    <w:rsid w:val="0047428D"/>
    <w:rsid w:val="0047434F"/>
    <w:rsid w:val="00474447"/>
    <w:rsid w:val="00474573"/>
    <w:rsid w:val="004747C6"/>
    <w:rsid w:val="00474926"/>
    <w:rsid w:val="00474A25"/>
    <w:rsid w:val="00474FA5"/>
    <w:rsid w:val="00475276"/>
    <w:rsid w:val="004757A9"/>
    <w:rsid w:val="0047595E"/>
    <w:rsid w:val="00475D81"/>
    <w:rsid w:val="00476128"/>
    <w:rsid w:val="004761FD"/>
    <w:rsid w:val="00476561"/>
    <w:rsid w:val="004765EA"/>
    <w:rsid w:val="00476E41"/>
    <w:rsid w:val="004778E7"/>
    <w:rsid w:val="00477ACF"/>
    <w:rsid w:val="00477B17"/>
    <w:rsid w:val="00477D02"/>
    <w:rsid w:val="00477D37"/>
    <w:rsid w:val="00480300"/>
    <w:rsid w:val="0048033B"/>
    <w:rsid w:val="00480395"/>
    <w:rsid w:val="004803AF"/>
    <w:rsid w:val="004807E3"/>
    <w:rsid w:val="00480D5C"/>
    <w:rsid w:val="00480D95"/>
    <w:rsid w:val="00480E55"/>
    <w:rsid w:val="00480EB8"/>
    <w:rsid w:val="0048102C"/>
    <w:rsid w:val="004810FF"/>
    <w:rsid w:val="00481576"/>
    <w:rsid w:val="0048157D"/>
    <w:rsid w:val="0048170B"/>
    <w:rsid w:val="00481AA2"/>
    <w:rsid w:val="00481D5B"/>
    <w:rsid w:val="00481E67"/>
    <w:rsid w:val="00481FD4"/>
    <w:rsid w:val="004824EF"/>
    <w:rsid w:val="00482694"/>
    <w:rsid w:val="00482854"/>
    <w:rsid w:val="00482875"/>
    <w:rsid w:val="00482E6E"/>
    <w:rsid w:val="00482F93"/>
    <w:rsid w:val="004835B7"/>
    <w:rsid w:val="004835E6"/>
    <w:rsid w:val="00483822"/>
    <w:rsid w:val="00483857"/>
    <w:rsid w:val="00483E0B"/>
    <w:rsid w:val="00483E9D"/>
    <w:rsid w:val="00483FDB"/>
    <w:rsid w:val="004840A7"/>
    <w:rsid w:val="004848D5"/>
    <w:rsid w:val="00484C7E"/>
    <w:rsid w:val="00484D0F"/>
    <w:rsid w:val="00484D49"/>
    <w:rsid w:val="0048527B"/>
    <w:rsid w:val="00485345"/>
    <w:rsid w:val="00485488"/>
    <w:rsid w:val="00485700"/>
    <w:rsid w:val="004858E3"/>
    <w:rsid w:val="00485A8C"/>
    <w:rsid w:val="0048601B"/>
    <w:rsid w:val="0048610A"/>
    <w:rsid w:val="00486344"/>
    <w:rsid w:val="004866DC"/>
    <w:rsid w:val="00486953"/>
    <w:rsid w:val="004869B2"/>
    <w:rsid w:val="00486B8F"/>
    <w:rsid w:val="00486E4F"/>
    <w:rsid w:val="004876D7"/>
    <w:rsid w:val="0048771B"/>
    <w:rsid w:val="00487730"/>
    <w:rsid w:val="00487A40"/>
    <w:rsid w:val="00487BDB"/>
    <w:rsid w:val="00487C4E"/>
    <w:rsid w:val="00490067"/>
    <w:rsid w:val="00490241"/>
    <w:rsid w:val="00490281"/>
    <w:rsid w:val="00490590"/>
    <w:rsid w:val="0049061D"/>
    <w:rsid w:val="00490990"/>
    <w:rsid w:val="00490F05"/>
    <w:rsid w:val="0049129D"/>
    <w:rsid w:val="0049149F"/>
    <w:rsid w:val="0049175D"/>
    <w:rsid w:val="004918D8"/>
    <w:rsid w:val="00491AE5"/>
    <w:rsid w:val="00491B83"/>
    <w:rsid w:val="00491D14"/>
    <w:rsid w:val="00491ECE"/>
    <w:rsid w:val="0049200D"/>
    <w:rsid w:val="004921F5"/>
    <w:rsid w:val="00492416"/>
    <w:rsid w:val="0049259A"/>
    <w:rsid w:val="0049334E"/>
    <w:rsid w:val="00493543"/>
    <w:rsid w:val="00493863"/>
    <w:rsid w:val="00493B63"/>
    <w:rsid w:val="00493D1C"/>
    <w:rsid w:val="00493D8C"/>
    <w:rsid w:val="00494151"/>
    <w:rsid w:val="00494249"/>
    <w:rsid w:val="004944F5"/>
    <w:rsid w:val="0049471F"/>
    <w:rsid w:val="00494CC6"/>
    <w:rsid w:val="00494D48"/>
    <w:rsid w:val="00494F62"/>
    <w:rsid w:val="00495780"/>
    <w:rsid w:val="00495AAE"/>
    <w:rsid w:val="00495B22"/>
    <w:rsid w:val="00496095"/>
    <w:rsid w:val="004961F9"/>
    <w:rsid w:val="0049684A"/>
    <w:rsid w:val="00496A7F"/>
    <w:rsid w:val="00496AC7"/>
    <w:rsid w:val="00496CC0"/>
    <w:rsid w:val="00496D34"/>
    <w:rsid w:val="00497384"/>
    <w:rsid w:val="0049744D"/>
    <w:rsid w:val="004976A3"/>
    <w:rsid w:val="0049778E"/>
    <w:rsid w:val="004977D7"/>
    <w:rsid w:val="004978FE"/>
    <w:rsid w:val="0049796A"/>
    <w:rsid w:val="00497EF7"/>
    <w:rsid w:val="00497F3D"/>
    <w:rsid w:val="004A003D"/>
    <w:rsid w:val="004A00BE"/>
    <w:rsid w:val="004A0333"/>
    <w:rsid w:val="004A03D2"/>
    <w:rsid w:val="004A0CA6"/>
    <w:rsid w:val="004A0CCE"/>
    <w:rsid w:val="004A0FA3"/>
    <w:rsid w:val="004A1278"/>
    <w:rsid w:val="004A15AB"/>
    <w:rsid w:val="004A1863"/>
    <w:rsid w:val="004A1A49"/>
    <w:rsid w:val="004A1D1C"/>
    <w:rsid w:val="004A1F6A"/>
    <w:rsid w:val="004A23FE"/>
    <w:rsid w:val="004A25C7"/>
    <w:rsid w:val="004A2665"/>
    <w:rsid w:val="004A26A2"/>
    <w:rsid w:val="004A28B6"/>
    <w:rsid w:val="004A28DC"/>
    <w:rsid w:val="004A29D8"/>
    <w:rsid w:val="004A2C5C"/>
    <w:rsid w:val="004A2DE7"/>
    <w:rsid w:val="004A2FA6"/>
    <w:rsid w:val="004A3122"/>
    <w:rsid w:val="004A3ACF"/>
    <w:rsid w:val="004A3B0F"/>
    <w:rsid w:val="004A3B1A"/>
    <w:rsid w:val="004A3D43"/>
    <w:rsid w:val="004A3F05"/>
    <w:rsid w:val="004A40F7"/>
    <w:rsid w:val="004A41F1"/>
    <w:rsid w:val="004A41FC"/>
    <w:rsid w:val="004A451E"/>
    <w:rsid w:val="004A484D"/>
    <w:rsid w:val="004A4B83"/>
    <w:rsid w:val="004A4C10"/>
    <w:rsid w:val="004A4CB8"/>
    <w:rsid w:val="004A4F2A"/>
    <w:rsid w:val="004A504D"/>
    <w:rsid w:val="004A519B"/>
    <w:rsid w:val="004A53C3"/>
    <w:rsid w:val="004A54E2"/>
    <w:rsid w:val="004A578E"/>
    <w:rsid w:val="004A5B20"/>
    <w:rsid w:val="004A5C3C"/>
    <w:rsid w:val="004A5FEB"/>
    <w:rsid w:val="004A6020"/>
    <w:rsid w:val="004A609B"/>
    <w:rsid w:val="004A6301"/>
    <w:rsid w:val="004A64E1"/>
    <w:rsid w:val="004A668A"/>
    <w:rsid w:val="004A6A57"/>
    <w:rsid w:val="004A6C93"/>
    <w:rsid w:val="004A7196"/>
    <w:rsid w:val="004A7248"/>
    <w:rsid w:val="004A744D"/>
    <w:rsid w:val="004A7476"/>
    <w:rsid w:val="004A750C"/>
    <w:rsid w:val="004A767F"/>
    <w:rsid w:val="004A76E0"/>
    <w:rsid w:val="004A794F"/>
    <w:rsid w:val="004A7B36"/>
    <w:rsid w:val="004B012E"/>
    <w:rsid w:val="004B0176"/>
    <w:rsid w:val="004B0342"/>
    <w:rsid w:val="004B0366"/>
    <w:rsid w:val="004B0476"/>
    <w:rsid w:val="004B04A2"/>
    <w:rsid w:val="004B058C"/>
    <w:rsid w:val="004B0B68"/>
    <w:rsid w:val="004B0E03"/>
    <w:rsid w:val="004B0EBF"/>
    <w:rsid w:val="004B10A6"/>
    <w:rsid w:val="004B1332"/>
    <w:rsid w:val="004B14AF"/>
    <w:rsid w:val="004B156C"/>
    <w:rsid w:val="004B16DE"/>
    <w:rsid w:val="004B1EC9"/>
    <w:rsid w:val="004B1F45"/>
    <w:rsid w:val="004B2051"/>
    <w:rsid w:val="004B222C"/>
    <w:rsid w:val="004B24D5"/>
    <w:rsid w:val="004B2C01"/>
    <w:rsid w:val="004B2EE9"/>
    <w:rsid w:val="004B3127"/>
    <w:rsid w:val="004B3317"/>
    <w:rsid w:val="004B349E"/>
    <w:rsid w:val="004B3B05"/>
    <w:rsid w:val="004B3CD0"/>
    <w:rsid w:val="004B3D5E"/>
    <w:rsid w:val="004B3F26"/>
    <w:rsid w:val="004B449A"/>
    <w:rsid w:val="004B4709"/>
    <w:rsid w:val="004B4F44"/>
    <w:rsid w:val="004B5263"/>
    <w:rsid w:val="004B55D3"/>
    <w:rsid w:val="004B57A5"/>
    <w:rsid w:val="004B58FD"/>
    <w:rsid w:val="004B5A70"/>
    <w:rsid w:val="004B5B70"/>
    <w:rsid w:val="004B5CDC"/>
    <w:rsid w:val="004B5CE9"/>
    <w:rsid w:val="004B67B5"/>
    <w:rsid w:val="004B68AE"/>
    <w:rsid w:val="004B6A24"/>
    <w:rsid w:val="004B6BA5"/>
    <w:rsid w:val="004B6EAB"/>
    <w:rsid w:val="004B6F7D"/>
    <w:rsid w:val="004B73D1"/>
    <w:rsid w:val="004B7604"/>
    <w:rsid w:val="004B7907"/>
    <w:rsid w:val="004B7FFC"/>
    <w:rsid w:val="004C00E3"/>
    <w:rsid w:val="004C01BB"/>
    <w:rsid w:val="004C074A"/>
    <w:rsid w:val="004C0842"/>
    <w:rsid w:val="004C0BE2"/>
    <w:rsid w:val="004C0E1C"/>
    <w:rsid w:val="004C0FD3"/>
    <w:rsid w:val="004C1001"/>
    <w:rsid w:val="004C1084"/>
    <w:rsid w:val="004C12B3"/>
    <w:rsid w:val="004C1367"/>
    <w:rsid w:val="004C1535"/>
    <w:rsid w:val="004C1551"/>
    <w:rsid w:val="004C1680"/>
    <w:rsid w:val="004C19C0"/>
    <w:rsid w:val="004C19DE"/>
    <w:rsid w:val="004C1C73"/>
    <w:rsid w:val="004C1D5C"/>
    <w:rsid w:val="004C1D79"/>
    <w:rsid w:val="004C1E94"/>
    <w:rsid w:val="004C1E9D"/>
    <w:rsid w:val="004C2081"/>
    <w:rsid w:val="004C2324"/>
    <w:rsid w:val="004C2460"/>
    <w:rsid w:val="004C290D"/>
    <w:rsid w:val="004C2C05"/>
    <w:rsid w:val="004C2FCC"/>
    <w:rsid w:val="004C3871"/>
    <w:rsid w:val="004C38A9"/>
    <w:rsid w:val="004C3975"/>
    <w:rsid w:val="004C39CD"/>
    <w:rsid w:val="004C3C49"/>
    <w:rsid w:val="004C3DE4"/>
    <w:rsid w:val="004C3DF0"/>
    <w:rsid w:val="004C3E3D"/>
    <w:rsid w:val="004C3F05"/>
    <w:rsid w:val="004C407C"/>
    <w:rsid w:val="004C4236"/>
    <w:rsid w:val="004C4A1C"/>
    <w:rsid w:val="004C4A35"/>
    <w:rsid w:val="004C4FEF"/>
    <w:rsid w:val="004C5041"/>
    <w:rsid w:val="004C5082"/>
    <w:rsid w:val="004C5C42"/>
    <w:rsid w:val="004C5FCF"/>
    <w:rsid w:val="004C6637"/>
    <w:rsid w:val="004C6902"/>
    <w:rsid w:val="004C6937"/>
    <w:rsid w:val="004C6C02"/>
    <w:rsid w:val="004C71CD"/>
    <w:rsid w:val="004C7910"/>
    <w:rsid w:val="004D0255"/>
    <w:rsid w:val="004D0307"/>
    <w:rsid w:val="004D0546"/>
    <w:rsid w:val="004D1181"/>
    <w:rsid w:val="004D14BC"/>
    <w:rsid w:val="004D17B3"/>
    <w:rsid w:val="004D180D"/>
    <w:rsid w:val="004D1BED"/>
    <w:rsid w:val="004D1C41"/>
    <w:rsid w:val="004D1CEF"/>
    <w:rsid w:val="004D2110"/>
    <w:rsid w:val="004D2497"/>
    <w:rsid w:val="004D26B7"/>
    <w:rsid w:val="004D277F"/>
    <w:rsid w:val="004D27D5"/>
    <w:rsid w:val="004D2824"/>
    <w:rsid w:val="004D32E9"/>
    <w:rsid w:val="004D3384"/>
    <w:rsid w:val="004D33DE"/>
    <w:rsid w:val="004D3415"/>
    <w:rsid w:val="004D346B"/>
    <w:rsid w:val="004D36C2"/>
    <w:rsid w:val="004D3852"/>
    <w:rsid w:val="004D3F17"/>
    <w:rsid w:val="004D436A"/>
    <w:rsid w:val="004D46F1"/>
    <w:rsid w:val="004D4A83"/>
    <w:rsid w:val="004D4BF1"/>
    <w:rsid w:val="004D4CED"/>
    <w:rsid w:val="004D4D16"/>
    <w:rsid w:val="004D4E58"/>
    <w:rsid w:val="004D50A6"/>
    <w:rsid w:val="004D53F0"/>
    <w:rsid w:val="004D585D"/>
    <w:rsid w:val="004D5E4A"/>
    <w:rsid w:val="004D5EC7"/>
    <w:rsid w:val="004D5FDB"/>
    <w:rsid w:val="004D64C3"/>
    <w:rsid w:val="004D6746"/>
    <w:rsid w:val="004D68BE"/>
    <w:rsid w:val="004D6CF1"/>
    <w:rsid w:val="004D6E4C"/>
    <w:rsid w:val="004D72C6"/>
    <w:rsid w:val="004D7463"/>
    <w:rsid w:val="004D74A7"/>
    <w:rsid w:val="004D75E8"/>
    <w:rsid w:val="004D77B0"/>
    <w:rsid w:val="004D77E9"/>
    <w:rsid w:val="004D78FC"/>
    <w:rsid w:val="004D7B04"/>
    <w:rsid w:val="004D7B5E"/>
    <w:rsid w:val="004E018C"/>
    <w:rsid w:val="004E019C"/>
    <w:rsid w:val="004E067A"/>
    <w:rsid w:val="004E06DA"/>
    <w:rsid w:val="004E093E"/>
    <w:rsid w:val="004E1186"/>
    <w:rsid w:val="004E11E3"/>
    <w:rsid w:val="004E134A"/>
    <w:rsid w:val="004E1574"/>
    <w:rsid w:val="004E1718"/>
    <w:rsid w:val="004E1A5F"/>
    <w:rsid w:val="004E1C6E"/>
    <w:rsid w:val="004E1EE8"/>
    <w:rsid w:val="004E2045"/>
    <w:rsid w:val="004E21C8"/>
    <w:rsid w:val="004E21D9"/>
    <w:rsid w:val="004E2294"/>
    <w:rsid w:val="004E25E2"/>
    <w:rsid w:val="004E2B91"/>
    <w:rsid w:val="004E2C56"/>
    <w:rsid w:val="004E2DFE"/>
    <w:rsid w:val="004E2E40"/>
    <w:rsid w:val="004E2F38"/>
    <w:rsid w:val="004E33C0"/>
    <w:rsid w:val="004E394C"/>
    <w:rsid w:val="004E4064"/>
    <w:rsid w:val="004E42D5"/>
    <w:rsid w:val="004E44A1"/>
    <w:rsid w:val="004E492D"/>
    <w:rsid w:val="004E4C67"/>
    <w:rsid w:val="004E4F37"/>
    <w:rsid w:val="004E5250"/>
    <w:rsid w:val="004E5382"/>
    <w:rsid w:val="004E54B8"/>
    <w:rsid w:val="004E5588"/>
    <w:rsid w:val="004E5755"/>
    <w:rsid w:val="004E59C6"/>
    <w:rsid w:val="004E59F6"/>
    <w:rsid w:val="004E5BBF"/>
    <w:rsid w:val="004E5F12"/>
    <w:rsid w:val="004E6186"/>
    <w:rsid w:val="004E6319"/>
    <w:rsid w:val="004E635D"/>
    <w:rsid w:val="004E651A"/>
    <w:rsid w:val="004E700C"/>
    <w:rsid w:val="004E70C1"/>
    <w:rsid w:val="004E7128"/>
    <w:rsid w:val="004E79BE"/>
    <w:rsid w:val="004E7B51"/>
    <w:rsid w:val="004E7DB7"/>
    <w:rsid w:val="004E7F57"/>
    <w:rsid w:val="004F048A"/>
    <w:rsid w:val="004F0539"/>
    <w:rsid w:val="004F09A3"/>
    <w:rsid w:val="004F0BAA"/>
    <w:rsid w:val="004F0DDC"/>
    <w:rsid w:val="004F0DDF"/>
    <w:rsid w:val="004F1026"/>
    <w:rsid w:val="004F13BA"/>
    <w:rsid w:val="004F1416"/>
    <w:rsid w:val="004F1894"/>
    <w:rsid w:val="004F1918"/>
    <w:rsid w:val="004F1B41"/>
    <w:rsid w:val="004F1C89"/>
    <w:rsid w:val="004F24E2"/>
    <w:rsid w:val="004F25D4"/>
    <w:rsid w:val="004F28B5"/>
    <w:rsid w:val="004F29B4"/>
    <w:rsid w:val="004F2A9C"/>
    <w:rsid w:val="004F2C3D"/>
    <w:rsid w:val="004F2D3D"/>
    <w:rsid w:val="004F2F80"/>
    <w:rsid w:val="004F34ED"/>
    <w:rsid w:val="004F3697"/>
    <w:rsid w:val="004F3720"/>
    <w:rsid w:val="004F39C3"/>
    <w:rsid w:val="004F3EFA"/>
    <w:rsid w:val="004F403C"/>
    <w:rsid w:val="004F41E1"/>
    <w:rsid w:val="004F4323"/>
    <w:rsid w:val="004F43D7"/>
    <w:rsid w:val="004F446D"/>
    <w:rsid w:val="004F4546"/>
    <w:rsid w:val="004F4DBB"/>
    <w:rsid w:val="004F4EEE"/>
    <w:rsid w:val="004F5463"/>
    <w:rsid w:val="004F547D"/>
    <w:rsid w:val="004F55D1"/>
    <w:rsid w:val="004F55D9"/>
    <w:rsid w:val="004F5843"/>
    <w:rsid w:val="004F596C"/>
    <w:rsid w:val="004F59C4"/>
    <w:rsid w:val="004F5E12"/>
    <w:rsid w:val="004F5FF3"/>
    <w:rsid w:val="004F6282"/>
    <w:rsid w:val="004F6357"/>
    <w:rsid w:val="004F6A41"/>
    <w:rsid w:val="004F6C93"/>
    <w:rsid w:val="004F6C98"/>
    <w:rsid w:val="004F749D"/>
    <w:rsid w:val="004F7502"/>
    <w:rsid w:val="004F7906"/>
    <w:rsid w:val="004F79DB"/>
    <w:rsid w:val="00500003"/>
    <w:rsid w:val="0050025C"/>
    <w:rsid w:val="00500981"/>
    <w:rsid w:val="0050110E"/>
    <w:rsid w:val="005011DC"/>
    <w:rsid w:val="005013CF"/>
    <w:rsid w:val="0050166C"/>
    <w:rsid w:val="00501726"/>
    <w:rsid w:val="00501C13"/>
    <w:rsid w:val="005020D9"/>
    <w:rsid w:val="005022BE"/>
    <w:rsid w:val="00502439"/>
    <w:rsid w:val="0050250D"/>
    <w:rsid w:val="0050254E"/>
    <w:rsid w:val="005025A0"/>
    <w:rsid w:val="00502617"/>
    <w:rsid w:val="0050278B"/>
    <w:rsid w:val="00503756"/>
    <w:rsid w:val="00503950"/>
    <w:rsid w:val="00503A01"/>
    <w:rsid w:val="0050406D"/>
    <w:rsid w:val="00504B4A"/>
    <w:rsid w:val="00504CBA"/>
    <w:rsid w:val="00504F0C"/>
    <w:rsid w:val="00504FD1"/>
    <w:rsid w:val="005050CE"/>
    <w:rsid w:val="00505207"/>
    <w:rsid w:val="005055B0"/>
    <w:rsid w:val="005062D6"/>
    <w:rsid w:val="00506971"/>
    <w:rsid w:val="00506BB2"/>
    <w:rsid w:val="00506D5D"/>
    <w:rsid w:val="00506E10"/>
    <w:rsid w:val="0050711A"/>
    <w:rsid w:val="005075FB"/>
    <w:rsid w:val="005076F1"/>
    <w:rsid w:val="005079A1"/>
    <w:rsid w:val="00507A0E"/>
    <w:rsid w:val="00507AD6"/>
    <w:rsid w:val="00507D24"/>
    <w:rsid w:val="0051085F"/>
    <w:rsid w:val="00511087"/>
    <w:rsid w:val="0051133C"/>
    <w:rsid w:val="005115DF"/>
    <w:rsid w:val="005117AC"/>
    <w:rsid w:val="00511893"/>
    <w:rsid w:val="00511916"/>
    <w:rsid w:val="00511A1A"/>
    <w:rsid w:val="00511C75"/>
    <w:rsid w:val="00511D57"/>
    <w:rsid w:val="0051210B"/>
    <w:rsid w:val="0051219E"/>
    <w:rsid w:val="00512223"/>
    <w:rsid w:val="00512264"/>
    <w:rsid w:val="005124AE"/>
    <w:rsid w:val="0051271A"/>
    <w:rsid w:val="00512792"/>
    <w:rsid w:val="005127AD"/>
    <w:rsid w:val="0051295F"/>
    <w:rsid w:val="00512C11"/>
    <w:rsid w:val="005130C5"/>
    <w:rsid w:val="0051315D"/>
    <w:rsid w:val="00513275"/>
    <w:rsid w:val="005132E2"/>
    <w:rsid w:val="00513375"/>
    <w:rsid w:val="00513410"/>
    <w:rsid w:val="005135D4"/>
    <w:rsid w:val="005137C0"/>
    <w:rsid w:val="00513D93"/>
    <w:rsid w:val="005141CD"/>
    <w:rsid w:val="00514309"/>
    <w:rsid w:val="005143B1"/>
    <w:rsid w:val="0051444E"/>
    <w:rsid w:val="0051455C"/>
    <w:rsid w:val="00514757"/>
    <w:rsid w:val="00514BAB"/>
    <w:rsid w:val="00514ED3"/>
    <w:rsid w:val="0051512A"/>
    <w:rsid w:val="00515166"/>
    <w:rsid w:val="005151E2"/>
    <w:rsid w:val="005152C9"/>
    <w:rsid w:val="00515328"/>
    <w:rsid w:val="00515358"/>
    <w:rsid w:val="005158D3"/>
    <w:rsid w:val="00515D95"/>
    <w:rsid w:val="00515E8D"/>
    <w:rsid w:val="0051611C"/>
    <w:rsid w:val="0051624C"/>
    <w:rsid w:val="00516B60"/>
    <w:rsid w:val="005170C7"/>
    <w:rsid w:val="005170E2"/>
    <w:rsid w:val="0051718F"/>
    <w:rsid w:val="00517458"/>
    <w:rsid w:val="00517A3F"/>
    <w:rsid w:val="00517AFF"/>
    <w:rsid w:val="005202D7"/>
    <w:rsid w:val="0052032E"/>
    <w:rsid w:val="00520434"/>
    <w:rsid w:val="00520640"/>
    <w:rsid w:val="00520754"/>
    <w:rsid w:val="005209AE"/>
    <w:rsid w:val="00520C9A"/>
    <w:rsid w:val="00520F01"/>
    <w:rsid w:val="0052113E"/>
    <w:rsid w:val="00521A99"/>
    <w:rsid w:val="00521EA7"/>
    <w:rsid w:val="0052269B"/>
    <w:rsid w:val="005228A2"/>
    <w:rsid w:val="00522BEA"/>
    <w:rsid w:val="00522E09"/>
    <w:rsid w:val="00523016"/>
    <w:rsid w:val="00523151"/>
    <w:rsid w:val="00523809"/>
    <w:rsid w:val="005239BF"/>
    <w:rsid w:val="005239D4"/>
    <w:rsid w:val="00524218"/>
    <w:rsid w:val="00524275"/>
    <w:rsid w:val="005245B9"/>
    <w:rsid w:val="005245C0"/>
    <w:rsid w:val="00524AC1"/>
    <w:rsid w:val="00524F23"/>
    <w:rsid w:val="0052503F"/>
    <w:rsid w:val="005250C7"/>
    <w:rsid w:val="0052567A"/>
    <w:rsid w:val="005259C4"/>
    <w:rsid w:val="00525B60"/>
    <w:rsid w:val="00525ED8"/>
    <w:rsid w:val="00525F61"/>
    <w:rsid w:val="0052697D"/>
    <w:rsid w:val="00526AB9"/>
    <w:rsid w:val="00526AEB"/>
    <w:rsid w:val="00526CAB"/>
    <w:rsid w:val="00526D33"/>
    <w:rsid w:val="00526D48"/>
    <w:rsid w:val="00526F42"/>
    <w:rsid w:val="00526F76"/>
    <w:rsid w:val="00526FE8"/>
    <w:rsid w:val="00530116"/>
    <w:rsid w:val="00530405"/>
    <w:rsid w:val="00530511"/>
    <w:rsid w:val="00530661"/>
    <w:rsid w:val="00530694"/>
    <w:rsid w:val="00530929"/>
    <w:rsid w:val="00530C89"/>
    <w:rsid w:val="00530EB7"/>
    <w:rsid w:val="00531394"/>
    <w:rsid w:val="00531CBF"/>
    <w:rsid w:val="00531E26"/>
    <w:rsid w:val="00531E4F"/>
    <w:rsid w:val="00531FED"/>
    <w:rsid w:val="005320EF"/>
    <w:rsid w:val="005322AB"/>
    <w:rsid w:val="005323BD"/>
    <w:rsid w:val="0053255C"/>
    <w:rsid w:val="005326ED"/>
    <w:rsid w:val="005327FA"/>
    <w:rsid w:val="00532BF0"/>
    <w:rsid w:val="00532C53"/>
    <w:rsid w:val="00532DAA"/>
    <w:rsid w:val="00532F4C"/>
    <w:rsid w:val="005331AE"/>
    <w:rsid w:val="005331D3"/>
    <w:rsid w:val="005332F2"/>
    <w:rsid w:val="00533D56"/>
    <w:rsid w:val="00533DB7"/>
    <w:rsid w:val="00533DD7"/>
    <w:rsid w:val="00533E4F"/>
    <w:rsid w:val="00533FFC"/>
    <w:rsid w:val="005340CB"/>
    <w:rsid w:val="005345D3"/>
    <w:rsid w:val="00534EB4"/>
    <w:rsid w:val="005351EB"/>
    <w:rsid w:val="00535371"/>
    <w:rsid w:val="005353F8"/>
    <w:rsid w:val="00535563"/>
    <w:rsid w:val="0053594A"/>
    <w:rsid w:val="00535AC1"/>
    <w:rsid w:val="00535DD4"/>
    <w:rsid w:val="00536064"/>
    <w:rsid w:val="005360C2"/>
    <w:rsid w:val="00536319"/>
    <w:rsid w:val="0053632F"/>
    <w:rsid w:val="00536579"/>
    <w:rsid w:val="0053658C"/>
    <w:rsid w:val="005367EA"/>
    <w:rsid w:val="0053686A"/>
    <w:rsid w:val="005368D4"/>
    <w:rsid w:val="0053694B"/>
    <w:rsid w:val="00536F37"/>
    <w:rsid w:val="00536F83"/>
    <w:rsid w:val="0053798C"/>
    <w:rsid w:val="005379BE"/>
    <w:rsid w:val="00537AC9"/>
    <w:rsid w:val="0054020D"/>
    <w:rsid w:val="00540475"/>
    <w:rsid w:val="005404E9"/>
    <w:rsid w:val="0054056B"/>
    <w:rsid w:val="00540573"/>
    <w:rsid w:val="00540A46"/>
    <w:rsid w:val="00540C82"/>
    <w:rsid w:val="00541413"/>
    <w:rsid w:val="00541AB1"/>
    <w:rsid w:val="00541AD5"/>
    <w:rsid w:val="00541AF9"/>
    <w:rsid w:val="00541DAD"/>
    <w:rsid w:val="0054208D"/>
    <w:rsid w:val="005424AC"/>
    <w:rsid w:val="005426C6"/>
    <w:rsid w:val="005429B7"/>
    <w:rsid w:val="00542B32"/>
    <w:rsid w:val="00542E59"/>
    <w:rsid w:val="005430A0"/>
    <w:rsid w:val="00543276"/>
    <w:rsid w:val="005434B2"/>
    <w:rsid w:val="00543641"/>
    <w:rsid w:val="00543695"/>
    <w:rsid w:val="005437F5"/>
    <w:rsid w:val="00543A04"/>
    <w:rsid w:val="00543A1E"/>
    <w:rsid w:val="00543AA2"/>
    <w:rsid w:val="00543C09"/>
    <w:rsid w:val="00543CA7"/>
    <w:rsid w:val="00544217"/>
    <w:rsid w:val="00544360"/>
    <w:rsid w:val="00544418"/>
    <w:rsid w:val="0054444B"/>
    <w:rsid w:val="00544811"/>
    <w:rsid w:val="00544E4F"/>
    <w:rsid w:val="0054517A"/>
    <w:rsid w:val="005454F5"/>
    <w:rsid w:val="0054587A"/>
    <w:rsid w:val="00546244"/>
    <w:rsid w:val="00546B09"/>
    <w:rsid w:val="00546BEF"/>
    <w:rsid w:val="00546CC4"/>
    <w:rsid w:val="00546D58"/>
    <w:rsid w:val="00546E47"/>
    <w:rsid w:val="005472E7"/>
    <w:rsid w:val="00547AAC"/>
    <w:rsid w:val="00547AE6"/>
    <w:rsid w:val="00547BF4"/>
    <w:rsid w:val="00547C71"/>
    <w:rsid w:val="00547D21"/>
    <w:rsid w:val="00550143"/>
    <w:rsid w:val="00550148"/>
    <w:rsid w:val="005501A9"/>
    <w:rsid w:val="005501E5"/>
    <w:rsid w:val="00550529"/>
    <w:rsid w:val="005505F3"/>
    <w:rsid w:val="005509C9"/>
    <w:rsid w:val="00551386"/>
    <w:rsid w:val="0055138E"/>
    <w:rsid w:val="00551405"/>
    <w:rsid w:val="00551457"/>
    <w:rsid w:val="0055154E"/>
    <w:rsid w:val="005515A1"/>
    <w:rsid w:val="00551AB6"/>
    <w:rsid w:val="00551D81"/>
    <w:rsid w:val="00551FFA"/>
    <w:rsid w:val="005521C5"/>
    <w:rsid w:val="005522C5"/>
    <w:rsid w:val="0055263A"/>
    <w:rsid w:val="005526A8"/>
    <w:rsid w:val="005528FF"/>
    <w:rsid w:val="00552C6E"/>
    <w:rsid w:val="00552CD6"/>
    <w:rsid w:val="00552D00"/>
    <w:rsid w:val="00552D86"/>
    <w:rsid w:val="00553399"/>
    <w:rsid w:val="005533AC"/>
    <w:rsid w:val="00553633"/>
    <w:rsid w:val="005539B7"/>
    <w:rsid w:val="00553A4D"/>
    <w:rsid w:val="00553F60"/>
    <w:rsid w:val="00553FC8"/>
    <w:rsid w:val="00554357"/>
    <w:rsid w:val="0055443B"/>
    <w:rsid w:val="0055449F"/>
    <w:rsid w:val="00554562"/>
    <w:rsid w:val="00554826"/>
    <w:rsid w:val="00554EC4"/>
    <w:rsid w:val="00554F8A"/>
    <w:rsid w:val="00554FAA"/>
    <w:rsid w:val="0055515A"/>
    <w:rsid w:val="0055549E"/>
    <w:rsid w:val="005554F1"/>
    <w:rsid w:val="00555541"/>
    <w:rsid w:val="0055559E"/>
    <w:rsid w:val="00555A70"/>
    <w:rsid w:val="00555E0D"/>
    <w:rsid w:val="0055608F"/>
    <w:rsid w:val="00556162"/>
    <w:rsid w:val="00556213"/>
    <w:rsid w:val="00556341"/>
    <w:rsid w:val="00556788"/>
    <w:rsid w:val="005567F2"/>
    <w:rsid w:val="00556ABF"/>
    <w:rsid w:val="00556D8D"/>
    <w:rsid w:val="00557359"/>
    <w:rsid w:val="00557510"/>
    <w:rsid w:val="005576C9"/>
    <w:rsid w:val="00557794"/>
    <w:rsid w:val="005577BC"/>
    <w:rsid w:val="005578D6"/>
    <w:rsid w:val="00557924"/>
    <w:rsid w:val="00557950"/>
    <w:rsid w:val="00557B49"/>
    <w:rsid w:val="0056007C"/>
    <w:rsid w:val="0056015F"/>
    <w:rsid w:val="00560408"/>
    <w:rsid w:val="00561204"/>
    <w:rsid w:val="00561371"/>
    <w:rsid w:val="00561748"/>
    <w:rsid w:val="0056182C"/>
    <w:rsid w:val="00561844"/>
    <w:rsid w:val="00561A42"/>
    <w:rsid w:val="00561B06"/>
    <w:rsid w:val="00561B43"/>
    <w:rsid w:val="00561EE1"/>
    <w:rsid w:val="00562326"/>
    <w:rsid w:val="005625E7"/>
    <w:rsid w:val="00562AB3"/>
    <w:rsid w:val="00562D37"/>
    <w:rsid w:val="00562F49"/>
    <w:rsid w:val="00563175"/>
    <w:rsid w:val="00563875"/>
    <w:rsid w:val="0056387B"/>
    <w:rsid w:val="005638A4"/>
    <w:rsid w:val="005638D5"/>
    <w:rsid w:val="00563C16"/>
    <w:rsid w:val="00563CE5"/>
    <w:rsid w:val="00563D6E"/>
    <w:rsid w:val="005643D2"/>
    <w:rsid w:val="00564A74"/>
    <w:rsid w:val="00564B31"/>
    <w:rsid w:val="00564CF8"/>
    <w:rsid w:val="00564E59"/>
    <w:rsid w:val="00565071"/>
    <w:rsid w:val="0056531A"/>
    <w:rsid w:val="00565778"/>
    <w:rsid w:val="0056634C"/>
    <w:rsid w:val="00566540"/>
    <w:rsid w:val="0056686F"/>
    <w:rsid w:val="00566A4A"/>
    <w:rsid w:val="00566D18"/>
    <w:rsid w:val="0056706E"/>
    <w:rsid w:val="00567210"/>
    <w:rsid w:val="0056734A"/>
    <w:rsid w:val="00567358"/>
    <w:rsid w:val="0056745A"/>
    <w:rsid w:val="00567C87"/>
    <w:rsid w:val="00570066"/>
    <w:rsid w:val="00570290"/>
    <w:rsid w:val="00570526"/>
    <w:rsid w:val="00570761"/>
    <w:rsid w:val="00570790"/>
    <w:rsid w:val="0057079A"/>
    <w:rsid w:val="005709F7"/>
    <w:rsid w:val="00570E67"/>
    <w:rsid w:val="00570F0B"/>
    <w:rsid w:val="0057119A"/>
    <w:rsid w:val="00571202"/>
    <w:rsid w:val="00571615"/>
    <w:rsid w:val="005716D4"/>
    <w:rsid w:val="005717D6"/>
    <w:rsid w:val="00571D79"/>
    <w:rsid w:val="005722B6"/>
    <w:rsid w:val="005722E6"/>
    <w:rsid w:val="0057239C"/>
    <w:rsid w:val="00572492"/>
    <w:rsid w:val="00572995"/>
    <w:rsid w:val="00572D9F"/>
    <w:rsid w:val="00572FB4"/>
    <w:rsid w:val="0057334D"/>
    <w:rsid w:val="005736E3"/>
    <w:rsid w:val="00573818"/>
    <w:rsid w:val="005738ED"/>
    <w:rsid w:val="00573D69"/>
    <w:rsid w:val="0057416E"/>
    <w:rsid w:val="0057416F"/>
    <w:rsid w:val="0057466C"/>
    <w:rsid w:val="00574738"/>
    <w:rsid w:val="005748B1"/>
    <w:rsid w:val="00574BAB"/>
    <w:rsid w:val="005756EA"/>
    <w:rsid w:val="00575863"/>
    <w:rsid w:val="00575894"/>
    <w:rsid w:val="00575A96"/>
    <w:rsid w:val="00575B00"/>
    <w:rsid w:val="00575E48"/>
    <w:rsid w:val="005760E9"/>
    <w:rsid w:val="00576211"/>
    <w:rsid w:val="005765AF"/>
    <w:rsid w:val="00576659"/>
    <w:rsid w:val="0057696F"/>
    <w:rsid w:val="005769AA"/>
    <w:rsid w:val="00576A05"/>
    <w:rsid w:val="00576AD7"/>
    <w:rsid w:val="00576EAE"/>
    <w:rsid w:val="00576FA3"/>
    <w:rsid w:val="00577167"/>
    <w:rsid w:val="00577191"/>
    <w:rsid w:val="00577302"/>
    <w:rsid w:val="00577B62"/>
    <w:rsid w:val="00577D50"/>
    <w:rsid w:val="0058019B"/>
    <w:rsid w:val="0058074B"/>
    <w:rsid w:val="0058098B"/>
    <w:rsid w:val="00580ACA"/>
    <w:rsid w:val="00580DE8"/>
    <w:rsid w:val="00580E3F"/>
    <w:rsid w:val="005810B2"/>
    <w:rsid w:val="00581245"/>
    <w:rsid w:val="0058133B"/>
    <w:rsid w:val="00581498"/>
    <w:rsid w:val="00581FA4"/>
    <w:rsid w:val="00582065"/>
    <w:rsid w:val="00582182"/>
    <w:rsid w:val="0058245F"/>
    <w:rsid w:val="0058253D"/>
    <w:rsid w:val="00582632"/>
    <w:rsid w:val="005828AF"/>
    <w:rsid w:val="00582A24"/>
    <w:rsid w:val="00582A4D"/>
    <w:rsid w:val="00582B10"/>
    <w:rsid w:val="00582C5B"/>
    <w:rsid w:val="005837EB"/>
    <w:rsid w:val="00583B71"/>
    <w:rsid w:val="00583BD2"/>
    <w:rsid w:val="00583C57"/>
    <w:rsid w:val="00583F0E"/>
    <w:rsid w:val="00583F32"/>
    <w:rsid w:val="00584098"/>
    <w:rsid w:val="005843A0"/>
    <w:rsid w:val="00584542"/>
    <w:rsid w:val="005849A4"/>
    <w:rsid w:val="005849F6"/>
    <w:rsid w:val="00584DFE"/>
    <w:rsid w:val="0058500B"/>
    <w:rsid w:val="005851F9"/>
    <w:rsid w:val="00585327"/>
    <w:rsid w:val="0058576F"/>
    <w:rsid w:val="00585972"/>
    <w:rsid w:val="00585BFC"/>
    <w:rsid w:val="00585DBF"/>
    <w:rsid w:val="00585DC9"/>
    <w:rsid w:val="00586040"/>
    <w:rsid w:val="00586072"/>
    <w:rsid w:val="005863C2"/>
    <w:rsid w:val="0058674E"/>
    <w:rsid w:val="005868A0"/>
    <w:rsid w:val="0058715B"/>
    <w:rsid w:val="0058733B"/>
    <w:rsid w:val="00587632"/>
    <w:rsid w:val="00587C2E"/>
    <w:rsid w:val="00587D7F"/>
    <w:rsid w:val="005901B5"/>
    <w:rsid w:val="005901C0"/>
    <w:rsid w:val="00590459"/>
    <w:rsid w:val="005906C9"/>
    <w:rsid w:val="00590772"/>
    <w:rsid w:val="0059087D"/>
    <w:rsid w:val="00590C38"/>
    <w:rsid w:val="00590F6B"/>
    <w:rsid w:val="00590F88"/>
    <w:rsid w:val="00590FBC"/>
    <w:rsid w:val="00591700"/>
    <w:rsid w:val="005917CC"/>
    <w:rsid w:val="00591876"/>
    <w:rsid w:val="00591885"/>
    <w:rsid w:val="00591B70"/>
    <w:rsid w:val="00591C0E"/>
    <w:rsid w:val="00591C22"/>
    <w:rsid w:val="00592042"/>
    <w:rsid w:val="005921C7"/>
    <w:rsid w:val="005922D2"/>
    <w:rsid w:val="00592368"/>
    <w:rsid w:val="00592FE6"/>
    <w:rsid w:val="00593134"/>
    <w:rsid w:val="0059389E"/>
    <w:rsid w:val="00593AC4"/>
    <w:rsid w:val="00593C43"/>
    <w:rsid w:val="00593DFA"/>
    <w:rsid w:val="00594844"/>
    <w:rsid w:val="00594982"/>
    <w:rsid w:val="005949F9"/>
    <w:rsid w:val="00594AC0"/>
    <w:rsid w:val="00594E17"/>
    <w:rsid w:val="005951F7"/>
    <w:rsid w:val="00595432"/>
    <w:rsid w:val="00595890"/>
    <w:rsid w:val="005958EB"/>
    <w:rsid w:val="00595F1A"/>
    <w:rsid w:val="0059609D"/>
    <w:rsid w:val="00596195"/>
    <w:rsid w:val="005965A9"/>
    <w:rsid w:val="0059787C"/>
    <w:rsid w:val="00597A89"/>
    <w:rsid w:val="00597A9F"/>
    <w:rsid w:val="00597B31"/>
    <w:rsid w:val="00597C62"/>
    <w:rsid w:val="00597CF3"/>
    <w:rsid w:val="00597D6A"/>
    <w:rsid w:val="00597E64"/>
    <w:rsid w:val="005A0122"/>
    <w:rsid w:val="005A01AB"/>
    <w:rsid w:val="005A05D9"/>
    <w:rsid w:val="005A0644"/>
    <w:rsid w:val="005A0802"/>
    <w:rsid w:val="005A0BCE"/>
    <w:rsid w:val="005A1084"/>
    <w:rsid w:val="005A1438"/>
    <w:rsid w:val="005A14FD"/>
    <w:rsid w:val="005A2131"/>
    <w:rsid w:val="005A2224"/>
    <w:rsid w:val="005A2579"/>
    <w:rsid w:val="005A33C4"/>
    <w:rsid w:val="005A36FD"/>
    <w:rsid w:val="005A384B"/>
    <w:rsid w:val="005A3B45"/>
    <w:rsid w:val="005A3BCC"/>
    <w:rsid w:val="005A3EA9"/>
    <w:rsid w:val="005A402C"/>
    <w:rsid w:val="005A4255"/>
    <w:rsid w:val="005A4314"/>
    <w:rsid w:val="005A446D"/>
    <w:rsid w:val="005A45D7"/>
    <w:rsid w:val="005A4AE5"/>
    <w:rsid w:val="005A4EC4"/>
    <w:rsid w:val="005A51B3"/>
    <w:rsid w:val="005A51C2"/>
    <w:rsid w:val="005A53B0"/>
    <w:rsid w:val="005A57DB"/>
    <w:rsid w:val="005A5CE5"/>
    <w:rsid w:val="005A5D3B"/>
    <w:rsid w:val="005A5E2C"/>
    <w:rsid w:val="005A65FF"/>
    <w:rsid w:val="005A6A61"/>
    <w:rsid w:val="005A6F54"/>
    <w:rsid w:val="005A765E"/>
    <w:rsid w:val="005A766E"/>
    <w:rsid w:val="005A7714"/>
    <w:rsid w:val="005A78FC"/>
    <w:rsid w:val="005A7AFD"/>
    <w:rsid w:val="005A7D9E"/>
    <w:rsid w:val="005B0190"/>
    <w:rsid w:val="005B02BB"/>
    <w:rsid w:val="005B04CE"/>
    <w:rsid w:val="005B0672"/>
    <w:rsid w:val="005B0F66"/>
    <w:rsid w:val="005B1352"/>
    <w:rsid w:val="005B13DB"/>
    <w:rsid w:val="005B1529"/>
    <w:rsid w:val="005B1711"/>
    <w:rsid w:val="005B17FE"/>
    <w:rsid w:val="005B184F"/>
    <w:rsid w:val="005B1D0E"/>
    <w:rsid w:val="005B1DF7"/>
    <w:rsid w:val="005B1FCB"/>
    <w:rsid w:val="005B244B"/>
    <w:rsid w:val="005B24F3"/>
    <w:rsid w:val="005B2909"/>
    <w:rsid w:val="005B2BAD"/>
    <w:rsid w:val="005B2BC0"/>
    <w:rsid w:val="005B2CBA"/>
    <w:rsid w:val="005B327E"/>
    <w:rsid w:val="005B3456"/>
    <w:rsid w:val="005B38E2"/>
    <w:rsid w:val="005B38FB"/>
    <w:rsid w:val="005B392A"/>
    <w:rsid w:val="005B3D50"/>
    <w:rsid w:val="005B3E65"/>
    <w:rsid w:val="005B45D5"/>
    <w:rsid w:val="005B4672"/>
    <w:rsid w:val="005B47FF"/>
    <w:rsid w:val="005B49F7"/>
    <w:rsid w:val="005B4CDF"/>
    <w:rsid w:val="005B51E0"/>
    <w:rsid w:val="005B52B7"/>
    <w:rsid w:val="005B5528"/>
    <w:rsid w:val="005B59D9"/>
    <w:rsid w:val="005B5A7A"/>
    <w:rsid w:val="005B5D32"/>
    <w:rsid w:val="005B6022"/>
    <w:rsid w:val="005B6175"/>
    <w:rsid w:val="005B6703"/>
    <w:rsid w:val="005B6BF3"/>
    <w:rsid w:val="005B6D17"/>
    <w:rsid w:val="005B6FB2"/>
    <w:rsid w:val="005B7096"/>
    <w:rsid w:val="005B73CE"/>
    <w:rsid w:val="005B7441"/>
    <w:rsid w:val="005B74D9"/>
    <w:rsid w:val="005B7C52"/>
    <w:rsid w:val="005B7F78"/>
    <w:rsid w:val="005C00E8"/>
    <w:rsid w:val="005C0289"/>
    <w:rsid w:val="005C0953"/>
    <w:rsid w:val="005C09F2"/>
    <w:rsid w:val="005C0B7C"/>
    <w:rsid w:val="005C0BCE"/>
    <w:rsid w:val="005C0C45"/>
    <w:rsid w:val="005C0D3F"/>
    <w:rsid w:val="005C0DD2"/>
    <w:rsid w:val="005C0E92"/>
    <w:rsid w:val="005C0FB5"/>
    <w:rsid w:val="005C12DE"/>
    <w:rsid w:val="005C15CB"/>
    <w:rsid w:val="005C1610"/>
    <w:rsid w:val="005C164F"/>
    <w:rsid w:val="005C1662"/>
    <w:rsid w:val="005C1E75"/>
    <w:rsid w:val="005C21C6"/>
    <w:rsid w:val="005C251C"/>
    <w:rsid w:val="005C269C"/>
    <w:rsid w:val="005C2708"/>
    <w:rsid w:val="005C27BC"/>
    <w:rsid w:val="005C287A"/>
    <w:rsid w:val="005C2A55"/>
    <w:rsid w:val="005C2BB3"/>
    <w:rsid w:val="005C3A58"/>
    <w:rsid w:val="005C3C29"/>
    <w:rsid w:val="005C4100"/>
    <w:rsid w:val="005C43FF"/>
    <w:rsid w:val="005C47AF"/>
    <w:rsid w:val="005C4804"/>
    <w:rsid w:val="005C4819"/>
    <w:rsid w:val="005C4CCC"/>
    <w:rsid w:val="005C505A"/>
    <w:rsid w:val="005C50EB"/>
    <w:rsid w:val="005C5171"/>
    <w:rsid w:val="005C52A6"/>
    <w:rsid w:val="005C580F"/>
    <w:rsid w:val="005C5AA5"/>
    <w:rsid w:val="005C5B09"/>
    <w:rsid w:val="005C5B2F"/>
    <w:rsid w:val="005C5C69"/>
    <w:rsid w:val="005C604F"/>
    <w:rsid w:val="005C6495"/>
    <w:rsid w:val="005C64B3"/>
    <w:rsid w:val="005C6AE6"/>
    <w:rsid w:val="005C6CDF"/>
    <w:rsid w:val="005C6E93"/>
    <w:rsid w:val="005C6EA4"/>
    <w:rsid w:val="005C74BC"/>
    <w:rsid w:val="005C7637"/>
    <w:rsid w:val="005D022D"/>
    <w:rsid w:val="005D035E"/>
    <w:rsid w:val="005D0455"/>
    <w:rsid w:val="005D04CD"/>
    <w:rsid w:val="005D0ACD"/>
    <w:rsid w:val="005D0E6E"/>
    <w:rsid w:val="005D0FBF"/>
    <w:rsid w:val="005D1150"/>
    <w:rsid w:val="005D13D7"/>
    <w:rsid w:val="005D18C7"/>
    <w:rsid w:val="005D18F8"/>
    <w:rsid w:val="005D1902"/>
    <w:rsid w:val="005D1917"/>
    <w:rsid w:val="005D1AA6"/>
    <w:rsid w:val="005D1AFC"/>
    <w:rsid w:val="005D1B71"/>
    <w:rsid w:val="005D1DD0"/>
    <w:rsid w:val="005D1ECB"/>
    <w:rsid w:val="005D2013"/>
    <w:rsid w:val="005D2656"/>
    <w:rsid w:val="005D26A5"/>
    <w:rsid w:val="005D2837"/>
    <w:rsid w:val="005D2C01"/>
    <w:rsid w:val="005D2ECC"/>
    <w:rsid w:val="005D3406"/>
    <w:rsid w:val="005D3530"/>
    <w:rsid w:val="005D3746"/>
    <w:rsid w:val="005D37B7"/>
    <w:rsid w:val="005D39C4"/>
    <w:rsid w:val="005D39E5"/>
    <w:rsid w:val="005D3EDF"/>
    <w:rsid w:val="005D3F83"/>
    <w:rsid w:val="005D4093"/>
    <w:rsid w:val="005D436B"/>
    <w:rsid w:val="005D47BB"/>
    <w:rsid w:val="005D4828"/>
    <w:rsid w:val="005D4862"/>
    <w:rsid w:val="005D4B6E"/>
    <w:rsid w:val="005D4E49"/>
    <w:rsid w:val="005D513A"/>
    <w:rsid w:val="005D5162"/>
    <w:rsid w:val="005D5202"/>
    <w:rsid w:val="005D52D8"/>
    <w:rsid w:val="005D5309"/>
    <w:rsid w:val="005D5619"/>
    <w:rsid w:val="005D5A81"/>
    <w:rsid w:val="005D5AA4"/>
    <w:rsid w:val="005D5C5A"/>
    <w:rsid w:val="005D60C0"/>
    <w:rsid w:val="005D63F0"/>
    <w:rsid w:val="005D6488"/>
    <w:rsid w:val="005D67EB"/>
    <w:rsid w:val="005D6DC5"/>
    <w:rsid w:val="005D7045"/>
    <w:rsid w:val="005D70E8"/>
    <w:rsid w:val="005D7298"/>
    <w:rsid w:val="005D77A7"/>
    <w:rsid w:val="005D77BF"/>
    <w:rsid w:val="005D7B1E"/>
    <w:rsid w:val="005D7DDB"/>
    <w:rsid w:val="005D7F68"/>
    <w:rsid w:val="005E01B6"/>
    <w:rsid w:val="005E031B"/>
    <w:rsid w:val="005E051F"/>
    <w:rsid w:val="005E0A11"/>
    <w:rsid w:val="005E0D05"/>
    <w:rsid w:val="005E1098"/>
    <w:rsid w:val="005E11CA"/>
    <w:rsid w:val="005E12CF"/>
    <w:rsid w:val="005E1691"/>
    <w:rsid w:val="005E177E"/>
    <w:rsid w:val="005E17AD"/>
    <w:rsid w:val="005E192F"/>
    <w:rsid w:val="005E1BBC"/>
    <w:rsid w:val="005E1D0F"/>
    <w:rsid w:val="005E1E92"/>
    <w:rsid w:val="005E1F79"/>
    <w:rsid w:val="005E226A"/>
    <w:rsid w:val="005E240A"/>
    <w:rsid w:val="005E2DA9"/>
    <w:rsid w:val="005E32F6"/>
    <w:rsid w:val="005E361C"/>
    <w:rsid w:val="005E3678"/>
    <w:rsid w:val="005E38F2"/>
    <w:rsid w:val="005E3CBC"/>
    <w:rsid w:val="005E3DC9"/>
    <w:rsid w:val="005E4084"/>
    <w:rsid w:val="005E4466"/>
    <w:rsid w:val="005E46CA"/>
    <w:rsid w:val="005E47E3"/>
    <w:rsid w:val="005E4802"/>
    <w:rsid w:val="005E4A04"/>
    <w:rsid w:val="005E4E13"/>
    <w:rsid w:val="005E4EB8"/>
    <w:rsid w:val="005E4FB1"/>
    <w:rsid w:val="005E5153"/>
    <w:rsid w:val="005E51BC"/>
    <w:rsid w:val="005E525E"/>
    <w:rsid w:val="005E53C5"/>
    <w:rsid w:val="005E5734"/>
    <w:rsid w:val="005E586A"/>
    <w:rsid w:val="005E62F4"/>
    <w:rsid w:val="005E640B"/>
    <w:rsid w:val="005E64B7"/>
    <w:rsid w:val="005E67BE"/>
    <w:rsid w:val="005E67CA"/>
    <w:rsid w:val="005E67D6"/>
    <w:rsid w:val="005E6D39"/>
    <w:rsid w:val="005E6E66"/>
    <w:rsid w:val="005E6F9F"/>
    <w:rsid w:val="005E74B4"/>
    <w:rsid w:val="005E76F3"/>
    <w:rsid w:val="005E786C"/>
    <w:rsid w:val="005E7908"/>
    <w:rsid w:val="005E7B0F"/>
    <w:rsid w:val="005E7F16"/>
    <w:rsid w:val="005F0211"/>
    <w:rsid w:val="005F0662"/>
    <w:rsid w:val="005F06A4"/>
    <w:rsid w:val="005F079F"/>
    <w:rsid w:val="005F0B44"/>
    <w:rsid w:val="005F0DDE"/>
    <w:rsid w:val="005F0E61"/>
    <w:rsid w:val="005F0F74"/>
    <w:rsid w:val="005F113D"/>
    <w:rsid w:val="005F150A"/>
    <w:rsid w:val="005F178E"/>
    <w:rsid w:val="005F18E3"/>
    <w:rsid w:val="005F19CD"/>
    <w:rsid w:val="005F1C95"/>
    <w:rsid w:val="005F20CA"/>
    <w:rsid w:val="005F2104"/>
    <w:rsid w:val="005F2496"/>
    <w:rsid w:val="005F25B8"/>
    <w:rsid w:val="005F2823"/>
    <w:rsid w:val="005F2ABB"/>
    <w:rsid w:val="005F2B82"/>
    <w:rsid w:val="005F2FB4"/>
    <w:rsid w:val="005F308D"/>
    <w:rsid w:val="005F341D"/>
    <w:rsid w:val="005F353A"/>
    <w:rsid w:val="005F37AE"/>
    <w:rsid w:val="005F37EE"/>
    <w:rsid w:val="005F3957"/>
    <w:rsid w:val="005F3A3B"/>
    <w:rsid w:val="005F3AC3"/>
    <w:rsid w:val="005F3D04"/>
    <w:rsid w:val="005F3F71"/>
    <w:rsid w:val="005F41BD"/>
    <w:rsid w:val="005F438D"/>
    <w:rsid w:val="005F474E"/>
    <w:rsid w:val="005F48E3"/>
    <w:rsid w:val="005F4D6B"/>
    <w:rsid w:val="005F5333"/>
    <w:rsid w:val="005F54A6"/>
    <w:rsid w:val="005F57D2"/>
    <w:rsid w:val="005F5B61"/>
    <w:rsid w:val="005F5D98"/>
    <w:rsid w:val="005F623F"/>
    <w:rsid w:val="005F63AD"/>
    <w:rsid w:val="005F6930"/>
    <w:rsid w:val="005F6BFD"/>
    <w:rsid w:val="005F6C39"/>
    <w:rsid w:val="005F6C6A"/>
    <w:rsid w:val="005F6C71"/>
    <w:rsid w:val="005F6CC0"/>
    <w:rsid w:val="005F6CD6"/>
    <w:rsid w:val="005F6DB5"/>
    <w:rsid w:val="005F6E68"/>
    <w:rsid w:val="005F6E88"/>
    <w:rsid w:val="005F7126"/>
    <w:rsid w:val="005F7311"/>
    <w:rsid w:val="005F784C"/>
    <w:rsid w:val="005F7920"/>
    <w:rsid w:val="005F7A34"/>
    <w:rsid w:val="005F7AA1"/>
    <w:rsid w:val="005F7AE8"/>
    <w:rsid w:val="005F7BE8"/>
    <w:rsid w:val="00600153"/>
    <w:rsid w:val="00600198"/>
    <w:rsid w:val="006001CD"/>
    <w:rsid w:val="006002D7"/>
    <w:rsid w:val="006004C8"/>
    <w:rsid w:val="006004FD"/>
    <w:rsid w:val="006005AD"/>
    <w:rsid w:val="006005DD"/>
    <w:rsid w:val="006005ED"/>
    <w:rsid w:val="00600844"/>
    <w:rsid w:val="00600A9C"/>
    <w:rsid w:val="00600B32"/>
    <w:rsid w:val="00600CD5"/>
    <w:rsid w:val="00600FE2"/>
    <w:rsid w:val="00601100"/>
    <w:rsid w:val="00601278"/>
    <w:rsid w:val="006015FF"/>
    <w:rsid w:val="006016E3"/>
    <w:rsid w:val="00601705"/>
    <w:rsid w:val="00601F1B"/>
    <w:rsid w:val="00602011"/>
    <w:rsid w:val="00602669"/>
    <w:rsid w:val="0060275A"/>
    <w:rsid w:val="006028A7"/>
    <w:rsid w:val="00602AE3"/>
    <w:rsid w:val="00602CEC"/>
    <w:rsid w:val="00602EC9"/>
    <w:rsid w:val="00602FC6"/>
    <w:rsid w:val="00603095"/>
    <w:rsid w:val="006035B1"/>
    <w:rsid w:val="00603664"/>
    <w:rsid w:val="006039E1"/>
    <w:rsid w:val="00603B79"/>
    <w:rsid w:val="00603BA0"/>
    <w:rsid w:val="00603BA3"/>
    <w:rsid w:val="00603EB1"/>
    <w:rsid w:val="00603EE1"/>
    <w:rsid w:val="00604183"/>
    <w:rsid w:val="00604786"/>
    <w:rsid w:val="00604C30"/>
    <w:rsid w:val="00605022"/>
    <w:rsid w:val="006053CF"/>
    <w:rsid w:val="00605583"/>
    <w:rsid w:val="00605EE2"/>
    <w:rsid w:val="00606046"/>
    <w:rsid w:val="00606049"/>
    <w:rsid w:val="006060A8"/>
    <w:rsid w:val="00606127"/>
    <w:rsid w:val="006063AC"/>
    <w:rsid w:val="00606455"/>
    <w:rsid w:val="00606490"/>
    <w:rsid w:val="006064EB"/>
    <w:rsid w:val="00606923"/>
    <w:rsid w:val="0060693E"/>
    <w:rsid w:val="006069F9"/>
    <w:rsid w:val="00606A54"/>
    <w:rsid w:val="00606E2D"/>
    <w:rsid w:val="00606FB3"/>
    <w:rsid w:val="00607738"/>
    <w:rsid w:val="00607AFA"/>
    <w:rsid w:val="00607BCE"/>
    <w:rsid w:val="00607C1A"/>
    <w:rsid w:val="00607C7E"/>
    <w:rsid w:val="0061015F"/>
    <w:rsid w:val="006103D1"/>
    <w:rsid w:val="0061047D"/>
    <w:rsid w:val="00610E08"/>
    <w:rsid w:val="00611309"/>
    <w:rsid w:val="0061137F"/>
    <w:rsid w:val="006113C2"/>
    <w:rsid w:val="006113CC"/>
    <w:rsid w:val="00611EC0"/>
    <w:rsid w:val="00612296"/>
    <w:rsid w:val="006124F4"/>
    <w:rsid w:val="00612A2A"/>
    <w:rsid w:val="00612A4C"/>
    <w:rsid w:val="00612CAB"/>
    <w:rsid w:val="00612EFB"/>
    <w:rsid w:val="006130BE"/>
    <w:rsid w:val="0061358A"/>
    <w:rsid w:val="0061358E"/>
    <w:rsid w:val="006135E9"/>
    <w:rsid w:val="0061364C"/>
    <w:rsid w:val="00613707"/>
    <w:rsid w:val="006139E6"/>
    <w:rsid w:val="00613A5E"/>
    <w:rsid w:val="00613ADD"/>
    <w:rsid w:val="00613C90"/>
    <w:rsid w:val="00613DBC"/>
    <w:rsid w:val="00613FBA"/>
    <w:rsid w:val="00614099"/>
    <w:rsid w:val="00614435"/>
    <w:rsid w:val="00614662"/>
    <w:rsid w:val="006147CB"/>
    <w:rsid w:val="0061492D"/>
    <w:rsid w:val="00614D36"/>
    <w:rsid w:val="00614D4E"/>
    <w:rsid w:val="006150E0"/>
    <w:rsid w:val="006158A5"/>
    <w:rsid w:val="00615DA1"/>
    <w:rsid w:val="00615E4D"/>
    <w:rsid w:val="00617204"/>
    <w:rsid w:val="00617743"/>
    <w:rsid w:val="006177A3"/>
    <w:rsid w:val="0061793A"/>
    <w:rsid w:val="00617C61"/>
    <w:rsid w:val="00617C9C"/>
    <w:rsid w:val="00617F21"/>
    <w:rsid w:val="00620064"/>
    <w:rsid w:val="006205C2"/>
    <w:rsid w:val="00620621"/>
    <w:rsid w:val="006207E6"/>
    <w:rsid w:val="00620B72"/>
    <w:rsid w:val="006212D7"/>
    <w:rsid w:val="0062132B"/>
    <w:rsid w:val="00621503"/>
    <w:rsid w:val="00621962"/>
    <w:rsid w:val="00621B0A"/>
    <w:rsid w:val="00621B6B"/>
    <w:rsid w:val="00621BBA"/>
    <w:rsid w:val="00621DB3"/>
    <w:rsid w:val="00621DC7"/>
    <w:rsid w:val="00621DE5"/>
    <w:rsid w:val="00621E83"/>
    <w:rsid w:val="00622421"/>
    <w:rsid w:val="00622429"/>
    <w:rsid w:val="0062265B"/>
    <w:rsid w:val="00622A7B"/>
    <w:rsid w:val="00622B52"/>
    <w:rsid w:val="00622CAA"/>
    <w:rsid w:val="00622D3E"/>
    <w:rsid w:val="006230FE"/>
    <w:rsid w:val="00623188"/>
    <w:rsid w:val="006233BC"/>
    <w:rsid w:val="00623453"/>
    <w:rsid w:val="00623A4C"/>
    <w:rsid w:val="00623E2C"/>
    <w:rsid w:val="006243C6"/>
    <w:rsid w:val="00624925"/>
    <w:rsid w:val="00625240"/>
    <w:rsid w:val="00625544"/>
    <w:rsid w:val="00625866"/>
    <w:rsid w:val="00625887"/>
    <w:rsid w:val="00625DB0"/>
    <w:rsid w:val="00625F0E"/>
    <w:rsid w:val="00625F16"/>
    <w:rsid w:val="00625F64"/>
    <w:rsid w:val="00625F79"/>
    <w:rsid w:val="006260AD"/>
    <w:rsid w:val="00626931"/>
    <w:rsid w:val="00626B0D"/>
    <w:rsid w:val="00626CFE"/>
    <w:rsid w:val="00626D1D"/>
    <w:rsid w:val="00626FD7"/>
    <w:rsid w:val="006273C0"/>
    <w:rsid w:val="00627C66"/>
    <w:rsid w:val="00627E19"/>
    <w:rsid w:val="006307F0"/>
    <w:rsid w:val="0063091E"/>
    <w:rsid w:val="00631DB3"/>
    <w:rsid w:val="00631FE8"/>
    <w:rsid w:val="00632157"/>
    <w:rsid w:val="0063225C"/>
    <w:rsid w:val="00632560"/>
    <w:rsid w:val="006329D7"/>
    <w:rsid w:val="00632CF9"/>
    <w:rsid w:val="00632D28"/>
    <w:rsid w:val="00632D31"/>
    <w:rsid w:val="00632DF1"/>
    <w:rsid w:val="00632EAF"/>
    <w:rsid w:val="006330E8"/>
    <w:rsid w:val="00633278"/>
    <w:rsid w:val="00633373"/>
    <w:rsid w:val="0063341B"/>
    <w:rsid w:val="00633526"/>
    <w:rsid w:val="00633D43"/>
    <w:rsid w:val="0063409E"/>
    <w:rsid w:val="0063485F"/>
    <w:rsid w:val="0063491E"/>
    <w:rsid w:val="00634B35"/>
    <w:rsid w:val="00634BB4"/>
    <w:rsid w:val="00634BDC"/>
    <w:rsid w:val="00634C2D"/>
    <w:rsid w:val="006352EF"/>
    <w:rsid w:val="0063530C"/>
    <w:rsid w:val="0063538C"/>
    <w:rsid w:val="0063575C"/>
    <w:rsid w:val="006357E2"/>
    <w:rsid w:val="00635AD4"/>
    <w:rsid w:val="00635B49"/>
    <w:rsid w:val="00635CFA"/>
    <w:rsid w:val="00636004"/>
    <w:rsid w:val="00636013"/>
    <w:rsid w:val="0063610A"/>
    <w:rsid w:val="0063623D"/>
    <w:rsid w:val="00636458"/>
    <w:rsid w:val="00636779"/>
    <w:rsid w:val="006368AE"/>
    <w:rsid w:val="00636ADF"/>
    <w:rsid w:val="00636B2D"/>
    <w:rsid w:val="00636BB9"/>
    <w:rsid w:val="00636C47"/>
    <w:rsid w:val="00636CCB"/>
    <w:rsid w:val="00636F7B"/>
    <w:rsid w:val="00637043"/>
    <w:rsid w:val="0063733A"/>
    <w:rsid w:val="00637406"/>
    <w:rsid w:val="00637800"/>
    <w:rsid w:val="006378F2"/>
    <w:rsid w:val="00637909"/>
    <w:rsid w:val="00637F30"/>
    <w:rsid w:val="00640288"/>
    <w:rsid w:val="006404BE"/>
    <w:rsid w:val="00640550"/>
    <w:rsid w:val="00640BEA"/>
    <w:rsid w:val="00640D2A"/>
    <w:rsid w:val="00640D45"/>
    <w:rsid w:val="00640F4E"/>
    <w:rsid w:val="00640F93"/>
    <w:rsid w:val="00640FD9"/>
    <w:rsid w:val="006414A2"/>
    <w:rsid w:val="0064197C"/>
    <w:rsid w:val="00641F0B"/>
    <w:rsid w:val="006420F1"/>
    <w:rsid w:val="006421E6"/>
    <w:rsid w:val="00642A64"/>
    <w:rsid w:val="00642C81"/>
    <w:rsid w:val="00642E9F"/>
    <w:rsid w:val="00642F9C"/>
    <w:rsid w:val="006431DD"/>
    <w:rsid w:val="006433BF"/>
    <w:rsid w:val="00643620"/>
    <w:rsid w:val="00643657"/>
    <w:rsid w:val="00643C79"/>
    <w:rsid w:val="00643EAF"/>
    <w:rsid w:val="00644628"/>
    <w:rsid w:val="00644825"/>
    <w:rsid w:val="00644BA7"/>
    <w:rsid w:val="00644BC7"/>
    <w:rsid w:val="00644E0A"/>
    <w:rsid w:val="00644E86"/>
    <w:rsid w:val="00644ECB"/>
    <w:rsid w:val="00646A18"/>
    <w:rsid w:val="00646B69"/>
    <w:rsid w:val="00646C57"/>
    <w:rsid w:val="00646DC0"/>
    <w:rsid w:val="00646DF0"/>
    <w:rsid w:val="00646FC9"/>
    <w:rsid w:val="006473D1"/>
    <w:rsid w:val="00647994"/>
    <w:rsid w:val="006479BC"/>
    <w:rsid w:val="00647DD5"/>
    <w:rsid w:val="00647FD9"/>
    <w:rsid w:val="0065022A"/>
    <w:rsid w:val="00650C23"/>
    <w:rsid w:val="00650D26"/>
    <w:rsid w:val="00650DB3"/>
    <w:rsid w:val="006513D1"/>
    <w:rsid w:val="00651FBB"/>
    <w:rsid w:val="00651FEF"/>
    <w:rsid w:val="0065212E"/>
    <w:rsid w:val="0065221D"/>
    <w:rsid w:val="0065234F"/>
    <w:rsid w:val="006528A0"/>
    <w:rsid w:val="00652D01"/>
    <w:rsid w:val="00652FA2"/>
    <w:rsid w:val="00653241"/>
    <w:rsid w:val="0065346D"/>
    <w:rsid w:val="00653901"/>
    <w:rsid w:val="00653BAB"/>
    <w:rsid w:val="0065405C"/>
    <w:rsid w:val="00654854"/>
    <w:rsid w:val="00654AFA"/>
    <w:rsid w:val="00654C3E"/>
    <w:rsid w:val="00655126"/>
    <w:rsid w:val="006555DA"/>
    <w:rsid w:val="006556BB"/>
    <w:rsid w:val="006559D5"/>
    <w:rsid w:val="00655E06"/>
    <w:rsid w:val="00655E7A"/>
    <w:rsid w:val="00655F5B"/>
    <w:rsid w:val="0065674A"/>
    <w:rsid w:val="0065694D"/>
    <w:rsid w:val="00656B04"/>
    <w:rsid w:val="00656BD6"/>
    <w:rsid w:val="00656C23"/>
    <w:rsid w:val="00656D88"/>
    <w:rsid w:val="006571DA"/>
    <w:rsid w:val="006572D1"/>
    <w:rsid w:val="00657905"/>
    <w:rsid w:val="00657AA8"/>
    <w:rsid w:val="00657BFE"/>
    <w:rsid w:val="00657C6F"/>
    <w:rsid w:val="006600C7"/>
    <w:rsid w:val="0066013D"/>
    <w:rsid w:val="00660176"/>
    <w:rsid w:val="0066043D"/>
    <w:rsid w:val="006608D0"/>
    <w:rsid w:val="00660951"/>
    <w:rsid w:val="006609B0"/>
    <w:rsid w:val="006609E7"/>
    <w:rsid w:val="00660FA2"/>
    <w:rsid w:val="00660FD0"/>
    <w:rsid w:val="006610BB"/>
    <w:rsid w:val="006619E9"/>
    <w:rsid w:val="00661B62"/>
    <w:rsid w:val="00661B8B"/>
    <w:rsid w:val="006620E5"/>
    <w:rsid w:val="00662166"/>
    <w:rsid w:val="00662557"/>
    <w:rsid w:val="006625CD"/>
    <w:rsid w:val="00662733"/>
    <w:rsid w:val="00662E01"/>
    <w:rsid w:val="00663A20"/>
    <w:rsid w:val="00663B0D"/>
    <w:rsid w:val="00663D51"/>
    <w:rsid w:val="00663E0D"/>
    <w:rsid w:val="006640D8"/>
    <w:rsid w:val="00664408"/>
    <w:rsid w:val="006647E9"/>
    <w:rsid w:val="00664957"/>
    <w:rsid w:val="00664A6A"/>
    <w:rsid w:val="00664B6B"/>
    <w:rsid w:val="00664E90"/>
    <w:rsid w:val="00664EF1"/>
    <w:rsid w:val="00664FC5"/>
    <w:rsid w:val="00665170"/>
    <w:rsid w:val="0066527D"/>
    <w:rsid w:val="00665509"/>
    <w:rsid w:val="0066563A"/>
    <w:rsid w:val="00665BF9"/>
    <w:rsid w:val="00665E75"/>
    <w:rsid w:val="006660D8"/>
    <w:rsid w:val="006660FC"/>
    <w:rsid w:val="00666151"/>
    <w:rsid w:val="006666E4"/>
    <w:rsid w:val="006667B4"/>
    <w:rsid w:val="006668D3"/>
    <w:rsid w:val="00666AF9"/>
    <w:rsid w:val="00666BEF"/>
    <w:rsid w:val="006672D3"/>
    <w:rsid w:val="006674E6"/>
    <w:rsid w:val="006674EB"/>
    <w:rsid w:val="006678DF"/>
    <w:rsid w:val="0066797E"/>
    <w:rsid w:val="006679E2"/>
    <w:rsid w:val="00667A67"/>
    <w:rsid w:val="00667B59"/>
    <w:rsid w:val="00667D29"/>
    <w:rsid w:val="00667D78"/>
    <w:rsid w:val="00670205"/>
    <w:rsid w:val="006702CD"/>
    <w:rsid w:val="00671005"/>
    <w:rsid w:val="00671284"/>
    <w:rsid w:val="006713D9"/>
    <w:rsid w:val="00671597"/>
    <w:rsid w:val="00671725"/>
    <w:rsid w:val="00671849"/>
    <w:rsid w:val="00671A1A"/>
    <w:rsid w:val="00671A25"/>
    <w:rsid w:val="00672167"/>
    <w:rsid w:val="006721EE"/>
    <w:rsid w:val="006724CC"/>
    <w:rsid w:val="00672794"/>
    <w:rsid w:val="00672A90"/>
    <w:rsid w:val="00672BC6"/>
    <w:rsid w:val="00672C7C"/>
    <w:rsid w:val="00672C90"/>
    <w:rsid w:val="00673598"/>
    <w:rsid w:val="006735F9"/>
    <w:rsid w:val="00673863"/>
    <w:rsid w:val="00673B6E"/>
    <w:rsid w:val="00673BDF"/>
    <w:rsid w:val="00674137"/>
    <w:rsid w:val="006741E9"/>
    <w:rsid w:val="00674256"/>
    <w:rsid w:val="00674787"/>
    <w:rsid w:val="006749CE"/>
    <w:rsid w:val="00674BDB"/>
    <w:rsid w:val="00674C37"/>
    <w:rsid w:val="0067512D"/>
    <w:rsid w:val="006756CA"/>
    <w:rsid w:val="00675BC7"/>
    <w:rsid w:val="00675C6D"/>
    <w:rsid w:val="00675D48"/>
    <w:rsid w:val="00675F4F"/>
    <w:rsid w:val="00675F6C"/>
    <w:rsid w:val="00675FDC"/>
    <w:rsid w:val="00676355"/>
    <w:rsid w:val="00676378"/>
    <w:rsid w:val="006767A4"/>
    <w:rsid w:val="00676E0F"/>
    <w:rsid w:val="00677010"/>
    <w:rsid w:val="0067705F"/>
    <w:rsid w:val="0067714A"/>
    <w:rsid w:val="006773A1"/>
    <w:rsid w:val="00677457"/>
    <w:rsid w:val="00677ADC"/>
    <w:rsid w:val="00677BC2"/>
    <w:rsid w:val="006800A2"/>
    <w:rsid w:val="00680164"/>
    <w:rsid w:val="00680620"/>
    <w:rsid w:val="006807B1"/>
    <w:rsid w:val="00680919"/>
    <w:rsid w:val="006813FB"/>
    <w:rsid w:val="00681466"/>
    <w:rsid w:val="00681487"/>
    <w:rsid w:val="00681882"/>
    <w:rsid w:val="00681B22"/>
    <w:rsid w:val="00681BE3"/>
    <w:rsid w:val="00681E6C"/>
    <w:rsid w:val="00682990"/>
    <w:rsid w:val="006829D7"/>
    <w:rsid w:val="00682CA7"/>
    <w:rsid w:val="00682E04"/>
    <w:rsid w:val="00683047"/>
    <w:rsid w:val="00683083"/>
    <w:rsid w:val="006831CF"/>
    <w:rsid w:val="00683588"/>
    <w:rsid w:val="006835F8"/>
    <w:rsid w:val="00683630"/>
    <w:rsid w:val="0068386A"/>
    <w:rsid w:val="00683DD6"/>
    <w:rsid w:val="00683DDC"/>
    <w:rsid w:val="00683E85"/>
    <w:rsid w:val="00684192"/>
    <w:rsid w:val="006841B9"/>
    <w:rsid w:val="006841C5"/>
    <w:rsid w:val="006842C3"/>
    <w:rsid w:val="006845A9"/>
    <w:rsid w:val="006847BC"/>
    <w:rsid w:val="0068498A"/>
    <w:rsid w:val="00684F30"/>
    <w:rsid w:val="0068545D"/>
    <w:rsid w:val="006858B6"/>
    <w:rsid w:val="0068597E"/>
    <w:rsid w:val="00685D99"/>
    <w:rsid w:val="00685F52"/>
    <w:rsid w:val="00685F81"/>
    <w:rsid w:val="00686048"/>
    <w:rsid w:val="00686132"/>
    <w:rsid w:val="00686479"/>
    <w:rsid w:val="006865C1"/>
    <w:rsid w:val="006869B6"/>
    <w:rsid w:val="00686E84"/>
    <w:rsid w:val="00686EA9"/>
    <w:rsid w:val="0068705F"/>
    <w:rsid w:val="00687631"/>
    <w:rsid w:val="0068781C"/>
    <w:rsid w:val="00687A19"/>
    <w:rsid w:val="00687B2A"/>
    <w:rsid w:val="00687C50"/>
    <w:rsid w:val="00687C77"/>
    <w:rsid w:val="00687D99"/>
    <w:rsid w:val="00687E01"/>
    <w:rsid w:val="00690360"/>
    <w:rsid w:val="00690469"/>
    <w:rsid w:val="006905E8"/>
    <w:rsid w:val="00690ED7"/>
    <w:rsid w:val="00690FAE"/>
    <w:rsid w:val="00691511"/>
    <w:rsid w:val="00691559"/>
    <w:rsid w:val="006915F4"/>
    <w:rsid w:val="00691628"/>
    <w:rsid w:val="00691D5C"/>
    <w:rsid w:val="00692203"/>
    <w:rsid w:val="00692427"/>
    <w:rsid w:val="006925D4"/>
    <w:rsid w:val="006926A8"/>
    <w:rsid w:val="00692A2B"/>
    <w:rsid w:val="0069317D"/>
    <w:rsid w:val="0069344C"/>
    <w:rsid w:val="00693555"/>
    <w:rsid w:val="00693669"/>
    <w:rsid w:val="00693850"/>
    <w:rsid w:val="00693938"/>
    <w:rsid w:val="0069423E"/>
    <w:rsid w:val="00694447"/>
    <w:rsid w:val="00694464"/>
    <w:rsid w:val="00694473"/>
    <w:rsid w:val="00694673"/>
    <w:rsid w:val="00694755"/>
    <w:rsid w:val="00694B58"/>
    <w:rsid w:val="00694D24"/>
    <w:rsid w:val="00694E0E"/>
    <w:rsid w:val="00694F8E"/>
    <w:rsid w:val="006953C6"/>
    <w:rsid w:val="00695407"/>
    <w:rsid w:val="006957AE"/>
    <w:rsid w:val="0069583A"/>
    <w:rsid w:val="00695BC9"/>
    <w:rsid w:val="00695E1D"/>
    <w:rsid w:val="00695E71"/>
    <w:rsid w:val="00695F24"/>
    <w:rsid w:val="00696143"/>
    <w:rsid w:val="00696282"/>
    <w:rsid w:val="0069650D"/>
    <w:rsid w:val="00696594"/>
    <w:rsid w:val="006965A1"/>
    <w:rsid w:val="006967C6"/>
    <w:rsid w:val="00696C46"/>
    <w:rsid w:val="00696E49"/>
    <w:rsid w:val="00697322"/>
    <w:rsid w:val="006973B3"/>
    <w:rsid w:val="00697689"/>
    <w:rsid w:val="006977E2"/>
    <w:rsid w:val="006979A6"/>
    <w:rsid w:val="00697A56"/>
    <w:rsid w:val="00697CEC"/>
    <w:rsid w:val="006A009F"/>
    <w:rsid w:val="006A01DB"/>
    <w:rsid w:val="006A0230"/>
    <w:rsid w:val="006A06BE"/>
    <w:rsid w:val="006A0776"/>
    <w:rsid w:val="006A0A08"/>
    <w:rsid w:val="006A0C8D"/>
    <w:rsid w:val="006A0CEA"/>
    <w:rsid w:val="006A0D51"/>
    <w:rsid w:val="006A0FFA"/>
    <w:rsid w:val="006A1047"/>
    <w:rsid w:val="006A12FE"/>
    <w:rsid w:val="006A1403"/>
    <w:rsid w:val="006A1664"/>
    <w:rsid w:val="006A176E"/>
    <w:rsid w:val="006A184D"/>
    <w:rsid w:val="006A1A19"/>
    <w:rsid w:val="006A1AC9"/>
    <w:rsid w:val="006A1C5A"/>
    <w:rsid w:val="006A1C86"/>
    <w:rsid w:val="006A23B7"/>
    <w:rsid w:val="006A282C"/>
    <w:rsid w:val="006A31D8"/>
    <w:rsid w:val="006A33C5"/>
    <w:rsid w:val="006A340E"/>
    <w:rsid w:val="006A345A"/>
    <w:rsid w:val="006A3772"/>
    <w:rsid w:val="006A3A11"/>
    <w:rsid w:val="006A3A4B"/>
    <w:rsid w:val="006A3BBB"/>
    <w:rsid w:val="006A3C74"/>
    <w:rsid w:val="006A3E02"/>
    <w:rsid w:val="006A40FD"/>
    <w:rsid w:val="006A4148"/>
    <w:rsid w:val="006A41A9"/>
    <w:rsid w:val="006A461D"/>
    <w:rsid w:val="006A46EC"/>
    <w:rsid w:val="006A4BDD"/>
    <w:rsid w:val="006A4DF8"/>
    <w:rsid w:val="006A4E8B"/>
    <w:rsid w:val="006A5133"/>
    <w:rsid w:val="006A5434"/>
    <w:rsid w:val="006A5544"/>
    <w:rsid w:val="006A5550"/>
    <w:rsid w:val="006A5784"/>
    <w:rsid w:val="006A5A42"/>
    <w:rsid w:val="006A5B16"/>
    <w:rsid w:val="006A5CFE"/>
    <w:rsid w:val="006A5D1A"/>
    <w:rsid w:val="006A5D85"/>
    <w:rsid w:val="006A5E01"/>
    <w:rsid w:val="006A5F0D"/>
    <w:rsid w:val="006A5F51"/>
    <w:rsid w:val="006A67F0"/>
    <w:rsid w:val="006A6925"/>
    <w:rsid w:val="006A6A04"/>
    <w:rsid w:val="006A6F0A"/>
    <w:rsid w:val="006A6FB1"/>
    <w:rsid w:val="006A7049"/>
    <w:rsid w:val="006A7749"/>
    <w:rsid w:val="006A7B19"/>
    <w:rsid w:val="006A7E57"/>
    <w:rsid w:val="006A7F0F"/>
    <w:rsid w:val="006A7F1F"/>
    <w:rsid w:val="006B0023"/>
    <w:rsid w:val="006B0276"/>
    <w:rsid w:val="006B041D"/>
    <w:rsid w:val="006B0504"/>
    <w:rsid w:val="006B0548"/>
    <w:rsid w:val="006B061E"/>
    <w:rsid w:val="006B07D9"/>
    <w:rsid w:val="006B0951"/>
    <w:rsid w:val="006B09B8"/>
    <w:rsid w:val="006B0ED2"/>
    <w:rsid w:val="006B1147"/>
    <w:rsid w:val="006B114B"/>
    <w:rsid w:val="006B1836"/>
    <w:rsid w:val="006B1959"/>
    <w:rsid w:val="006B1B8E"/>
    <w:rsid w:val="006B1C27"/>
    <w:rsid w:val="006B1F83"/>
    <w:rsid w:val="006B24E0"/>
    <w:rsid w:val="006B271E"/>
    <w:rsid w:val="006B2AE5"/>
    <w:rsid w:val="006B2B83"/>
    <w:rsid w:val="006B2DF9"/>
    <w:rsid w:val="006B312F"/>
    <w:rsid w:val="006B327E"/>
    <w:rsid w:val="006B32E7"/>
    <w:rsid w:val="006B3392"/>
    <w:rsid w:val="006B3489"/>
    <w:rsid w:val="006B34EC"/>
    <w:rsid w:val="006B38CF"/>
    <w:rsid w:val="006B3952"/>
    <w:rsid w:val="006B3A18"/>
    <w:rsid w:val="006B3F64"/>
    <w:rsid w:val="006B4252"/>
    <w:rsid w:val="006B4808"/>
    <w:rsid w:val="006B48A5"/>
    <w:rsid w:val="006B4CA9"/>
    <w:rsid w:val="006B4FBA"/>
    <w:rsid w:val="006B5006"/>
    <w:rsid w:val="006B541A"/>
    <w:rsid w:val="006B559D"/>
    <w:rsid w:val="006B5661"/>
    <w:rsid w:val="006B57B1"/>
    <w:rsid w:val="006B5ABC"/>
    <w:rsid w:val="006B5BC2"/>
    <w:rsid w:val="006B62C0"/>
    <w:rsid w:val="006B63A8"/>
    <w:rsid w:val="006B64C5"/>
    <w:rsid w:val="006B6507"/>
    <w:rsid w:val="006B6815"/>
    <w:rsid w:val="006B6A15"/>
    <w:rsid w:val="006B6A39"/>
    <w:rsid w:val="006B7102"/>
    <w:rsid w:val="006B7432"/>
    <w:rsid w:val="006B79FA"/>
    <w:rsid w:val="006B7BF6"/>
    <w:rsid w:val="006B7CC3"/>
    <w:rsid w:val="006B7CC9"/>
    <w:rsid w:val="006B7EA8"/>
    <w:rsid w:val="006C008A"/>
    <w:rsid w:val="006C0B0B"/>
    <w:rsid w:val="006C0C00"/>
    <w:rsid w:val="006C0C34"/>
    <w:rsid w:val="006C0D46"/>
    <w:rsid w:val="006C0F35"/>
    <w:rsid w:val="006C1439"/>
    <w:rsid w:val="006C14DD"/>
    <w:rsid w:val="006C1504"/>
    <w:rsid w:val="006C1596"/>
    <w:rsid w:val="006C1A77"/>
    <w:rsid w:val="006C1E7F"/>
    <w:rsid w:val="006C200E"/>
    <w:rsid w:val="006C2230"/>
    <w:rsid w:val="006C23C3"/>
    <w:rsid w:val="006C27B6"/>
    <w:rsid w:val="006C285C"/>
    <w:rsid w:val="006C299B"/>
    <w:rsid w:val="006C2A96"/>
    <w:rsid w:val="006C2B22"/>
    <w:rsid w:val="006C2C7F"/>
    <w:rsid w:val="006C2D17"/>
    <w:rsid w:val="006C2DBF"/>
    <w:rsid w:val="006C321C"/>
    <w:rsid w:val="006C3220"/>
    <w:rsid w:val="006C327D"/>
    <w:rsid w:val="006C3376"/>
    <w:rsid w:val="006C33C4"/>
    <w:rsid w:val="006C37DF"/>
    <w:rsid w:val="006C3849"/>
    <w:rsid w:val="006C3860"/>
    <w:rsid w:val="006C3B40"/>
    <w:rsid w:val="006C3CB1"/>
    <w:rsid w:val="006C3E84"/>
    <w:rsid w:val="006C3F2E"/>
    <w:rsid w:val="006C3FA1"/>
    <w:rsid w:val="006C40F3"/>
    <w:rsid w:val="006C416A"/>
    <w:rsid w:val="006C4627"/>
    <w:rsid w:val="006C47E0"/>
    <w:rsid w:val="006C48BC"/>
    <w:rsid w:val="006C4A96"/>
    <w:rsid w:val="006C4C81"/>
    <w:rsid w:val="006C51E6"/>
    <w:rsid w:val="006C5352"/>
    <w:rsid w:val="006C58BC"/>
    <w:rsid w:val="006C58D6"/>
    <w:rsid w:val="006C5A61"/>
    <w:rsid w:val="006C5C92"/>
    <w:rsid w:val="006C5D75"/>
    <w:rsid w:val="006C5E41"/>
    <w:rsid w:val="006C61F5"/>
    <w:rsid w:val="006C62CA"/>
    <w:rsid w:val="006C69EB"/>
    <w:rsid w:val="006C6B10"/>
    <w:rsid w:val="006C6E3B"/>
    <w:rsid w:val="006C7006"/>
    <w:rsid w:val="006C77F7"/>
    <w:rsid w:val="006C77FA"/>
    <w:rsid w:val="006C7A84"/>
    <w:rsid w:val="006C7DD9"/>
    <w:rsid w:val="006C7F69"/>
    <w:rsid w:val="006D05EF"/>
    <w:rsid w:val="006D0649"/>
    <w:rsid w:val="006D0C34"/>
    <w:rsid w:val="006D0C80"/>
    <w:rsid w:val="006D0CE9"/>
    <w:rsid w:val="006D0F22"/>
    <w:rsid w:val="006D10EC"/>
    <w:rsid w:val="006D11E9"/>
    <w:rsid w:val="006D13D3"/>
    <w:rsid w:val="006D13DB"/>
    <w:rsid w:val="006D1726"/>
    <w:rsid w:val="006D17A5"/>
    <w:rsid w:val="006D1DC5"/>
    <w:rsid w:val="006D1DF7"/>
    <w:rsid w:val="006D1F91"/>
    <w:rsid w:val="006D2076"/>
    <w:rsid w:val="006D20F2"/>
    <w:rsid w:val="006D2286"/>
    <w:rsid w:val="006D2593"/>
    <w:rsid w:val="006D2664"/>
    <w:rsid w:val="006D27D2"/>
    <w:rsid w:val="006D281A"/>
    <w:rsid w:val="006D29C1"/>
    <w:rsid w:val="006D2AF3"/>
    <w:rsid w:val="006D2B51"/>
    <w:rsid w:val="006D2C20"/>
    <w:rsid w:val="006D2DAB"/>
    <w:rsid w:val="006D2DBD"/>
    <w:rsid w:val="006D312D"/>
    <w:rsid w:val="006D3174"/>
    <w:rsid w:val="006D3385"/>
    <w:rsid w:val="006D33F3"/>
    <w:rsid w:val="006D347F"/>
    <w:rsid w:val="006D3912"/>
    <w:rsid w:val="006D3951"/>
    <w:rsid w:val="006D3E15"/>
    <w:rsid w:val="006D41DB"/>
    <w:rsid w:val="006D4556"/>
    <w:rsid w:val="006D48BA"/>
    <w:rsid w:val="006D4B34"/>
    <w:rsid w:val="006D508A"/>
    <w:rsid w:val="006D560A"/>
    <w:rsid w:val="006D5AFB"/>
    <w:rsid w:val="006D5D86"/>
    <w:rsid w:val="006D6118"/>
    <w:rsid w:val="006D65BE"/>
    <w:rsid w:val="006D66FB"/>
    <w:rsid w:val="006D6C26"/>
    <w:rsid w:val="006D6D87"/>
    <w:rsid w:val="006D7284"/>
    <w:rsid w:val="006D73D0"/>
    <w:rsid w:val="006D75A7"/>
    <w:rsid w:val="006D7701"/>
    <w:rsid w:val="006D793A"/>
    <w:rsid w:val="006E00EA"/>
    <w:rsid w:val="006E01B0"/>
    <w:rsid w:val="006E01B8"/>
    <w:rsid w:val="006E0498"/>
    <w:rsid w:val="006E0B39"/>
    <w:rsid w:val="006E0BAA"/>
    <w:rsid w:val="006E0EA9"/>
    <w:rsid w:val="006E1217"/>
    <w:rsid w:val="006E198F"/>
    <w:rsid w:val="006E2090"/>
    <w:rsid w:val="006E2559"/>
    <w:rsid w:val="006E257E"/>
    <w:rsid w:val="006E25AD"/>
    <w:rsid w:val="006E26C2"/>
    <w:rsid w:val="006E2C0C"/>
    <w:rsid w:val="006E2EA8"/>
    <w:rsid w:val="006E36BE"/>
    <w:rsid w:val="006E38EF"/>
    <w:rsid w:val="006E3905"/>
    <w:rsid w:val="006E3B88"/>
    <w:rsid w:val="006E3D14"/>
    <w:rsid w:val="006E43E4"/>
    <w:rsid w:val="006E508F"/>
    <w:rsid w:val="006E5197"/>
    <w:rsid w:val="006E51DC"/>
    <w:rsid w:val="006E59F7"/>
    <w:rsid w:val="006E5BBD"/>
    <w:rsid w:val="006E5F19"/>
    <w:rsid w:val="006E6147"/>
    <w:rsid w:val="006E63E1"/>
    <w:rsid w:val="006E6ACC"/>
    <w:rsid w:val="006E6BEE"/>
    <w:rsid w:val="006E6C89"/>
    <w:rsid w:val="006E6D16"/>
    <w:rsid w:val="006E6D27"/>
    <w:rsid w:val="006E7537"/>
    <w:rsid w:val="006E7746"/>
    <w:rsid w:val="006E7C73"/>
    <w:rsid w:val="006F0214"/>
    <w:rsid w:val="006F04BC"/>
    <w:rsid w:val="006F0574"/>
    <w:rsid w:val="006F0863"/>
    <w:rsid w:val="006F0C60"/>
    <w:rsid w:val="006F0D67"/>
    <w:rsid w:val="006F0E86"/>
    <w:rsid w:val="006F0F77"/>
    <w:rsid w:val="006F14CD"/>
    <w:rsid w:val="006F18A4"/>
    <w:rsid w:val="006F1A4B"/>
    <w:rsid w:val="006F2069"/>
    <w:rsid w:val="006F24BD"/>
    <w:rsid w:val="006F297D"/>
    <w:rsid w:val="006F2BAD"/>
    <w:rsid w:val="006F2CE9"/>
    <w:rsid w:val="006F2D58"/>
    <w:rsid w:val="006F2F43"/>
    <w:rsid w:val="006F2FB2"/>
    <w:rsid w:val="006F32F4"/>
    <w:rsid w:val="006F33E1"/>
    <w:rsid w:val="006F34E4"/>
    <w:rsid w:val="006F35CA"/>
    <w:rsid w:val="006F3766"/>
    <w:rsid w:val="006F3B3A"/>
    <w:rsid w:val="006F4144"/>
    <w:rsid w:val="006F45F6"/>
    <w:rsid w:val="006F4926"/>
    <w:rsid w:val="006F49C4"/>
    <w:rsid w:val="006F4A11"/>
    <w:rsid w:val="006F4B05"/>
    <w:rsid w:val="006F4B0E"/>
    <w:rsid w:val="006F4C12"/>
    <w:rsid w:val="006F4C1F"/>
    <w:rsid w:val="006F52AF"/>
    <w:rsid w:val="006F52D0"/>
    <w:rsid w:val="006F52F3"/>
    <w:rsid w:val="006F5593"/>
    <w:rsid w:val="006F5E58"/>
    <w:rsid w:val="006F5EBB"/>
    <w:rsid w:val="006F64BD"/>
    <w:rsid w:val="006F66E5"/>
    <w:rsid w:val="006F6DAC"/>
    <w:rsid w:val="006F6FBB"/>
    <w:rsid w:val="006F7314"/>
    <w:rsid w:val="006F7412"/>
    <w:rsid w:val="006F76E6"/>
    <w:rsid w:val="006F7CFD"/>
    <w:rsid w:val="006F7EA9"/>
    <w:rsid w:val="006F7F9D"/>
    <w:rsid w:val="00700897"/>
    <w:rsid w:val="0070089E"/>
    <w:rsid w:val="0070106A"/>
    <w:rsid w:val="007011BF"/>
    <w:rsid w:val="007012C7"/>
    <w:rsid w:val="007012ED"/>
    <w:rsid w:val="00701488"/>
    <w:rsid w:val="007019B7"/>
    <w:rsid w:val="00701E72"/>
    <w:rsid w:val="00701E7D"/>
    <w:rsid w:val="00701FDD"/>
    <w:rsid w:val="007023FD"/>
    <w:rsid w:val="00702A34"/>
    <w:rsid w:val="00702A3B"/>
    <w:rsid w:val="00702AF0"/>
    <w:rsid w:val="00702BE2"/>
    <w:rsid w:val="00702D7A"/>
    <w:rsid w:val="0070327B"/>
    <w:rsid w:val="00703369"/>
    <w:rsid w:val="00703467"/>
    <w:rsid w:val="007037B3"/>
    <w:rsid w:val="007038FF"/>
    <w:rsid w:val="00703A15"/>
    <w:rsid w:val="0070414C"/>
    <w:rsid w:val="007045BB"/>
    <w:rsid w:val="00704696"/>
    <w:rsid w:val="00704FFE"/>
    <w:rsid w:val="00705020"/>
    <w:rsid w:val="007051EF"/>
    <w:rsid w:val="00705237"/>
    <w:rsid w:val="0070539F"/>
    <w:rsid w:val="007053FB"/>
    <w:rsid w:val="00705817"/>
    <w:rsid w:val="00705B5E"/>
    <w:rsid w:val="00705F24"/>
    <w:rsid w:val="00706048"/>
    <w:rsid w:val="007061F9"/>
    <w:rsid w:val="0070620D"/>
    <w:rsid w:val="00707340"/>
    <w:rsid w:val="007076AE"/>
    <w:rsid w:val="007077B7"/>
    <w:rsid w:val="007077D1"/>
    <w:rsid w:val="00707904"/>
    <w:rsid w:val="00707BB5"/>
    <w:rsid w:val="00707DC7"/>
    <w:rsid w:val="00707F19"/>
    <w:rsid w:val="007100C4"/>
    <w:rsid w:val="0071022C"/>
    <w:rsid w:val="0071040D"/>
    <w:rsid w:val="0071061A"/>
    <w:rsid w:val="00710779"/>
    <w:rsid w:val="0071078B"/>
    <w:rsid w:val="00710A72"/>
    <w:rsid w:val="007114B2"/>
    <w:rsid w:val="00711752"/>
    <w:rsid w:val="0071177C"/>
    <w:rsid w:val="00711976"/>
    <w:rsid w:val="00712011"/>
    <w:rsid w:val="0071203F"/>
    <w:rsid w:val="0071241E"/>
    <w:rsid w:val="0071248F"/>
    <w:rsid w:val="0071269E"/>
    <w:rsid w:val="00712A83"/>
    <w:rsid w:val="00712AA7"/>
    <w:rsid w:val="00712C0F"/>
    <w:rsid w:val="00712CEB"/>
    <w:rsid w:val="007136DB"/>
    <w:rsid w:val="00713BD4"/>
    <w:rsid w:val="00714115"/>
    <w:rsid w:val="007142AE"/>
    <w:rsid w:val="00714D59"/>
    <w:rsid w:val="00714DCD"/>
    <w:rsid w:val="00714F1B"/>
    <w:rsid w:val="007152F3"/>
    <w:rsid w:val="0071535C"/>
    <w:rsid w:val="00715498"/>
    <w:rsid w:val="00715CDF"/>
    <w:rsid w:val="00716264"/>
    <w:rsid w:val="007166BC"/>
    <w:rsid w:val="007166C5"/>
    <w:rsid w:val="00716873"/>
    <w:rsid w:val="0071759D"/>
    <w:rsid w:val="00717AAE"/>
    <w:rsid w:val="00717F70"/>
    <w:rsid w:val="00717F75"/>
    <w:rsid w:val="0072068C"/>
    <w:rsid w:val="007206C8"/>
    <w:rsid w:val="0072098E"/>
    <w:rsid w:val="00720D63"/>
    <w:rsid w:val="00720E73"/>
    <w:rsid w:val="00720F18"/>
    <w:rsid w:val="00720F35"/>
    <w:rsid w:val="00721045"/>
    <w:rsid w:val="007210D0"/>
    <w:rsid w:val="00721588"/>
    <w:rsid w:val="00721749"/>
    <w:rsid w:val="00721CD8"/>
    <w:rsid w:val="007221DC"/>
    <w:rsid w:val="007222E6"/>
    <w:rsid w:val="00722583"/>
    <w:rsid w:val="00722664"/>
    <w:rsid w:val="0072296F"/>
    <w:rsid w:val="00722BEB"/>
    <w:rsid w:val="00722EA5"/>
    <w:rsid w:val="00722EBF"/>
    <w:rsid w:val="007233A0"/>
    <w:rsid w:val="007233EA"/>
    <w:rsid w:val="00723438"/>
    <w:rsid w:val="00723538"/>
    <w:rsid w:val="00723701"/>
    <w:rsid w:val="007237E9"/>
    <w:rsid w:val="00723952"/>
    <w:rsid w:val="00723AC0"/>
    <w:rsid w:val="00723D44"/>
    <w:rsid w:val="00723EEE"/>
    <w:rsid w:val="007242C0"/>
    <w:rsid w:val="007246E4"/>
    <w:rsid w:val="00724723"/>
    <w:rsid w:val="00724755"/>
    <w:rsid w:val="007248C8"/>
    <w:rsid w:val="0072493A"/>
    <w:rsid w:val="00724A56"/>
    <w:rsid w:val="00724B6D"/>
    <w:rsid w:val="00724BD9"/>
    <w:rsid w:val="00724F63"/>
    <w:rsid w:val="00725210"/>
    <w:rsid w:val="0072531C"/>
    <w:rsid w:val="007254CC"/>
    <w:rsid w:val="007255D3"/>
    <w:rsid w:val="007258AB"/>
    <w:rsid w:val="00725BD9"/>
    <w:rsid w:val="00725E53"/>
    <w:rsid w:val="00725F5B"/>
    <w:rsid w:val="007261CB"/>
    <w:rsid w:val="007263BC"/>
    <w:rsid w:val="00726553"/>
    <w:rsid w:val="0072681E"/>
    <w:rsid w:val="007269B5"/>
    <w:rsid w:val="00726EB7"/>
    <w:rsid w:val="0072707E"/>
    <w:rsid w:val="0072720A"/>
    <w:rsid w:val="007272F3"/>
    <w:rsid w:val="007278EE"/>
    <w:rsid w:val="00727A5B"/>
    <w:rsid w:val="00727B18"/>
    <w:rsid w:val="00727B5E"/>
    <w:rsid w:val="0073001B"/>
    <w:rsid w:val="007304AB"/>
    <w:rsid w:val="00730803"/>
    <w:rsid w:val="00730849"/>
    <w:rsid w:val="00730AFC"/>
    <w:rsid w:val="00730B90"/>
    <w:rsid w:val="007313E2"/>
    <w:rsid w:val="00731540"/>
    <w:rsid w:val="00731556"/>
    <w:rsid w:val="007315DD"/>
    <w:rsid w:val="007319B9"/>
    <w:rsid w:val="00732192"/>
    <w:rsid w:val="007322D4"/>
    <w:rsid w:val="00732649"/>
    <w:rsid w:val="00732838"/>
    <w:rsid w:val="00732ACD"/>
    <w:rsid w:val="00732CBE"/>
    <w:rsid w:val="00732D5B"/>
    <w:rsid w:val="00733128"/>
    <w:rsid w:val="007334D4"/>
    <w:rsid w:val="00733A7D"/>
    <w:rsid w:val="0073416E"/>
    <w:rsid w:val="00734399"/>
    <w:rsid w:val="007343DA"/>
    <w:rsid w:val="0073442F"/>
    <w:rsid w:val="00734450"/>
    <w:rsid w:val="00734826"/>
    <w:rsid w:val="00734C97"/>
    <w:rsid w:val="00734FBE"/>
    <w:rsid w:val="00735374"/>
    <w:rsid w:val="00735B29"/>
    <w:rsid w:val="00735D2E"/>
    <w:rsid w:val="00735D90"/>
    <w:rsid w:val="007363DD"/>
    <w:rsid w:val="007365EA"/>
    <w:rsid w:val="00736974"/>
    <w:rsid w:val="007369D0"/>
    <w:rsid w:val="00736BE6"/>
    <w:rsid w:val="00736FA7"/>
    <w:rsid w:val="00737046"/>
    <w:rsid w:val="007370A4"/>
    <w:rsid w:val="007372AB"/>
    <w:rsid w:val="00737883"/>
    <w:rsid w:val="00737A8E"/>
    <w:rsid w:val="00737B9E"/>
    <w:rsid w:val="00737C46"/>
    <w:rsid w:val="00737EB5"/>
    <w:rsid w:val="00737FF4"/>
    <w:rsid w:val="007400E1"/>
    <w:rsid w:val="00740577"/>
    <w:rsid w:val="007406C6"/>
    <w:rsid w:val="00740852"/>
    <w:rsid w:val="00740C59"/>
    <w:rsid w:val="00741432"/>
    <w:rsid w:val="00741694"/>
    <w:rsid w:val="007418DC"/>
    <w:rsid w:val="00741E4A"/>
    <w:rsid w:val="007421C6"/>
    <w:rsid w:val="00742275"/>
    <w:rsid w:val="007428DA"/>
    <w:rsid w:val="0074292B"/>
    <w:rsid w:val="007429A8"/>
    <w:rsid w:val="0074339E"/>
    <w:rsid w:val="0074344F"/>
    <w:rsid w:val="007437E6"/>
    <w:rsid w:val="007439DF"/>
    <w:rsid w:val="007439F6"/>
    <w:rsid w:val="00743D06"/>
    <w:rsid w:val="00743DDB"/>
    <w:rsid w:val="00744099"/>
    <w:rsid w:val="007440BC"/>
    <w:rsid w:val="00744190"/>
    <w:rsid w:val="007442F5"/>
    <w:rsid w:val="0074484B"/>
    <w:rsid w:val="0074518E"/>
    <w:rsid w:val="00745631"/>
    <w:rsid w:val="007457BE"/>
    <w:rsid w:val="0074582E"/>
    <w:rsid w:val="00745987"/>
    <w:rsid w:val="00745A82"/>
    <w:rsid w:val="00745F6F"/>
    <w:rsid w:val="00745FC2"/>
    <w:rsid w:val="00746419"/>
    <w:rsid w:val="007468EF"/>
    <w:rsid w:val="00746A60"/>
    <w:rsid w:val="00747346"/>
    <w:rsid w:val="0074798B"/>
    <w:rsid w:val="00747BA4"/>
    <w:rsid w:val="00747C91"/>
    <w:rsid w:val="00747E29"/>
    <w:rsid w:val="00750134"/>
    <w:rsid w:val="00750728"/>
    <w:rsid w:val="00750838"/>
    <w:rsid w:val="00750AEC"/>
    <w:rsid w:val="00751145"/>
    <w:rsid w:val="00751794"/>
    <w:rsid w:val="007519AC"/>
    <w:rsid w:val="00751CE8"/>
    <w:rsid w:val="00751FAB"/>
    <w:rsid w:val="007522CE"/>
    <w:rsid w:val="0075240C"/>
    <w:rsid w:val="0075265C"/>
    <w:rsid w:val="0075293E"/>
    <w:rsid w:val="00752953"/>
    <w:rsid w:val="00752A52"/>
    <w:rsid w:val="00752B0C"/>
    <w:rsid w:val="00752EAE"/>
    <w:rsid w:val="00752FFE"/>
    <w:rsid w:val="007535C8"/>
    <w:rsid w:val="007535E6"/>
    <w:rsid w:val="00753718"/>
    <w:rsid w:val="007539CB"/>
    <w:rsid w:val="00753D86"/>
    <w:rsid w:val="0075413B"/>
    <w:rsid w:val="0075426D"/>
    <w:rsid w:val="00754425"/>
    <w:rsid w:val="0075481E"/>
    <w:rsid w:val="007549DB"/>
    <w:rsid w:val="00754CA2"/>
    <w:rsid w:val="00754ED2"/>
    <w:rsid w:val="00754F1B"/>
    <w:rsid w:val="00755304"/>
    <w:rsid w:val="00755512"/>
    <w:rsid w:val="007556E5"/>
    <w:rsid w:val="0075587A"/>
    <w:rsid w:val="00756196"/>
    <w:rsid w:val="0075630D"/>
    <w:rsid w:val="00756C50"/>
    <w:rsid w:val="00756D0A"/>
    <w:rsid w:val="00756DED"/>
    <w:rsid w:val="007572B4"/>
    <w:rsid w:val="007574C5"/>
    <w:rsid w:val="0075768D"/>
    <w:rsid w:val="00757719"/>
    <w:rsid w:val="007577E6"/>
    <w:rsid w:val="007578B9"/>
    <w:rsid w:val="007579C3"/>
    <w:rsid w:val="00757A2F"/>
    <w:rsid w:val="00757BB1"/>
    <w:rsid w:val="00757BE0"/>
    <w:rsid w:val="00757E6D"/>
    <w:rsid w:val="00760504"/>
    <w:rsid w:val="007606A0"/>
    <w:rsid w:val="00760782"/>
    <w:rsid w:val="00760A59"/>
    <w:rsid w:val="00761EC3"/>
    <w:rsid w:val="00761F4F"/>
    <w:rsid w:val="00762282"/>
    <w:rsid w:val="0076234D"/>
    <w:rsid w:val="007625B6"/>
    <w:rsid w:val="007627F0"/>
    <w:rsid w:val="007628BD"/>
    <w:rsid w:val="00762954"/>
    <w:rsid w:val="00762A66"/>
    <w:rsid w:val="00762DA4"/>
    <w:rsid w:val="007636EB"/>
    <w:rsid w:val="007638FA"/>
    <w:rsid w:val="00763B86"/>
    <w:rsid w:val="00763BB2"/>
    <w:rsid w:val="00763C93"/>
    <w:rsid w:val="007643C1"/>
    <w:rsid w:val="007646F1"/>
    <w:rsid w:val="0076486D"/>
    <w:rsid w:val="00764AB3"/>
    <w:rsid w:val="00764FCC"/>
    <w:rsid w:val="007651BE"/>
    <w:rsid w:val="0076524A"/>
    <w:rsid w:val="00765B79"/>
    <w:rsid w:val="00765BBB"/>
    <w:rsid w:val="00765C23"/>
    <w:rsid w:val="00765D8F"/>
    <w:rsid w:val="007663BE"/>
    <w:rsid w:val="007666F3"/>
    <w:rsid w:val="00766AE8"/>
    <w:rsid w:val="00766B8F"/>
    <w:rsid w:val="007675E6"/>
    <w:rsid w:val="00767898"/>
    <w:rsid w:val="007678C8"/>
    <w:rsid w:val="007679CE"/>
    <w:rsid w:val="00767F3F"/>
    <w:rsid w:val="00767F6D"/>
    <w:rsid w:val="007701E6"/>
    <w:rsid w:val="00770D0E"/>
    <w:rsid w:val="00770DAE"/>
    <w:rsid w:val="00770DBA"/>
    <w:rsid w:val="00770E23"/>
    <w:rsid w:val="00771577"/>
    <w:rsid w:val="0077162C"/>
    <w:rsid w:val="00771A24"/>
    <w:rsid w:val="00771E24"/>
    <w:rsid w:val="00771EC7"/>
    <w:rsid w:val="00772164"/>
    <w:rsid w:val="007727F0"/>
    <w:rsid w:val="007729DB"/>
    <w:rsid w:val="007729F0"/>
    <w:rsid w:val="00772E2F"/>
    <w:rsid w:val="007730C7"/>
    <w:rsid w:val="00773181"/>
    <w:rsid w:val="007732BA"/>
    <w:rsid w:val="0077367D"/>
    <w:rsid w:val="007738F0"/>
    <w:rsid w:val="007738FF"/>
    <w:rsid w:val="00773C52"/>
    <w:rsid w:val="00773EDD"/>
    <w:rsid w:val="0077425F"/>
    <w:rsid w:val="00774663"/>
    <w:rsid w:val="00774849"/>
    <w:rsid w:val="00774A15"/>
    <w:rsid w:val="00774ADD"/>
    <w:rsid w:val="007753E6"/>
    <w:rsid w:val="007754AE"/>
    <w:rsid w:val="0077563D"/>
    <w:rsid w:val="007756AD"/>
    <w:rsid w:val="007756B8"/>
    <w:rsid w:val="007756EF"/>
    <w:rsid w:val="007757EA"/>
    <w:rsid w:val="00775813"/>
    <w:rsid w:val="00775830"/>
    <w:rsid w:val="007758ED"/>
    <w:rsid w:val="00775DCB"/>
    <w:rsid w:val="00775F5C"/>
    <w:rsid w:val="00775FB3"/>
    <w:rsid w:val="00776093"/>
    <w:rsid w:val="00776620"/>
    <w:rsid w:val="007766AE"/>
    <w:rsid w:val="00776747"/>
    <w:rsid w:val="00776B81"/>
    <w:rsid w:val="00776C99"/>
    <w:rsid w:val="00776EB5"/>
    <w:rsid w:val="007770D2"/>
    <w:rsid w:val="0077712C"/>
    <w:rsid w:val="007771B1"/>
    <w:rsid w:val="00777390"/>
    <w:rsid w:val="0077781D"/>
    <w:rsid w:val="0077782E"/>
    <w:rsid w:val="00777B34"/>
    <w:rsid w:val="00777BC6"/>
    <w:rsid w:val="00777CA7"/>
    <w:rsid w:val="007800D4"/>
    <w:rsid w:val="00780335"/>
    <w:rsid w:val="007803C9"/>
    <w:rsid w:val="00780478"/>
    <w:rsid w:val="00780ABE"/>
    <w:rsid w:val="00780CC7"/>
    <w:rsid w:val="00780CCD"/>
    <w:rsid w:val="00781297"/>
    <w:rsid w:val="00781436"/>
    <w:rsid w:val="007814A2"/>
    <w:rsid w:val="0078155A"/>
    <w:rsid w:val="0078194C"/>
    <w:rsid w:val="007819AF"/>
    <w:rsid w:val="00781AB1"/>
    <w:rsid w:val="00781BAE"/>
    <w:rsid w:val="00781F7C"/>
    <w:rsid w:val="00782421"/>
    <w:rsid w:val="00782503"/>
    <w:rsid w:val="007829C1"/>
    <w:rsid w:val="00782F5F"/>
    <w:rsid w:val="0078302C"/>
    <w:rsid w:val="007830A2"/>
    <w:rsid w:val="00783744"/>
    <w:rsid w:val="007837B5"/>
    <w:rsid w:val="007837D3"/>
    <w:rsid w:val="007838B2"/>
    <w:rsid w:val="007838B8"/>
    <w:rsid w:val="00783E67"/>
    <w:rsid w:val="00784492"/>
    <w:rsid w:val="0078487E"/>
    <w:rsid w:val="00784956"/>
    <w:rsid w:val="0078498E"/>
    <w:rsid w:val="00784B6A"/>
    <w:rsid w:val="007856FA"/>
    <w:rsid w:val="007858F0"/>
    <w:rsid w:val="00785907"/>
    <w:rsid w:val="0078593B"/>
    <w:rsid w:val="007859FB"/>
    <w:rsid w:val="00785B96"/>
    <w:rsid w:val="007863B8"/>
    <w:rsid w:val="00786AC0"/>
    <w:rsid w:val="0078706D"/>
    <w:rsid w:val="0078707C"/>
    <w:rsid w:val="0078709A"/>
    <w:rsid w:val="00787283"/>
    <w:rsid w:val="00787384"/>
    <w:rsid w:val="007876A0"/>
    <w:rsid w:val="00787746"/>
    <w:rsid w:val="00787750"/>
    <w:rsid w:val="007877D3"/>
    <w:rsid w:val="007879F6"/>
    <w:rsid w:val="00787A50"/>
    <w:rsid w:val="00787C65"/>
    <w:rsid w:val="0079012E"/>
    <w:rsid w:val="007903FD"/>
    <w:rsid w:val="00790621"/>
    <w:rsid w:val="007907FE"/>
    <w:rsid w:val="00790942"/>
    <w:rsid w:val="007909BD"/>
    <w:rsid w:val="00790A6A"/>
    <w:rsid w:val="00790B1D"/>
    <w:rsid w:val="007910FB"/>
    <w:rsid w:val="00791262"/>
    <w:rsid w:val="00791370"/>
    <w:rsid w:val="00791463"/>
    <w:rsid w:val="00791B86"/>
    <w:rsid w:val="00791BCB"/>
    <w:rsid w:val="00791C42"/>
    <w:rsid w:val="00791CE3"/>
    <w:rsid w:val="00791E40"/>
    <w:rsid w:val="00791EF4"/>
    <w:rsid w:val="00792318"/>
    <w:rsid w:val="00792453"/>
    <w:rsid w:val="007926ED"/>
    <w:rsid w:val="00792BCE"/>
    <w:rsid w:val="00792F43"/>
    <w:rsid w:val="00793075"/>
    <w:rsid w:val="007931E5"/>
    <w:rsid w:val="0079344A"/>
    <w:rsid w:val="007935F1"/>
    <w:rsid w:val="0079375B"/>
    <w:rsid w:val="00794260"/>
    <w:rsid w:val="007945E6"/>
    <w:rsid w:val="007948D3"/>
    <w:rsid w:val="00794B83"/>
    <w:rsid w:val="00795002"/>
    <w:rsid w:val="00795110"/>
    <w:rsid w:val="00795316"/>
    <w:rsid w:val="0079536C"/>
    <w:rsid w:val="0079537A"/>
    <w:rsid w:val="00795681"/>
    <w:rsid w:val="00795C4C"/>
    <w:rsid w:val="007962D1"/>
    <w:rsid w:val="00796382"/>
    <w:rsid w:val="007964D1"/>
    <w:rsid w:val="00796640"/>
    <w:rsid w:val="007966D7"/>
    <w:rsid w:val="007966EC"/>
    <w:rsid w:val="007969A7"/>
    <w:rsid w:val="00796D87"/>
    <w:rsid w:val="00796E2C"/>
    <w:rsid w:val="00796F5F"/>
    <w:rsid w:val="00796F7F"/>
    <w:rsid w:val="007970EE"/>
    <w:rsid w:val="0079741A"/>
    <w:rsid w:val="00797478"/>
    <w:rsid w:val="00797D8E"/>
    <w:rsid w:val="007A0012"/>
    <w:rsid w:val="007A00B7"/>
    <w:rsid w:val="007A0111"/>
    <w:rsid w:val="007A0567"/>
    <w:rsid w:val="007A05A6"/>
    <w:rsid w:val="007A0706"/>
    <w:rsid w:val="007A0AAA"/>
    <w:rsid w:val="007A0BFC"/>
    <w:rsid w:val="007A0C6E"/>
    <w:rsid w:val="007A1018"/>
    <w:rsid w:val="007A10C4"/>
    <w:rsid w:val="007A14FA"/>
    <w:rsid w:val="007A1887"/>
    <w:rsid w:val="007A1D03"/>
    <w:rsid w:val="007A1F61"/>
    <w:rsid w:val="007A20E2"/>
    <w:rsid w:val="007A2B17"/>
    <w:rsid w:val="007A2BBE"/>
    <w:rsid w:val="007A2DA7"/>
    <w:rsid w:val="007A30BA"/>
    <w:rsid w:val="007A3866"/>
    <w:rsid w:val="007A3E6E"/>
    <w:rsid w:val="007A4004"/>
    <w:rsid w:val="007A42E2"/>
    <w:rsid w:val="007A430C"/>
    <w:rsid w:val="007A43D6"/>
    <w:rsid w:val="007A478C"/>
    <w:rsid w:val="007A4C59"/>
    <w:rsid w:val="007A4D0C"/>
    <w:rsid w:val="007A4ED9"/>
    <w:rsid w:val="007A5361"/>
    <w:rsid w:val="007A55CC"/>
    <w:rsid w:val="007A57E2"/>
    <w:rsid w:val="007A5A00"/>
    <w:rsid w:val="007A5BA4"/>
    <w:rsid w:val="007A5D61"/>
    <w:rsid w:val="007A5F67"/>
    <w:rsid w:val="007A62A0"/>
    <w:rsid w:val="007A62C9"/>
    <w:rsid w:val="007A6655"/>
    <w:rsid w:val="007A6936"/>
    <w:rsid w:val="007A6961"/>
    <w:rsid w:val="007A6CF4"/>
    <w:rsid w:val="007A6DE9"/>
    <w:rsid w:val="007A6DFA"/>
    <w:rsid w:val="007A7023"/>
    <w:rsid w:val="007A70A8"/>
    <w:rsid w:val="007A7278"/>
    <w:rsid w:val="007A75C2"/>
    <w:rsid w:val="007A76F1"/>
    <w:rsid w:val="007A7B59"/>
    <w:rsid w:val="007A7B82"/>
    <w:rsid w:val="007A7CBC"/>
    <w:rsid w:val="007A7F28"/>
    <w:rsid w:val="007B03C7"/>
    <w:rsid w:val="007B09EF"/>
    <w:rsid w:val="007B0FDE"/>
    <w:rsid w:val="007B119D"/>
    <w:rsid w:val="007B13A4"/>
    <w:rsid w:val="007B16AF"/>
    <w:rsid w:val="007B1959"/>
    <w:rsid w:val="007B1A6F"/>
    <w:rsid w:val="007B1CC9"/>
    <w:rsid w:val="007B2052"/>
    <w:rsid w:val="007B231E"/>
    <w:rsid w:val="007B2719"/>
    <w:rsid w:val="007B2758"/>
    <w:rsid w:val="007B285E"/>
    <w:rsid w:val="007B2A21"/>
    <w:rsid w:val="007B2BF3"/>
    <w:rsid w:val="007B2D7F"/>
    <w:rsid w:val="007B2DAD"/>
    <w:rsid w:val="007B2FFF"/>
    <w:rsid w:val="007B32DA"/>
    <w:rsid w:val="007B3327"/>
    <w:rsid w:val="007B355A"/>
    <w:rsid w:val="007B3688"/>
    <w:rsid w:val="007B3AF0"/>
    <w:rsid w:val="007B3F31"/>
    <w:rsid w:val="007B4196"/>
    <w:rsid w:val="007B41F0"/>
    <w:rsid w:val="007B46FD"/>
    <w:rsid w:val="007B4B1E"/>
    <w:rsid w:val="007B4FF8"/>
    <w:rsid w:val="007B51AC"/>
    <w:rsid w:val="007B57AD"/>
    <w:rsid w:val="007B5B7A"/>
    <w:rsid w:val="007B5C28"/>
    <w:rsid w:val="007B5F8E"/>
    <w:rsid w:val="007B6277"/>
    <w:rsid w:val="007B62D4"/>
    <w:rsid w:val="007B635B"/>
    <w:rsid w:val="007B68C1"/>
    <w:rsid w:val="007B6CA8"/>
    <w:rsid w:val="007B6FD8"/>
    <w:rsid w:val="007B71AE"/>
    <w:rsid w:val="007B71BE"/>
    <w:rsid w:val="007B7610"/>
    <w:rsid w:val="007B778C"/>
    <w:rsid w:val="007B77CD"/>
    <w:rsid w:val="007B79EE"/>
    <w:rsid w:val="007B7A35"/>
    <w:rsid w:val="007C01E9"/>
    <w:rsid w:val="007C0321"/>
    <w:rsid w:val="007C05EB"/>
    <w:rsid w:val="007C06E9"/>
    <w:rsid w:val="007C07A1"/>
    <w:rsid w:val="007C082D"/>
    <w:rsid w:val="007C0991"/>
    <w:rsid w:val="007C0DE2"/>
    <w:rsid w:val="007C11C9"/>
    <w:rsid w:val="007C14C4"/>
    <w:rsid w:val="007C1718"/>
    <w:rsid w:val="007C180C"/>
    <w:rsid w:val="007C1B12"/>
    <w:rsid w:val="007C1B2E"/>
    <w:rsid w:val="007C1E5E"/>
    <w:rsid w:val="007C1F3B"/>
    <w:rsid w:val="007C20F2"/>
    <w:rsid w:val="007C21D6"/>
    <w:rsid w:val="007C23C4"/>
    <w:rsid w:val="007C2573"/>
    <w:rsid w:val="007C2788"/>
    <w:rsid w:val="007C2831"/>
    <w:rsid w:val="007C2B35"/>
    <w:rsid w:val="007C2CB2"/>
    <w:rsid w:val="007C309C"/>
    <w:rsid w:val="007C3414"/>
    <w:rsid w:val="007C35D4"/>
    <w:rsid w:val="007C3745"/>
    <w:rsid w:val="007C37E1"/>
    <w:rsid w:val="007C3B51"/>
    <w:rsid w:val="007C3BD1"/>
    <w:rsid w:val="007C42F9"/>
    <w:rsid w:val="007C434A"/>
    <w:rsid w:val="007C4400"/>
    <w:rsid w:val="007C44F0"/>
    <w:rsid w:val="007C45A6"/>
    <w:rsid w:val="007C46C5"/>
    <w:rsid w:val="007C46D6"/>
    <w:rsid w:val="007C47F1"/>
    <w:rsid w:val="007C4EFA"/>
    <w:rsid w:val="007C51C7"/>
    <w:rsid w:val="007C5986"/>
    <w:rsid w:val="007C5D0C"/>
    <w:rsid w:val="007C5F06"/>
    <w:rsid w:val="007C6117"/>
    <w:rsid w:val="007C6177"/>
    <w:rsid w:val="007C6562"/>
    <w:rsid w:val="007C65E3"/>
    <w:rsid w:val="007C674B"/>
    <w:rsid w:val="007C6839"/>
    <w:rsid w:val="007C687E"/>
    <w:rsid w:val="007C6BF9"/>
    <w:rsid w:val="007C6C72"/>
    <w:rsid w:val="007C6F5C"/>
    <w:rsid w:val="007C72CE"/>
    <w:rsid w:val="007C74CE"/>
    <w:rsid w:val="007C764D"/>
    <w:rsid w:val="007C7F8D"/>
    <w:rsid w:val="007C7FCC"/>
    <w:rsid w:val="007D0673"/>
    <w:rsid w:val="007D0810"/>
    <w:rsid w:val="007D0937"/>
    <w:rsid w:val="007D0A3C"/>
    <w:rsid w:val="007D10BA"/>
    <w:rsid w:val="007D10E5"/>
    <w:rsid w:val="007D1179"/>
    <w:rsid w:val="007D13C3"/>
    <w:rsid w:val="007D1682"/>
    <w:rsid w:val="007D1A5B"/>
    <w:rsid w:val="007D1DE8"/>
    <w:rsid w:val="007D1E4E"/>
    <w:rsid w:val="007D2128"/>
    <w:rsid w:val="007D2155"/>
    <w:rsid w:val="007D2402"/>
    <w:rsid w:val="007D2608"/>
    <w:rsid w:val="007D26B1"/>
    <w:rsid w:val="007D297C"/>
    <w:rsid w:val="007D2B89"/>
    <w:rsid w:val="007D2B92"/>
    <w:rsid w:val="007D2E57"/>
    <w:rsid w:val="007D2F9F"/>
    <w:rsid w:val="007D30A6"/>
    <w:rsid w:val="007D3C75"/>
    <w:rsid w:val="007D41CD"/>
    <w:rsid w:val="007D4355"/>
    <w:rsid w:val="007D4507"/>
    <w:rsid w:val="007D4564"/>
    <w:rsid w:val="007D457F"/>
    <w:rsid w:val="007D4769"/>
    <w:rsid w:val="007D4907"/>
    <w:rsid w:val="007D4D70"/>
    <w:rsid w:val="007D4EBE"/>
    <w:rsid w:val="007D541B"/>
    <w:rsid w:val="007D56F6"/>
    <w:rsid w:val="007D5AE2"/>
    <w:rsid w:val="007D5B4F"/>
    <w:rsid w:val="007D5F10"/>
    <w:rsid w:val="007D5FEC"/>
    <w:rsid w:val="007D62B5"/>
    <w:rsid w:val="007D6466"/>
    <w:rsid w:val="007D650C"/>
    <w:rsid w:val="007D686B"/>
    <w:rsid w:val="007D698C"/>
    <w:rsid w:val="007D6DEE"/>
    <w:rsid w:val="007D6F13"/>
    <w:rsid w:val="007D7181"/>
    <w:rsid w:val="007D72EB"/>
    <w:rsid w:val="007D7456"/>
    <w:rsid w:val="007D7673"/>
    <w:rsid w:val="007D7857"/>
    <w:rsid w:val="007D7868"/>
    <w:rsid w:val="007D7B57"/>
    <w:rsid w:val="007D7CE0"/>
    <w:rsid w:val="007E06BA"/>
    <w:rsid w:val="007E0B6A"/>
    <w:rsid w:val="007E0E6D"/>
    <w:rsid w:val="007E10CC"/>
    <w:rsid w:val="007E124C"/>
    <w:rsid w:val="007E1A61"/>
    <w:rsid w:val="007E1B77"/>
    <w:rsid w:val="007E1E44"/>
    <w:rsid w:val="007E1EF2"/>
    <w:rsid w:val="007E1F7E"/>
    <w:rsid w:val="007E1F91"/>
    <w:rsid w:val="007E21D6"/>
    <w:rsid w:val="007E2968"/>
    <w:rsid w:val="007E2B58"/>
    <w:rsid w:val="007E2BAF"/>
    <w:rsid w:val="007E2E16"/>
    <w:rsid w:val="007E30DE"/>
    <w:rsid w:val="007E31A9"/>
    <w:rsid w:val="007E3807"/>
    <w:rsid w:val="007E3BE5"/>
    <w:rsid w:val="007E3F94"/>
    <w:rsid w:val="007E4117"/>
    <w:rsid w:val="007E4A38"/>
    <w:rsid w:val="007E4AC8"/>
    <w:rsid w:val="007E4BB0"/>
    <w:rsid w:val="007E4BEC"/>
    <w:rsid w:val="007E4D4B"/>
    <w:rsid w:val="007E4DD1"/>
    <w:rsid w:val="007E4FBB"/>
    <w:rsid w:val="007E5179"/>
    <w:rsid w:val="007E519E"/>
    <w:rsid w:val="007E52C9"/>
    <w:rsid w:val="007E52D4"/>
    <w:rsid w:val="007E5740"/>
    <w:rsid w:val="007E5A45"/>
    <w:rsid w:val="007E5B95"/>
    <w:rsid w:val="007E5BC6"/>
    <w:rsid w:val="007E5DED"/>
    <w:rsid w:val="007E5E2D"/>
    <w:rsid w:val="007E6005"/>
    <w:rsid w:val="007E6305"/>
    <w:rsid w:val="007E6702"/>
    <w:rsid w:val="007E6BF3"/>
    <w:rsid w:val="007E6FD1"/>
    <w:rsid w:val="007E6FD6"/>
    <w:rsid w:val="007E7228"/>
    <w:rsid w:val="007E75AC"/>
    <w:rsid w:val="007E75DB"/>
    <w:rsid w:val="007F0600"/>
    <w:rsid w:val="007F079E"/>
    <w:rsid w:val="007F0892"/>
    <w:rsid w:val="007F0DEC"/>
    <w:rsid w:val="007F0F21"/>
    <w:rsid w:val="007F20E0"/>
    <w:rsid w:val="007F211A"/>
    <w:rsid w:val="007F25E0"/>
    <w:rsid w:val="007F3099"/>
    <w:rsid w:val="007F32B3"/>
    <w:rsid w:val="007F33E2"/>
    <w:rsid w:val="007F3404"/>
    <w:rsid w:val="007F345E"/>
    <w:rsid w:val="007F39D1"/>
    <w:rsid w:val="007F39D8"/>
    <w:rsid w:val="007F3D97"/>
    <w:rsid w:val="007F3E79"/>
    <w:rsid w:val="007F3EBB"/>
    <w:rsid w:val="007F40F8"/>
    <w:rsid w:val="007F42B9"/>
    <w:rsid w:val="007F4362"/>
    <w:rsid w:val="007F481C"/>
    <w:rsid w:val="007F4B75"/>
    <w:rsid w:val="007F4CF3"/>
    <w:rsid w:val="007F5139"/>
    <w:rsid w:val="007F51DD"/>
    <w:rsid w:val="007F52AC"/>
    <w:rsid w:val="007F530D"/>
    <w:rsid w:val="007F5535"/>
    <w:rsid w:val="007F5767"/>
    <w:rsid w:val="007F5CC6"/>
    <w:rsid w:val="007F5CD0"/>
    <w:rsid w:val="007F6099"/>
    <w:rsid w:val="007F677E"/>
    <w:rsid w:val="007F69EF"/>
    <w:rsid w:val="007F6F2B"/>
    <w:rsid w:val="007F6F99"/>
    <w:rsid w:val="007F7190"/>
    <w:rsid w:val="007F7ABB"/>
    <w:rsid w:val="007F7E93"/>
    <w:rsid w:val="00800673"/>
    <w:rsid w:val="00801208"/>
    <w:rsid w:val="00801257"/>
    <w:rsid w:val="0080150D"/>
    <w:rsid w:val="00801AAD"/>
    <w:rsid w:val="00801C10"/>
    <w:rsid w:val="0080221E"/>
    <w:rsid w:val="00803288"/>
    <w:rsid w:val="008035F3"/>
    <w:rsid w:val="008036FD"/>
    <w:rsid w:val="00803749"/>
    <w:rsid w:val="0080428A"/>
    <w:rsid w:val="00804502"/>
    <w:rsid w:val="008046F8"/>
    <w:rsid w:val="00804777"/>
    <w:rsid w:val="008047EA"/>
    <w:rsid w:val="00804A70"/>
    <w:rsid w:val="00805010"/>
    <w:rsid w:val="008053A4"/>
    <w:rsid w:val="00805475"/>
    <w:rsid w:val="008054B2"/>
    <w:rsid w:val="008056C2"/>
    <w:rsid w:val="00805727"/>
    <w:rsid w:val="0080587A"/>
    <w:rsid w:val="00805A80"/>
    <w:rsid w:val="00805E19"/>
    <w:rsid w:val="00805E47"/>
    <w:rsid w:val="00805F24"/>
    <w:rsid w:val="00805F4B"/>
    <w:rsid w:val="00805FF1"/>
    <w:rsid w:val="00806030"/>
    <w:rsid w:val="008060EA"/>
    <w:rsid w:val="008062F5"/>
    <w:rsid w:val="008063ED"/>
    <w:rsid w:val="00806442"/>
    <w:rsid w:val="00806771"/>
    <w:rsid w:val="00806937"/>
    <w:rsid w:val="0080746F"/>
    <w:rsid w:val="00807C2A"/>
    <w:rsid w:val="00807D50"/>
    <w:rsid w:val="00807DF0"/>
    <w:rsid w:val="008100E9"/>
    <w:rsid w:val="00810156"/>
    <w:rsid w:val="008105CC"/>
    <w:rsid w:val="0081089E"/>
    <w:rsid w:val="00810C6D"/>
    <w:rsid w:val="00810DD3"/>
    <w:rsid w:val="00810F0A"/>
    <w:rsid w:val="00810F89"/>
    <w:rsid w:val="0081108F"/>
    <w:rsid w:val="008111F2"/>
    <w:rsid w:val="00811267"/>
    <w:rsid w:val="008113FF"/>
    <w:rsid w:val="0081156C"/>
    <w:rsid w:val="00811748"/>
    <w:rsid w:val="00811CB4"/>
    <w:rsid w:val="00811F69"/>
    <w:rsid w:val="008120A0"/>
    <w:rsid w:val="0081245F"/>
    <w:rsid w:val="008125DB"/>
    <w:rsid w:val="00812915"/>
    <w:rsid w:val="00812964"/>
    <w:rsid w:val="00812A04"/>
    <w:rsid w:val="00812F10"/>
    <w:rsid w:val="0081339B"/>
    <w:rsid w:val="00813662"/>
    <w:rsid w:val="00813835"/>
    <w:rsid w:val="008138F4"/>
    <w:rsid w:val="00813A43"/>
    <w:rsid w:val="00813AD3"/>
    <w:rsid w:val="00813F5C"/>
    <w:rsid w:val="008144AD"/>
    <w:rsid w:val="0081478D"/>
    <w:rsid w:val="0081482D"/>
    <w:rsid w:val="00814877"/>
    <w:rsid w:val="00814A50"/>
    <w:rsid w:val="00814B18"/>
    <w:rsid w:val="00814BB9"/>
    <w:rsid w:val="00814C5C"/>
    <w:rsid w:val="008150D1"/>
    <w:rsid w:val="0081550D"/>
    <w:rsid w:val="00815570"/>
    <w:rsid w:val="008155B8"/>
    <w:rsid w:val="008155CD"/>
    <w:rsid w:val="00815851"/>
    <w:rsid w:val="00815AEA"/>
    <w:rsid w:val="00815B7A"/>
    <w:rsid w:val="00815E6A"/>
    <w:rsid w:val="00816005"/>
    <w:rsid w:val="00816958"/>
    <w:rsid w:val="00816D58"/>
    <w:rsid w:val="00816DF9"/>
    <w:rsid w:val="00816FF0"/>
    <w:rsid w:val="00817127"/>
    <w:rsid w:val="0081712D"/>
    <w:rsid w:val="00817381"/>
    <w:rsid w:val="008175BF"/>
    <w:rsid w:val="0081775B"/>
    <w:rsid w:val="008178F4"/>
    <w:rsid w:val="00817B72"/>
    <w:rsid w:val="0082015F"/>
    <w:rsid w:val="0082038D"/>
    <w:rsid w:val="00820A7F"/>
    <w:rsid w:val="0082105F"/>
    <w:rsid w:val="008210E2"/>
    <w:rsid w:val="008210F0"/>
    <w:rsid w:val="008211D4"/>
    <w:rsid w:val="0082143A"/>
    <w:rsid w:val="008215BB"/>
    <w:rsid w:val="00821688"/>
    <w:rsid w:val="00821CAF"/>
    <w:rsid w:val="00821EF2"/>
    <w:rsid w:val="0082249A"/>
    <w:rsid w:val="00822635"/>
    <w:rsid w:val="008226AE"/>
    <w:rsid w:val="00822839"/>
    <w:rsid w:val="00822A72"/>
    <w:rsid w:val="00822AEC"/>
    <w:rsid w:val="00822BCA"/>
    <w:rsid w:val="00822BF5"/>
    <w:rsid w:val="008230C4"/>
    <w:rsid w:val="00823167"/>
    <w:rsid w:val="00823493"/>
    <w:rsid w:val="0082357E"/>
    <w:rsid w:val="008235E4"/>
    <w:rsid w:val="00823993"/>
    <w:rsid w:val="00823C28"/>
    <w:rsid w:val="00823CDD"/>
    <w:rsid w:val="00823E63"/>
    <w:rsid w:val="00824450"/>
    <w:rsid w:val="00824566"/>
    <w:rsid w:val="008247CD"/>
    <w:rsid w:val="00824801"/>
    <w:rsid w:val="008249BB"/>
    <w:rsid w:val="00824B8A"/>
    <w:rsid w:val="00824C7A"/>
    <w:rsid w:val="00824EA5"/>
    <w:rsid w:val="00825595"/>
    <w:rsid w:val="00825855"/>
    <w:rsid w:val="008258B1"/>
    <w:rsid w:val="008261C4"/>
    <w:rsid w:val="00826324"/>
    <w:rsid w:val="00826BC2"/>
    <w:rsid w:val="00826C06"/>
    <w:rsid w:val="00826F61"/>
    <w:rsid w:val="00826F8F"/>
    <w:rsid w:val="008270D5"/>
    <w:rsid w:val="00827424"/>
    <w:rsid w:val="0082785B"/>
    <w:rsid w:val="008278F1"/>
    <w:rsid w:val="008302BF"/>
    <w:rsid w:val="0083030A"/>
    <w:rsid w:val="00830433"/>
    <w:rsid w:val="008304F8"/>
    <w:rsid w:val="008305D1"/>
    <w:rsid w:val="00830F9B"/>
    <w:rsid w:val="0083118B"/>
    <w:rsid w:val="00831219"/>
    <w:rsid w:val="00831703"/>
    <w:rsid w:val="0083187E"/>
    <w:rsid w:val="00831A6E"/>
    <w:rsid w:val="008323F1"/>
    <w:rsid w:val="008324DB"/>
    <w:rsid w:val="008325C1"/>
    <w:rsid w:val="0083275C"/>
    <w:rsid w:val="00832B46"/>
    <w:rsid w:val="00832BC7"/>
    <w:rsid w:val="00832C08"/>
    <w:rsid w:val="0083353B"/>
    <w:rsid w:val="00833BED"/>
    <w:rsid w:val="00833CEB"/>
    <w:rsid w:val="00834088"/>
    <w:rsid w:val="00834455"/>
    <w:rsid w:val="00834A6B"/>
    <w:rsid w:val="00834B97"/>
    <w:rsid w:val="00834DAB"/>
    <w:rsid w:val="00834E71"/>
    <w:rsid w:val="00834F4E"/>
    <w:rsid w:val="00834FD7"/>
    <w:rsid w:val="00835475"/>
    <w:rsid w:val="008355C2"/>
    <w:rsid w:val="0083563F"/>
    <w:rsid w:val="008357FB"/>
    <w:rsid w:val="00835831"/>
    <w:rsid w:val="0083595C"/>
    <w:rsid w:val="00835E10"/>
    <w:rsid w:val="00835F82"/>
    <w:rsid w:val="008364F6"/>
    <w:rsid w:val="008365F0"/>
    <w:rsid w:val="0083668E"/>
    <w:rsid w:val="0083696C"/>
    <w:rsid w:val="00836A9C"/>
    <w:rsid w:val="00837213"/>
    <w:rsid w:val="00837230"/>
    <w:rsid w:val="008374B8"/>
    <w:rsid w:val="008377D1"/>
    <w:rsid w:val="00837880"/>
    <w:rsid w:val="00837E7E"/>
    <w:rsid w:val="00840487"/>
    <w:rsid w:val="00840657"/>
    <w:rsid w:val="0084117C"/>
    <w:rsid w:val="00841440"/>
    <w:rsid w:val="00841600"/>
    <w:rsid w:val="008416B9"/>
    <w:rsid w:val="008420A0"/>
    <w:rsid w:val="00842624"/>
    <w:rsid w:val="008427DE"/>
    <w:rsid w:val="008429BB"/>
    <w:rsid w:val="008429CE"/>
    <w:rsid w:val="00842C08"/>
    <w:rsid w:val="00842D51"/>
    <w:rsid w:val="00842E67"/>
    <w:rsid w:val="008430D0"/>
    <w:rsid w:val="0084324E"/>
    <w:rsid w:val="00843F34"/>
    <w:rsid w:val="00844551"/>
    <w:rsid w:val="0084471F"/>
    <w:rsid w:val="0084483F"/>
    <w:rsid w:val="008448CA"/>
    <w:rsid w:val="00844C88"/>
    <w:rsid w:val="00844DD6"/>
    <w:rsid w:val="00844FC2"/>
    <w:rsid w:val="00845056"/>
    <w:rsid w:val="00845118"/>
    <w:rsid w:val="00845272"/>
    <w:rsid w:val="00845B26"/>
    <w:rsid w:val="0084601D"/>
    <w:rsid w:val="00846103"/>
    <w:rsid w:val="0084635A"/>
    <w:rsid w:val="008464A3"/>
    <w:rsid w:val="00846618"/>
    <w:rsid w:val="00846D42"/>
    <w:rsid w:val="00846DBB"/>
    <w:rsid w:val="0084700B"/>
    <w:rsid w:val="0084738C"/>
    <w:rsid w:val="00847C6B"/>
    <w:rsid w:val="00847CB6"/>
    <w:rsid w:val="00847CFE"/>
    <w:rsid w:val="00847FCB"/>
    <w:rsid w:val="008500D7"/>
    <w:rsid w:val="008501C6"/>
    <w:rsid w:val="008504F4"/>
    <w:rsid w:val="0085063C"/>
    <w:rsid w:val="0085079E"/>
    <w:rsid w:val="00850868"/>
    <w:rsid w:val="00850D27"/>
    <w:rsid w:val="00851755"/>
    <w:rsid w:val="00851B13"/>
    <w:rsid w:val="00851CCE"/>
    <w:rsid w:val="00851D52"/>
    <w:rsid w:val="00851D5E"/>
    <w:rsid w:val="0085234B"/>
    <w:rsid w:val="00852449"/>
    <w:rsid w:val="008525C8"/>
    <w:rsid w:val="00852613"/>
    <w:rsid w:val="00852804"/>
    <w:rsid w:val="00852879"/>
    <w:rsid w:val="00852D63"/>
    <w:rsid w:val="00853337"/>
    <w:rsid w:val="00853457"/>
    <w:rsid w:val="008534D7"/>
    <w:rsid w:val="00853616"/>
    <w:rsid w:val="00853678"/>
    <w:rsid w:val="008537C4"/>
    <w:rsid w:val="00853E3E"/>
    <w:rsid w:val="00853F6B"/>
    <w:rsid w:val="008543D8"/>
    <w:rsid w:val="00854A02"/>
    <w:rsid w:val="00854C49"/>
    <w:rsid w:val="00854E44"/>
    <w:rsid w:val="00854F52"/>
    <w:rsid w:val="0085525A"/>
    <w:rsid w:val="00855427"/>
    <w:rsid w:val="00855514"/>
    <w:rsid w:val="00855760"/>
    <w:rsid w:val="008558D5"/>
    <w:rsid w:val="0085598E"/>
    <w:rsid w:val="008559C9"/>
    <w:rsid w:val="008559ED"/>
    <w:rsid w:val="00855C4E"/>
    <w:rsid w:val="00855DD2"/>
    <w:rsid w:val="00855EC0"/>
    <w:rsid w:val="00855FC6"/>
    <w:rsid w:val="008561DE"/>
    <w:rsid w:val="008565E4"/>
    <w:rsid w:val="008569D6"/>
    <w:rsid w:val="00856B30"/>
    <w:rsid w:val="008571A2"/>
    <w:rsid w:val="008571D6"/>
    <w:rsid w:val="008576F9"/>
    <w:rsid w:val="008577C9"/>
    <w:rsid w:val="00857902"/>
    <w:rsid w:val="00857D2C"/>
    <w:rsid w:val="00857FB9"/>
    <w:rsid w:val="00860444"/>
    <w:rsid w:val="008605BC"/>
    <w:rsid w:val="00860918"/>
    <w:rsid w:val="00860AFB"/>
    <w:rsid w:val="00860B7A"/>
    <w:rsid w:val="008618DC"/>
    <w:rsid w:val="008618FD"/>
    <w:rsid w:val="00861A61"/>
    <w:rsid w:val="00861A8A"/>
    <w:rsid w:val="00861DE9"/>
    <w:rsid w:val="008620B4"/>
    <w:rsid w:val="008621D2"/>
    <w:rsid w:val="008621E6"/>
    <w:rsid w:val="00862289"/>
    <w:rsid w:val="00862701"/>
    <w:rsid w:val="00862782"/>
    <w:rsid w:val="008629A5"/>
    <w:rsid w:val="00862BC8"/>
    <w:rsid w:val="00862D6D"/>
    <w:rsid w:val="008631BD"/>
    <w:rsid w:val="008634D8"/>
    <w:rsid w:val="00863573"/>
    <w:rsid w:val="00863807"/>
    <w:rsid w:val="008640DF"/>
    <w:rsid w:val="008641EC"/>
    <w:rsid w:val="008642B3"/>
    <w:rsid w:val="0086450B"/>
    <w:rsid w:val="00864AEF"/>
    <w:rsid w:val="00864B1C"/>
    <w:rsid w:val="00864BD2"/>
    <w:rsid w:val="00864BFC"/>
    <w:rsid w:val="00865201"/>
    <w:rsid w:val="0086616B"/>
    <w:rsid w:val="008663F0"/>
    <w:rsid w:val="0086642C"/>
    <w:rsid w:val="008664AE"/>
    <w:rsid w:val="00866689"/>
    <w:rsid w:val="00866864"/>
    <w:rsid w:val="0086690A"/>
    <w:rsid w:val="00866B75"/>
    <w:rsid w:val="00866D15"/>
    <w:rsid w:val="00866F42"/>
    <w:rsid w:val="008670C3"/>
    <w:rsid w:val="00867470"/>
    <w:rsid w:val="00867808"/>
    <w:rsid w:val="008679BE"/>
    <w:rsid w:val="00867A49"/>
    <w:rsid w:val="00867B7E"/>
    <w:rsid w:val="00867C11"/>
    <w:rsid w:val="008700CD"/>
    <w:rsid w:val="00870314"/>
    <w:rsid w:val="00870315"/>
    <w:rsid w:val="008706E1"/>
    <w:rsid w:val="008706EB"/>
    <w:rsid w:val="00870DC5"/>
    <w:rsid w:val="00870E2B"/>
    <w:rsid w:val="00871279"/>
    <w:rsid w:val="008713C8"/>
    <w:rsid w:val="008718A0"/>
    <w:rsid w:val="00871CCC"/>
    <w:rsid w:val="00871D4C"/>
    <w:rsid w:val="008723B6"/>
    <w:rsid w:val="00872769"/>
    <w:rsid w:val="00872856"/>
    <w:rsid w:val="00872906"/>
    <w:rsid w:val="008730BF"/>
    <w:rsid w:val="00873144"/>
    <w:rsid w:val="0087315B"/>
    <w:rsid w:val="008731F6"/>
    <w:rsid w:val="0087333C"/>
    <w:rsid w:val="00873D21"/>
    <w:rsid w:val="00873D7D"/>
    <w:rsid w:val="00873DD1"/>
    <w:rsid w:val="008741FA"/>
    <w:rsid w:val="00874566"/>
    <w:rsid w:val="00874589"/>
    <w:rsid w:val="008745DF"/>
    <w:rsid w:val="00875323"/>
    <w:rsid w:val="008754D1"/>
    <w:rsid w:val="008754E2"/>
    <w:rsid w:val="00875835"/>
    <w:rsid w:val="00875901"/>
    <w:rsid w:val="0087590F"/>
    <w:rsid w:val="00875915"/>
    <w:rsid w:val="00875A10"/>
    <w:rsid w:val="00876024"/>
    <w:rsid w:val="00876294"/>
    <w:rsid w:val="008762AF"/>
    <w:rsid w:val="0087645E"/>
    <w:rsid w:val="00876536"/>
    <w:rsid w:val="0087699D"/>
    <w:rsid w:val="00876B53"/>
    <w:rsid w:val="00876C76"/>
    <w:rsid w:val="00876F02"/>
    <w:rsid w:val="00877081"/>
    <w:rsid w:val="008771FE"/>
    <w:rsid w:val="008773F7"/>
    <w:rsid w:val="00877BA2"/>
    <w:rsid w:val="00877C61"/>
    <w:rsid w:val="00877C86"/>
    <w:rsid w:val="00880016"/>
    <w:rsid w:val="0088011F"/>
    <w:rsid w:val="008801EE"/>
    <w:rsid w:val="008801F8"/>
    <w:rsid w:val="00880511"/>
    <w:rsid w:val="00880513"/>
    <w:rsid w:val="00880721"/>
    <w:rsid w:val="00880B29"/>
    <w:rsid w:val="00880BE2"/>
    <w:rsid w:val="00880C60"/>
    <w:rsid w:val="00880E89"/>
    <w:rsid w:val="00880FEB"/>
    <w:rsid w:val="00880FF9"/>
    <w:rsid w:val="00881094"/>
    <w:rsid w:val="008818AC"/>
    <w:rsid w:val="0088228A"/>
    <w:rsid w:val="0088250E"/>
    <w:rsid w:val="0088282D"/>
    <w:rsid w:val="00882E09"/>
    <w:rsid w:val="00882FC9"/>
    <w:rsid w:val="0088318A"/>
    <w:rsid w:val="0088324A"/>
    <w:rsid w:val="00883782"/>
    <w:rsid w:val="008837FB"/>
    <w:rsid w:val="008838FD"/>
    <w:rsid w:val="0088392B"/>
    <w:rsid w:val="00883D2F"/>
    <w:rsid w:val="00883D62"/>
    <w:rsid w:val="0088423B"/>
    <w:rsid w:val="008842F7"/>
    <w:rsid w:val="0088440E"/>
    <w:rsid w:val="008848E1"/>
    <w:rsid w:val="0088493B"/>
    <w:rsid w:val="00884A5E"/>
    <w:rsid w:val="00884B76"/>
    <w:rsid w:val="00884C5C"/>
    <w:rsid w:val="00884E47"/>
    <w:rsid w:val="0088504B"/>
    <w:rsid w:val="00885097"/>
    <w:rsid w:val="00885501"/>
    <w:rsid w:val="00885650"/>
    <w:rsid w:val="00885841"/>
    <w:rsid w:val="00885A94"/>
    <w:rsid w:val="00885FA9"/>
    <w:rsid w:val="0088601B"/>
    <w:rsid w:val="00886104"/>
    <w:rsid w:val="008861B4"/>
    <w:rsid w:val="008863EC"/>
    <w:rsid w:val="008864C5"/>
    <w:rsid w:val="008865A1"/>
    <w:rsid w:val="008866F0"/>
    <w:rsid w:val="00886873"/>
    <w:rsid w:val="008868E9"/>
    <w:rsid w:val="00886B3C"/>
    <w:rsid w:val="00886D55"/>
    <w:rsid w:val="00886DE3"/>
    <w:rsid w:val="0088706D"/>
    <w:rsid w:val="00887210"/>
    <w:rsid w:val="008878BB"/>
    <w:rsid w:val="0088797F"/>
    <w:rsid w:val="00887B4A"/>
    <w:rsid w:val="00887BEC"/>
    <w:rsid w:val="00887DBC"/>
    <w:rsid w:val="00887E57"/>
    <w:rsid w:val="00887E74"/>
    <w:rsid w:val="00890098"/>
    <w:rsid w:val="00890139"/>
    <w:rsid w:val="00890720"/>
    <w:rsid w:val="008907B1"/>
    <w:rsid w:val="008908DB"/>
    <w:rsid w:val="00890E45"/>
    <w:rsid w:val="00891048"/>
    <w:rsid w:val="00891062"/>
    <w:rsid w:val="0089119B"/>
    <w:rsid w:val="008915D4"/>
    <w:rsid w:val="008918FF"/>
    <w:rsid w:val="0089196B"/>
    <w:rsid w:val="00891986"/>
    <w:rsid w:val="00891C9E"/>
    <w:rsid w:val="00891E05"/>
    <w:rsid w:val="00891E3E"/>
    <w:rsid w:val="0089208B"/>
    <w:rsid w:val="008923BE"/>
    <w:rsid w:val="008926E9"/>
    <w:rsid w:val="00892A72"/>
    <w:rsid w:val="00892B76"/>
    <w:rsid w:val="00892D6D"/>
    <w:rsid w:val="00892DAB"/>
    <w:rsid w:val="008930DC"/>
    <w:rsid w:val="00893105"/>
    <w:rsid w:val="00893370"/>
    <w:rsid w:val="008933B7"/>
    <w:rsid w:val="00893518"/>
    <w:rsid w:val="00893FB0"/>
    <w:rsid w:val="008942EA"/>
    <w:rsid w:val="0089435B"/>
    <w:rsid w:val="0089451B"/>
    <w:rsid w:val="008947BC"/>
    <w:rsid w:val="00894B10"/>
    <w:rsid w:val="00894C03"/>
    <w:rsid w:val="00894EF1"/>
    <w:rsid w:val="0089504A"/>
    <w:rsid w:val="00895207"/>
    <w:rsid w:val="00895740"/>
    <w:rsid w:val="008959FD"/>
    <w:rsid w:val="00895CD0"/>
    <w:rsid w:val="00895D8B"/>
    <w:rsid w:val="00895DE5"/>
    <w:rsid w:val="00895E8C"/>
    <w:rsid w:val="00896774"/>
    <w:rsid w:val="008968FD"/>
    <w:rsid w:val="0089697A"/>
    <w:rsid w:val="00896A8B"/>
    <w:rsid w:val="00896C72"/>
    <w:rsid w:val="00896F4B"/>
    <w:rsid w:val="0089757F"/>
    <w:rsid w:val="0089771C"/>
    <w:rsid w:val="0089780C"/>
    <w:rsid w:val="008A00A0"/>
    <w:rsid w:val="008A02FD"/>
    <w:rsid w:val="008A0337"/>
    <w:rsid w:val="008A0355"/>
    <w:rsid w:val="008A0724"/>
    <w:rsid w:val="008A09BD"/>
    <w:rsid w:val="008A0C33"/>
    <w:rsid w:val="008A0E5D"/>
    <w:rsid w:val="008A137C"/>
    <w:rsid w:val="008A153B"/>
    <w:rsid w:val="008A1A6C"/>
    <w:rsid w:val="008A2195"/>
    <w:rsid w:val="008A2201"/>
    <w:rsid w:val="008A23D6"/>
    <w:rsid w:val="008A284F"/>
    <w:rsid w:val="008A28E2"/>
    <w:rsid w:val="008A29B2"/>
    <w:rsid w:val="008A2DB4"/>
    <w:rsid w:val="008A2FA3"/>
    <w:rsid w:val="008A3066"/>
    <w:rsid w:val="008A3282"/>
    <w:rsid w:val="008A36C4"/>
    <w:rsid w:val="008A36C8"/>
    <w:rsid w:val="008A36F4"/>
    <w:rsid w:val="008A3761"/>
    <w:rsid w:val="008A377F"/>
    <w:rsid w:val="008A398E"/>
    <w:rsid w:val="008A3B24"/>
    <w:rsid w:val="008A3B5A"/>
    <w:rsid w:val="008A3C54"/>
    <w:rsid w:val="008A3D0D"/>
    <w:rsid w:val="008A412F"/>
    <w:rsid w:val="008A41FB"/>
    <w:rsid w:val="008A4247"/>
    <w:rsid w:val="008A42E2"/>
    <w:rsid w:val="008A4417"/>
    <w:rsid w:val="008A456F"/>
    <w:rsid w:val="008A492D"/>
    <w:rsid w:val="008A4C9C"/>
    <w:rsid w:val="008A4D2E"/>
    <w:rsid w:val="008A5089"/>
    <w:rsid w:val="008A5113"/>
    <w:rsid w:val="008A5594"/>
    <w:rsid w:val="008A5894"/>
    <w:rsid w:val="008A5925"/>
    <w:rsid w:val="008A5AAF"/>
    <w:rsid w:val="008A5E07"/>
    <w:rsid w:val="008A5E2B"/>
    <w:rsid w:val="008A6028"/>
    <w:rsid w:val="008A61D2"/>
    <w:rsid w:val="008A6202"/>
    <w:rsid w:val="008A6383"/>
    <w:rsid w:val="008A6513"/>
    <w:rsid w:val="008A6849"/>
    <w:rsid w:val="008A6B88"/>
    <w:rsid w:val="008A6E84"/>
    <w:rsid w:val="008A70EE"/>
    <w:rsid w:val="008A710A"/>
    <w:rsid w:val="008A72FA"/>
    <w:rsid w:val="008A749E"/>
    <w:rsid w:val="008A77D0"/>
    <w:rsid w:val="008A7A8F"/>
    <w:rsid w:val="008A7CCD"/>
    <w:rsid w:val="008B0316"/>
    <w:rsid w:val="008B039F"/>
    <w:rsid w:val="008B0543"/>
    <w:rsid w:val="008B05CD"/>
    <w:rsid w:val="008B0D70"/>
    <w:rsid w:val="008B0DE5"/>
    <w:rsid w:val="008B0E9F"/>
    <w:rsid w:val="008B0FC9"/>
    <w:rsid w:val="008B11B4"/>
    <w:rsid w:val="008B15A0"/>
    <w:rsid w:val="008B167E"/>
    <w:rsid w:val="008B17FB"/>
    <w:rsid w:val="008B1B00"/>
    <w:rsid w:val="008B1CF0"/>
    <w:rsid w:val="008B1CF7"/>
    <w:rsid w:val="008B1F82"/>
    <w:rsid w:val="008B219B"/>
    <w:rsid w:val="008B24AF"/>
    <w:rsid w:val="008B24C6"/>
    <w:rsid w:val="008B2626"/>
    <w:rsid w:val="008B2B49"/>
    <w:rsid w:val="008B2C05"/>
    <w:rsid w:val="008B2EE3"/>
    <w:rsid w:val="008B31E5"/>
    <w:rsid w:val="008B32E6"/>
    <w:rsid w:val="008B330F"/>
    <w:rsid w:val="008B370D"/>
    <w:rsid w:val="008B376B"/>
    <w:rsid w:val="008B3FAA"/>
    <w:rsid w:val="008B410F"/>
    <w:rsid w:val="008B465F"/>
    <w:rsid w:val="008B4664"/>
    <w:rsid w:val="008B4B06"/>
    <w:rsid w:val="008B4C60"/>
    <w:rsid w:val="008B5410"/>
    <w:rsid w:val="008B5691"/>
    <w:rsid w:val="008B576A"/>
    <w:rsid w:val="008B5AF2"/>
    <w:rsid w:val="008B5B4B"/>
    <w:rsid w:val="008B5BBA"/>
    <w:rsid w:val="008B5D7E"/>
    <w:rsid w:val="008B5EE5"/>
    <w:rsid w:val="008B60AD"/>
    <w:rsid w:val="008B65F8"/>
    <w:rsid w:val="008B6607"/>
    <w:rsid w:val="008B6763"/>
    <w:rsid w:val="008B6771"/>
    <w:rsid w:val="008B6A0C"/>
    <w:rsid w:val="008B6DB8"/>
    <w:rsid w:val="008B6E13"/>
    <w:rsid w:val="008B6F8D"/>
    <w:rsid w:val="008B72CE"/>
    <w:rsid w:val="008B75C2"/>
    <w:rsid w:val="008B78B5"/>
    <w:rsid w:val="008B7AF5"/>
    <w:rsid w:val="008B7BCB"/>
    <w:rsid w:val="008B7BE5"/>
    <w:rsid w:val="008B7D56"/>
    <w:rsid w:val="008B7D5E"/>
    <w:rsid w:val="008C04A3"/>
    <w:rsid w:val="008C0E58"/>
    <w:rsid w:val="008C0F2E"/>
    <w:rsid w:val="008C1109"/>
    <w:rsid w:val="008C1495"/>
    <w:rsid w:val="008C17DC"/>
    <w:rsid w:val="008C18FC"/>
    <w:rsid w:val="008C191B"/>
    <w:rsid w:val="008C1A1F"/>
    <w:rsid w:val="008C1B1C"/>
    <w:rsid w:val="008C20AB"/>
    <w:rsid w:val="008C2233"/>
    <w:rsid w:val="008C235A"/>
    <w:rsid w:val="008C23A2"/>
    <w:rsid w:val="008C252D"/>
    <w:rsid w:val="008C2886"/>
    <w:rsid w:val="008C2BE3"/>
    <w:rsid w:val="008C2D16"/>
    <w:rsid w:val="008C2E32"/>
    <w:rsid w:val="008C3583"/>
    <w:rsid w:val="008C372F"/>
    <w:rsid w:val="008C3735"/>
    <w:rsid w:val="008C3A40"/>
    <w:rsid w:val="008C3EF9"/>
    <w:rsid w:val="008C3F37"/>
    <w:rsid w:val="008C4017"/>
    <w:rsid w:val="008C48AC"/>
    <w:rsid w:val="008C4A50"/>
    <w:rsid w:val="008C4AC9"/>
    <w:rsid w:val="008C4BAB"/>
    <w:rsid w:val="008C4D41"/>
    <w:rsid w:val="008C4E34"/>
    <w:rsid w:val="008C4E65"/>
    <w:rsid w:val="008C4E68"/>
    <w:rsid w:val="008C4FD4"/>
    <w:rsid w:val="008C54B1"/>
    <w:rsid w:val="008C5671"/>
    <w:rsid w:val="008C577D"/>
    <w:rsid w:val="008C5A30"/>
    <w:rsid w:val="008C5C1A"/>
    <w:rsid w:val="008C5CAB"/>
    <w:rsid w:val="008C5FFD"/>
    <w:rsid w:val="008C6375"/>
    <w:rsid w:val="008C6405"/>
    <w:rsid w:val="008C649E"/>
    <w:rsid w:val="008C64E9"/>
    <w:rsid w:val="008C66D1"/>
    <w:rsid w:val="008C697D"/>
    <w:rsid w:val="008C6B09"/>
    <w:rsid w:val="008C6C93"/>
    <w:rsid w:val="008C7046"/>
    <w:rsid w:val="008C7091"/>
    <w:rsid w:val="008C7134"/>
    <w:rsid w:val="008C73B3"/>
    <w:rsid w:val="008C73FA"/>
    <w:rsid w:val="008C7461"/>
    <w:rsid w:val="008C7C64"/>
    <w:rsid w:val="008C7DE2"/>
    <w:rsid w:val="008C7F92"/>
    <w:rsid w:val="008C7F98"/>
    <w:rsid w:val="008D0091"/>
    <w:rsid w:val="008D01E6"/>
    <w:rsid w:val="008D0616"/>
    <w:rsid w:val="008D07A6"/>
    <w:rsid w:val="008D0DEF"/>
    <w:rsid w:val="008D0EA6"/>
    <w:rsid w:val="008D1093"/>
    <w:rsid w:val="008D13BA"/>
    <w:rsid w:val="008D190C"/>
    <w:rsid w:val="008D1CE7"/>
    <w:rsid w:val="008D203D"/>
    <w:rsid w:val="008D23A3"/>
    <w:rsid w:val="008D25EA"/>
    <w:rsid w:val="008D2634"/>
    <w:rsid w:val="008D26C8"/>
    <w:rsid w:val="008D2727"/>
    <w:rsid w:val="008D2C60"/>
    <w:rsid w:val="008D2D71"/>
    <w:rsid w:val="008D2E1F"/>
    <w:rsid w:val="008D337B"/>
    <w:rsid w:val="008D34A2"/>
    <w:rsid w:val="008D3619"/>
    <w:rsid w:val="008D3BB5"/>
    <w:rsid w:val="008D3E99"/>
    <w:rsid w:val="008D42D2"/>
    <w:rsid w:val="008D437C"/>
    <w:rsid w:val="008D4816"/>
    <w:rsid w:val="008D4B23"/>
    <w:rsid w:val="008D4C3F"/>
    <w:rsid w:val="008D4C82"/>
    <w:rsid w:val="008D5228"/>
    <w:rsid w:val="008D5716"/>
    <w:rsid w:val="008D59F7"/>
    <w:rsid w:val="008D5AC6"/>
    <w:rsid w:val="008D5E3B"/>
    <w:rsid w:val="008D6185"/>
    <w:rsid w:val="008D62AF"/>
    <w:rsid w:val="008D6341"/>
    <w:rsid w:val="008D6548"/>
    <w:rsid w:val="008D65F6"/>
    <w:rsid w:val="008D66E7"/>
    <w:rsid w:val="008D6792"/>
    <w:rsid w:val="008D6954"/>
    <w:rsid w:val="008D6CED"/>
    <w:rsid w:val="008D6E9F"/>
    <w:rsid w:val="008D708D"/>
    <w:rsid w:val="008D7131"/>
    <w:rsid w:val="008D75DB"/>
    <w:rsid w:val="008D75FE"/>
    <w:rsid w:val="008D7A69"/>
    <w:rsid w:val="008D7FC3"/>
    <w:rsid w:val="008E05E5"/>
    <w:rsid w:val="008E0612"/>
    <w:rsid w:val="008E0861"/>
    <w:rsid w:val="008E0B0F"/>
    <w:rsid w:val="008E0B69"/>
    <w:rsid w:val="008E0DBA"/>
    <w:rsid w:val="008E0FDA"/>
    <w:rsid w:val="008E1127"/>
    <w:rsid w:val="008E1138"/>
    <w:rsid w:val="008E152A"/>
    <w:rsid w:val="008E18E6"/>
    <w:rsid w:val="008E1AC8"/>
    <w:rsid w:val="008E1C6D"/>
    <w:rsid w:val="008E1F7B"/>
    <w:rsid w:val="008E218D"/>
    <w:rsid w:val="008E24E0"/>
    <w:rsid w:val="008E2D04"/>
    <w:rsid w:val="008E2E7C"/>
    <w:rsid w:val="008E2F8B"/>
    <w:rsid w:val="008E3657"/>
    <w:rsid w:val="008E36AB"/>
    <w:rsid w:val="008E3BE6"/>
    <w:rsid w:val="008E3C1C"/>
    <w:rsid w:val="008E3C9F"/>
    <w:rsid w:val="008E3F0F"/>
    <w:rsid w:val="008E3F19"/>
    <w:rsid w:val="008E4040"/>
    <w:rsid w:val="008E41E8"/>
    <w:rsid w:val="008E470A"/>
    <w:rsid w:val="008E47EC"/>
    <w:rsid w:val="008E4B6D"/>
    <w:rsid w:val="008E4CB0"/>
    <w:rsid w:val="008E4DFF"/>
    <w:rsid w:val="008E4E38"/>
    <w:rsid w:val="008E5056"/>
    <w:rsid w:val="008E5652"/>
    <w:rsid w:val="008E56FB"/>
    <w:rsid w:val="008E57B9"/>
    <w:rsid w:val="008E5D45"/>
    <w:rsid w:val="008E5DEC"/>
    <w:rsid w:val="008E5EE6"/>
    <w:rsid w:val="008E66CE"/>
    <w:rsid w:val="008E66FA"/>
    <w:rsid w:val="008E6796"/>
    <w:rsid w:val="008E6BBD"/>
    <w:rsid w:val="008E6BD7"/>
    <w:rsid w:val="008E70EE"/>
    <w:rsid w:val="008E7A5F"/>
    <w:rsid w:val="008E7BA6"/>
    <w:rsid w:val="008E7C77"/>
    <w:rsid w:val="008E7DE8"/>
    <w:rsid w:val="008F000E"/>
    <w:rsid w:val="008F00D1"/>
    <w:rsid w:val="008F09B9"/>
    <w:rsid w:val="008F0EE8"/>
    <w:rsid w:val="008F1223"/>
    <w:rsid w:val="008F12CE"/>
    <w:rsid w:val="008F1497"/>
    <w:rsid w:val="008F1583"/>
    <w:rsid w:val="008F169E"/>
    <w:rsid w:val="008F18EF"/>
    <w:rsid w:val="008F1921"/>
    <w:rsid w:val="008F1985"/>
    <w:rsid w:val="008F1D9A"/>
    <w:rsid w:val="008F21B2"/>
    <w:rsid w:val="008F2470"/>
    <w:rsid w:val="008F2E32"/>
    <w:rsid w:val="008F2F6D"/>
    <w:rsid w:val="008F315C"/>
    <w:rsid w:val="008F3194"/>
    <w:rsid w:val="008F35AF"/>
    <w:rsid w:val="008F3628"/>
    <w:rsid w:val="008F39F7"/>
    <w:rsid w:val="008F3AE6"/>
    <w:rsid w:val="008F3BCC"/>
    <w:rsid w:val="008F3C89"/>
    <w:rsid w:val="008F3DB6"/>
    <w:rsid w:val="008F3EE9"/>
    <w:rsid w:val="008F403C"/>
    <w:rsid w:val="008F40EE"/>
    <w:rsid w:val="008F4443"/>
    <w:rsid w:val="008F4694"/>
    <w:rsid w:val="008F46E7"/>
    <w:rsid w:val="008F4C24"/>
    <w:rsid w:val="008F4C30"/>
    <w:rsid w:val="008F4E87"/>
    <w:rsid w:val="008F4F49"/>
    <w:rsid w:val="008F5537"/>
    <w:rsid w:val="008F6235"/>
    <w:rsid w:val="008F66BB"/>
    <w:rsid w:val="008F68DE"/>
    <w:rsid w:val="008F6A92"/>
    <w:rsid w:val="008F6C66"/>
    <w:rsid w:val="008F6E5E"/>
    <w:rsid w:val="008F718E"/>
    <w:rsid w:val="008F71D3"/>
    <w:rsid w:val="008F7412"/>
    <w:rsid w:val="008F767A"/>
    <w:rsid w:val="008F76EA"/>
    <w:rsid w:val="008F7B09"/>
    <w:rsid w:val="008F7B0A"/>
    <w:rsid w:val="008F7BFD"/>
    <w:rsid w:val="008F7E12"/>
    <w:rsid w:val="009001E3"/>
    <w:rsid w:val="0090030C"/>
    <w:rsid w:val="009003F8"/>
    <w:rsid w:val="009004CA"/>
    <w:rsid w:val="009005B9"/>
    <w:rsid w:val="009007A8"/>
    <w:rsid w:val="009008DB"/>
    <w:rsid w:val="00900914"/>
    <w:rsid w:val="009010F2"/>
    <w:rsid w:val="0090117D"/>
    <w:rsid w:val="00901287"/>
    <w:rsid w:val="009015DF"/>
    <w:rsid w:val="00901C09"/>
    <w:rsid w:val="00901E7C"/>
    <w:rsid w:val="009022A6"/>
    <w:rsid w:val="009022B1"/>
    <w:rsid w:val="009022DE"/>
    <w:rsid w:val="00902794"/>
    <w:rsid w:val="009029DE"/>
    <w:rsid w:val="00903300"/>
    <w:rsid w:val="00903814"/>
    <w:rsid w:val="00903CA7"/>
    <w:rsid w:val="00904509"/>
    <w:rsid w:val="009048EE"/>
    <w:rsid w:val="009049E5"/>
    <w:rsid w:val="00904E01"/>
    <w:rsid w:val="00904F3E"/>
    <w:rsid w:val="00904F48"/>
    <w:rsid w:val="0090514C"/>
    <w:rsid w:val="009052E5"/>
    <w:rsid w:val="00905328"/>
    <w:rsid w:val="009053F7"/>
    <w:rsid w:val="0090541A"/>
    <w:rsid w:val="0090561B"/>
    <w:rsid w:val="009061D1"/>
    <w:rsid w:val="00906253"/>
    <w:rsid w:val="00906330"/>
    <w:rsid w:val="0090634E"/>
    <w:rsid w:val="009063F6"/>
    <w:rsid w:val="0090657E"/>
    <w:rsid w:val="0090690B"/>
    <w:rsid w:val="00906AF8"/>
    <w:rsid w:val="00906B9B"/>
    <w:rsid w:val="00906D82"/>
    <w:rsid w:val="009070AF"/>
    <w:rsid w:val="00907368"/>
    <w:rsid w:val="009073AA"/>
    <w:rsid w:val="00907973"/>
    <w:rsid w:val="00907D07"/>
    <w:rsid w:val="00910638"/>
    <w:rsid w:val="009106FB"/>
    <w:rsid w:val="0091082B"/>
    <w:rsid w:val="00910B1D"/>
    <w:rsid w:val="00910CF4"/>
    <w:rsid w:val="00911028"/>
    <w:rsid w:val="00911506"/>
    <w:rsid w:val="0091153D"/>
    <w:rsid w:val="0091172C"/>
    <w:rsid w:val="00911C92"/>
    <w:rsid w:val="00911DFF"/>
    <w:rsid w:val="00911F1C"/>
    <w:rsid w:val="00912221"/>
    <w:rsid w:val="00912225"/>
    <w:rsid w:val="009124CB"/>
    <w:rsid w:val="009129F9"/>
    <w:rsid w:val="0091331A"/>
    <w:rsid w:val="0091335C"/>
    <w:rsid w:val="009133B6"/>
    <w:rsid w:val="00913440"/>
    <w:rsid w:val="00913552"/>
    <w:rsid w:val="00913871"/>
    <w:rsid w:val="00913F40"/>
    <w:rsid w:val="0091401C"/>
    <w:rsid w:val="0091410B"/>
    <w:rsid w:val="009142D1"/>
    <w:rsid w:val="0091477E"/>
    <w:rsid w:val="009149B0"/>
    <w:rsid w:val="00915135"/>
    <w:rsid w:val="009151EF"/>
    <w:rsid w:val="0091528A"/>
    <w:rsid w:val="0091596B"/>
    <w:rsid w:val="009159E8"/>
    <w:rsid w:val="009163DE"/>
    <w:rsid w:val="00916746"/>
    <w:rsid w:val="0091679A"/>
    <w:rsid w:val="009168FE"/>
    <w:rsid w:val="00916DA0"/>
    <w:rsid w:val="00917072"/>
    <w:rsid w:val="009170B5"/>
    <w:rsid w:val="009171AD"/>
    <w:rsid w:val="00917211"/>
    <w:rsid w:val="00917649"/>
    <w:rsid w:val="009178DB"/>
    <w:rsid w:val="00917C01"/>
    <w:rsid w:val="00917D1B"/>
    <w:rsid w:val="00917F48"/>
    <w:rsid w:val="00917F8B"/>
    <w:rsid w:val="00920077"/>
    <w:rsid w:val="00920195"/>
    <w:rsid w:val="00920278"/>
    <w:rsid w:val="009203DF"/>
    <w:rsid w:val="009204A6"/>
    <w:rsid w:val="00920566"/>
    <w:rsid w:val="009206E7"/>
    <w:rsid w:val="00920737"/>
    <w:rsid w:val="009208C0"/>
    <w:rsid w:val="00920A01"/>
    <w:rsid w:val="00920C89"/>
    <w:rsid w:val="00921225"/>
    <w:rsid w:val="009212A0"/>
    <w:rsid w:val="00921466"/>
    <w:rsid w:val="0092196F"/>
    <w:rsid w:val="009219F6"/>
    <w:rsid w:val="00921AEC"/>
    <w:rsid w:val="00921C86"/>
    <w:rsid w:val="00921DB6"/>
    <w:rsid w:val="00921EF4"/>
    <w:rsid w:val="00921FC7"/>
    <w:rsid w:val="00922137"/>
    <w:rsid w:val="009225C7"/>
    <w:rsid w:val="0092279A"/>
    <w:rsid w:val="009227A7"/>
    <w:rsid w:val="00922856"/>
    <w:rsid w:val="009228E4"/>
    <w:rsid w:val="00922A3E"/>
    <w:rsid w:val="00922AA9"/>
    <w:rsid w:val="00922B4F"/>
    <w:rsid w:val="00922EC9"/>
    <w:rsid w:val="00923738"/>
    <w:rsid w:val="00923B9F"/>
    <w:rsid w:val="00923F09"/>
    <w:rsid w:val="00923F0A"/>
    <w:rsid w:val="00923F40"/>
    <w:rsid w:val="00924420"/>
    <w:rsid w:val="00924C11"/>
    <w:rsid w:val="00924CD3"/>
    <w:rsid w:val="0092503E"/>
    <w:rsid w:val="009250EC"/>
    <w:rsid w:val="00925625"/>
    <w:rsid w:val="00925A25"/>
    <w:rsid w:val="00925B4D"/>
    <w:rsid w:val="00925C8A"/>
    <w:rsid w:val="00925F6F"/>
    <w:rsid w:val="009264F0"/>
    <w:rsid w:val="00926680"/>
    <w:rsid w:val="00926727"/>
    <w:rsid w:val="00926845"/>
    <w:rsid w:val="00926D11"/>
    <w:rsid w:val="00926DA1"/>
    <w:rsid w:val="00927115"/>
    <w:rsid w:val="009271A2"/>
    <w:rsid w:val="00927253"/>
    <w:rsid w:val="0092730B"/>
    <w:rsid w:val="00927415"/>
    <w:rsid w:val="00927579"/>
    <w:rsid w:val="00927AB9"/>
    <w:rsid w:val="00927E2E"/>
    <w:rsid w:val="00927EE7"/>
    <w:rsid w:val="0093030C"/>
    <w:rsid w:val="009304FB"/>
    <w:rsid w:val="00930613"/>
    <w:rsid w:val="009306CA"/>
    <w:rsid w:val="009306E2"/>
    <w:rsid w:val="0093089D"/>
    <w:rsid w:val="009308B6"/>
    <w:rsid w:val="00930A03"/>
    <w:rsid w:val="00930A8D"/>
    <w:rsid w:val="00930BF4"/>
    <w:rsid w:val="009313F1"/>
    <w:rsid w:val="009315BD"/>
    <w:rsid w:val="009317B5"/>
    <w:rsid w:val="0093186B"/>
    <w:rsid w:val="00931C2B"/>
    <w:rsid w:val="009323FA"/>
    <w:rsid w:val="0093245F"/>
    <w:rsid w:val="0093249D"/>
    <w:rsid w:val="00932771"/>
    <w:rsid w:val="00932D8F"/>
    <w:rsid w:val="00932EC6"/>
    <w:rsid w:val="00933413"/>
    <w:rsid w:val="009335A8"/>
    <w:rsid w:val="00933630"/>
    <w:rsid w:val="00933B94"/>
    <w:rsid w:val="00933E88"/>
    <w:rsid w:val="00934567"/>
    <w:rsid w:val="00934A33"/>
    <w:rsid w:val="00934A66"/>
    <w:rsid w:val="00934C0D"/>
    <w:rsid w:val="00934C17"/>
    <w:rsid w:val="00934F23"/>
    <w:rsid w:val="00934F91"/>
    <w:rsid w:val="00935117"/>
    <w:rsid w:val="0093523F"/>
    <w:rsid w:val="009352B5"/>
    <w:rsid w:val="0093599D"/>
    <w:rsid w:val="00935EF4"/>
    <w:rsid w:val="00935F55"/>
    <w:rsid w:val="0093625B"/>
    <w:rsid w:val="0093654F"/>
    <w:rsid w:val="009368A9"/>
    <w:rsid w:val="00936C5D"/>
    <w:rsid w:val="00936E82"/>
    <w:rsid w:val="00936FC2"/>
    <w:rsid w:val="009375C7"/>
    <w:rsid w:val="00937754"/>
    <w:rsid w:val="0093787B"/>
    <w:rsid w:val="00937A7E"/>
    <w:rsid w:val="00937CF1"/>
    <w:rsid w:val="009403FD"/>
    <w:rsid w:val="009404AA"/>
    <w:rsid w:val="009405E6"/>
    <w:rsid w:val="009409BB"/>
    <w:rsid w:val="00940ABC"/>
    <w:rsid w:val="00940C91"/>
    <w:rsid w:val="00940D30"/>
    <w:rsid w:val="00940D5A"/>
    <w:rsid w:val="00940F3D"/>
    <w:rsid w:val="00940FA2"/>
    <w:rsid w:val="009410B3"/>
    <w:rsid w:val="0094113D"/>
    <w:rsid w:val="009415FC"/>
    <w:rsid w:val="00941973"/>
    <w:rsid w:val="00941B64"/>
    <w:rsid w:val="00941F92"/>
    <w:rsid w:val="0094210A"/>
    <w:rsid w:val="009422A5"/>
    <w:rsid w:val="0094274B"/>
    <w:rsid w:val="0094298C"/>
    <w:rsid w:val="00942F6F"/>
    <w:rsid w:val="00943237"/>
    <w:rsid w:val="009432C7"/>
    <w:rsid w:val="0094330B"/>
    <w:rsid w:val="0094361A"/>
    <w:rsid w:val="00943CBB"/>
    <w:rsid w:val="00943D16"/>
    <w:rsid w:val="009441C4"/>
    <w:rsid w:val="0094442E"/>
    <w:rsid w:val="0094466F"/>
    <w:rsid w:val="00944BCB"/>
    <w:rsid w:val="00944C37"/>
    <w:rsid w:val="00944CA0"/>
    <w:rsid w:val="00944D34"/>
    <w:rsid w:val="00944DCA"/>
    <w:rsid w:val="009450F6"/>
    <w:rsid w:val="0094554C"/>
    <w:rsid w:val="00945B3F"/>
    <w:rsid w:val="00945BA4"/>
    <w:rsid w:val="00945D46"/>
    <w:rsid w:val="00945D4D"/>
    <w:rsid w:val="009460F2"/>
    <w:rsid w:val="0094616E"/>
    <w:rsid w:val="00946265"/>
    <w:rsid w:val="0094648B"/>
    <w:rsid w:val="00946A2A"/>
    <w:rsid w:val="00946A52"/>
    <w:rsid w:val="00946BFA"/>
    <w:rsid w:val="00946CA5"/>
    <w:rsid w:val="00946F92"/>
    <w:rsid w:val="00947223"/>
    <w:rsid w:val="0094726D"/>
    <w:rsid w:val="009472A1"/>
    <w:rsid w:val="00947650"/>
    <w:rsid w:val="00947655"/>
    <w:rsid w:val="00947AA6"/>
    <w:rsid w:val="00947BA0"/>
    <w:rsid w:val="00950170"/>
    <w:rsid w:val="00950178"/>
    <w:rsid w:val="009505F7"/>
    <w:rsid w:val="00950D25"/>
    <w:rsid w:val="0095110B"/>
    <w:rsid w:val="0095146E"/>
    <w:rsid w:val="00951618"/>
    <w:rsid w:val="0095166B"/>
    <w:rsid w:val="00951B56"/>
    <w:rsid w:val="00951E65"/>
    <w:rsid w:val="00951E7C"/>
    <w:rsid w:val="0095201E"/>
    <w:rsid w:val="009521DF"/>
    <w:rsid w:val="00952653"/>
    <w:rsid w:val="00952675"/>
    <w:rsid w:val="00952842"/>
    <w:rsid w:val="00952AFF"/>
    <w:rsid w:val="00952C6D"/>
    <w:rsid w:val="00952C88"/>
    <w:rsid w:val="00952D8D"/>
    <w:rsid w:val="00952F0E"/>
    <w:rsid w:val="00952F88"/>
    <w:rsid w:val="009530B5"/>
    <w:rsid w:val="00953494"/>
    <w:rsid w:val="0095352F"/>
    <w:rsid w:val="009535A8"/>
    <w:rsid w:val="009537FF"/>
    <w:rsid w:val="0095387A"/>
    <w:rsid w:val="00953D1E"/>
    <w:rsid w:val="00954065"/>
    <w:rsid w:val="00954102"/>
    <w:rsid w:val="009541D1"/>
    <w:rsid w:val="00954631"/>
    <w:rsid w:val="0095492D"/>
    <w:rsid w:val="009549BE"/>
    <w:rsid w:val="009549FC"/>
    <w:rsid w:val="00954B9C"/>
    <w:rsid w:val="00954D50"/>
    <w:rsid w:val="00954F87"/>
    <w:rsid w:val="009550BA"/>
    <w:rsid w:val="00955640"/>
    <w:rsid w:val="00955913"/>
    <w:rsid w:val="009560C6"/>
    <w:rsid w:val="009564E4"/>
    <w:rsid w:val="00956FC7"/>
    <w:rsid w:val="00957059"/>
    <w:rsid w:val="0095715F"/>
    <w:rsid w:val="00957172"/>
    <w:rsid w:val="009571F4"/>
    <w:rsid w:val="00957210"/>
    <w:rsid w:val="00957296"/>
    <w:rsid w:val="0095732D"/>
    <w:rsid w:val="00957676"/>
    <w:rsid w:val="0095772B"/>
    <w:rsid w:val="0095790D"/>
    <w:rsid w:val="0095795C"/>
    <w:rsid w:val="00957C36"/>
    <w:rsid w:val="00957D48"/>
    <w:rsid w:val="00957DBA"/>
    <w:rsid w:val="00960111"/>
    <w:rsid w:val="00960491"/>
    <w:rsid w:val="009606F1"/>
    <w:rsid w:val="009607B3"/>
    <w:rsid w:val="00960EDD"/>
    <w:rsid w:val="00961151"/>
    <w:rsid w:val="0096120F"/>
    <w:rsid w:val="0096130E"/>
    <w:rsid w:val="0096146C"/>
    <w:rsid w:val="009616C0"/>
    <w:rsid w:val="00961C73"/>
    <w:rsid w:val="00961D18"/>
    <w:rsid w:val="00961F5A"/>
    <w:rsid w:val="0096204C"/>
    <w:rsid w:val="009622F8"/>
    <w:rsid w:val="0096277A"/>
    <w:rsid w:val="0096330C"/>
    <w:rsid w:val="00963429"/>
    <w:rsid w:val="0096355C"/>
    <w:rsid w:val="00963717"/>
    <w:rsid w:val="00963A54"/>
    <w:rsid w:val="00963A5A"/>
    <w:rsid w:val="00963B01"/>
    <w:rsid w:val="00963B8A"/>
    <w:rsid w:val="00963D64"/>
    <w:rsid w:val="00963DA6"/>
    <w:rsid w:val="00964143"/>
    <w:rsid w:val="0096441E"/>
    <w:rsid w:val="009649DD"/>
    <w:rsid w:val="00964BD1"/>
    <w:rsid w:val="00964CAA"/>
    <w:rsid w:val="00964FEC"/>
    <w:rsid w:val="00965112"/>
    <w:rsid w:val="0096546A"/>
    <w:rsid w:val="0096554E"/>
    <w:rsid w:val="00965787"/>
    <w:rsid w:val="00965CCD"/>
    <w:rsid w:val="00965CE3"/>
    <w:rsid w:val="00965D6D"/>
    <w:rsid w:val="00965D8D"/>
    <w:rsid w:val="009669FA"/>
    <w:rsid w:val="00966A29"/>
    <w:rsid w:val="00966A37"/>
    <w:rsid w:val="00966A9C"/>
    <w:rsid w:val="00966B62"/>
    <w:rsid w:val="00966F55"/>
    <w:rsid w:val="009672E7"/>
    <w:rsid w:val="0096736C"/>
    <w:rsid w:val="00967481"/>
    <w:rsid w:val="009674B0"/>
    <w:rsid w:val="00967526"/>
    <w:rsid w:val="00967795"/>
    <w:rsid w:val="00967815"/>
    <w:rsid w:val="00967AC9"/>
    <w:rsid w:val="00967CC8"/>
    <w:rsid w:val="00970200"/>
    <w:rsid w:val="00970260"/>
    <w:rsid w:val="00970870"/>
    <w:rsid w:val="00970940"/>
    <w:rsid w:val="00970CB2"/>
    <w:rsid w:val="00970DD0"/>
    <w:rsid w:val="00971021"/>
    <w:rsid w:val="009712F5"/>
    <w:rsid w:val="009713BF"/>
    <w:rsid w:val="009715CD"/>
    <w:rsid w:val="009716E5"/>
    <w:rsid w:val="00971ACB"/>
    <w:rsid w:val="00971D10"/>
    <w:rsid w:val="00971E55"/>
    <w:rsid w:val="00972A13"/>
    <w:rsid w:val="00972AAB"/>
    <w:rsid w:val="00972D54"/>
    <w:rsid w:val="0097302E"/>
    <w:rsid w:val="0097310E"/>
    <w:rsid w:val="009735DA"/>
    <w:rsid w:val="0097361F"/>
    <w:rsid w:val="00973627"/>
    <w:rsid w:val="00973868"/>
    <w:rsid w:val="009738E2"/>
    <w:rsid w:val="0097399D"/>
    <w:rsid w:val="00973B9D"/>
    <w:rsid w:val="00973D39"/>
    <w:rsid w:val="00973FE8"/>
    <w:rsid w:val="009742AE"/>
    <w:rsid w:val="00974305"/>
    <w:rsid w:val="009745E9"/>
    <w:rsid w:val="00974AAE"/>
    <w:rsid w:val="00974ABD"/>
    <w:rsid w:val="009757E6"/>
    <w:rsid w:val="0097585E"/>
    <w:rsid w:val="009759E1"/>
    <w:rsid w:val="00975C81"/>
    <w:rsid w:val="00975E40"/>
    <w:rsid w:val="00975E7F"/>
    <w:rsid w:val="009765AA"/>
    <w:rsid w:val="00976725"/>
    <w:rsid w:val="009768FF"/>
    <w:rsid w:val="00976F59"/>
    <w:rsid w:val="00977277"/>
    <w:rsid w:val="00977467"/>
    <w:rsid w:val="0097760D"/>
    <w:rsid w:val="009777E3"/>
    <w:rsid w:val="00977885"/>
    <w:rsid w:val="00977AB0"/>
    <w:rsid w:val="00977B86"/>
    <w:rsid w:val="00977B93"/>
    <w:rsid w:val="00977BFE"/>
    <w:rsid w:val="00977C3D"/>
    <w:rsid w:val="0098021E"/>
    <w:rsid w:val="00980482"/>
    <w:rsid w:val="009805C3"/>
    <w:rsid w:val="00980885"/>
    <w:rsid w:val="00980B29"/>
    <w:rsid w:val="0098106F"/>
    <w:rsid w:val="009810E8"/>
    <w:rsid w:val="009811B1"/>
    <w:rsid w:val="009812C8"/>
    <w:rsid w:val="00981E2F"/>
    <w:rsid w:val="00981F81"/>
    <w:rsid w:val="00981FAC"/>
    <w:rsid w:val="0098209F"/>
    <w:rsid w:val="009821B7"/>
    <w:rsid w:val="00982242"/>
    <w:rsid w:val="009825AB"/>
    <w:rsid w:val="009825D7"/>
    <w:rsid w:val="00982846"/>
    <w:rsid w:val="00982849"/>
    <w:rsid w:val="009829F9"/>
    <w:rsid w:val="00982B8C"/>
    <w:rsid w:val="00982BF7"/>
    <w:rsid w:val="00982C8E"/>
    <w:rsid w:val="00982F2E"/>
    <w:rsid w:val="00982FC4"/>
    <w:rsid w:val="00983105"/>
    <w:rsid w:val="0098378B"/>
    <w:rsid w:val="00984231"/>
    <w:rsid w:val="009843E4"/>
    <w:rsid w:val="00984447"/>
    <w:rsid w:val="00984EDF"/>
    <w:rsid w:val="009851E0"/>
    <w:rsid w:val="009852A7"/>
    <w:rsid w:val="0098595C"/>
    <w:rsid w:val="00985C0E"/>
    <w:rsid w:val="00985ED0"/>
    <w:rsid w:val="009861FA"/>
    <w:rsid w:val="00986212"/>
    <w:rsid w:val="00986488"/>
    <w:rsid w:val="00986B5A"/>
    <w:rsid w:val="00986D35"/>
    <w:rsid w:val="009870A5"/>
    <w:rsid w:val="00987238"/>
    <w:rsid w:val="009872E8"/>
    <w:rsid w:val="00987324"/>
    <w:rsid w:val="00987419"/>
    <w:rsid w:val="0098778F"/>
    <w:rsid w:val="009877DD"/>
    <w:rsid w:val="00987C53"/>
    <w:rsid w:val="00987E5C"/>
    <w:rsid w:val="009904F9"/>
    <w:rsid w:val="009905A3"/>
    <w:rsid w:val="009907A3"/>
    <w:rsid w:val="00990898"/>
    <w:rsid w:val="009909CC"/>
    <w:rsid w:val="009909DA"/>
    <w:rsid w:val="00990B2D"/>
    <w:rsid w:val="00990BC8"/>
    <w:rsid w:val="00990C28"/>
    <w:rsid w:val="00990C77"/>
    <w:rsid w:val="00990D9B"/>
    <w:rsid w:val="00990F4F"/>
    <w:rsid w:val="00990FC5"/>
    <w:rsid w:val="009910EC"/>
    <w:rsid w:val="00991A2E"/>
    <w:rsid w:val="00991B10"/>
    <w:rsid w:val="009920F9"/>
    <w:rsid w:val="009923F5"/>
    <w:rsid w:val="009925A6"/>
    <w:rsid w:val="00992624"/>
    <w:rsid w:val="00992707"/>
    <w:rsid w:val="00992ACD"/>
    <w:rsid w:val="00992B84"/>
    <w:rsid w:val="0099319B"/>
    <w:rsid w:val="00993263"/>
    <w:rsid w:val="009933F1"/>
    <w:rsid w:val="00993459"/>
    <w:rsid w:val="00993B25"/>
    <w:rsid w:val="00993B47"/>
    <w:rsid w:val="009942A4"/>
    <w:rsid w:val="0099477C"/>
    <w:rsid w:val="00994966"/>
    <w:rsid w:val="00994B95"/>
    <w:rsid w:val="00994C79"/>
    <w:rsid w:val="00995158"/>
    <w:rsid w:val="00995672"/>
    <w:rsid w:val="00995737"/>
    <w:rsid w:val="00995A65"/>
    <w:rsid w:val="00995ADF"/>
    <w:rsid w:val="00995FB3"/>
    <w:rsid w:val="00996399"/>
    <w:rsid w:val="009963D6"/>
    <w:rsid w:val="00996433"/>
    <w:rsid w:val="00996642"/>
    <w:rsid w:val="00996A71"/>
    <w:rsid w:val="00996B1F"/>
    <w:rsid w:val="00996B9A"/>
    <w:rsid w:val="00996C7D"/>
    <w:rsid w:val="00996DD7"/>
    <w:rsid w:val="009975F9"/>
    <w:rsid w:val="00997655"/>
    <w:rsid w:val="00997BE0"/>
    <w:rsid w:val="009A0002"/>
    <w:rsid w:val="009A047B"/>
    <w:rsid w:val="009A05D5"/>
    <w:rsid w:val="009A066F"/>
    <w:rsid w:val="009A0781"/>
    <w:rsid w:val="009A0931"/>
    <w:rsid w:val="009A0A74"/>
    <w:rsid w:val="009A0A8C"/>
    <w:rsid w:val="009A0CA6"/>
    <w:rsid w:val="009A0D82"/>
    <w:rsid w:val="009A0D92"/>
    <w:rsid w:val="009A17EC"/>
    <w:rsid w:val="009A18A5"/>
    <w:rsid w:val="009A1B5F"/>
    <w:rsid w:val="009A1B97"/>
    <w:rsid w:val="009A1C9B"/>
    <w:rsid w:val="009A1D7D"/>
    <w:rsid w:val="009A1F0A"/>
    <w:rsid w:val="009A28A8"/>
    <w:rsid w:val="009A2913"/>
    <w:rsid w:val="009A29AA"/>
    <w:rsid w:val="009A2B36"/>
    <w:rsid w:val="009A2F1F"/>
    <w:rsid w:val="009A32CD"/>
    <w:rsid w:val="009A33F2"/>
    <w:rsid w:val="009A3EDE"/>
    <w:rsid w:val="009A401F"/>
    <w:rsid w:val="009A41CB"/>
    <w:rsid w:val="009A4246"/>
    <w:rsid w:val="009A4317"/>
    <w:rsid w:val="009A433C"/>
    <w:rsid w:val="009A46DA"/>
    <w:rsid w:val="009A4E96"/>
    <w:rsid w:val="009A5432"/>
    <w:rsid w:val="009A54D0"/>
    <w:rsid w:val="009A57E1"/>
    <w:rsid w:val="009A580E"/>
    <w:rsid w:val="009A5A7E"/>
    <w:rsid w:val="009A5AF6"/>
    <w:rsid w:val="009A5B26"/>
    <w:rsid w:val="009A5CFB"/>
    <w:rsid w:val="009A5EEE"/>
    <w:rsid w:val="009A5F4D"/>
    <w:rsid w:val="009A609D"/>
    <w:rsid w:val="009A687E"/>
    <w:rsid w:val="009A693F"/>
    <w:rsid w:val="009A6D58"/>
    <w:rsid w:val="009A6E02"/>
    <w:rsid w:val="009A7084"/>
    <w:rsid w:val="009A717D"/>
    <w:rsid w:val="009A761D"/>
    <w:rsid w:val="009A76F1"/>
    <w:rsid w:val="009A7870"/>
    <w:rsid w:val="009A7AB6"/>
    <w:rsid w:val="009A7D9A"/>
    <w:rsid w:val="009B04BC"/>
    <w:rsid w:val="009B04D7"/>
    <w:rsid w:val="009B06E9"/>
    <w:rsid w:val="009B0997"/>
    <w:rsid w:val="009B0AE3"/>
    <w:rsid w:val="009B106F"/>
    <w:rsid w:val="009B16D9"/>
    <w:rsid w:val="009B1873"/>
    <w:rsid w:val="009B1947"/>
    <w:rsid w:val="009B1BD1"/>
    <w:rsid w:val="009B1D09"/>
    <w:rsid w:val="009B209D"/>
    <w:rsid w:val="009B213B"/>
    <w:rsid w:val="009B2213"/>
    <w:rsid w:val="009B22C1"/>
    <w:rsid w:val="009B2680"/>
    <w:rsid w:val="009B297A"/>
    <w:rsid w:val="009B2A06"/>
    <w:rsid w:val="009B2C38"/>
    <w:rsid w:val="009B2CDF"/>
    <w:rsid w:val="009B2D4F"/>
    <w:rsid w:val="009B2FD3"/>
    <w:rsid w:val="009B3309"/>
    <w:rsid w:val="009B3431"/>
    <w:rsid w:val="009B38F4"/>
    <w:rsid w:val="009B3C8A"/>
    <w:rsid w:val="009B3CDE"/>
    <w:rsid w:val="009B3D0E"/>
    <w:rsid w:val="009B3DD8"/>
    <w:rsid w:val="009B3E5A"/>
    <w:rsid w:val="009B3F77"/>
    <w:rsid w:val="009B4041"/>
    <w:rsid w:val="009B4124"/>
    <w:rsid w:val="009B426C"/>
    <w:rsid w:val="009B438F"/>
    <w:rsid w:val="009B44E7"/>
    <w:rsid w:val="009B4871"/>
    <w:rsid w:val="009B4AA9"/>
    <w:rsid w:val="009B4B8E"/>
    <w:rsid w:val="009B4C21"/>
    <w:rsid w:val="009B4DBC"/>
    <w:rsid w:val="009B4FE5"/>
    <w:rsid w:val="009B52A4"/>
    <w:rsid w:val="009B55B6"/>
    <w:rsid w:val="009B5727"/>
    <w:rsid w:val="009B5A3C"/>
    <w:rsid w:val="009B5D60"/>
    <w:rsid w:val="009B5F6A"/>
    <w:rsid w:val="009B5FFE"/>
    <w:rsid w:val="009B62F1"/>
    <w:rsid w:val="009B6512"/>
    <w:rsid w:val="009B6679"/>
    <w:rsid w:val="009B67B6"/>
    <w:rsid w:val="009B69B2"/>
    <w:rsid w:val="009B6BB2"/>
    <w:rsid w:val="009B6CAF"/>
    <w:rsid w:val="009B723B"/>
    <w:rsid w:val="009B7BA5"/>
    <w:rsid w:val="009B7C6F"/>
    <w:rsid w:val="009B7F1A"/>
    <w:rsid w:val="009C02ED"/>
    <w:rsid w:val="009C04A6"/>
    <w:rsid w:val="009C0624"/>
    <w:rsid w:val="009C087E"/>
    <w:rsid w:val="009C0C12"/>
    <w:rsid w:val="009C0F29"/>
    <w:rsid w:val="009C109F"/>
    <w:rsid w:val="009C114A"/>
    <w:rsid w:val="009C1756"/>
    <w:rsid w:val="009C1757"/>
    <w:rsid w:val="009C18BB"/>
    <w:rsid w:val="009C1974"/>
    <w:rsid w:val="009C1A25"/>
    <w:rsid w:val="009C1A30"/>
    <w:rsid w:val="009C1AD3"/>
    <w:rsid w:val="009C1BE0"/>
    <w:rsid w:val="009C1D84"/>
    <w:rsid w:val="009C1DA4"/>
    <w:rsid w:val="009C1F75"/>
    <w:rsid w:val="009C2054"/>
    <w:rsid w:val="009C20BC"/>
    <w:rsid w:val="009C2319"/>
    <w:rsid w:val="009C27D9"/>
    <w:rsid w:val="009C2CC1"/>
    <w:rsid w:val="009C2DAD"/>
    <w:rsid w:val="009C3273"/>
    <w:rsid w:val="009C344D"/>
    <w:rsid w:val="009C4094"/>
    <w:rsid w:val="009C421C"/>
    <w:rsid w:val="009C4290"/>
    <w:rsid w:val="009C43C0"/>
    <w:rsid w:val="009C4512"/>
    <w:rsid w:val="009C4517"/>
    <w:rsid w:val="009C4533"/>
    <w:rsid w:val="009C49D3"/>
    <w:rsid w:val="009C4CE1"/>
    <w:rsid w:val="009C4E0E"/>
    <w:rsid w:val="009C5216"/>
    <w:rsid w:val="009C53F5"/>
    <w:rsid w:val="009C55C5"/>
    <w:rsid w:val="009C5A70"/>
    <w:rsid w:val="009C5BE3"/>
    <w:rsid w:val="009C5CBC"/>
    <w:rsid w:val="009C66E2"/>
    <w:rsid w:val="009C66F6"/>
    <w:rsid w:val="009C6EB7"/>
    <w:rsid w:val="009C7675"/>
    <w:rsid w:val="009C7AD6"/>
    <w:rsid w:val="009C7BFD"/>
    <w:rsid w:val="009C7C70"/>
    <w:rsid w:val="009D0041"/>
    <w:rsid w:val="009D00A3"/>
    <w:rsid w:val="009D02D0"/>
    <w:rsid w:val="009D055A"/>
    <w:rsid w:val="009D070A"/>
    <w:rsid w:val="009D070D"/>
    <w:rsid w:val="009D09EC"/>
    <w:rsid w:val="009D09FD"/>
    <w:rsid w:val="009D10F3"/>
    <w:rsid w:val="009D17D5"/>
    <w:rsid w:val="009D1A4A"/>
    <w:rsid w:val="009D1A5D"/>
    <w:rsid w:val="009D1AF4"/>
    <w:rsid w:val="009D1C4B"/>
    <w:rsid w:val="009D1DA4"/>
    <w:rsid w:val="009D24E2"/>
    <w:rsid w:val="009D2626"/>
    <w:rsid w:val="009D26ED"/>
    <w:rsid w:val="009D2964"/>
    <w:rsid w:val="009D2C1A"/>
    <w:rsid w:val="009D2C73"/>
    <w:rsid w:val="009D2E30"/>
    <w:rsid w:val="009D3151"/>
    <w:rsid w:val="009D3198"/>
    <w:rsid w:val="009D31E1"/>
    <w:rsid w:val="009D37FE"/>
    <w:rsid w:val="009D3F87"/>
    <w:rsid w:val="009D4007"/>
    <w:rsid w:val="009D41DB"/>
    <w:rsid w:val="009D46DD"/>
    <w:rsid w:val="009D49B3"/>
    <w:rsid w:val="009D4B14"/>
    <w:rsid w:val="009D4B70"/>
    <w:rsid w:val="009D4E5F"/>
    <w:rsid w:val="009D50F5"/>
    <w:rsid w:val="009D54F5"/>
    <w:rsid w:val="009D5505"/>
    <w:rsid w:val="009D5FDE"/>
    <w:rsid w:val="009D60C1"/>
    <w:rsid w:val="009D6178"/>
    <w:rsid w:val="009D6509"/>
    <w:rsid w:val="009D66CA"/>
    <w:rsid w:val="009D6798"/>
    <w:rsid w:val="009D69DA"/>
    <w:rsid w:val="009D6C59"/>
    <w:rsid w:val="009D6FFC"/>
    <w:rsid w:val="009D70A6"/>
    <w:rsid w:val="009D72F2"/>
    <w:rsid w:val="009D744C"/>
    <w:rsid w:val="009D78F2"/>
    <w:rsid w:val="009D7CD2"/>
    <w:rsid w:val="009D7D95"/>
    <w:rsid w:val="009E028D"/>
    <w:rsid w:val="009E031B"/>
    <w:rsid w:val="009E06C5"/>
    <w:rsid w:val="009E09B8"/>
    <w:rsid w:val="009E0AC4"/>
    <w:rsid w:val="009E0C0B"/>
    <w:rsid w:val="009E0FE7"/>
    <w:rsid w:val="009E15BB"/>
    <w:rsid w:val="009E16B7"/>
    <w:rsid w:val="009E1C29"/>
    <w:rsid w:val="009E201D"/>
    <w:rsid w:val="009E216B"/>
    <w:rsid w:val="009E229A"/>
    <w:rsid w:val="009E229F"/>
    <w:rsid w:val="009E2383"/>
    <w:rsid w:val="009E23C1"/>
    <w:rsid w:val="009E26D8"/>
    <w:rsid w:val="009E2B87"/>
    <w:rsid w:val="009E2D67"/>
    <w:rsid w:val="009E2FE7"/>
    <w:rsid w:val="009E2FED"/>
    <w:rsid w:val="009E3025"/>
    <w:rsid w:val="009E31DC"/>
    <w:rsid w:val="009E34E8"/>
    <w:rsid w:val="009E3565"/>
    <w:rsid w:val="009E3852"/>
    <w:rsid w:val="009E3AC6"/>
    <w:rsid w:val="009E41DD"/>
    <w:rsid w:val="009E4205"/>
    <w:rsid w:val="009E42F1"/>
    <w:rsid w:val="009E49E3"/>
    <w:rsid w:val="009E4D87"/>
    <w:rsid w:val="009E4E3C"/>
    <w:rsid w:val="009E513B"/>
    <w:rsid w:val="009E52D9"/>
    <w:rsid w:val="009E53EF"/>
    <w:rsid w:val="009E553B"/>
    <w:rsid w:val="009E5627"/>
    <w:rsid w:val="009E568B"/>
    <w:rsid w:val="009E56FC"/>
    <w:rsid w:val="009E57E3"/>
    <w:rsid w:val="009E59F5"/>
    <w:rsid w:val="009E5D53"/>
    <w:rsid w:val="009E5D6C"/>
    <w:rsid w:val="009E5FD6"/>
    <w:rsid w:val="009E615D"/>
    <w:rsid w:val="009E6203"/>
    <w:rsid w:val="009E6450"/>
    <w:rsid w:val="009E6D61"/>
    <w:rsid w:val="009E6DF2"/>
    <w:rsid w:val="009E6FE6"/>
    <w:rsid w:val="009E70E2"/>
    <w:rsid w:val="009E71C6"/>
    <w:rsid w:val="009E7228"/>
    <w:rsid w:val="009E7412"/>
    <w:rsid w:val="009E7E63"/>
    <w:rsid w:val="009F01C1"/>
    <w:rsid w:val="009F024C"/>
    <w:rsid w:val="009F04D6"/>
    <w:rsid w:val="009F0C5C"/>
    <w:rsid w:val="009F1014"/>
    <w:rsid w:val="009F1070"/>
    <w:rsid w:val="009F11A3"/>
    <w:rsid w:val="009F129F"/>
    <w:rsid w:val="009F13ED"/>
    <w:rsid w:val="009F175E"/>
    <w:rsid w:val="009F1782"/>
    <w:rsid w:val="009F198D"/>
    <w:rsid w:val="009F1DD2"/>
    <w:rsid w:val="009F20C0"/>
    <w:rsid w:val="009F2259"/>
    <w:rsid w:val="009F242E"/>
    <w:rsid w:val="009F2716"/>
    <w:rsid w:val="009F27E9"/>
    <w:rsid w:val="009F28F0"/>
    <w:rsid w:val="009F297C"/>
    <w:rsid w:val="009F2AD6"/>
    <w:rsid w:val="009F2BFA"/>
    <w:rsid w:val="009F2C44"/>
    <w:rsid w:val="009F2E64"/>
    <w:rsid w:val="009F2E91"/>
    <w:rsid w:val="009F2EE1"/>
    <w:rsid w:val="009F2FBA"/>
    <w:rsid w:val="009F35BC"/>
    <w:rsid w:val="009F3696"/>
    <w:rsid w:val="009F3832"/>
    <w:rsid w:val="009F3A10"/>
    <w:rsid w:val="009F3CAF"/>
    <w:rsid w:val="009F3D2D"/>
    <w:rsid w:val="009F3D93"/>
    <w:rsid w:val="009F3E17"/>
    <w:rsid w:val="009F3ED7"/>
    <w:rsid w:val="009F3F27"/>
    <w:rsid w:val="009F408E"/>
    <w:rsid w:val="009F418F"/>
    <w:rsid w:val="009F4786"/>
    <w:rsid w:val="009F4C2F"/>
    <w:rsid w:val="009F4F5B"/>
    <w:rsid w:val="009F583E"/>
    <w:rsid w:val="009F5844"/>
    <w:rsid w:val="009F5975"/>
    <w:rsid w:val="009F5A91"/>
    <w:rsid w:val="009F5EB2"/>
    <w:rsid w:val="009F6403"/>
    <w:rsid w:val="009F6705"/>
    <w:rsid w:val="009F6727"/>
    <w:rsid w:val="009F6746"/>
    <w:rsid w:val="009F695E"/>
    <w:rsid w:val="009F6A0E"/>
    <w:rsid w:val="009F6B07"/>
    <w:rsid w:val="009F6F01"/>
    <w:rsid w:val="009F7086"/>
    <w:rsid w:val="009F758F"/>
    <w:rsid w:val="009F770F"/>
    <w:rsid w:val="009F7962"/>
    <w:rsid w:val="009F7D93"/>
    <w:rsid w:val="009F7E18"/>
    <w:rsid w:val="009F7E48"/>
    <w:rsid w:val="009F7F23"/>
    <w:rsid w:val="00A00595"/>
    <w:rsid w:val="00A006CC"/>
    <w:rsid w:val="00A006D6"/>
    <w:rsid w:val="00A006E4"/>
    <w:rsid w:val="00A00702"/>
    <w:rsid w:val="00A00F8C"/>
    <w:rsid w:val="00A01153"/>
    <w:rsid w:val="00A013CE"/>
    <w:rsid w:val="00A01570"/>
    <w:rsid w:val="00A01848"/>
    <w:rsid w:val="00A0256E"/>
    <w:rsid w:val="00A0269E"/>
    <w:rsid w:val="00A02B47"/>
    <w:rsid w:val="00A03111"/>
    <w:rsid w:val="00A03237"/>
    <w:rsid w:val="00A0335C"/>
    <w:rsid w:val="00A0341F"/>
    <w:rsid w:val="00A034C8"/>
    <w:rsid w:val="00A037A5"/>
    <w:rsid w:val="00A04105"/>
    <w:rsid w:val="00A04117"/>
    <w:rsid w:val="00A04287"/>
    <w:rsid w:val="00A0428C"/>
    <w:rsid w:val="00A04CBB"/>
    <w:rsid w:val="00A04F29"/>
    <w:rsid w:val="00A052BB"/>
    <w:rsid w:val="00A055FF"/>
    <w:rsid w:val="00A05B23"/>
    <w:rsid w:val="00A05CBA"/>
    <w:rsid w:val="00A061EC"/>
    <w:rsid w:val="00A063D5"/>
    <w:rsid w:val="00A06565"/>
    <w:rsid w:val="00A065DA"/>
    <w:rsid w:val="00A06830"/>
    <w:rsid w:val="00A06B05"/>
    <w:rsid w:val="00A06C3E"/>
    <w:rsid w:val="00A06F93"/>
    <w:rsid w:val="00A078CD"/>
    <w:rsid w:val="00A07B94"/>
    <w:rsid w:val="00A07BA3"/>
    <w:rsid w:val="00A07FD8"/>
    <w:rsid w:val="00A10066"/>
    <w:rsid w:val="00A105E5"/>
    <w:rsid w:val="00A10AE9"/>
    <w:rsid w:val="00A10E78"/>
    <w:rsid w:val="00A10F69"/>
    <w:rsid w:val="00A10FFF"/>
    <w:rsid w:val="00A111D9"/>
    <w:rsid w:val="00A1162B"/>
    <w:rsid w:val="00A11904"/>
    <w:rsid w:val="00A11C41"/>
    <w:rsid w:val="00A11D11"/>
    <w:rsid w:val="00A11F21"/>
    <w:rsid w:val="00A123AD"/>
    <w:rsid w:val="00A125A7"/>
    <w:rsid w:val="00A1269D"/>
    <w:rsid w:val="00A12934"/>
    <w:rsid w:val="00A12A03"/>
    <w:rsid w:val="00A12B36"/>
    <w:rsid w:val="00A12F47"/>
    <w:rsid w:val="00A12F67"/>
    <w:rsid w:val="00A12FEF"/>
    <w:rsid w:val="00A1337D"/>
    <w:rsid w:val="00A1359F"/>
    <w:rsid w:val="00A13649"/>
    <w:rsid w:val="00A13715"/>
    <w:rsid w:val="00A137E8"/>
    <w:rsid w:val="00A139A1"/>
    <w:rsid w:val="00A13AEB"/>
    <w:rsid w:val="00A14191"/>
    <w:rsid w:val="00A1445F"/>
    <w:rsid w:val="00A14926"/>
    <w:rsid w:val="00A14C70"/>
    <w:rsid w:val="00A14CB1"/>
    <w:rsid w:val="00A14D5A"/>
    <w:rsid w:val="00A1522C"/>
    <w:rsid w:val="00A152F5"/>
    <w:rsid w:val="00A153DB"/>
    <w:rsid w:val="00A1542D"/>
    <w:rsid w:val="00A157A0"/>
    <w:rsid w:val="00A15886"/>
    <w:rsid w:val="00A158A5"/>
    <w:rsid w:val="00A15B2F"/>
    <w:rsid w:val="00A15B31"/>
    <w:rsid w:val="00A1602B"/>
    <w:rsid w:val="00A161B9"/>
    <w:rsid w:val="00A16903"/>
    <w:rsid w:val="00A16DE2"/>
    <w:rsid w:val="00A16E1C"/>
    <w:rsid w:val="00A16FC2"/>
    <w:rsid w:val="00A17714"/>
    <w:rsid w:val="00A17958"/>
    <w:rsid w:val="00A179D9"/>
    <w:rsid w:val="00A17BB1"/>
    <w:rsid w:val="00A17C16"/>
    <w:rsid w:val="00A17CA9"/>
    <w:rsid w:val="00A17EEF"/>
    <w:rsid w:val="00A206BC"/>
    <w:rsid w:val="00A206D0"/>
    <w:rsid w:val="00A20C6A"/>
    <w:rsid w:val="00A20E39"/>
    <w:rsid w:val="00A20EAC"/>
    <w:rsid w:val="00A21094"/>
    <w:rsid w:val="00A21131"/>
    <w:rsid w:val="00A21769"/>
    <w:rsid w:val="00A21809"/>
    <w:rsid w:val="00A219E9"/>
    <w:rsid w:val="00A22051"/>
    <w:rsid w:val="00A22058"/>
    <w:rsid w:val="00A220C1"/>
    <w:rsid w:val="00A22771"/>
    <w:rsid w:val="00A2287E"/>
    <w:rsid w:val="00A229A9"/>
    <w:rsid w:val="00A22A2C"/>
    <w:rsid w:val="00A22CBC"/>
    <w:rsid w:val="00A23222"/>
    <w:rsid w:val="00A2366D"/>
    <w:rsid w:val="00A23763"/>
    <w:rsid w:val="00A23CD8"/>
    <w:rsid w:val="00A23DED"/>
    <w:rsid w:val="00A23F32"/>
    <w:rsid w:val="00A23FF2"/>
    <w:rsid w:val="00A24000"/>
    <w:rsid w:val="00A24111"/>
    <w:rsid w:val="00A241F6"/>
    <w:rsid w:val="00A24449"/>
    <w:rsid w:val="00A24508"/>
    <w:rsid w:val="00A24A4D"/>
    <w:rsid w:val="00A24B3E"/>
    <w:rsid w:val="00A252CF"/>
    <w:rsid w:val="00A252E1"/>
    <w:rsid w:val="00A253F4"/>
    <w:rsid w:val="00A25794"/>
    <w:rsid w:val="00A25832"/>
    <w:rsid w:val="00A25A47"/>
    <w:rsid w:val="00A25B22"/>
    <w:rsid w:val="00A2636D"/>
    <w:rsid w:val="00A26A21"/>
    <w:rsid w:val="00A26EA7"/>
    <w:rsid w:val="00A2704E"/>
    <w:rsid w:val="00A270C8"/>
    <w:rsid w:val="00A2713D"/>
    <w:rsid w:val="00A27167"/>
    <w:rsid w:val="00A27463"/>
    <w:rsid w:val="00A27565"/>
    <w:rsid w:val="00A276D1"/>
    <w:rsid w:val="00A2790B"/>
    <w:rsid w:val="00A279B4"/>
    <w:rsid w:val="00A27C59"/>
    <w:rsid w:val="00A27CDC"/>
    <w:rsid w:val="00A27EE7"/>
    <w:rsid w:val="00A3000A"/>
    <w:rsid w:val="00A3003B"/>
    <w:rsid w:val="00A3038E"/>
    <w:rsid w:val="00A30534"/>
    <w:rsid w:val="00A30691"/>
    <w:rsid w:val="00A30B44"/>
    <w:rsid w:val="00A30EE6"/>
    <w:rsid w:val="00A31082"/>
    <w:rsid w:val="00A312FD"/>
    <w:rsid w:val="00A31A81"/>
    <w:rsid w:val="00A31B7A"/>
    <w:rsid w:val="00A31CA1"/>
    <w:rsid w:val="00A31DBA"/>
    <w:rsid w:val="00A320A5"/>
    <w:rsid w:val="00A3225D"/>
    <w:rsid w:val="00A32C20"/>
    <w:rsid w:val="00A32C24"/>
    <w:rsid w:val="00A330A8"/>
    <w:rsid w:val="00A3333C"/>
    <w:rsid w:val="00A333D4"/>
    <w:rsid w:val="00A3343F"/>
    <w:rsid w:val="00A33449"/>
    <w:rsid w:val="00A33614"/>
    <w:rsid w:val="00A338E7"/>
    <w:rsid w:val="00A33940"/>
    <w:rsid w:val="00A33965"/>
    <w:rsid w:val="00A33992"/>
    <w:rsid w:val="00A342E6"/>
    <w:rsid w:val="00A344FB"/>
    <w:rsid w:val="00A34556"/>
    <w:rsid w:val="00A3469B"/>
    <w:rsid w:val="00A347F4"/>
    <w:rsid w:val="00A34890"/>
    <w:rsid w:val="00A3497A"/>
    <w:rsid w:val="00A34A2E"/>
    <w:rsid w:val="00A34ACE"/>
    <w:rsid w:val="00A34E94"/>
    <w:rsid w:val="00A350BB"/>
    <w:rsid w:val="00A351BC"/>
    <w:rsid w:val="00A3533C"/>
    <w:rsid w:val="00A3559A"/>
    <w:rsid w:val="00A35D74"/>
    <w:rsid w:val="00A35DDC"/>
    <w:rsid w:val="00A35F62"/>
    <w:rsid w:val="00A36225"/>
    <w:rsid w:val="00A363AF"/>
    <w:rsid w:val="00A363B4"/>
    <w:rsid w:val="00A363D2"/>
    <w:rsid w:val="00A36A29"/>
    <w:rsid w:val="00A36B1D"/>
    <w:rsid w:val="00A36BF2"/>
    <w:rsid w:val="00A372B6"/>
    <w:rsid w:val="00A37350"/>
    <w:rsid w:val="00A37613"/>
    <w:rsid w:val="00A37668"/>
    <w:rsid w:val="00A3792F"/>
    <w:rsid w:val="00A37C1B"/>
    <w:rsid w:val="00A37EBC"/>
    <w:rsid w:val="00A40136"/>
    <w:rsid w:val="00A40272"/>
    <w:rsid w:val="00A4051B"/>
    <w:rsid w:val="00A40DB3"/>
    <w:rsid w:val="00A40F6E"/>
    <w:rsid w:val="00A410AB"/>
    <w:rsid w:val="00A41494"/>
    <w:rsid w:val="00A416EA"/>
    <w:rsid w:val="00A41702"/>
    <w:rsid w:val="00A41986"/>
    <w:rsid w:val="00A41B99"/>
    <w:rsid w:val="00A41C78"/>
    <w:rsid w:val="00A41D9F"/>
    <w:rsid w:val="00A41E3E"/>
    <w:rsid w:val="00A41EC1"/>
    <w:rsid w:val="00A41EF5"/>
    <w:rsid w:val="00A42147"/>
    <w:rsid w:val="00A421AE"/>
    <w:rsid w:val="00A42673"/>
    <w:rsid w:val="00A42A86"/>
    <w:rsid w:val="00A42B6C"/>
    <w:rsid w:val="00A42D08"/>
    <w:rsid w:val="00A42EF8"/>
    <w:rsid w:val="00A431C4"/>
    <w:rsid w:val="00A4358E"/>
    <w:rsid w:val="00A43A44"/>
    <w:rsid w:val="00A43D32"/>
    <w:rsid w:val="00A4430F"/>
    <w:rsid w:val="00A4454A"/>
    <w:rsid w:val="00A4476B"/>
    <w:rsid w:val="00A448BD"/>
    <w:rsid w:val="00A448C2"/>
    <w:rsid w:val="00A44B23"/>
    <w:rsid w:val="00A44D5A"/>
    <w:rsid w:val="00A4558A"/>
    <w:rsid w:val="00A4568B"/>
    <w:rsid w:val="00A4569A"/>
    <w:rsid w:val="00A4579A"/>
    <w:rsid w:val="00A45997"/>
    <w:rsid w:val="00A45B1C"/>
    <w:rsid w:val="00A45C21"/>
    <w:rsid w:val="00A45C9E"/>
    <w:rsid w:val="00A4620F"/>
    <w:rsid w:val="00A46440"/>
    <w:rsid w:val="00A46758"/>
    <w:rsid w:val="00A469C4"/>
    <w:rsid w:val="00A46B14"/>
    <w:rsid w:val="00A46B59"/>
    <w:rsid w:val="00A46BB3"/>
    <w:rsid w:val="00A46C97"/>
    <w:rsid w:val="00A46DAA"/>
    <w:rsid w:val="00A46DC1"/>
    <w:rsid w:val="00A46FBF"/>
    <w:rsid w:val="00A4717A"/>
    <w:rsid w:val="00A4746C"/>
    <w:rsid w:val="00A477C8"/>
    <w:rsid w:val="00A47823"/>
    <w:rsid w:val="00A47909"/>
    <w:rsid w:val="00A47BA4"/>
    <w:rsid w:val="00A47C81"/>
    <w:rsid w:val="00A50090"/>
    <w:rsid w:val="00A503C8"/>
    <w:rsid w:val="00A503F9"/>
    <w:rsid w:val="00A50579"/>
    <w:rsid w:val="00A50662"/>
    <w:rsid w:val="00A50827"/>
    <w:rsid w:val="00A50915"/>
    <w:rsid w:val="00A50A43"/>
    <w:rsid w:val="00A50A89"/>
    <w:rsid w:val="00A510B4"/>
    <w:rsid w:val="00A511BB"/>
    <w:rsid w:val="00A511F4"/>
    <w:rsid w:val="00A51385"/>
    <w:rsid w:val="00A516B2"/>
    <w:rsid w:val="00A51827"/>
    <w:rsid w:val="00A51C30"/>
    <w:rsid w:val="00A51FD9"/>
    <w:rsid w:val="00A52300"/>
    <w:rsid w:val="00A5246A"/>
    <w:rsid w:val="00A526B1"/>
    <w:rsid w:val="00A52A55"/>
    <w:rsid w:val="00A52A58"/>
    <w:rsid w:val="00A52D7C"/>
    <w:rsid w:val="00A53163"/>
    <w:rsid w:val="00A531F5"/>
    <w:rsid w:val="00A532CF"/>
    <w:rsid w:val="00A53496"/>
    <w:rsid w:val="00A5365E"/>
    <w:rsid w:val="00A53BAA"/>
    <w:rsid w:val="00A53F1F"/>
    <w:rsid w:val="00A543EA"/>
    <w:rsid w:val="00A5443E"/>
    <w:rsid w:val="00A54513"/>
    <w:rsid w:val="00A54DA4"/>
    <w:rsid w:val="00A54E3D"/>
    <w:rsid w:val="00A54E5C"/>
    <w:rsid w:val="00A54E69"/>
    <w:rsid w:val="00A55103"/>
    <w:rsid w:val="00A558E5"/>
    <w:rsid w:val="00A55CAA"/>
    <w:rsid w:val="00A55CB7"/>
    <w:rsid w:val="00A5687D"/>
    <w:rsid w:val="00A568DD"/>
    <w:rsid w:val="00A569B2"/>
    <w:rsid w:val="00A56A7C"/>
    <w:rsid w:val="00A56BF4"/>
    <w:rsid w:val="00A56C10"/>
    <w:rsid w:val="00A56C82"/>
    <w:rsid w:val="00A56C96"/>
    <w:rsid w:val="00A56E9D"/>
    <w:rsid w:val="00A576FE"/>
    <w:rsid w:val="00A57755"/>
    <w:rsid w:val="00A577AD"/>
    <w:rsid w:val="00A57C8C"/>
    <w:rsid w:val="00A57DFC"/>
    <w:rsid w:val="00A57F79"/>
    <w:rsid w:val="00A57F8F"/>
    <w:rsid w:val="00A600EC"/>
    <w:rsid w:val="00A602B9"/>
    <w:rsid w:val="00A609D0"/>
    <w:rsid w:val="00A60DC1"/>
    <w:rsid w:val="00A616C7"/>
    <w:rsid w:val="00A61709"/>
    <w:rsid w:val="00A61A97"/>
    <w:rsid w:val="00A61AF0"/>
    <w:rsid w:val="00A61C71"/>
    <w:rsid w:val="00A61FEC"/>
    <w:rsid w:val="00A6260A"/>
    <w:rsid w:val="00A6268B"/>
    <w:rsid w:val="00A62AA9"/>
    <w:rsid w:val="00A62D88"/>
    <w:rsid w:val="00A62EAD"/>
    <w:rsid w:val="00A63022"/>
    <w:rsid w:val="00A632E7"/>
    <w:rsid w:val="00A63559"/>
    <w:rsid w:val="00A63BEE"/>
    <w:rsid w:val="00A64027"/>
    <w:rsid w:val="00A6492B"/>
    <w:rsid w:val="00A64E1C"/>
    <w:rsid w:val="00A64F6A"/>
    <w:rsid w:val="00A65084"/>
    <w:rsid w:val="00A6605E"/>
    <w:rsid w:val="00A661C2"/>
    <w:rsid w:val="00A662E6"/>
    <w:rsid w:val="00A6640A"/>
    <w:rsid w:val="00A664F0"/>
    <w:rsid w:val="00A664F7"/>
    <w:rsid w:val="00A66EF1"/>
    <w:rsid w:val="00A670F5"/>
    <w:rsid w:val="00A6712B"/>
    <w:rsid w:val="00A67795"/>
    <w:rsid w:val="00A678C4"/>
    <w:rsid w:val="00A67ACE"/>
    <w:rsid w:val="00A67B25"/>
    <w:rsid w:val="00A67E42"/>
    <w:rsid w:val="00A70018"/>
    <w:rsid w:val="00A70120"/>
    <w:rsid w:val="00A701B7"/>
    <w:rsid w:val="00A7067E"/>
    <w:rsid w:val="00A7095A"/>
    <w:rsid w:val="00A70EDF"/>
    <w:rsid w:val="00A71573"/>
    <w:rsid w:val="00A7163F"/>
    <w:rsid w:val="00A7180C"/>
    <w:rsid w:val="00A71818"/>
    <w:rsid w:val="00A72197"/>
    <w:rsid w:val="00A72817"/>
    <w:rsid w:val="00A72B46"/>
    <w:rsid w:val="00A72BAB"/>
    <w:rsid w:val="00A72BF9"/>
    <w:rsid w:val="00A731A8"/>
    <w:rsid w:val="00A7320A"/>
    <w:rsid w:val="00A734E6"/>
    <w:rsid w:val="00A7359D"/>
    <w:rsid w:val="00A73786"/>
    <w:rsid w:val="00A738A8"/>
    <w:rsid w:val="00A738AA"/>
    <w:rsid w:val="00A7395C"/>
    <w:rsid w:val="00A7448D"/>
    <w:rsid w:val="00A744A8"/>
    <w:rsid w:val="00A7482F"/>
    <w:rsid w:val="00A74D24"/>
    <w:rsid w:val="00A75483"/>
    <w:rsid w:val="00A754F7"/>
    <w:rsid w:val="00A759C4"/>
    <w:rsid w:val="00A75DBD"/>
    <w:rsid w:val="00A76076"/>
    <w:rsid w:val="00A7608C"/>
    <w:rsid w:val="00A760B0"/>
    <w:rsid w:val="00A760F4"/>
    <w:rsid w:val="00A765E3"/>
    <w:rsid w:val="00A766D7"/>
    <w:rsid w:val="00A76743"/>
    <w:rsid w:val="00A767E6"/>
    <w:rsid w:val="00A77408"/>
    <w:rsid w:val="00A77449"/>
    <w:rsid w:val="00A779C1"/>
    <w:rsid w:val="00A77A6D"/>
    <w:rsid w:val="00A802AD"/>
    <w:rsid w:val="00A80560"/>
    <w:rsid w:val="00A80684"/>
    <w:rsid w:val="00A80836"/>
    <w:rsid w:val="00A808AE"/>
    <w:rsid w:val="00A80959"/>
    <w:rsid w:val="00A809A7"/>
    <w:rsid w:val="00A80B54"/>
    <w:rsid w:val="00A80EEA"/>
    <w:rsid w:val="00A810C4"/>
    <w:rsid w:val="00A81213"/>
    <w:rsid w:val="00A812F4"/>
    <w:rsid w:val="00A81673"/>
    <w:rsid w:val="00A817F9"/>
    <w:rsid w:val="00A81880"/>
    <w:rsid w:val="00A81B0F"/>
    <w:rsid w:val="00A81BDE"/>
    <w:rsid w:val="00A81E6B"/>
    <w:rsid w:val="00A82020"/>
    <w:rsid w:val="00A822B9"/>
    <w:rsid w:val="00A82597"/>
    <w:rsid w:val="00A82906"/>
    <w:rsid w:val="00A831D0"/>
    <w:rsid w:val="00A83496"/>
    <w:rsid w:val="00A8349C"/>
    <w:rsid w:val="00A83814"/>
    <w:rsid w:val="00A83906"/>
    <w:rsid w:val="00A83AEF"/>
    <w:rsid w:val="00A83B43"/>
    <w:rsid w:val="00A83C08"/>
    <w:rsid w:val="00A84129"/>
    <w:rsid w:val="00A8432B"/>
    <w:rsid w:val="00A8434B"/>
    <w:rsid w:val="00A8441A"/>
    <w:rsid w:val="00A8468F"/>
    <w:rsid w:val="00A84C8B"/>
    <w:rsid w:val="00A84D1A"/>
    <w:rsid w:val="00A84DF2"/>
    <w:rsid w:val="00A852E3"/>
    <w:rsid w:val="00A857EE"/>
    <w:rsid w:val="00A85E1A"/>
    <w:rsid w:val="00A85E9D"/>
    <w:rsid w:val="00A86104"/>
    <w:rsid w:val="00A861C3"/>
    <w:rsid w:val="00A861F0"/>
    <w:rsid w:val="00A863D7"/>
    <w:rsid w:val="00A86460"/>
    <w:rsid w:val="00A86577"/>
    <w:rsid w:val="00A86D05"/>
    <w:rsid w:val="00A86DA0"/>
    <w:rsid w:val="00A8726C"/>
    <w:rsid w:val="00A873D2"/>
    <w:rsid w:val="00A87741"/>
    <w:rsid w:val="00A87772"/>
    <w:rsid w:val="00A87BE2"/>
    <w:rsid w:val="00A90440"/>
    <w:rsid w:val="00A905E5"/>
    <w:rsid w:val="00A909DF"/>
    <w:rsid w:val="00A90A0E"/>
    <w:rsid w:val="00A90B68"/>
    <w:rsid w:val="00A90FBF"/>
    <w:rsid w:val="00A911B1"/>
    <w:rsid w:val="00A913BA"/>
    <w:rsid w:val="00A914C0"/>
    <w:rsid w:val="00A91578"/>
    <w:rsid w:val="00A915F5"/>
    <w:rsid w:val="00A91903"/>
    <w:rsid w:val="00A9192D"/>
    <w:rsid w:val="00A91D7F"/>
    <w:rsid w:val="00A921A5"/>
    <w:rsid w:val="00A92204"/>
    <w:rsid w:val="00A9235F"/>
    <w:rsid w:val="00A925DF"/>
    <w:rsid w:val="00A927A1"/>
    <w:rsid w:val="00A927C5"/>
    <w:rsid w:val="00A92934"/>
    <w:rsid w:val="00A92A57"/>
    <w:rsid w:val="00A92AB9"/>
    <w:rsid w:val="00A92AC9"/>
    <w:rsid w:val="00A92FBF"/>
    <w:rsid w:val="00A93159"/>
    <w:rsid w:val="00A935A1"/>
    <w:rsid w:val="00A93607"/>
    <w:rsid w:val="00A93770"/>
    <w:rsid w:val="00A938D8"/>
    <w:rsid w:val="00A93AC2"/>
    <w:rsid w:val="00A93AE3"/>
    <w:rsid w:val="00A93F60"/>
    <w:rsid w:val="00A93FF3"/>
    <w:rsid w:val="00A944AD"/>
    <w:rsid w:val="00A9459D"/>
    <w:rsid w:val="00A946DE"/>
    <w:rsid w:val="00A946F5"/>
    <w:rsid w:val="00A94702"/>
    <w:rsid w:val="00A94B5D"/>
    <w:rsid w:val="00A94D7B"/>
    <w:rsid w:val="00A94DC5"/>
    <w:rsid w:val="00A94E35"/>
    <w:rsid w:val="00A94E45"/>
    <w:rsid w:val="00A95001"/>
    <w:rsid w:val="00A9505E"/>
    <w:rsid w:val="00A950A2"/>
    <w:rsid w:val="00A95297"/>
    <w:rsid w:val="00A95445"/>
    <w:rsid w:val="00A9561B"/>
    <w:rsid w:val="00A958D2"/>
    <w:rsid w:val="00A95A03"/>
    <w:rsid w:val="00A95A5E"/>
    <w:rsid w:val="00A95A95"/>
    <w:rsid w:val="00A95B01"/>
    <w:rsid w:val="00A95B5D"/>
    <w:rsid w:val="00A95CAF"/>
    <w:rsid w:val="00A95E5D"/>
    <w:rsid w:val="00A9613C"/>
    <w:rsid w:val="00A967B9"/>
    <w:rsid w:val="00A96BE3"/>
    <w:rsid w:val="00A96BEC"/>
    <w:rsid w:val="00A96D24"/>
    <w:rsid w:val="00A96F50"/>
    <w:rsid w:val="00A9747C"/>
    <w:rsid w:val="00A97ED6"/>
    <w:rsid w:val="00AA00EE"/>
    <w:rsid w:val="00AA01CF"/>
    <w:rsid w:val="00AA0558"/>
    <w:rsid w:val="00AA0910"/>
    <w:rsid w:val="00AA0B2B"/>
    <w:rsid w:val="00AA0EEA"/>
    <w:rsid w:val="00AA12CF"/>
    <w:rsid w:val="00AA137C"/>
    <w:rsid w:val="00AA16AA"/>
    <w:rsid w:val="00AA1730"/>
    <w:rsid w:val="00AA195B"/>
    <w:rsid w:val="00AA19B9"/>
    <w:rsid w:val="00AA1A5A"/>
    <w:rsid w:val="00AA20B9"/>
    <w:rsid w:val="00AA21E3"/>
    <w:rsid w:val="00AA22CD"/>
    <w:rsid w:val="00AA25CB"/>
    <w:rsid w:val="00AA2644"/>
    <w:rsid w:val="00AA27F8"/>
    <w:rsid w:val="00AA2833"/>
    <w:rsid w:val="00AA2A7A"/>
    <w:rsid w:val="00AA2B8C"/>
    <w:rsid w:val="00AA2D21"/>
    <w:rsid w:val="00AA3078"/>
    <w:rsid w:val="00AA315E"/>
    <w:rsid w:val="00AA35EB"/>
    <w:rsid w:val="00AA37FC"/>
    <w:rsid w:val="00AA3854"/>
    <w:rsid w:val="00AA470F"/>
    <w:rsid w:val="00AA47FE"/>
    <w:rsid w:val="00AA49B0"/>
    <w:rsid w:val="00AA4C2C"/>
    <w:rsid w:val="00AA4DF2"/>
    <w:rsid w:val="00AA4F7B"/>
    <w:rsid w:val="00AA52CB"/>
    <w:rsid w:val="00AA537D"/>
    <w:rsid w:val="00AA54C3"/>
    <w:rsid w:val="00AA5617"/>
    <w:rsid w:val="00AA599D"/>
    <w:rsid w:val="00AA5A87"/>
    <w:rsid w:val="00AA5BD7"/>
    <w:rsid w:val="00AA5CC0"/>
    <w:rsid w:val="00AA5D7D"/>
    <w:rsid w:val="00AA5F29"/>
    <w:rsid w:val="00AA6060"/>
    <w:rsid w:val="00AA610C"/>
    <w:rsid w:val="00AA613D"/>
    <w:rsid w:val="00AA626A"/>
    <w:rsid w:val="00AA63AF"/>
    <w:rsid w:val="00AA67AB"/>
    <w:rsid w:val="00AA69AE"/>
    <w:rsid w:val="00AA6AE4"/>
    <w:rsid w:val="00AA6BB9"/>
    <w:rsid w:val="00AA6C8C"/>
    <w:rsid w:val="00AA6E60"/>
    <w:rsid w:val="00AA74CC"/>
    <w:rsid w:val="00AA7AFE"/>
    <w:rsid w:val="00AA7CD0"/>
    <w:rsid w:val="00AA7CE0"/>
    <w:rsid w:val="00AB010D"/>
    <w:rsid w:val="00AB0413"/>
    <w:rsid w:val="00AB061C"/>
    <w:rsid w:val="00AB0816"/>
    <w:rsid w:val="00AB0CD2"/>
    <w:rsid w:val="00AB1227"/>
    <w:rsid w:val="00AB153A"/>
    <w:rsid w:val="00AB177C"/>
    <w:rsid w:val="00AB1A69"/>
    <w:rsid w:val="00AB1B0D"/>
    <w:rsid w:val="00AB1EB6"/>
    <w:rsid w:val="00AB214B"/>
    <w:rsid w:val="00AB22D6"/>
    <w:rsid w:val="00AB26EA"/>
    <w:rsid w:val="00AB27E6"/>
    <w:rsid w:val="00AB297D"/>
    <w:rsid w:val="00AB2E2B"/>
    <w:rsid w:val="00AB305D"/>
    <w:rsid w:val="00AB3100"/>
    <w:rsid w:val="00AB329C"/>
    <w:rsid w:val="00AB32C8"/>
    <w:rsid w:val="00AB32DE"/>
    <w:rsid w:val="00AB34C6"/>
    <w:rsid w:val="00AB3534"/>
    <w:rsid w:val="00AB35DA"/>
    <w:rsid w:val="00AB3674"/>
    <w:rsid w:val="00AB3836"/>
    <w:rsid w:val="00AB3B63"/>
    <w:rsid w:val="00AB3B8F"/>
    <w:rsid w:val="00AB4096"/>
    <w:rsid w:val="00AB41C7"/>
    <w:rsid w:val="00AB429F"/>
    <w:rsid w:val="00AB4429"/>
    <w:rsid w:val="00AB46ED"/>
    <w:rsid w:val="00AB46F8"/>
    <w:rsid w:val="00AB47C0"/>
    <w:rsid w:val="00AB4A59"/>
    <w:rsid w:val="00AB50DE"/>
    <w:rsid w:val="00AB51A3"/>
    <w:rsid w:val="00AB53EA"/>
    <w:rsid w:val="00AB54B0"/>
    <w:rsid w:val="00AB5558"/>
    <w:rsid w:val="00AB564C"/>
    <w:rsid w:val="00AB5ABE"/>
    <w:rsid w:val="00AB5B4D"/>
    <w:rsid w:val="00AB5FCF"/>
    <w:rsid w:val="00AB66BC"/>
    <w:rsid w:val="00AB6929"/>
    <w:rsid w:val="00AB6C34"/>
    <w:rsid w:val="00AB7020"/>
    <w:rsid w:val="00AB7073"/>
    <w:rsid w:val="00AB7254"/>
    <w:rsid w:val="00AB7577"/>
    <w:rsid w:val="00AB76F3"/>
    <w:rsid w:val="00AB7C07"/>
    <w:rsid w:val="00AC0203"/>
    <w:rsid w:val="00AC0246"/>
    <w:rsid w:val="00AC0479"/>
    <w:rsid w:val="00AC05D2"/>
    <w:rsid w:val="00AC0614"/>
    <w:rsid w:val="00AC0678"/>
    <w:rsid w:val="00AC0932"/>
    <w:rsid w:val="00AC0A67"/>
    <w:rsid w:val="00AC0BA8"/>
    <w:rsid w:val="00AC108D"/>
    <w:rsid w:val="00AC10C3"/>
    <w:rsid w:val="00AC111E"/>
    <w:rsid w:val="00AC1205"/>
    <w:rsid w:val="00AC1862"/>
    <w:rsid w:val="00AC191F"/>
    <w:rsid w:val="00AC1A92"/>
    <w:rsid w:val="00AC1CDB"/>
    <w:rsid w:val="00AC2076"/>
    <w:rsid w:val="00AC2216"/>
    <w:rsid w:val="00AC23DD"/>
    <w:rsid w:val="00AC29D7"/>
    <w:rsid w:val="00AC2AF1"/>
    <w:rsid w:val="00AC2BEA"/>
    <w:rsid w:val="00AC33C5"/>
    <w:rsid w:val="00AC37EF"/>
    <w:rsid w:val="00AC3BDD"/>
    <w:rsid w:val="00AC3CD2"/>
    <w:rsid w:val="00AC4031"/>
    <w:rsid w:val="00AC43A7"/>
    <w:rsid w:val="00AC5190"/>
    <w:rsid w:val="00AC543E"/>
    <w:rsid w:val="00AC56A6"/>
    <w:rsid w:val="00AC5754"/>
    <w:rsid w:val="00AC5905"/>
    <w:rsid w:val="00AC593A"/>
    <w:rsid w:val="00AC59D7"/>
    <w:rsid w:val="00AC5A7E"/>
    <w:rsid w:val="00AC5E8D"/>
    <w:rsid w:val="00AC5F40"/>
    <w:rsid w:val="00AC6B18"/>
    <w:rsid w:val="00AC6CB1"/>
    <w:rsid w:val="00AC7070"/>
    <w:rsid w:val="00AC708D"/>
    <w:rsid w:val="00AC7225"/>
    <w:rsid w:val="00AC7429"/>
    <w:rsid w:val="00AC7517"/>
    <w:rsid w:val="00AC758A"/>
    <w:rsid w:val="00AC77B2"/>
    <w:rsid w:val="00AC7902"/>
    <w:rsid w:val="00AC7960"/>
    <w:rsid w:val="00AC7B60"/>
    <w:rsid w:val="00AC7B6B"/>
    <w:rsid w:val="00AC7CCB"/>
    <w:rsid w:val="00AD0496"/>
    <w:rsid w:val="00AD05D0"/>
    <w:rsid w:val="00AD060F"/>
    <w:rsid w:val="00AD0739"/>
    <w:rsid w:val="00AD0AD1"/>
    <w:rsid w:val="00AD0AF8"/>
    <w:rsid w:val="00AD0BEF"/>
    <w:rsid w:val="00AD0CF0"/>
    <w:rsid w:val="00AD0EA6"/>
    <w:rsid w:val="00AD10F5"/>
    <w:rsid w:val="00AD1598"/>
    <w:rsid w:val="00AD1955"/>
    <w:rsid w:val="00AD1A14"/>
    <w:rsid w:val="00AD1B98"/>
    <w:rsid w:val="00AD20C0"/>
    <w:rsid w:val="00AD20F5"/>
    <w:rsid w:val="00AD2902"/>
    <w:rsid w:val="00AD2BE0"/>
    <w:rsid w:val="00AD2C52"/>
    <w:rsid w:val="00AD2DED"/>
    <w:rsid w:val="00AD2E70"/>
    <w:rsid w:val="00AD305E"/>
    <w:rsid w:val="00AD306E"/>
    <w:rsid w:val="00AD3171"/>
    <w:rsid w:val="00AD351D"/>
    <w:rsid w:val="00AD3550"/>
    <w:rsid w:val="00AD3A76"/>
    <w:rsid w:val="00AD3A79"/>
    <w:rsid w:val="00AD3B17"/>
    <w:rsid w:val="00AD3B2C"/>
    <w:rsid w:val="00AD3E5B"/>
    <w:rsid w:val="00AD3FA8"/>
    <w:rsid w:val="00AD42FC"/>
    <w:rsid w:val="00AD47CD"/>
    <w:rsid w:val="00AD4892"/>
    <w:rsid w:val="00AD4A16"/>
    <w:rsid w:val="00AD541A"/>
    <w:rsid w:val="00AD5837"/>
    <w:rsid w:val="00AD596E"/>
    <w:rsid w:val="00AD5A1C"/>
    <w:rsid w:val="00AD6021"/>
    <w:rsid w:val="00AD62B3"/>
    <w:rsid w:val="00AD63CB"/>
    <w:rsid w:val="00AD6476"/>
    <w:rsid w:val="00AD674D"/>
    <w:rsid w:val="00AD6AD4"/>
    <w:rsid w:val="00AD6AF1"/>
    <w:rsid w:val="00AD6BA8"/>
    <w:rsid w:val="00AD6C4F"/>
    <w:rsid w:val="00AD6C6C"/>
    <w:rsid w:val="00AD6D30"/>
    <w:rsid w:val="00AD6FCB"/>
    <w:rsid w:val="00AD783E"/>
    <w:rsid w:val="00AD7B51"/>
    <w:rsid w:val="00AD7BF9"/>
    <w:rsid w:val="00AD7F7F"/>
    <w:rsid w:val="00AE0320"/>
    <w:rsid w:val="00AE0618"/>
    <w:rsid w:val="00AE079F"/>
    <w:rsid w:val="00AE07AC"/>
    <w:rsid w:val="00AE08DF"/>
    <w:rsid w:val="00AE0B0B"/>
    <w:rsid w:val="00AE0B56"/>
    <w:rsid w:val="00AE0BD6"/>
    <w:rsid w:val="00AE0D6C"/>
    <w:rsid w:val="00AE0E68"/>
    <w:rsid w:val="00AE1077"/>
    <w:rsid w:val="00AE165A"/>
    <w:rsid w:val="00AE16E7"/>
    <w:rsid w:val="00AE1EE3"/>
    <w:rsid w:val="00AE243F"/>
    <w:rsid w:val="00AE264C"/>
    <w:rsid w:val="00AE271F"/>
    <w:rsid w:val="00AE27A0"/>
    <w:rsid w:val="00AE2A36"/>
    <w:rsid w:val="00AE2AA5"/>
    <w:rsid w:val="00AE2AA7"/>
    <w:rsid w:val="00AE2B33"/>
    <w:rsid w:val="00AE3033"/>
    <w:rsid w:val="00AE30F0"/>
    <w:rsid w:val="00AE310D"/>
    <w:rsid w:val="00AE316A"/>
    <w:rsid w:val="00AE3489"/>
    <w:rsid w:val="00AE364B"/>
    <w:rsid w:val="00AE3EFA"/>
    <w:rsid w:val="00AE45D0"/>
    <w:rsid w:val="00AE4786"/>
    <w:rsid w:val="00AE4888"/>
    <w:rsid w:val="00AE495B"/>
    <w:rsid w:val="00AE4F10"/>
    <w:rsid w:val="00AE5101"/>
    <w:rsid w:val="00AE549A"/>
    <w:rsid w:val="00AE54E3"/>
    <w:rsid w:val="00AE5523"/>
    <w:rsid w:val="00AE57AF"/>
    <w:rsid w:val="00AE5867"/>
    <w:rsid w:val="00AE6392"/>
    <w:rsid w:val="00AE6477"/>
    <w:rsid w:val="00AE6D99"/>
    <w:rsid w:val="00AE6FCE"/>
    <w:rsid w:val="00AE7122"/>
    <w:rsid w:val="00AE733F"/>
    <w:rsid w:val="00AE760E"/>
    <w:rsid w:val="00AE7944"/>
    <w:rsid w:val="00AE79BD"/>
    <w:rsid w:val="00AE7AC2"/>
    <w:rsid w:val="00AE7C10"/>
    <w:rsid w:val="00AE7CB4"/>
    <w:rsid w:val="00AE7E68"/>
    <w:rsid w:val="00AF06A8"/>
    <w:rsid w:val="00AF0CDA"/>
    <w:rsid w:val="00AF0EAB"/>
    <w:rsid w:val="00AF1483"/>
    <w:rsid w:val="00AF1B81"/>
    <w:rsid w:val="00AF2CF0"/>
    <w:rsid w:val="00AF33A8"/>
    <w:rsid w:val="00AF34FE"/>
    <w:rsid w:val="00AF36CE"/>
    <w:rsid w:val="00AF3743"/>
    <w:rsid w:val="00AF3B9C"/>
    <w:rsid w:val="00AF3CAB"/>
    <w:rsid w:val="00AF41E3"/>
    <w:rsid w:val="00AF423F"/>
    <w:rsid w:val="00AF4469"/>
    <w:rsid w:val="00AF4B5B"/>
    <w:rsid w:val="00AF4BC6"/>
    <w:rsid w:val="00AF4D0E"/>
    <w:rsid w:val="00AF5059"/>
    <w:rsid w:val="00AF518C"/>
    <w:rsid w:val="00AF5543"/>
    <w:rsid w:val="00AF5569"/>
    <w:rsid w:val="00AF565E"/>
    <w:rsid w:val="00AF5870"/>
    <w:rsid w:val="00AF59B7"/>
    <w:rsid w:val="00AF59FE"/>
    <w:rsid w:val="00AF5C8A"/>
    <w:rsid w:val="00AF5E44"/>
    <w:rsid w:val="00AF5F45"/>
    <w:rsid w:val="00AF5FE8"/>
    <w:rsid w:val="00AF626C"/>
    <w:rsid w:val="00AF6A7F"/>
    <w:rsid w:val="00AF6CA4"/>
    <w:rsid w:val="00AF6D71"/>
    <w:rsid w:val="00AF77FC"/>
    <w:rsid w:val="00AF7BA6"/>
    <w:rsid w:val="00B00048"/>
    <w:rsid w:val="00B004AB"/>
    <w:rsid w:val="00B0110A"/>
    <w:rsid w:val="00B0121C"/>
    <w:rsid w:val="00B01233"/>
    <w:rsid w:val="00B013C1"/>
    <w:rsid w:val="00B0163C"/>
    <w:rsid w:val="00B01E47"/>
    <w:rsid w:val="00B01F7E"/>
    <w:rsid w:val="00B026B8"/>
    <w:rsid w:val="00B02C38"/>
    <w:rsid w:val="00B02FFE"/>
    <w:rsid w:val="00B03039"/>
    <w:rsid w:val="00B03108"/>
    <w:rsid w:val="00B032AD"/>
    <w:rsid w:val="00B03395"/>
    <w:rsid w:val="00B03526"/>
    <w:rsid w:val="00B035FF"/>
    <w:rsid w:val="00B03938"/>
    <w:rsid w:val="00B0397B"/>
    <w:rsid w:val="00B03C11"/>
    <w:rsid w:val="00B03F92"/>
    <w:rsid w:val="00B040C6"/>
    <w:rsid w:val="00B041F7"/>
    <w:rsid w:val="00B043BA"/>
    <w:rsid w:val="00B04454"/>
    <w:rsid w:val="00B046FB"/>
    <w:rsid w:val="00B049B7"/>
    <w:rsid w:val="00B04ADB"/>
    <w:rsid w:val="00B050E9"/>
    <w:rsid w:val="00B05793"/>
    <w:rsid w:val="00B05A4E"/>
    <w:rsid w:val="00B05A4F"/>
    <w:rsid w:val="00B05AE6"/>
    <w:rsid w:val="00B05C47"/>
    <w:rsid w:val="00B05DAA"/>
    <w:rsid w:val="00B06672"/>
    <w:rsid w:val="00B068ED"/>
    <w:rsid w:val="00B06C33"/>
    <w:rsid w:val="00B06D83"/>
    <w:rsid w:val="00B06DEE"/>
    <w:rsid w:val="00B06E4D"/>
    <w:rsid w:val="00B06F7A"/>
    <w:rsid w:val="00B07674"/>
    <w:rsid w:val="00B07BAC"/>
    <w:rsid w:val="00B1005B"/>
    <w:rsid w:val="00B1032A"/>
    <w:rsid w:val="00B1051D"/>
    <w:rsid w:val="00B1088E"/>
    <w:rsid w:val="00B10A5C"/>
    <w:rsid w:val="00B10A63"/>
    <w:rsid w:val="00B10C6C"/>
    <w:rsid w:val="00B10E08"/>
    <w:rsid w:val="00B112BB"/>
    <w:rsid w:val="00B1141D"/>
    <w:rsid w:val="00B11A09"/>
    <w:rsid w:val="00B11A98"/>
    <w:rsid w:val="00B11C8A"/>
    <w:rsid w:val="00B11EF8"/>
    <w:rsid w:val="00B12168"/>
    <w:rsid w:val="00B12172"/>
    <w:rsid w:val="00B12268"/>
    <w:rsid w:val="00B12405"/>
    <w:rsid w:val="00B12BFB"/>
    <w:rsid w:val="00B12D90"/>
    <w:rsid w:val="00B12DFF"/>
    <w:rsid w:val="00B13189"/>
    <w:rsid w:val="00B13291"/>
    <w:rsid w:val="00B136FD"/>
    <w:rsid w:val="00B14067"/>
    <w:rsid w:val="00B14533"/>
    <w:rsid w:val="00B145AA"/>
    <w:rsid w:val="00B145FB"/>
    <w:rsid w:val="00B14695"/>
    <w:rsid w:val="00B14A86"/>
    <w:rsid w:val="00B1540D"/>
    <w:rsid w:val="00B155C6"/>
    <w:rsid w:val="00B160AE"/>
    <w:rsid w:val="00B163DC"/>
    <w:rsid w:val="00B1642F"/>
    <w:rsid w:val="00B167F1"/>
    <w:rsid w:val="00B16962"/>
    <w:rsid w:val="00B16BE7"/>
    <w:rsid w:val="00B16E1D"/>
    <w:rsid w:val="00B17015"/>
    <w:rsid w:val="00B17038"/>
    <w:rsid w:val="00B17485"/>
    <w:rsid w:val="00B17561"/>
    <w:rsid w:val="00B17A26"/>
    <w:rsid w:val="00B17C6C"/>
    <w:rsid w:val="00B17E39"/>
    <w:rsid w:val="00B17E9A"/>
    <w:rsid w:val="00B203CD"/>
    <w:rsid w:val="00B20908"/>
    <w:rsid w:val="00B2090C"/>
    <w:rsid w:val="00B2094B"/>
    <w:rsid w:val="00B20CF5"/>
    <w:rsid w:val="00B20DA8"/>
    <w:rsid w:val="00B21337"/>
    <w:rsid w:val="00B21830"/>
    <w:rsid w:val="00B21AC8"/>
    <w:rsid w:val="00B21BB6"/>
    <w:rsid w:val="00B21C9A"/>
    <w:rsid w:val="00B21EED"/>
    <w:rsid w:val="00B2221D"/>
    <w:rsid w:val="00B223FA"/>
    <w:rsid w:val="00B224EC"/>
    <w:rsid w:val="00B22722"/>
    <w:rsid w:val="00B229B5"/>
    <w:rsid w:val="00B22B00"/>
    <w:rsid w:val="00B22CAB"/>
    <w:rsid w:val="00B22D7C"/>
    <w:rsid w:val="00B22FA6"/>
    <w:rsid w:val="00B22FDE"/>
    <w:rsid w:val="00B23060"/>
    <w:rsid w:val="00B232C5"/>
    <w:rsid w:val="00B23348"/>
    <w:rsid w:val="00B23680"/>
    <w:rsid w:val="00B238D7"/>
    <w:rsid w:val="00B23D18"/>
    <w:rsid w:val="00B23FB0"/>
    <w:rsid w:val="00B24096"/>
    <w:rsid w:val="00B2423A"/>
    <w:rsid w:val="00B24413"/>
    <w:rsid w:val="00B24420"/>
    <w:rsid w:val="00B248D3"/>
    <w:rsid w:val="00B249B1"/>
    <w:rsid w:val="00B249CB"/>
    <w:rsid w:val="00B24A81"/>
    <w:rsid w:val="00B2522D"/>
    <w:rsid w:val="00B257FC"/>
    <w:rsid w:val="00B25839"/>
    <w:rsid w:val="00B25A6A"/>
    <w:rsid w:val="00B25DD8"/>
    <w:rsid w:val="00B25E07"/>
    <w:rsid w:val="00B25FDE"/>
    <w:rsid w:val="00B26277"/>
    <w:rsid w:val="00B2631A"/>
    <w:rsid w:val="00B26536"/>
    <w:rsid w:val="00B2660A"/>
    <w:rsid w:val="00B2679A"/>
    <w:rsid w:val="00B26DE6"/>
    <w:rsid w:val="00B27152"/>
    <w:rsid w:val="00B27238"/>
    <w:rsid w:val="00B272AF"/>
    <w:rsid w:val="00B27645"/>
    <w:rsid w:val="00B2798C"/>
    <w:rsid w:val="00B27DB7"/>
    <w:rsid w:val="00B27F31"/>
    <w:rsid w:val="00B3009C"/>
    <w:rsid w:val="00B30263"/>
    <w:rsid w:val="00B302AC"/>
    <w:rsid w:val="00B30984"/>
    <w:rsid w:val="00B309DD"/>
    <w:rsid w:val="00B30CCF"/>
    <w:rsid w:val="00B30F48"/>
    <w:rsid w:val="00B31755"/>
    <w:rsid w:val="00B31792"/>
    <w:rsid w:val="00B31CE8"/>
    <w:rsid w:val="00B31DA0"/>
    <w:rsid w:val="00B31E2B"/>
    <w:rsid w:val="00B3276A"/>
    <w:rsid w:val="00B32BE6"/>
    <w:rsid w:val="00B32FB3"/>
    <w:rsid w:val="00B33073"/>
    <w:rsid w:val="00B3307A"/>
    <w:rsid w:val="00B330FC"/>
    <w:rsid w:val="00B33267"/>
    <w:rsid w:val="00B33476"/>
    <w:rsid w:val="00B33533"/>
    <w:rsid w:val="00B33584"/>
    <w:rsid w:val="00B335A0"/>
    <w:rsid w:val="00B33733"/>
    <w:rsid w:val="00B337BC"/>
    <w:rsid w:val="00B33F47"/>
    <w:rsid w:val="00B348EC"/>
    <w:rsid w:val="00B3495B"/>
    <w:rsid w:val="00B349B3"/>
    <w:rsid w:val="00B34B3B"/>
    <w:rsid w:val="00B34C89"/>
    <w:rsid w:val="00B34D03"/>
    <w:rsid w:val="00B34D0A"/>
    <w:rsid w:val="00B34E98"/>
    <w:rsid w:val="00B34EB9"/>
    <w:rsid w:val="00B35297"/>
    <w:rsid w:val="00B35396"/>
    <w:rsid w:val="00B35527"/>
    <w:rsid w:val="00B35A32"/>
    <w:rsid w:val="00B35F9D"/>
    <w:rsid w:val="00B36089"/>
    <w:rsid w:val="00B361E1"/>
    <w:rsid w:val="00B361E8"/>
    <w:rsid w:val="00B363D6"/>
    <w:rsid w:val="00B36698"/>
    <w:rsid w:val="00B3691D"/>
    <w:rsid w:val="00B36B9C"/>
    <w:rsid w:val="00B36C8D"/>
    <w:rsid w:val="00B36E58"/>
    <w:rsid w:val="00B371FB"/>
    <w:rsid w:val="00B3727A"/>
    <w:rsid w:val="00B37632"/>
    <w:rsid w:val="00B37716"/>
    <w:rsid w:val="00B37914"/>
    <w:rsid w:val="00B37940"/>
    <w:rsid w:val="00B37FDA"/>
    <w:rsid w:val="00B404C2"/>
    <w:rsid w:val="00B4055E"/>
    <w:rsid w:val="00B40BCE"/>
    <w:rsid w:val="00B40E52"/>
    <w:rsid w:val="00B4119E"/>
    <w:rsid w:val="00B415B8"/>
    <w:rsid w:val="00B41680"/>
    <w:rsid w:val="00B41694"/>
    <w:rsid w:val="00B4182D"/>
    <w:rsid w:val="00B419B6"/>
    <w:rsid w:val="00B41BB9"/>
    <w:rsid w:val="00B41BBF"/>
    <w:rsid w:val="00B41D7D"/>
    <w:rsid w:val="00B41FBF"/>
    <w:rsid w:val="00B4217B"/>
    <w:rsid w:val="00B42235"/>
    <w:rsid w:val="00B42644"/>
    <w:rsid w:val="00B42A0D"/>
    <w:rsid w:val="00B42FF1"/>
    <w:rsid w:val="00B435D7"/>
    <w:rsid w:val="00B439EC"/>
    <w:rsid w:val="00B43AB7"/>
    <w:rsid w:val="00B43C58"/>
    <w:rsid w:val="00B43EE1"/>
    <w:rsid w:val="00B440D2"/>
    <w:rsid w:val="00B44108"/>
    <w:rsid w:val="00B44406"/>
    <w:rsid w:val="00B44E3B"/>
    <w:rsid w:val="00B44EA8"/>
    <w:rsid w:val="00B44F5B"/>
    <w:rsid w:val="00B45045"/>
    <w:rsid w:val="00B4508C"/>
    <w:rsid w:val="00B4509E"/>
    <w:rsid w:val="00B4542B"/>
    <w:rsid w:val="00B45850"/>
    <w:rsid w:val="00B459EC"/>
    <w:rsid w:val="00B45A20"/>
    <w:rsid w:val="00B45A90"/>
    <w:rsid w:val="00B45BF9"/>
    <w:rsid w:val="00B46809"/>
    <w:rsid w:val="00B46857"/>
    <w:rsid w:val="00B46D27"/>
    <w:rsid w:val="00B46DCB"/>
    <w:rsid w:val="00B46EC0"/>
    <w:rsid w:val="00B4722A"/>
    <w:rsid w:val="00B4731D"/>
    <w:rsid w:val="00B47799"/>
    <w:rsid w:val="00B478F9"/>
    <w:rsid w:val="00B5032F"/>
    <w:rsid w:val="00B503CC"/>
    <w:rsid w:val="00B50C27"/>
    <w:rsid w:val="00B50C67"/>
    <w:rsid w:val="00B511C8"/>
    <w:rsid w:val="00B51462"/>
    <w:rsid w:val="00B515C4"/>
    <w:rsid w:val="00B52138"/>
    <w:rsid w:val="00B52184"/>
    <w:rsid w:val="00B5254F"/>
    <w:rsid w:val="00B5260B"/>
    <w:rsid w:val="00B527D8"/>
    <w:rsid w:val="00B52C8E"/>
    <w:rsid w:val="00B52CE5"/>
    <w:rsid w:val="00B5312B"/>
    <w:rsid w:val="00B53964"/>
    <w:rsid w:val="00B539C7"/>
    <w:rsid w:val="00B53E54"/>
    <w:rsid w:val="00B53F48"/>
    <w:rsid w:val="00B542DE"/>
    <w:rsid w:val="00B54304"/>
    <w:rsid w:val="00B5432F"/>
    <w:rsid w:val="00B54425"/>
    <w:rsid w:val="00B548D8"/>
    <w:rsid w:val="00B54A12"/>
    <w:rsid w:val="00B54B58"/>
    <w:rsid w:val="00B54CDB"/>
    <w:rsid w:val="00B55051"/>
    <w:rsid w:val="00B55622"/>
    <w:rsid w:val="00B557C4"/>
    <w:rsid w:val="00B5589D"/>
    <w:rsid w:val="00B55B3C"/>
    <w:rsid w:val="00B5611C"/>
    <w:rsid w:val="00B56481"/>
    <w:rsid w:val="00B564D6"/>
    <w:rsid w:val="00B565CF"/>
    <w:rsid w:val="00B5686F"/>
    <w:rsid w:val="00B56872"/>
    <w:rsid w:val="00B569B4"/>
    <w:rsid w:val="00B573C6"/>
    <w:rsid w:val="00B573DD"/>
    <w:rsid w:val="00B57771"/>
    <w:rsid w:val="00B57817"/>
    <w:rsid w:val="00B57B89"/>
    <w:rsid w:val="00B57E7F"/>
    <w:rsid w:val="00B60078"/>
    <w:rsid w:val="00B60121"/>
    <w:rsid w:val="00B6019B"/>
    <w:rsid w:val="00B603DD"/>
    <w:rsid w:val="00B604C8"/>
    <w:rsid w:val="00B605A3"/>
    <w:rsid w:val="00B605DA"/>
    <w:rsid w:val="00B60687"/>
    <w:rsid w:val="00B60F72"/>
    <w:rsid w:val="00B61AC3"/>
    <w:rsid w:val="00B61B3E"/>
    <w:rsid w:val="00B61CAC"/>
    <w:rsid w:val="00B61D43"/>
    <w:rsid w:val="00B62073"/>
    <w:rsid w:val="00B62284"/>
    <w:rsid w:val="00B62556"/>
    <w:rsid w:val="00B62583"/>
    <w:rsid w:val="00B625EF"/>
    <w:rsid w:val="00B6296B"/>
    <w:rsid w:val="00B63177"/>
    <w:rsid w:val="00B631AB"/>
    <w:rsid w:val="00B6324E"/>
    <w:rsid w:val="00B63251"/>
    <w:rsid w:val="00B63413"/>
    <w:rsid w:val="00B6358C"/>
    <w:rsid w:val="00B6393C"/>
    <w:rsid w:val="00B63A44"/>
    <w:rsid w:val="00B6434C"/>
    <w:rsid w:val="00B6477C"/>
    <w:rsid w:val="00B64972"/>
    <w:rsid w:val="00B64B87"/>
    <w:rsid w:val="00B64CD2"/>
    <w:rsid w:val="00B64FFE"/>
    <w:rsid w:val="00B6507A"/>
    <w:rsid w:val="00B65198"/>
    <w:rsid w:val="00B651DD"/>
    <w:rsid w:val="00B65446"/>
    <w:rsid w:val="00B65F00"/>
    <w:rsid w:val="00B6652A"/>
    <w:rsid w:val="00B66598"/>
    <w:rsid w:val="00B666B5"/>
    <w:rsid w:val="00B6723E"/>
    <w:rsid w:val="00B67930"/>
    <w:rsid w:val="00B67D87"/>
    <w:rsid w:val="00B700A9"/>
    <w:rsid w:val="00B70164"/>
    <w:rsid w:val="00B702C2"/>
    <w:rsid w:val="00B703A7"/>
    <w:rsid w:val="00B7051E"/>
    <w:rsid w:val="00B70525"/>
    <w:rsid w:val="00B70585"/>
    <w:rsid w:val="00B709B4"/>
    <w:rsid w:val="00B70A74"/>
    <w:rsid w:val="00B70AFE"/>
    <w:rsid w:val="00B70FD2"/>
    <w:rsid w:val="00B71063"/>
    <w:rsid w:val="00B711E5"/>
    <w:rsid w:val="00B7123E"/>
    <w:rsid w:val="00B712CC"/>
    <w:rsid w:val="00B712E7"/>
    <w:rsid w:val="00B71311"/>
    <w:rsid w:val="00B71862"/>
    <w:rsid w:val="00B71877"/>
    <w:rsid w:val="00B721F0"/>
    <w:rsid w:val="00B7226B"/>
    <w:rsid w:val="00B72325"/>
    <w:rsid w:val="00B723ED"/>
    <w:rsid w:val="00B724F3"/>
    <w:rsid w:val="00B7263A"/>
    <w:rsid w:val="00B726C1"/>
    <w:rsid w:val="00B72A75"/>
    <w:rsid w:val="00B72FC5"/>
    <w:rsid w:val="00B73051"/>
    <w:rsid w:val="00B732A7"/>
    <w:rsid w:val="00B73575"/>
    <w:rsid w:val="00B73915"/>
    <w:rsid w:val="00B73D74"/>
    <w:rsid w:val="00B73D93"/>
    <w:rsid w:val="00B73F19"/>
    <w:rsid w:val="00B7410F"/>
    <w:rsid w:val="00B742E3"/>
    <w:rsid w:val="00B7434F"/>
    <w:rsid w:val="00B744B5"/>
    <w:rsid w:val="00B74B26"/>
    <w:rsid w:val="00B74CC5"/>
    <w:rsid w:val="00B74D45"/>
    <w:rsid w:val="00B74FD4"/>
    <w:rsid w:val="00B75170"/>
    <w:rsid w:val="00B75188"/>
    <w:rsid w:val="00B75F30"/>
    <w:rsid w:val="00B760B0"/>
    <w:rsid w:val="00B76134"/>
    <w:rsid w:val="00B76301"/>
    <w:rsid w:val="00B763A6"/>
    <w:rsid w:val="00B765B6"/>
    <w:rsid w:val="00B769DC"/>
    <w:rsid w:val="00B7776C"/>
    <w:rsid w:val="00B77833"/>
    <w:rsid w:val="00B77865"/>
    <w:rsid w:val="00B77900"/>
    <w:rsid w:val="00B77914"/>
    <w:rsid w:val="00B77C82"/>
    <w:rsid w:val="00B77DF9"/>
    <w:rsid w:val="00B77E45"/>
    <w:rsid w:val="00B77EB3"/>
    <w:rsid w:val="00B77F67"/>
    <w:rsid w:val="00B8034C"/>
    <w:rsid w:val="00B80404"/>
    <w:rsid w:val="00B807B1"/>
    <w:rsid w:val="00B80CFE"/>
    <w:rsid w:val="00B80D5C"/>
    <w:rsid w:val="00B80DAE"/>
    <w:rsid w:val="00B80DB6"/>
    <w:rsid w:val="00B80EE9"/>
    <w:rsid w:val="00B80FEC"/>
    <w:rsid w:val="00B810D7"/>
    <w:rsid w:val="00B819D9"/>
    <w:rsid w:val="00B81D10"/>
    <w:rsid w:val="00B82453"/>
    <w:rsid w:val="00B82503"/>
    <w:rsid w:val="00B825F3"/>
    <w:rsid w:val="00B8292D"/>
    <w:rsid w:val="00B82B9D"/>
    <w:rsid w:val="00B83107"/>
    <w:rsid w:val="00B83479"/>
    <w:rsid w:val="00B834D0"/>
    <w:rsid w:val="00B836CA"/>
    <w:rsid w:val="00B838B8"/>
    <w:rsid w:val="00B8422F"/>
    <w:rsid w:val="00B84615"/>
    <w:rsid w:val="00B848A9"/>
    <w:rsid w:val="00B84BF0"/>
    <w:rsid w:val="00B84C92"/>
    <w:rsid w:val="00B84CAA"/>
    <w:rsid w:val="00B84F46"/>
    <w:rsid w:val="00B84F6F"/>
    <w:rsid w:val="00B85382"/>
    <w:rsid w:val="00B8546F"/>
    <w:rsid w:val="00B85903"/>
    <w:rsid w:val="00B85A01"/>
    <w:rsid w:val="00B85E41"/>
    <w:rsid w:val="00B8615E"/>
    <w:rsid w:val="00B86390"/>
    <w:rsid w:val="00B86822"/>
    <w:rsid w:val="00B86A43"/>
    <w:rsid w:val="00B86A60"/>
    <w:rsid w:val="00B86BBB"/>
    <w:rsid w:val="00B86D18"/>
    <w:rsid w:val="00B86F5A"/>
    <w:rsid w:val="00B8726C"/>
    <w:rsid w:val="00B8735C"/>
    <w:rsid w:val="00B8742E"/>
    <w:rsid w:val="00B875F4"/>
    <w:rsid w:val="00B879DE"/>
    <w:rsid w:val="00B90591"/>
    <w:rsid w:val="00B911EC"/>
    <w:rsid w:val="00B9122F"/>
    <w:rsid w:val="00B91314"/>
    <w:rsid w:val="00B9135D"/>
    <w:rsid w:val="00B915BB"/>
    <w:rsid w:val="00B9164B"/>
    <w:rsid w:val="00B91B8F"/>
    <w:rsid w:val="00B91DB7"/>
    <w:rsid w:val="00B91FF4"/>
    <w:rsid w:val="00B923AD"/>
    <w:rsid w:val="00B92477"/>
    <w:rsid w:val="00B927C7"/>
    <w:rsid w:val="00B92814"/>
    <w:rsid w:val="00B92967"/>
    <w:rsid w:val="00B92978"/>
    <w:rsid w:val="00B929A6"/>
    <w:rsid w:val="00B92A97"/>
    <w:rsid w:val="00B92BCF"/>
    <w:rsid w:val="00B92F24"/>
    <w:rsid w:val="00B9356D"/>
    <w:rsid w:val="00B935EC"/>
    <w:rsid w:val="00B935EE"/>
    <w:rsid w:val="00B93887"/>
    <w:rsid w:val="00B93B17"/>
    <w:rsid w:val="00B93B95"/>
    <w:rsid w:val="00B93C25"/>
    <w:rsid w:val="00B93DFA"/>
    <w:rsid w:val="00B93FDE"/>
    <w:rsid w:val="00B9454F"/>
    <w:rsid w:val="00B94718"/>
    <w:rsid w:val="00B9496B"/>
    <w:rsid w:val="00B94ACE"/>
    <w:rsid w:val="00B94EE4"/>
    <w:rsid w:val="00B94F2F"/>
    <w:rsid w:val="00B950A4"/>
    <w:rsid w:val="00B9525E"/>
    <w:rsid w:val="00B9559F"/>
    <w:rsid w:val="00B956B3"/>
    <w:rsid w:val="00B9573D"/>
    <w:rsid w:val="00B95A05"/>
    <w:rsid w:val="00B95B66"/>
    <w:rsid w:val="00B95BDE"/>
    <w:rsid w:val="00B95F34"/>
    <w:rsid w:val="00B961ED"/>
    <w:rsid w:val="00B96242"/>
    <w:rsid w:val="00B967D7"/>
    <w:rsid w:val="00B97102"/>
    <w:rsid w:val="00B97365"/>
    <w:rsid w:val="00B97653"/>
    <w:rsid w:val="00B976F4"/>
    <w:rsid w:val="00B97CF8"/>
    <w:rsid w:val="00B97F47"/>
    <w:rsid w:val="00BA0BA0"/>
    <w:rsid w:val="00BA0E02"/>
    <w:rsid w:val="00BA1004"/>
    <w:rsid w:val="00BA1574"/>
    <w:rsid w:val="00BA17F0"/>
    <w:rsid w:val="00BA1B25"/>
    <w:rsid w:val="00BA1E60"/>
    <w:rsid w:val="00BA26AD"/>
    <w:rsid w:val="00BA26B7"/>
    <w:rsid w:val="00BA2B40"/>
    <w:rsid w:val="00BA2C3E"/>
    <w:rsid w:val="00BA2C7B"/>
    <w:rsid w:val="00BA30B4"/>
    <w:rsid w:val="00BA32BE"/>
    <w:rsid w:val="00BA350E"/>
    <w:rsid w:val="00BA3DEB"/>
    <w:rsid w:val="00BA3E6F"/>
    <w:rsid w:val="00BA404F"/>
    <w:rsid w:val="00BA4164"/>
    <w:rsid w:val="00BA4249"/>
    <w:rsid w:val="00BA46EE"/>
    <w:rsid w:val="00BA4DA0"/>
    <w:rsid w:val="00BA4DB2"/>
    <w:rsid w:val="00BA4ED7"/>
    <w:rsid w:val="00BA4F95"/>
    <w:rsid w:val="00BA50EA"/>
    <w:rsid w:val="00BA53AA"/>
    <w:rsid w:val="00BA562C"/>
    <w:rsid w:val="00BA5638"/>
    <w:rsid w:val="00BA5759"/>
    <w:rsid w:val="00BA5991"/>
    <w:rsid w:val="00BA59A8"/>
    <w:rsid w:val="00BA5D5C"/>
    <w:rsid w:val="00BA5E85"/>
    <w:rsid w:val="00BA607B"/>
    <w:rsid w:val="00BA616F"/>
    <w:rsid w:val="00BA623F"/>
    <w:rsid w:val="00BA67F0"/>
    <w:rsid w:val="00BA682B"/>
    <w:rsid w:val="00BA6959"/>
    <w:rsid w:val="00BA6D2B"/>
    <w:rsid w:val="00BA6D35"/>
    <w:rsid w:val="00BA6DDD"/>
    <w:rsid w:val="00BA71E8"/>
    <w:rsid w:val="00BA730B"/>
    <w:rsid w:val="00BA76FC"/>
    <w:rsid w:val="00BA7919"/>
    <w:rsid w:val="00BA7B2E"/>
    <w:rsid w:val="00BA7F05"/>
    <w:rsid w:val="00BB01A4"/>
    <w:rsid w:val="00BB02C7"/>
    <w:rsid w:val="00BB0535"/>
    <w:rsid w:val="00BB0809"/>
    <w:rsid w:val="00BB0A9D"/>
    <w:rsid w:val="00BB0D13"/>
    <w:rsid w:val="00BB1031"/>
    <w:rsid w:val="00BB1306"/>
    <w:rsid w:val="00BB13A2"/>
    <w:rsid w:val="00BB161A"/>
    <w:rsid w:val="00BB207A"/>
    <w:rsid w:val="00BB2132"/>
    <w:rsid w:val="00BB298E"/>
    <w:rsid w:val="00BB2ECE"/>
    <w:rsid w:val="00BB2FC8"/>
    <w:rsid w:val="00BB30C6"/>
    <w:rsid w:val="00BB38C7"/>
    <w:rsid w:val="00BB3E50"/>
    <w:rsid w:val="00BB3E8D"/>
    <w:rsid w:val="00BB417C"/>
    <w:rsid w:val="00BB4293"/>
    <w:rsid w:val="00BB4473"/>
    <w:rsid w:val="00BB4697"/>
    <w:rsid w:val="00BB4D6F"/>
    <w:rsid w:val="00BB505F"/>
    <w:rsid w:val="00BB5085"/>
    <w:rsid w:val="00BB51E1"/>
    <w:rsid w:val="00BB52C9"/>
    <w:rsid w:val="00BB5527"/>
    <w:rsid w:val="00BB574D"/>
    <w:rsid w:val="00BB58B3"/>
    <w:rsid w:val="00BB5943"/>
    <w:rsid w:val="00BB5BDC"/>
    <w:rsid w:val="00BB6002"/>
    <w:rsid w:val="00BB6318"/>
    <w:rsid w:val="00BB658F"/>
    <w:rsid w:val="00BB66F9"/>
    <w:rsid w:val="00BB685A"/>
    <w:rsid w:val="00BB68B4"/>
    <w:rsid w:val="00BB68F4"/>
    <w:rsid w:val="00BB6A76"/>
    <w:rsid w:val="00BB6FB9"/>
    <w:rsid w:val="00BB7507"/>
    <w:rsid w:val="00BB75C6"/>
    <w:rsid w:val="00BB7692"/>
    <w:rsid w:val="00BB7DC3"/>
    <w:rsid w:val="00BB7E68"/>
    <w:rsid w:val="00BC0806"/>
    <w:rsid w:val="00BC0954"/>
    <w:rsid w:val="00BC096C"/>
    <w:rsid w:val="00BC0AA0"/>
    <w:rsid w:val="00BC191E"/>
    <w:rsid w:val="00BC1980"/>
    <w:rsid w:val="00BC1E19"/>
    <w:rsid w:val="00BC2B16"/>
    <w:rsid w:val="00BC2D40"/>
    <w:rsid w:val="00BC3BD3"/>
    <w:rsid w:val="00BC3BEC"/>
    <w:rsid w:val="00BC42BF"/>
    <w:rsid w:val="00BC4480"/>
    <w:rsid w:val="00BC450E"/>
    <w:rsid w:val="00BC47A4"/>
    <w:rsid w:val="00BC47FB"/>
    <w:rsid w:val="00BC4BC1"/>
    <w:rsid w:val="00BC4BC4"/>
    <w:rsid w:val="00BC4CDE"/>
    <w:rsid w:val="00BC4E44"/>
    <w:rsid w:val="00BC4E74"/>
    <w:rsid w:val="00BC4F70"/>
    <w:rsid w:val="00BC51C9"/>
    <w:rsid w:val="00BC5254"/>
    <w:rsid w:val="00BC561D"/>
    <w:rsid w:val="00BC5636"/>
    <w:rsid w:val="00BC56C7"/>
    <w:rsid w:val="00BC57F1"/>
    <w:rsid w:val="00BC5B2A"/>
    <w:rsid w:val="00BC5C2F"/>
    <w:rsid w:val="00BC5D33"/>
    <w:rsid w:val="00BC5E3A"/>
    <w:rsid w:val="00BC6126"/>
    <w:rsid w:val="00BC62C8"/>
    <w:rsid w:val="00BC672A"/>
    <w:rsid w:val="00BC6820"/>
    <w:rsid w:val="00BC6880"/>
    <w:rsid w:val="00BC692E"/>
    <w:rsid w:val="00BC69F9"/>
    <w:rsid w:val="00BC6AA0"/>
    <w:rsid w:val="00BC6AF6"/>
    <w:rsid w:val="00BC6D08"/>
    <w:rsid w:val="00BC6E1C"/>
    <w:rsid w:val="00BC7411"/>
    <w:rsid w:val="00BC76BC"/>
    <w:rsid w:val="00BC78B0"/>
    <w:rsid w:val="00BC7CAB"/>
    <w:rsid w:val="00BC7FA9"/>
    <w:rsid w:val="00BC7FE7"/>
    <w:rsid w:val="00BD0026"/>
    <w:rsid w:val="00BD0614"/>
    <w:rsid w:val="00BD06DA"/>
    <w:rsid w:val="00BD07EE"/>
    <w:rsid w:val="00BD0D32"/>
    <w:rsid w:val="00BD102B"/>
    <w:rsid w:val="00BD18B5"/>
    <w:rsid w:val="00BD1D2B"/>
    <w:rsid w:val="00BD1FFF"/>
    <w:rsid w:val="00BD2026"/>
    <w:rsid w:val="00BD20E8"/>
    <w:rsid w:val="00BD2173"/>
    <w:rsid w:val="00BD2272"/>
    <w:rsid w:val="00BD2453"/>
    <w:rsid w:val="00BD2769"/>
    <w:rsid w:val="00BD2A67"/>
    <w:rsid w:val="00BD2D8D"/>
    <w:rsid w:val="00BD2F68"/>
    <w:rsid w:val="00BD3104"/>
    <w:rsid w:val="00BD312B"/>
    <w:rsid w:val="00BD33D1"/>
    <w:rsid w:val="00BD3555"/>
    <w:rsid w:val="00BD3714"/>
    <w:rsid w:val="00BD3803"/>
    <w:rsid w:val="00BD3E11"/>
    <w:rsid w:val="00BD4208"/>
    <w:rsid w:val="00BD426C"/>
    <w:rsid w:val="00BD4480"/>
    <w:rsid w:val="00BD45D7"/>
    <w:rsid w:val="00BD521C"/>
    <w:rsid w:val="00BD54FA"/>
    <w:rsid w:val="00BD5773"/>
    <w:rsid w:val="00BD58A9"/>
    <w:rsid w:val="00BD5911"/>
    <w:rsid w:val="00BD5FBF"/>
    <w:rsid w:val="00BD621D"/>
    <w:rsid w:val="00BD625F"/>
    <w:rsid w:val="00BD648D"/>
    <w:rsid w:val="00BD6767"/>
    <w:rsid w:val="00BD68DA"/>
    <w:rsid w:val="00BD6B1F"/>
    <w:rsid w:val="00BD72E1"/>
    <w:rsid w:val="00BD75FC"/>
    <w:rsid w:val="00BD7E2A"/>
    <w:rsid w:val="00BD7E69"/>
    <w:rsid w:val="00BE0089"/>
    <w:rsid w:val="00BE03E7"/>
    <w:rsid w:val="00BE04E9"/>
    <w:rsid w:val="00BE0C7D"/>
    <w:rsid w:val="00BE0D1E"/>
    <w:rsid w:val="00BE0F0B"/>
    <w:rsid w:val="00BE0F5D"/>
    <w:rsid w:val="00BE1012"/>
    <w:rsid w:val="00BE12C4"/>
    <w:rsid w:val="00BE16FD"/>
    <w:rsid w:val="00BE17D3"/>
    <w:rsid w:val="00BE1851"/>
    <w:rsid w:val="00BE19DD"/>
    <w:rsid w:val="00BE1D3A"/>
    <w:rsid w:val="00BE1DB1"/>
    <w:rsid w:val="00BE1FAD"/>
    <w:rsid w:val="00BE1FD6"/>
    <w:rsid w:val="00BE262E"/>
    <w:rsid w:val="00BE2651"/>
    <w:rsid w:val="00BE29A4"/>
    <w:rsid w:val="00BE300F"/>
    <w:rsid w:val="00BE3A09"/>
    <w:rsid w:val="00BE3A59"/>
    <w:rsid w:val="00BE3B94"/>
    <w:rsid w:val="00BE3BC7"/>
    <w:rsid w:val="00BE3F05"/>
    <w:rsid w:val="00BE41BA"/>
    <w:rsid w:val="00BE4270"/>
    <w:rsid w:val="00BE4376"/>
    <w:rsid w:val="00BE44EC"/>
    <w:rsid w:val="00BE44FA"/>
    <w:rsid w:val="00BE4615"/>
    <w:rsid w:val="00BE484D"/>
    <w:rsid w:val="00BE486D"/>
    <w:rsid w:val="00BE4B0F"/>
    <w:rsid w:val="00BE4ED3"/>
    <w:rsid w:val="00BE52D3"/>
    <w:rsid w:val="00BE56BE"/>
    <w:rsid w:val="00BE5797"/>
    <w:rsid w:val="00BE580F"/>
    <w:rsid w:val="00BE5892"/>
    <w:rsid w:val="00BE5C64"/>
    <w:rsid w:val="00BE5D03"/>
    <w:rsid w:val="00BE60D4"/>
    <w:rsid w:val="00BE61BA"/>
    <w:rsid w:val="00BE63B0"/>
    <w:rsid w:val="00BE6447"/>
    <w:rsid w:val="00BE6833"/>
    <w:rsid w:val="00BE6946"/>
    <w:rsid w:val="00BE6ABB"/>
    <w:rsid w:val="00BE6C3B"/>
    <w:rsid w:val="00BE6E09"/>
    <w:rsid w:val="00BE6E2D"/>
    <w:rsid w:val="00BE6E3F"/>
    <w:rsid w:val="00BE6FB2"/>
    <w:rsid w:val="00BE70CE"/>
    <w:rsid w:val="00BE71BF"/>
    <w:rsid w:val="00BE71D9"/>
    <w:rsid w:val="00BE7205"/>
    <w:rsid w:val="00BE7210"/>
    <w:rsid w:val="00BE732E"/>
    <w:rsid w:val="00BE7393"/>
    <w:rsid w:val="00BE7770"/>
    <w:rsid w:val="00BE790C"/>
    <w:rsid w:val="00BE7A6E"/>
    <w:rsid w:val="00BE7B1C"/>
    <w:rsid w:val="00BE7D23"/>
    <w:rsid w:val="00BF0083"/>
    <w:rsid w:val="00BF0341"/>
    <w:rsid w:val="00BF04FB"/>
    <w:rsid w:val="00BF072C"/>
    <w:rsid w:val="00BF0AE3"/>
    <w:rsid w:val="00BF0B74"/>
    <w:rsid w:val="00BF0BEF"/>
    <w:rsid w:val="00BF0C21"/>
    <w:rsid w:val="00BF0CE1"/>
    <w:rsid w:val="00BF0E2F"/>
    <w:rsid w:val="00BF0E93"/>
    <w:rsid w:val="00BF0F31"/>
    <w:rsid w:val="00BF1037"/>
    <w:rsid w:val="00BF132F"/>
    <w:rsid w:val="00BF1ACC"/>
    <w:rsid w:val="00BF2324"/>
    <w:rsid w:val="00BF2390"/>
    <w:rsid w:val="00BF2454"/>
    <w:rsid w:val="00BF24F6"/>
    <w:rsid w:val="00BF27AF"/>
    <w:rsid w:val="00BF2B3D"/>
    <w:rsid w:val="00BF2D92"/>
    <w:rsid w:val="00BF2E69"/>
    <w:rsid w:val="00BF3461"/>
    <w:rsid w:val="00BF387D"/>
    <w:rsid w:val="00BF3B1B"/>
    <w:rsid w:val="00BF3E4F"/>
    <w:rsid w:val="00BF408A"/>
    <w:rsid w:val="00BF40AB"/>
    <w:rsid w:val="00BF4202"/>
    <w:rsid w:val="00BF4281"/>
    <w:rsid w:val="00BF445C"/>
    <w:rsid w:val="00BF4717"/>
    <w:rsid w:val="00BF483A"/>
    <w:rsid w:val="00BF4BCD"/>
    <w:rsid w:val="00BF4C8E"/>
    <w:rsid w:val="00BF50DF"/>
    <w:rsid w:val="00BF5109"/>
    <w:rsid w:val="00BF51F4"/>
    <w:rsid w:val="00BF5239"/>
    <w:rsid w:val="00BF52FB"/>
    <w:rsid w:val="00BF5460"/>
    <w:rsid w:val="00BF55D1"/>
    <w:rsid w:val="00BF5A23"/>
    <w:rsid w:val="00BF5C9D"/>
    <w:rsid w:val="00BF5F7A"/>
    <w:rsid w:val="00BF6099"/>
    <w:rsid w:val="00BF61BF"/>
    <w:rsid w:val="00BF6324"/>
    <w:rsid w:val="00BF63EA"/>
    <w:rsid w:val="00BF65A7"/>
    <w:rsid w:val="00BF67AF"/>
    <w:rsid w:val="00BF6820"/>
    <w:rsid w:val="00BF691F"/>
    <w:rsid w:val="00BF6BC4"/>
    <w:rsid w:val="00BF6CBB"/>
    <w:rsid w:val="00BF6F39"/>
    <w:rsid w:val="00BF7264"/>
    <w:rsid w:val="00BF78B2"/>
    <w:rsid w:val="00BF78D5"/>
    <w:rsid w:val="00BF7AF5"/>
    <w:rsid w:val="00BF7AFF"/>
    <w:rsid w:val="00BF7BD7"/>
    <w:rsid w:val="00BF7BE2"/>
    <w:rsid w:val="00BF7CFA"/>
    <w:rsid w:val="00C0005B"/>
    <w:rsid w:val="00C0014C"/>
    <w:rsid w:val="00C001C9"/>
    <w:rsid w:val="00C00427"/>
    <w:rsid w:val="00C00531"/>
    <w:rsid w:val="00C007D2"/>
    <w:rsid w:val="00C008EE"/>
    <w:rsid w:val="00C00AE5"/>
    <w:rsid w:val="00C00D41"/>
    <w:rsid w:val="00C01011"/>
    <w:rsid w:val="00C012BE"/>
    <w:rsid w:val="00C01515"/>
    <w:rsid w:val="00C0152C"/>
    <w:rsid w:val="00C0177E"/>
    <w:rsid w:val="00C02075"/>
    <w:rsid w:val="00C02182"/>
    <w:rsid w:val="00C022C1"/>
    <w:rsid w:val="00C027EF"/>
    <w:rsid w:val="00C032E7"/>
    <w:rsid w:val="00C03466"/>
    <w:rsid w:val="00C03A4E"/>
    <w:rsid w:val="00C03BD9"/>
    <w:rsid w:val="00C0415A"/>
    <w:rsid w:val="00C04311"/>
    <w:rsid w:val="00C0442B"/>
    <w:rsid w:val="00C04454"/>
    <w:rsid w:val="00C0446B"/>
    <w:rsid w:val="00C044F7"/>
    <w:rsid w:val="00C04917"/>
    <w:rsid w:val="00C049F3"/>
    <w:rsid w:val="00C04E75"/>
    <w:rsid w:val="00C04F17"/>
    <w:rsid w:val="00C05262"/>
    <w:rsid w:val="00C055BA"/>
    <w:rsid w:val="00C05BA4"/>
    <w:rsid w:val="00C05C53"/>
    <w:rsid w:val="00C06048"/>
    <w:rsid w:val="00C06312"/>
    <w:rsid w:val="00C06A59"/>
    <w:rsid w:val="00C06DE6"/>
    <w:rsid w:val="00C06E08"/>
    <w:rsid w:val="00C07380"/>
    <w:rsid w:val="00C07674"/>
    <w:rsid w:val="00C077D1"/>
    <w:rsid w:val="00C079A2"/>
    <w:rsid w:val="00C079B1"/>
    <w:rsid w:val="00C07C29"/>
    <w:rsid w:val="00C07C88"/>
    <w:rsid w:val="00C07DBF"/>
    <w:rsid w:val="00C1003D"/>
    <w:rsid w:val="00C10981"/>
    <w:rsid w:val="00C10ABF"/>
    <w:rsid w:val="00C1103F"/>
    <w:rsid w:val="00C1137E"/>
    <w:rsid w:val="00C11648"/>
    <w:rsid w:val="00C1164E"/>
    <w:rsid w:val="00C1199A"/>
    <w:rsid w:val="00C11A31"/>
    <w:rsid w:val="00C11BD6"/>
    <w:rsid w:val="00C12081"/>
    <w:rsid w:val="00C12313"/>
    <w:rsid w:val="00C12320"/>
    <w:rsid w:val="00C12334"/>
    <w:rsid w:val="00C12414"/>
    <w:rsid w:val="00C1252E"/>
    <w:rsid w:val="00C125DD"/>
    <w:rsid w:val="00C12A46"/>
    <w:rsid w:val="00C12A60"/>
    <w:rsid w:val="00C133FD"/>
    <w:rsid w:val="00C1356D"/>
    <w:rsid w:val="00C13FE5"/>
    <w:rsid w:val="00C14131"/>
    <w:rsid w:val="00C143CD"/>
    <w:rsid w:val="00C146FC"/>
    <w:rsid w:val="00C14B35"/>
    <w:rsid w:val="00C14CA0"/>
    <w:rsid w:val="00C14CC1"/>
    <w:rsid w:val="00C14DEC"/>
    <w:rsid w:val="00C14F16"/>
    <w:rsid w:val="00C1508A"/>
    <w:rsid w:val="00C152DC"/>
    <w:rsid w:val="00C1549A"/>
    <w:rsid w:val="00C15A42"/>
    <w:rsid w:val="00C15CC2"/>
    <w:rsid w:val="00C15D08"/>
    <w:rsid w:val="00C15EFC"/>
    <w:rsid w:val="00C15F8E"/>
    <w:rsid w:val="00C160DF"/>
    <w:rsid w:val="00C160F2"/>
    <w:rsid w:val="00C16191"/>
    <w:rsid w:val="00C163EF"/>
    <w:rsid w:val="00C16436"/>
    <w:rsid w:val="00C165B2"/>
    <w:rsid w:val="00C16B12"/>
    <w:rsid w:val="00C16B5C"/>
    <w:rsid w:val="00C16CAC"/>
    <w:rsid w:val="00C17608"/>
    <w:rsid w:val="00C179DB"/>
    <w:rsid w:val="00C17AA9"/>
    <w:rsid w:val="00C17E76"/>
    <w:rsid w:val="00C20090"/>
    <w:rsid w:val="00C20298"/>
    <w:rsid w:val="00C202F1"/>
    <w:rsid w:val="00C2042A"/>
    <w:rsid w:val="00C20434"/>
    <w:rsid w:val="00C20D45"/>
    <w:rsid w:val="00C20DA0"/>
    <w:rsid w:val="00C20FFA"/>
    <w:rsid w:val="00C21045"/>
    <w:rsid w:val="00C2149C"/>
    <w:rsid w:val="00C218CD"/>
    <w:rsid w:val="00C21A68"/>
    <w:rsid w:val="00C21A9E"/>
    <w:rsid w:val="00C21CA5"/>
    <w:rsid w:val="00C21D76"/>
    <w:rsid w:val="00C21D83"/>
    <w:rsid w:val="00C21DC3"/>
    <w:rsid w:val="00C2207F"/>
    <w:rsid w:val="00C221BB"/>
    <w:rsid w:val="00C2228E"/>
    <w:rsid w:val="00C2236C"/>
    <w:rsid w:val="00C223C1"/>
    <w:rsid w:val="00C22680"/>
    <w:rsid w:val="00C22704"/>
    <w:rsid w:val="00C22CA6"/>
    <w:rsid w:val="00C22CC4"/>
    <w:rsid w:val="00C230FB"/>
    <w:rsid w:val="00C231EF"/>
    <w:rsid w:val="00C23230"/>
    <w:rsid w:val="00C23469"/>
    <w:rsid w:val="00C2353C"/>
    <w:rsid w:val="00C237C6"/>
    <w:rsid w:val="00C2383E"/>
    <w:rsid w:val="00C23B38"/>
    <w:rsid w:val="00C23B5D"/>
    <w:rsid w:val="00C241C9"/>
    <w:rsid w:val="00C24338"/>
    <w:rsid w:val="00C2433B"/>
    <w:rsid w:val="00C2460C"/>
    <w:rsid w:val="00C24938"/>
    <w:rsid w:val="00C24D3F"/>
    <w:rsid w:val="00C24DC6"/>
    <w:rsid w:val="00C24FE5"/>
    <w:rsid w:val="00C2514B"/>
    <w:rsid w:val="00C252F1"/>
    <w:rsid w:val="00C25388"/>
    <w:rsid w:val="00C2563A"/>
    <w:rsid w:val="00C25A71"/>
    <w:rsid w:val="00C25C64"/>
    <w:rsid w:val="00C25CF4"/>
    <w:rsid w:val="00C261A3"/>
    <w:rsid w:val="00C26433"/>
    <w:rsid w:val="00C265A7"/>
    <w:rsid w:val="00C265CA"/>
    <w:rsid w:val="00C265F4"/>
    <w:rsid w:val="00C267F5"/>
    <w:rsid w:val="00C269B3"/>
    <w:rsid w:val="00C26A6B"/>
    <w:rsid w:val="00C26B62"/>
    <w:rsid w:val="00C26BDB"/>
    <w:rsid w:val="00C26C6A"/>
    <w:rsid w:val="00C26C71"/>
    <w:rsid w:val="00C26F32"/>
    <w:rsid w:val="00C27198"/>
    <w:rsid w:val="00C2750F"/>
    <w:rsid w:val="00C278E8"/>
    <w:rsid w:val="00C2795C"/>
    <w:rsid w:val="00C3007E"/>
    <w:rsid w:val="00C30461"/>
    <w:rsid w:val="00C30501"/>
    <w:rsid w:val="00C3068C"/>
    <w:rsid w:val="00C30999"/>
    <w:rsid w:val="00C30A7C"/>
    <w:rsid w:val="00C30CA7"/>
    <w:rsid w:val="00C30DF0"/>
    <w:rsid w:val="00C30FE0"/>
    <w:rsid w:val="00C31215"/>
    <w:rsid w:val="00C31292"/>
    <w:rsid w:val="00C31792"/>
    <w:rsid w:val="00C317BC"/>
    <w:rsid w:val="00C31F61"/>
    <w:rsid w:val="00C31F85"/>
    <w:rsid w:val="00C320A9"/>
    <w:rsid w:val="00C3214D"/>
    <w:rsid w:val="00C32321"/>
    <w:rsid w:val="00C32507"/>
    <w:rsid w:val="00C32691"/>
    <w:rsid w:val="00C327BC"/>
    <w:rsid w:val="00C32802"/>
    <w:rsid w:val="00C32B4F"/>
    <w:rsid w:val="00C32B9A"/>
    <w:rsid w:val="00C32CC5"/>
    <w:rsid w:val="00C33224"/>
    <w:rsid w:val="00C3373E"/>
    <w:rsid w:val="00C33969"/>
    <w:rsid w:val="00C33CEA"/>
    <w:rsid w:val="00C33DA3"/>
    <w:rsid w:val="00C33F5E"/>
    <w:rsid w:val="00C3429A"/>
    <w:rsid w:val="00C3446D"/>
    <w:rsid w:val="00C3447E"/>
    <w:rsid w:val="00C34523"/>
    <w:rsid w:val="00C346FE"/>
    <w:rsid w:val="00C349E3"/>
    <w:rsid w:val="00C34AE3"/>
    <w:rsid w:val="00C352A9"/>
    <w:rsid w:val="00C359E5"/>
    <w:rsid w:val="00C35B8D"/>
    <w:rsid w:val="00C36161"/>
    <w:rsid w:val="00C36279"/>
    <w:rsid w:val="00C362C7"/>
    <w:rsid w:val="00C36409"/>
    <w:rsid w:val="00C36571"/>
    <w:rsid w:val="00C367CC"/>
    <w:rsid w:val="00C367FB"/>
    <w:rsid w:val="00C36A8D"/>
    <w:rsid w:val="00C36B95"/>
    <w:rsid w:val="00C37209"/>
    <w:rsid w:val="00C37316"/>
    <w:rsid w:val="00C3754D"/>
    <w:rsid w:val="00C37888"/>
    <w:rsid w:val="00C37F29"/>
    <w:rsid w:val="00C40024"/>
    <w:rsid w:val="00C401AB"/>
    <w:rsid w:val="00C40252"/>
    <w:rsid w:val="00C40320"/>
    <w:rsid w:val="00C40456"/>
    <w:rsid w:val="00C409A3"/>
    <w:rsid w:val="00C40C7C"/>
    <w:rsid w:val="00C4149F"/>
    <w:rsid w:val="00C4160E"/>
    <w:rsid w:val="00C41623"/>
    <w:rsid w:val="00C41719"/>
    <w:rsid w:val="00C418F3"/>
    <w:rsid w:val="00C421E5"/>
    <w:rsid w:val="00C425DB"/>
    <w:rsid w:val="00C4284E"/>
    <w:rsid w:val="00C42BB7"/>
    <w:rsid w:val="00C43229"/>
    <w:rsid w:val="00C433CF"/>
    <w:rsid w:val="00C43421"/>
    <w:rsid w:val="00C434D3"/>
    <w:rsid w:val="00C436A9"/>
    <w:rsid w:val="00C43CBD"/>
    <w:rsid w:val="00C43F40"/>
    <w:rsid w:val="00C43F76"/>
    <w:rsid w:val="00C4452B"/>
    <w:rsid w:val="00C44B55"/>
    <w:rsid w:val="00C44B78"/>
    <w:rsid w:val="00C44DF4"/>
    <w:rsid w:val="00C45047"/>
    <w:rsid w:val="00C4515B"/>
    <w:rsid w:val="00C45238"/>
    <w:rsid w:val="00C453FA"/>
    <w:rsid w:val="00C4550F"/>
    <w:rsid w:val="00C4597A"/>
    <w:rsid w:val="00C45A29"/>
    <w:rsid w:val="00C45AD4"/>
    <w:rsid w:val="00C46271"/>
    <w:rsid w:val="00C46456"/>
    <w:rsid w:val="00C469B5"/>
    <w:rsid w:val="00C46A57"/>
    <w:rsid w:val="00C46F1C"/>
    <w:rsid w:val="00C47544"/>
    <w:rsid w:val="00C475B5"/>
    <w:rsid w:val="00C476AA"/>
    <w:rsid w:val="00C47E42"/>
    <w:rsid w:val="00C47E77"/>
    <w:rsid w:val="00C47E98"/>
    <w:rsid w:val="00C5044D"/>
    <w:rsid w:val="00C509D9"/>
    <w:rsid w:val="00C50A07"/>
    <w:rsid w:val="00C50C32"/>
    <w:rsid w:val="00C50EB4"/>
    <w:rsid w:val="00C512EF"/>
    <w:rsid w:val="00C51335"/>
    <w:rsid w:val="00C5137E"/>
    <w:rsid w:val="00C516BD"/>
    <w:rsid w:val="00C51AD1"/>
    <w:rsid w:val="00C51F8D"/>
    <w:rsid w:val="00C51FE0"/>
    <w:rsid w:val="00C523E3"/>
    <w:rsid w:val="00C52530"/>
    <w:rsid w:val="00C52A18"/>
    <w:rsid w:val="00C52EFF"/>
    <w:rsid w:val="00C53102"/>
    <w:rsid w:val="00C5343F"/>
    <w:rsid w:val="00C535B1"/>
    <w:rsid w:val="00C53697"/>
    <w:rsid w:val="00C536F9"/>
    <w:rsid w:val="00C5380F"/>
    <w:rsid w:val="00C54710"/>
    <w:rsid w:val="00C54815"/>
    <w:rsid w:val="00C54947"/>
    <w:rsid w:val="00C54A8C"/>
    <w:rsid w:val="00C54AC7"/>
    <w:rsid w:val="00C54AF3"/>
    <w:rsid w:val="00C54C6E"/>
    <w:rsid w:val="00C552A3"/>
    <w:rsid w:val="00C5576D"/>
    <w:rsid w:val="00C558B4"/>
    <w:rsid w:val="00C55CF5"/>
    <w:rsid w:val="00C55D54"/>
    <w:rsid w:val="00C560F1"/>
    <w:rsid w:val="00C562E2"/>
    <w:rsid w:val="00C5645F"/>
    <w:rsid w:val="00C5646D"/>
    <w:rsid w:val="00C565C2"/>
    <w:rsid w:val="00C56784"/>
    <w:rsid w:val="00C56963"/>
    <w:rsid w:val="00C56B9D"/>
    <w:rsid w:val="00C57188"/>
    <w:rsid w:val="00C572C3"/>
    <w:rsid w:val="00C575A6"/>
    <w:rsid w:val="00C578C4"/>
    <w:rsid w:val="00C57DAD"/>
    <w:rsid w:val="00C57E9E"/>
    <w:rsid w:val="00C60001"/>
    <w:rsid w:val="00C600AD"/>
    <w:rsid w:val="00C60247"/>
    <w:rsid w:val="00C60300"/>
    <w:rsid w:val="00C60633"/>
    <w:rsid w:val="00C606B3"/>
    <w:rsid w:val="00C607AB"/>
    <w:rsid w:val="00C60D0A"/>
    <w:rsid w:val="00C6107F"/>
    <w:rsid w:val="00C61350"/>
    <w:rsid w:val="00C61356"/>
    <w:rsid w:val="00C61593"/>
    <w:rsid w:val="00C61635"/>
    <w:rsid w:val="00C61946"/>
    <w:rsid w:val="00C619FE"/>
    <w:rsid w:val="00C61A63"/>
    <w:rsid w:val="00C61BFA"/>
    <w:rsid w:val="00C61C42"/>
    <w:rsid w:val="00C61D7F"/>
    <w:rsid w:val="00C620C5"/>
    <w:rsid w:val="00C621F2"/>
    <w:rsid w:val="00C6228F"/>
    <w:rsid w:val="00C622F6"/>
    <w:rsid w:val="00C62361"/>
    <w:rsid w:val="00C62687"/>
    <w:rsid w:val="00C62742"/>
    <w:rsid w:val="00C62791"/>
    <w:rsid w:val="00C6279E"/>
    <w:rsid w:val="00C62802"/>
    <w:rsid w:val="00C62F79"/>
    <w:rsid w:val="00C63095"/>
    <w:rsid w:val="00C630B0"/>
    <w:rsid w:val="00C63143"/>
    <w:rsid w:val="00C63169"/>
    <w:rsid w:val="00C63687"/>
    <w:rsid w:val="00C638C7"/>
    <w:rsid w:val="00C63D2F"/>
    <w:rsid w:val="00C63E0D"/>
    <w:rsid w:val="00C63FA5"/>
    <w:rsid w:val="00C641B5"/>
    <w:rsid w:val="00C647CF"/>
    <w:rsid w:val="00C64A20"/>
    <w:rsid w:val="00C64A71"/>
    <w:rsid w:val="00C64C79"/>
    <w:rsid w:val="00C64CFA"/>
    <w:rsid w:val="00C65192"/>
    <w:rsid w:val="00C653B6"/>
    <w:rsid w:val="00C65807"/>
    <w:rsid w:val="00C658FB"/>
    <w:rsid w:val="00C65918"/>
    <w:rsid w:val="00C659E4"/>
    <w:rsid w:val="00C65A80"/>
    <w:rsid w:val="00C65CB8"/>
    <w:rsid w:val="00C65E92"/>
    <w:rsid w:val="00C65EF9"/>
    <w:rsid w:val="00C660E6"/>
    <w:rsid w:val="00C6625A"/>
    <w:rsid w:val="00C662F1"/>
    <w:rsid w:val="00C6670C"/>
    <w:rsid w:val="00C66CA2"/>
    <w:rsid w:val="00C66EE8"/>
    <w:rsid w:val="00C673EA"/>
    <w:rsid w:val="00C6775A"/>
    <w:rsid w:val="00C7018A"/>
    <w:rsid w:val="00C709B6"/>
    <w:rsid w:val="00C70AB1"/>
    <w:rsid w:val="00C70F9A"/>
    <w:rsid w:val="00C710B6"/>
    <w:rsid w:val="00C711F9"/>
    <w:rsid w:val="00C7129C"/>
    <w:rsid w:val="00C7143C"/>
    <w:rsid w:val="00C7154D"/>
    <w:rsid w:val="00C71769"/>
    <w:rsid w:val="00C71945"/>
    <w:rsid w:val="00C71D1B"/>
    <w:rsid w:val="00C71E87"/>
    <w:rsid w:val="00C72579"/>
    <w:rsid w:val="00C72A7F"/>
    <w:rsid w:val="00C7386C"/>
    <w:rsid w:val="00C73A47"/>
    <w:rsid w:val="00C73B98"/>
    <w:rsid w:val="00C73C9A"/>
    <w:rsid w:val="00C742CE"/>
    <w:rsid w:val="00C742F9"/>
    <w:rsid w:val="00C743EA"/>
    <w:rsid w:val="00C7441A"/>
    <w:rsid w:val="00C74796"/>
    <w:rsid w:val="00C748F9"/>
    <w:rsid w:val="00C74961"/>
    <w:rsid w:val="00C74D0E"/>
    <w:rsid w:val="00C74F3B"/>
    <w:rsid w:val="00C75055"/>
    <w:rsid w:val="00C7539B"/>
    <w:rsid w:val="00C75785"/>
    <w:rsid w:val="00C757B9"/>
    <w:rsid w:val="00C7586B"/>
    <w:rsid w:val="00C758AA"/>
    <w:rsid w:val="00C75AA6"/>
    <w:rsid w:val="00C75B1F"/>
    <w:rsid w:val="00C75D98"/>
    <w:rsid w:val="00C75E43"/>
    <w:rsid w:val="00C75F92"/>
    <w:rsid w:val="00C76242"/>
    <w:rsid w:val="00C76577"/>
    <w:rsid w:val="00C7688A"/>
    <w:rsid w:val="00C76C7E"/>
    <w:rsid w:val="00C76FD0"/>
    <w:rsid w:val="00C7719C"/>
    <w:rsid w:val="00C77404"/>
    <w:rsid w:val="00C77872"/>
    <w:rsid w:val="00C77C05"/>
    <w:rsid w:val="00C77D05"/>
    <w:rsid w:val="00C77E92"/>
    <w:rsid w:val="00C8017C"/>
    <w:rsid w:val="00C804B3"/>
    <w:rsid w:val="00C805E8"/>
    <w:rsid w:val="00C80672"/>
    <w:rsid w:val="00C81268"/>
    <w:rsid w:val="00C81359"/>
    <w:rsid w:val="00C813DD"/>
    <w:rsid w:val="00C814B7"/>
    <w:rsid w:val="00C8172D"/>
    <w:rsid w:val="00C81836"/>
    <w:rsid w:val="00C81C23"/>
    <w:rsid w:val="00C82582"/>
    <w:rsid w:val="00C82748"/>
    <w:rsid w:val="00C82A25"/>
    <w:rsid w:val="00C82A63"/>
    <w:rsid w:val="00C82F0E"/>
    <w:rsid w:val="00C82FE7"/>
    <w:rsid w:val="00C832E4"/>
    <w:rsid w:val="00C832EB"/>
    <w:rsid w:val="00C8339B"/>
    <w:rsid w:val="00C833B3"/>
    <w:rsid w:val="00C834A6"/>
    <w:rsid w:val="00C8369D"/>
    <w:rsid w:val="00C83805"/>
    <w:rsid w:val="00C8382B"/>
    <w:rsid w:val="00C838B9"/>
    <w:rsid w:val="00C83CAB"/>
    <w:rsid w:val="00C83F38"/>
    <w:rsid w:val="00C83FE0"/>
    <w:rsid w:val="00C84135"/>
    <w:rsid w:val="00C84252"/>
    <w:rsid w:val="00C84340"/>
    <w:rsid w:val="00C84388"/>
    <w:rsid w:val="00C844FA"/>
    <w:rsid w:val="00C845D5"/>
    <w:rsid w:val="00C847D4"/>
    <w:rsid w:val="00C852F5"/>
    <w:rsid w:val="00C85534"/>
    <w:rsid w:val="00C85714"/>
    <w:rsid w:val="00C8578B"/>
    <w:rsid w:val="00C85CEB"/>
    <w:rsid w:val="00C85D30"/>
    <w:rsid w:val="00C8627A"/>
    <w:rsid w:val="00C86371"/>
    <w:rsid w:val="00C866DD"/>
    <w:rsid w:val="00C868D0"/>
    <w:rsid w:val="00C86CE7"/>
    <w:rsid w:val="00C87306"/>
    <w:rsid w:val="00C874B1"/>
    <w:rsid w:val="00C875B2"/>
    <w:rsid w:val="00C87636"/>
    <w:rsid w:val="00C877C3"/>
    <w:rsid w:val="00C877F0"/>
    <w:rsid w:val="00C87820"/>
    <w:rsid w:val="00C87A93"/>
    <w:rsid w:val="00C87ABA"/>
    <w:rsid w:val="00C87E81"/>
    <w:rsid w:val="00C87ECA"/>
    <w:rsid w:val="00C90311"/>
    <w:rsid w:val="00C905C1"/>
    <w:rsid w:val="00C9077F"/>
    <w:rsid w:val="00C9085C"/>
    <w:rsid w:val="00C90B16"/>
    <w:rsid w:val="00C90D2A"/>
    <w:rsid w:val="00C90E61"/>
    <w:rsid w:val="00C91430"/>
    <w:rsid w:val="00C917BD"/>
    <w:rsid w:val="00C91C1E"/>
    <w:rsid w:val="00C91E6B"/>
    <w:rsid w:val="00C91E70"/>
    <w:rsid w:val="00C91F15"/>
    <w:rsid w:val="00C924F0"/>
    <w:rsid w:val="00C92699"/>
    <w:rsid w:val="00C927EF"/>
    <w:rsid w:val="00C92B72"/>
    <w:rsid w:val="00C92D21"/>
    <w:rsid w:val="00C92EF1"/>
    <w:rsid w:val="00C92F54"/>
    <w:rsid w:val="00C93050"/>
    <w:rsid w:val="00C93600"/>
    <w:rsid w:val="00C9413B"/>
    <w:rsid w:val="00C943E4"/>
    <w:rsid w:val="00C94495"/>
    <w:rsid w:val="00C945FC"/>
    <w:rsid w:val="00C94679"/>
    <w:rsid w:val="00C94744"/>
    <w:rsid w:val="00C9483A"/>
    <w:rsid w:val="00C94B79"/>
    <w:rsid w:val="00C94D7D"/>
    <w:rsid w:val="00C955E9"/>
    <w:rsid w:val="00C95C7E"/>
    <w:rsid w:val="00C96063"/>
    <w:rsid w:val="00C96309"/>
    <w:rsid w:val="00C9696D"/>
    <w:rsid w:val="00C96C13"/>
    <w:rsid w:val="00C96D57"/>
    <w:rsid w:val="00C96D72"/>
    <w:rsid w:val="00C96F87"/>
    <w:rsid w:val="00C9736A"/>
    <w:rsid w:val="00C9740C"/>
    <w:rsid w:val="00C97528"/>
    <w:rsid w:val="00C97B32"/>
    <w:rsid w:val="00C97D44"/>
    <w:rsid w:val="00C97EFB"/>
    <w:rsid w:val="00CA0473"/>
    <w:rsid w:val="00CA0A70"/>
    <w:rsid w:val="00CA0A8B"/>
    <w:rsid w:val="00CA0DB0"/>
    <w:rsid w:val="00CA0E47"/>
    <w:rsid w:val="00CA0E66"/>
    <w:rsid w:val="00CA0EC5"/>
    <w:rsid w:val="00CA0F56"/>
    <w:rsid w:val="00CA1320"/>
    <w:rsid w:val="00CA1993"/>
    <w:rsid w:val="00CA1CF6"/>
    <w:rsid w:val="00CA2052"/>
    <w:rsid w:val="00CA20FE"/>
    <w:rsid w:val="00CA278B"/>
    <w:rsid w:val="00CA279A"/>
    <w:rsid w:val="00CA2EFB"/>
    <w:rsid w:val="00CA3666"/>
    <w:rsid w:val="00CA3714"/>
    <w:rsid w:val="00CA38CC"/>
    <w:rsid w:val="00CA39A7"/>
    <w:rsid w:val="00CA3E47"/>
    <w:rsid w:val="00CA4281"/>
    <w:rsid w:val="00CA43F6"/>
    <w:rsid w:val="00CA44C3"/>
    <w:rsid w:val="00CA4540"/>
    <w:rsid w:val="00CA4DBF"/>
    <w:rsid w:val="00CA4E1E"/>
    <w:rsid w:val="00CA4E77"/>
    <w:rsid w:val="00CA4EDE"/>
    <w:rsid w:val="00CA54A3"/>
    <w:rsid w:val="00CA5810"/>
    <w:rsid w:val="00CA5888"/>
    <w:rsid w:val="00CA58E4"/>
    <w:rsid w:val="00CA5CB6"/>
    <w:rsid w:val="00CA608D"/>
    <w:rsid w:val="00CA65B1"/>
    <w:rsid w:val="00CA672E"/>
    <w:rsid w:val="00CA6788"/>
    <w:rsid w:val="00CA6A0D"/>
    <w:rsid w:val="00CA6DE0"/>
    <w:rsid w:val="00CA7617"/>
    <w:rsid w:val="00CA763A"/>
    <w:rsid w:val="00CA79EE"/>
    <w:rsid w:val="00CA7D4D"/>
    <w:rsid w:val="00CA7E23"/>
    <w:rsid w:val="00CA7F12"/>
    <w:rsid w:val="00CB007B"/>
    <w:rsid w:val="00CB01C7"/>
    <w:rsid w:val="00CB0941"/>
    <w:rsid w:val="00CB0AC4"/>
    <w:rsid w:val="00CB123B"/>
    <w:rsid w:val="00CB18E6"/>
    <w:rsid w:val="00CB19AB"/>
    <w:rsid w:val="00CB1B5B"/>
    <w:rsid w:val="00CB1D87"/>
    <w:rsid w:val="00CB1F58"/>
    <w:rsid w:val="00CB20A4"/>
    <w:rsid w:val="00CB217F"/>
    <w:rsid w:val="00CB24C4"/>
    <w:rsid w:val="00CB29C9"/>
    <w:rsid w:val="00CB2E2A"/>
    <w:rsid w:val="00CB2E76"/>
    <w:rsid w:val="00CB2E7A"/>
    <w:rsid w:val="00CB32CC"/>
    <w:rsid w:val="00CB341C"/>
    <w:rsid w:val="00CB3557"/>
    <w:rsid w:val="00CB3A16"/>
    <w:rsid w:val="00CB3C8B"/>
    <w:rsid w:val="00CB3FB1"/>
    <w:rsid w:val="00CB401D"/>
    <w:rsid w:val="00CB4452"/>
    <w:rsid w:val="00CB455A"/>
    <w:rsid w:val="00CB4723"/>
    <w:rsid w:val="00CB4D04"/>
    <w:rsid w:val="00CB508B"/>
    <w:rsid w:val="00CB51E2"/>
    <w:rsid w:val="00CB553F"/>
    <w:rsid w:val="00CB5550"/>
    <w:rsid w:val="00CB5575"/>
    <w:rsid w:val="00CB57CC"/>
    <w:rsid w:val="00CB5FEF"/>
    <w:rsid w:val="00CB61B2"/>
    <w:rsid w:val="00CB63B2"/>
    <w:rsid w:val="00CB64B1"/>
    <w:rsid w:val="00CB6E17"/>
    <w:rsid w:val="00CB6E9A"/>
    <w:rsid w:val="00CB71F1"/>
    <w:rsid w:val="00CB760E"/>
    <w:rsid w:val="00CB7A30"/>
    <w:rsid w:val="00CB7B4F"/>
    <w:rsid w:val="00CB7DE5"/>
    <w:rsid w:val="00CB7F3F"/>
    <w:rsid w:val="00CC01D2"/>
    <w:rsid w:val="00CC0501"/>
    <w:rsid w:val="00CC05AF"/>
    <w:rsid w:val="00CC0690"/>
    <w:rsid w:val="00CC0730"/>
    <w:rsid w:val="00CC07DA"/>
    <w:rsid w:val="00CC0AE0"/>
    <w:rsid w:val="00CC0B7B"/>
    <w:rsid w:val="00CC0D4F"/>
    <w:rsid w:val="00CC0E0C"/>
    <w:rsid w:val="00CC0EDC"/>
    <w:rsid w:val="00CC108F"/>
    <w:rsid w:val="00CC11F0"/>
    <w:rsid w:val="00CC12DD"/>
    <w:rsid w:val="00CC12ED"/>
    <w:rsid w:val="00CC1583"/>
    <w:rsid w:val="00CC1D99"/>
    <w:rsid w:val="00CC1EC6"/>
    <w:rsid w:val="00CC202C"/>
    <w:rsid w:val="00CC20B3"/>
    <w:rsid w:val="00CC22E9"/>
    <w:rsid w:val="00CC2453"/>
    <w:rsid w:val="00CC2495"/>
    <w:rsid w:val="00CC255B"/>
    <w:rsid w:val="00CC2874"/>
    <w:rsid w:val="00CC2CF5"/>
    <w:rsid w:val="00CC2D98"/>
    <w:rsid w:val="00CC2DEA"/>
    <w:rsid w:val="00CC2ED0"/>
    <w:rsid w:val="00CC310A"/>
    <w:rsid w:val="00CC33B5"/>
    <w:rsid w:val="00CC39AA"/>
    <w:rsid w:val="00CC39B3"/>
    <w:rsid w:val="00CC3E12"/>
    <w:rsid w:val="00CC42FD"/>
    <w:rsid w:val="00CC466D"/>
    <w:rsid w:val="00CC4897"/>
    <w:rsid w:val="00CC4BFC"/>
    <w:rsid w:val="00CC4C7F"/>
    <w:rsid w:val="00CC618D"/>
    <w:rsid w:val="00CC6234"/>
    <w:rsid w:val="00CC6531"/>
    <w:rsid w:val="00CC66A0"/>
    <w:rsid w:val="00CC67B5"/>
    <w:rsid w:val="00CC7224"/>
    <w:rsid w:val="00CC7457"/>
    <w:rsid w:val="00CC7A71"/>
    <w:rsid w:val="00CD0115"/>
    <w:rsid w:val="00CD0612"/>
    <w:rsid w:val="00CD07A5"/>
    <w:rsid w:val="00CD11F6"/>
    <w:rsid w:val="00CD1338"/>
    <w:rsid w:val="00CD1400"/>
    <w:rsid w:val="00CD16BF"/>
    <w:rsid w:val="00CD1830"/>
    <w:rsid w:val="00CD1986"/>
    <w:rsid w:val="00CD1994"/>
    <w:rsid w:val="00CD1AC6"/>
    <w:rsid w:val="00CD1CEE"/>
    <w:rsid w:val="00CD1E0A"/>
    <w:rsid w:val="00CD25B5"/>
    <w:rsid w:val="00CD2AF6"/>
    <w:rsid w:val="00CD2C64"/>
    <w:rsid w:val="00CD2CE2"/>
    <w:rsid w:val="00CD2E47"/>
    <w:rsid w:val="00CD3102"/>
    <w:rsid w:val="00CD32FF"/>
    <w:rsid w:val="00CD39C1"/>
    <w:rsid w:val="00CD3C08"/>
    <w:rsid w:val="00CD3C47"/>
    <w:rsid w:val="00CD3F3B"/>
    <w:rsid w:val="00CD435B"/>
    <w:rsid w:val="00CD46D1"/>
    <w:rsid w:val="00CD47CC"/>
    <w:rsid w:val="00CD4F4C"/>
    <w:rsid w:val="00CD5044"/>
    <w:rsid w:val="00CD52BB"/>
    <w:rsid w:val="00CD54FD"/>
    <w:rsid w:val="00CD5586"/>
    <w:rsid w:val="00CD55D6"/>
    <w:rsid w:val="00CD5E8C"/>
    <w:rsid w:val="00CD6056"/>
    <w:rsid w:val="00CD6545"/>
    <w:rsid w:val="00CD68F8"/>
    <w:rsid w:val="00CD69BE"/>
    <w:rsid w:val="00CD6A6F"/>
    <w:rsid w:val="00CD6F32"/>
    <w:rsid w:val="00CD70F7"/>
    <w:rsid w:val="00CD71D3"/>
    <w:rsid w:val="00CD7260"/>
    <w:rsid w:val="00CD730E"/>
    <w:rsid w:val="00CD734C"/>
    <w:rsid w:val="00CD73D1"/>
    <w:rsid w:val="00CD76AF"/>
    <w:rsid w:val="00CD7F33"/>
    <w:rsid w:val="00CE05BB"/>
    <w:rsid w:val="00CE068C"/>
    <w:rsid w:val="00CE06AE"/>
    <w:rsid w:val="00CE09C5"/>
    <w:rsid w:val="00CE0C26"/>
    <w:rsid w:val="00CE0C81"/>
    <w:rsid w:val="00CE0CF7"/>
    <w:rsid w:val="00CE0D42"/>
    <w:rsid w:val="00CE0E22"/>
    <w:rsid w:val="00CE0E45"/>
    <w:rsid w:val="00CE143A"/>
    <w:rsid w:val="00CE17D0"/>
    <w:rsid w:val="00CE18A6"/>
    <w:rsid w:val="00CE19D4"/>
    <w:rsid w:val="00CE1EC5"/>
    <w:rsid w:val="00CE2294"/>
    <w:rsid w:val="00CE23FB"/>
    <w:rsid w:val="00CE25A0"/>
    <w:rsid w:val="00CE2EB0"/>
    <w:rsid w:val="00CE3026"/>
    <w:rsid w:val="00CE312E"/>
    <w:rsid w:val="00CE3386"/>
    <w:rsid w:val="00CE3509"/>
    <w:rsid w:val="00CE35FE"/>
    <w:rsid w:val="00CE366C"/>
    <w:rsid w:val="00CE36C9"/>
    <w:rsid w:val="00CE37DC"/>
    <w:rsid w:val="00CE380C"/>
    <w:rsid w:val="00CE3ACF"/>
    <w:rsid w:val="00CE3B03"/>
    <w:rsid w:val="00CE3DEB"/>
    <w:rsid w:val="00CE3EE0"/>
    <w:rsid w:val="00CE410F"/>
    <w:rsid w:val="00CE4556"/>
    <w:rsid w:val="00CE4BAE"/>
    <w:rsid w:val="00CE50F8"/>
    <w:rsid w:val="00CE513B"/>
    <w:rsid w:val="00CE5453"/>
    <w:rsid w:val="00CE55E2"/>
    <w:rsid w:val="00CE5644"/>
    <w:rsid w:val="00CE57BA"/>
    <w:rsid w:val="00CE5B1E"/>
    <w:rsid w:val="00CE5CFB"/>
    <w:rsid w:val="00CE5E19"/>
    <w:rsid w:val="00CE5EFF"/>
    <w:rsid w:val="00CE6005"/>
    <w:rsid w:val="00CE60C7"/>
    <w:rsid w:val="00CE6119"/>
    <w:rsid w:val="00CE61CB"/>
    <w:rsid w:val="00CE61F1"/>
    <w:rsid w:val="00CE6835"/>
    <w:rsid w:val="00CE6D97"/>
    <w:rsid w:val="00CE6DEC"/>
    <w:rsid w:val="00CE6DF8"/>
    <w:rsid w:val="00CE70E9"/>
    <w:rsid w:val="00CE71FF"/>
    <w:rsid w:val="00CE7430"/>
    <w:rsid w:val="00CE7500"/>
    <w:rsid w:val="00CE796C"/>
    <w:rsid w:val="00CE7FB1"/>
    <w:rsid w:val="00CF017A"/>
    <w:rsid w:val="00CF01B6"/>
    <w:rsid w:val="00CF053E"/>
    <w:rsid w:val="00CF06BE"/>
    <w:rsid w:val="00CF06DC"/>
    <w:rsid w:val="00CF088E"/>
    <w:rsid w:val="00CF0D6A"/>
    <w:rsid w:val="00CF14A4"/>
    <w:rsid w:val="00CF158B"/>
    <w:rsid w:val="00CF176E"/>
    <w:rsid w:val="00CF1997"/>
    <w:rsid w:val="00CF19EA"/>
    <w:rsid w:val="00CF1D06"/>
    <w:rsid w:val="00CF22F7"/>
    <w:rsid w:val="00CF24C6"/>
    <w:rsid w:val="00CF2548"/>
    <w:rsid w:val="00CF258F"/>
    <w:rsid w:val="00CF2807"/>
    <w:rsid w:val="00CF28A0"/>
    <w:rsid w:val="00CF2921"/>
    <w:rsid w:val="00CF29EF"/>
    <w:rsid w:val="00CF2B15"/>
    <w:rsid w:val="00CF2C1E"/>
    <w:rsid w:val="00CF2D0D"/>
    <w:rsid w:val="00CF2DB1"/>
    <w:rsid w:val="00CF3370"/>
    <w:rsid w:val="00CF3522"/>
    <w:rsid w:val="00CF38A5"/>
    <w:rsid w:val="00CF3CB6"/>
    <w:rsid w:val="00CF3CEE"/>
    <w:rsid w:val="00CF4439"/>
    <w:rsid w:val="00CF4458"/>
    <w:rsid w:val="00CF4487"/>
    <w:rsid w:val="00CF44DB"/>
    <w:rsid w:val="00CF453E"/>
    <w:rsid w:val="00CF46FD"/>
    <w:rsid w:val="00CF4802"/>
    <w:rsid w:val="00CF4812"/>
    <w:rsid w:val="00CF4835"/>
    <w:rsid w:val="00CF4922"/>
    <w:rsid w:val="00CF4C68"/>
    <w:rsid w:val="00CF4CA6"/>
    <w:rsid w:val="00CF4E43"/>
    <w:rsid w:val="00CF4F8D"/>
    <w:rsid w:val="00CF5258"/>
    <w:rsid w:val="00CF52D0"/>
    <w:rsid w:val="00CF5525"/>
    <w:rsid w:val="00CF585D"/>
    <w:rsid w:val="00CF5FA1"/>
    <w:rsid w:val="00CF6245"/>
    <w:rsid w:val="00CF6381"/>
    <w:rsid w:val="00CF695C"/>
    <w:rsid w:val="00CF6A2B"/>
    <w:rsid w:val="00CF6F6D"/>
    <w:rsid w:val="00CF6F8B"/>
    <w:rsid w:val="00CF74A5"/>
    <w:rsid w:val="00CF78CF"/>
    <w:rsid w:val="00CF79E3"/>
    <w:rsid w:val="00CF7B29"/>
    <w:rsid w:val="00CF7C77"/>
    <w:rsid w:val="00CF7CF3"/>
    <w:rsid w:val="00CF7F05"/>
    <w:rsid w:val="00D002D0"/>
    <w:rsid w:val="00D00487"/>
    <w:rsid w:val="00D0078C"/>
    <w:rsid w:val="00D00801"/>
    <w:rsid w:val="00D00B48"/>
    <w:rsid w:val="00D00CA1"/>
    <w:rsid w:val="00D00CB4"/>
    <w:rsid w:val="00D00FB3"/>
    <w:rsid w:val="00D01244"/>
    <w:rsid w:val="00D01604"/>
    <w:rsid w:val="00D01AB2"/>
    <w:rsid w:val="00D01C94"/>
    <w:rsid w:val="00D02689"/>
    <w:rsid w:val="00D026E8"/>
    <w:rsid w:val="00D02C85"/>
    <w:rsid w:val="00D0304F"/>
    <w:rsid w:val="00D0377D"/>
    <w:rsid w:val="00D037B8"/>
    <w:rsid w:val="00D0384C"/>
    <w:rsid w:val="00D03CE4"/>
    <w:rsid w:val="00D03E08"/>
    <w:rsid w:val="00D040BF"/>
    <w:rsid w:val="00D042D3"/>
    <w:rsid w:val="00D043B1"/>
    <w:rsid w:val="00D04592"/>
    <w:rsid w:val="00D04663"/>
    <w:rsid w:val="00D04755"/>
    <w:rsid w:val="00D04806"/>
    <w:rsid w:val="00D04A5A"/>
    <w:rsid w:val="00D04E01"/>
    <w:rsid w:val="00D05111"/>
    <w:rsid w:val="00D054EA"/>
    <w:rsid w:val="00D055AB"/>
    <w:rsid w:val="00D0567D"/>
    <w:rsid w:val="00D056F5"/>
    <w:rsid w:val="00D0575D"/>
    <w:rsid w:val="00D05804"/>
    <w:rsid w:val="00D05B3E"/>
    <w:rsid w:val="00D0607D"/>
    <w:rsid w:val="00D06219"/>
    <w:rsid w:val="00D06387"/>
    <w:rsid w:val="00D0651A"/>
    <w:rsid w:val="00D0662D"/>
    <w:rsid w:val="00D06932"/>
    <w:rsid w:val="00D06C4D"/>
    <w:rsid w:val="00D06CCC"/>
    <w:rsid w:val="00D078B1"/>
    <w:rsid w:val="00D07B36"/>
    <w:rsid w:val="00D07C05"/>
    <w:rsid w:val="00D07C67"/>
    <w:rsid w:val="00D07F1D"/>
    <w:rsid w:val="00D07FE5"/>
    <w:rsid w:val="00D102FA"/>
    <w:rsid w:val="00D10354"/>
    <w:rsid w:val="00D104A9"/>
    <w:rsid w:val="00D107A8"/>
    <w:rsid w:val="00D1089B"/>
    <w:rsid w:val="00D108E6"/>
    <w:rsid w:val="00D10A9F"/>
    <w:rsid w:val="00D10D9D"/>
    <w:rsid w:val="00D1176B"/>
    <w:rsid w:val="00D11B52"/>
    <w:rsid w:val="00D11BBC"/>
    <w:rsid w:val="00D11BC9"/>
    <w:rsid w:val="00D12013"/>
    <w:rsid w:val="00D12058"/>
    <w:rsid w:val="00D12414"/>
    <w:rsid w:val="00D12419"/>
    <w:rsid w:val="00D12602"/>
    <w:rsid w:val="00D126CF"/>
    <w:rsid w:val="00D129B8"/>
    <w:rsid w:val="00D12B3C"/>
    <w:rsid w:val="00D12BDA"/>
    <w:rsid w:val="00D12BF4"/>
    <w:rsid w:val="00D12C3B"/>
    <w:rsid w:val="00D12E0D"/>
    <w:rsid w:val="00D130F7"/>
    <w:rsid w:val="00D131D6"/>
    <w:rsid w:val="00D1321A"/>
    <w:rsid w:val="00D13270"/>
    <w:rsid w:val="00D13362"/>
    <w:rsid w:val="00D13CA0"/>
    <w:rsid w:val="00D13EB6"/>
    <w:rsid w:val="00D1427B"/>
    <w:rsid w:val="00D144A9"/>
    <w:rsid w:val="00D148F8"/>
    <w:rsid w:val="00D14C10"/>
    <w:rsid w:val="00D14C53"/>
    <w:rsid w:val="00D14D79"/>
    <w:rsid w:val="00D14DA2"/>
    <w:rsid w:val="00D15190"/>
    <w:rsid w:val="00D15235"/>
    <w:rsid w:val="00D15314"/>
    <w:rsid w:val="00D154C8"/>
    <w:rsid w:val="00D15949"/>
    <w:rsid w:val="00D15A3C"/>
    <w:rsid w:val="00D15A61"/>
    <w:rsid w:val="00D15A75"/>
    <w:rsid w:val="00D15AEE"/>
    <w:rsid w:val="00D15BE5"/>
    <w:rsid w:val="00D160ED"/>
    <w:rsid w:val="00D162AF"/>
    <w:rsid w:val="00D16300"/>
    <w:rsid w:val="00D1654E"/>
    <w:rsid w:val="00D166E2"/>
    <w:rsid w:val="00D16A1A"/>
    <w:rsid w:val="00D16B8C"/>
    <w:rsid w:val="00D16D86"/>
    <w:rsid w:val="00D16E4D"/>
    <w:rsid w:val="00D16F4E"/>
    <w:rsid w:val="00D1755B"/>
    <w:rsid w:val="00D176A3"/>
    <w:rsid w:val="00D176E6"/>
    <w:rsid w:val="00D17785"/>
    <w:rsid w:val="00D178AF"/>
    <w:rsid w:val="00D17A7F"/>
    <w:rsid w:val="00D17CEE"/>
    <w:rsid w:val="00D201F6"/>
    <w:rsid w:val="00D2061F"/>
    <w:rsid w:val="00D209CA"/>
    <w:rsid w:val="00D20CAB"/>
    <w:rsid w:val="00D20E46"/>
    <w:rsid w:val="00D20E4F"/>
    <w:rsid w:val="00D20EE6"/>
    <w:rsid w:val="00D2116A"/>
    <w:rsid w:val="00D21298"/>
    <w:rsid w:val="00D21987"/>
    <w:rsid w:val="00D21B2B"/>
    <w:rsid w:val="00D2220F"/>
    <w:rsid w:val="00D22997"/>
    <w:rsid w:val="00D22B7D"/>
    <w:rsid w:val="00D22C59"/>
    <w:rsid w:val="00D22D3D"/>
    <w:rsid w:val="00D22FBE"/>
    <w:rsid w:val="00D2309D"/>
    <w:rsid w:val="00D23273"/>
    <w:rsid w:val="00D234DC"/>
    <w:rsid w:val="00D23899"/>
    <w:rsid w:val="00D23974"/>
    <w:rsid w:val="00D23A32"/>
    <w:rsid w:val="00D23DF9"/>
    <w:rsid w:val="00D23F0A"/>
    <w:rsid w:val="00D23F1A"/>
    <w:rsid w:val="00D24045"/>
    <w:rsid w:val="00D243B2"/>
    <w:rsid w:val="00D24542"/>
    <w:rsid w:val="00D25103"/>
    <w:rsid w:val="00D256EE"/>
    <w:rsid w:val="00D25A96"/>
    <w:rsid w:val="00D25CE0"/>
    <w:rsid w:val="00D25D43"/>
    <w:rsid w:val="00D25E2B"/>
    <w:rsid w:val="00D26144"/>
    <w:rsid w:val="00D2627C"/>
    <w:rsid w:val="00D26432"/>
    <w:rsid w:val="00D264D0"/>
    <w:rsid w:val="00D26C5A"/>
    <w:rsid w:val="00D26FEA"/>
    <w:rsid w:val="00D27076"/>
    <w:rsid w:val="00D2744A"/>
    <w:rsid w:val="00D27457"/>
    <w:rsid w:val="00D2762A"/>
    <w:rsid w:val="00D277E6"/>
    <w:rsid w:val="00D27AA2"/>
    <w:rsid w:val="00D27CDC"/>
    <w:rsid w:val="00D27FD0"/>
    <w:rsid w:val="00D300A2"/>
    <w:rsid w:val="00D30108"/>
    <w:rsid w:val="00D30552"/>
    <w:rsid w:val="00D308C3"/>
    <w:rsid w:val="00D308CC"/>
    <w:rsid w:val="00D309E3"/>
    <w:rsid w:val="00D30C2F"/>
    <w:rsid w:val="00D30DA2"/>
    <w:rsid w:val="00D31020"/>
    <w:rsid w:val="00D313DF"/>
    <w:rsid w:val="00D3153F"/>
    <w:rsid w:val="00D31990"/>
    <w:rsid w:val="00D319C1"/>
    <w:rsid w:val="00D31B78"/>
    <w:rsid w:val="00D323FA"/>
    <w:rsid w:val="00D3261C"/>
    <w:rsid w:val="00D326C0"/>
    <w:rsid w:val="00D32AF2"/>
    <w:rsid w:val="00D32D28"/>
    <w:rsid w:val="00D32DD4"/>
    <w:rsid w:val="00D32FB6"/>
    <w:rsid w:val="00D330CA"/>
    <w:rsid w:val="00D33413"/>
    <w:rsid w:val="00D3362C"/>
    <w:rsid w:val="00D33708"/>
    <w:rsid w:val="00D33801"/>
    <w:rsid w:val="00D33BD0"/>
    <w:rsid w:val="00D33C4B"/>
    <w:rsid w:val="00D340AE"/>
    <w:rsid w:val="00D341BE"/>
    <w:rsid w:val="00D3456B"/>
    <w:rsid w:val="00D34816"/>
    <w:rsid w:val="00D348E9"/>
    <w:rsid w:val="00D34916"/>
    <w:rsid w:val="00D34B9E"/>
    <w:rsid w:val="00D34C6F"/>
    <w:rsid w:val="00D34DB4"/>
    <w:rsid w:val="00D350CE"/>
    <w:rsid w:val="00D352A5"/>
    <w:rsid w:val="00D35478"/>
    <w:rsid w:val="00D356BC"/>
    <w:rsid w:val="00D35923"/>
    <w:rsid w:val="00D36014"/>
    <w:rsid w:val="00D36224"/>
    <w:rsid w:val="00D362C0"/>
    <w:rsid w:val="00D364C8"/>
    <w:rsid w:val="00D36604"/>
    <w:rsid w:val="00D36710"/>
    <w:rsid w:val="00D36B43"/>
    <w:rsid w:val="00D37047"/>
    <w:rsid w:val="00D371C4"/>
    <w:rsid w:val="00D373C7"/>
    <w:rsid w:val="00D3756A"/>
    <w:rsid w:val="00D37A3B"/>
    <w:rsid w:val="00D37B89"/>
    <w:rsid w:val="00D402EF"/>
    <w:rsid w:val="00D40320"/>
    <w:rsid w:val="00D40457"/>
    <w:rsid w:val="00D40500"/>
    <w:rsid w:val="00D40911"/>
    <w:rsid w:val="00D40DA2"/>
    <w:rsid w:val="00D40FA3"/>
    <w:rsid w:val="00D411E4"/>
    <w:rsid w:val="00D41216"/>
    <w:rsid w:val="00D41451"/>
    <w:rsid w:val="00D41608"/>
    <w:rsid w:val="00D416A5"/>
    <w:rsid w:val="00D417A6"/>
    <w:rsid w:val="00D417B4"/>
    <w:rsid w:val="00D417F9"/>
    <w:rsid w:val="00D41952"/>
    <w:rsid w:val="00D41F60"/>
    <w:rsid w:val="00D42018"/>
    <w:rsid w:val="00D420C3"/>
    <w:rsid w:val="00D422CD"/>
    <w:rsid w:val="00D423EF"/>
    <w:rsid w:val="00D42436"/>
    <w:rsid w:val="00D4264F"/>
    <w:rsid w:val="00D42BB9"/>
    <w:rsid w:val="00D43033"/>
    <w:rsid w:val="00D4309C"/>
    <w:rsid w:val="00D432A0"/>
    <w:rsid w:val="00D434F8"/>
    <w:rsid w:val="00D4351A"/>
    <w:rsid w:val="00D43836"/>
    <w:rsid w:val="00D43B5A"/>
    <w:rsid w:val="00D43B83"/>
    <w:rsid w:val="00D43BB6"/>
    <w:rsid w:val="00D4418E"/>
    <w:rsid w:val="00D44346"/>
    <w:rsid w:val="00D44487"/>
    <w:rsid w:val="00D44818"/>
    <w:rsid w:val="00D44A7C"/>
    <w:rsid w:val="00D44BD8"/>
    <w:rsid w:val="00D44BF7"/>
    <w:rsid w:val="00D44BFF"/>
    <w:rsid w:val="00D44C25"/>
    <w:rsid w:val="00D44C3C"/>
    <w:rsid w:val="00D44CF1"/>
    <w:rsid w:val="00D44D38"/>
    <w:rsid w:val="00D44E0A"/>
    <w:rsid w:val="00D45192"/>
    <w:rsid w:val="00D454F2"/>
    <w:rsid w:val="00D45AE0"/>
    <w:rsid w:val="00D45BFC"/>
    <w:rsid w:val="00D45C43"/>
    <w:rsid w:val="00D45D21"/>
    <w:rsid w:val="00D46045"/>
    <w:rsid w:val="00D46290"/>
    <w:rsid w:val="00D4634D"/>
    <w:rsid w:val="00D4655E"/>
    <w:rsid w:val="00D468AD"/>
    <w:rsid w:val="00D46943"/>
    <w:rsid w:val="00D4699C"/>
    <w:rsid w:val="00D46D10"/>
    <w:rsid w:val="00D47297"/>
    <w:rsid w:val="00D47D3D"/>
    <w:rsid w:val="00D47FFC"/>
    <w:rsid w:val="00D506ED"/>
    <w:rsid w:val="00D50A03"/>
    <w:rsid w:val="00D50D7B"/>
    <w:rsid w:val="00D50F05"/>
    <w:rsid w:val="00D511A4"/>
    <w:rsid w:val="00D51440"/>
    <w:rsid w:val="00D51582"/>
    <w:rsid w:val="00D51640"/>
    <w:rsid w:val="00D519AA"/>
    <w:rsid w:val="00D51AF0"/>
    <w:rsid w:val="00D51BFB"/>
    <w:rsid w:val="00D51BFE"/>
    <w:rsid w:val="00D522C2"/>
    <w:rsid w:val="00D52635"/>
    <w:rsid w:val="00D529FE"/>
    <w:rsid w:val="00D52F48"/>
    <w:rsid w:val="00D530A8"/>
    <w:rsid w:val="00D53433"/>
    <w:rsid w:val="00D5366F"/>
    <w:rsid w:val="00D53684"/>
    <w:rsid w:val="00D53705"/>
    <w:rsid w:val="00D5399F"/>
    <w:rsid w:val="00D54173"/>
    <w:rsid w:val="00D541F3"/>
    <w:rsid w:val="00D543A5"/>
    <w:rsid w:val="00D5483D"/>
    <w:rsid w:val="00D54AC0"/>
    <w:rsid w:val="00D54EFC"/>
    <w:rsid w:val="00D54FC8"/>
    <w:rsid w:val="00D550D6"/>
    <w:rsid w:val="00D55964"/>
    <w:rsid w:val="00D55A25"/>
    <w:rsid w:val="00D562C1"/>
    <w:rsid w:val="00D5633E"/>
    <w:rsid w:val="00D566E0"/>
    <w:rsid w:val="00D5692C"/>
    <w:rsid w:val="00D5699F"/>
    <w:rsid w:val="00D56AA0"/>
    <w:rsid w:val="00D56D7E"/>
    <w:rsid w:val="00D56E5F"/>
    <w:rsid w:val="00D56E88"/>
    <w:rsid w:val="00D56FA9"/>
    <w:rsid w:val="00D57099"/>
    <w:rsid w:val="00D5715E"/>
    <w:rsid w:val="00D5793D"/>
    <w:rsid w:val="00D57AF3"/>
    <w:rsid w:val="00D57C34"/>
    <w:rsid w:val="00D57DA8"/>
    <w:rsid w:val="00D57EEB"/>
    <w:rsid w:val="00D57F0E"/>
    <w:rsid w:val="00D607EF"/>
    <w:rsid w:val="00D609A3"/>
    <w:rsid w:val="00D609D5"/>
    <w:rsid w:val="00D60E03"/>
    <w:rsid w:val="00D60E0F"/>
    <w:rsid w:val="00D60FE8"/>
    <w:rsid w:val="00D611EF"/>
    <w:rsid w:val="00D6130C"/>
    <w:rsid w:val="00D614C1"/>
    <w:rsid w:val="00D619AB"/>
    <w:rsid w:val="00D619D5"/>
    <w:rsid w:val="00D61B28"/>
    <w:rsid w:val="00D61B80"/>
    <w:rsid w:val="00D61C16"/>
    <w:rsid w:val="00D61F4E"/>
    <w:rsid w:val="00D620BE"/>
    <w:rsid w:val="00D62153"/>
    <w:rsid w:val="00D621BB"/>
    <w:rsid w:val="00D623DF"/>
    <w:rsid w:val="00D624F9"/>
    <w:rsid w:val="00D62650"/>
    <w:rsid w:val="00D62792"/>
    <w:rsid w:val="00D628E5"/>
    <w:rsid w:val="00D62CE0"/>
    <w:rsid w:val="00D62E3E"/>
    <w:rsid w:val="00D62ECF"/>
    <w:rsid w:val="00D62EE1"/>
    <w:rsid w:val="00D632CD"/>
    <w:rsid w:val="00D636A8"/>
    <w:rsid w:val="00D63AC9"/>
    <w:rsid w:val="00D63BA2"/>
    <w:rsid w:val="00D63BD3"/>
    <w:rsid w:val="00D63EA6"/>
    <w:rsid w:val="00D642AA"/>
    <w:rsid w:val="00D644D7"/>
    <w:rsid w:val="00D64732"/>
    <w:rsid w:val="00D64877"/>
    <w:rsid w:val="00D64889"/>
    <w:rsid w:val="00D64E2A"/>
    <w:rsid w:val="00D64E60"/>
    <w:rsid w:val="00D6512D"/>
    <w:rsid w:val="00D6517B"/>
    <w:rsid w:val="00D656FD"/>
    <w:rsid w:val="00D65787"/>
    <w:rsid w:val="00D657FC"/>
    <w:rsid w:val="00D65AB3"/>
    <w:rsid w:val="00D65B5A"/>
    <w:rsid w:val="00D65DCB"/>
    <w:rsid w:val="00D66695"/>
    <w:rsid w:val="00D666D2"/>
    <w:rsid w:val="00D66920"/>
    <w:rsid w:val="00D6699C"/>
    <w:rsid w:val="00D66AA0"/>
    <w:rsid w:val="00D66ADF"/>
    <w:rsid w:val="00D66CC9"/>
    <w:rsid w:val="00D66F18"/>
    <w:rsid w:val="00D67630"/>
    <w:rsid w:val="00D679A1"/>
    <w:rsid w:val="00D67E12"/>
    <w:rsid w:val="00D67FFD"/>
    <w:rsid w:val="00D70476"/>
    <w:rsid w:val="00D704B2"/>
    <w:rsid w:val="00D704ED"/>
    <w:rsid w:val="00D70505"/>
    <w:rsid w:val="00D70584"/>
    <w:rsid w:val="00D70C12"/>
    <w:rsid w:val="00D70D25"/>
    <w:rsid w:val="00D711F9"/>
    <w:rsid w:val="00D71245"/>
    <w:rsid w:val="00D71BF2"/>
    <w:rsid w:val="00D7216C"/>
    <w:rsid w:val="00D722C0"/>
    <w:rsid w:val="00D7234C"/>
    <w:rsid w:val="00D7286F"/>
    <w:rsid w:val="00D72CCD"/>
    <w:rsid w:val="00D72D5B"/>
    <w:rsid w:val="00D72EB2"/>
    <w:rsid w:val="00D72EE8"/>
    <w:rsid w:val="00D72F8B"/>
    <w:rsid w:val="00D73310"/>
    <w:rsid w:val="00D73557"/>
    <w:rsid w:val="00D73AD5"/>
    <w:rsid w:val="00D73ADF"/>
    <w:rsid w:val="00D73B59"/>
    <w:rsid w:val="00D73EA4"/>
    <w:rsid w:val="00D745C4"/>
    <w:rsid w:val="00D74793"/>
    <w:rsid w:val="00D74984"/>
    <w:rsid w:val="00D74A93"/>
    <w:rsid w:val="00D752C3"/>
    <w:rsid w:val="00D755B2"/>
    <w:rsid w:val="00D7582A"/>
    <w:rsid w:val="00D75B7B"/>
    <w:rsid w:val="00D75B80"/>
    <w:rsid w:val="00D75BC6"/>
    <w:rsid w:val="00D75DB9"/>
    <w:rsid w:val="00D75EA4"/>
    <w:rsid w:val="00D75EDD"/>
    <w:rsid w:val="00D760A8"/>
    <w:rsid w:val="00D76222"/>
    <w:rsid w:val="00D762CF"/>
    <w:rsid w:val="00D76371"/>
    <w:rsid w:val="00D763B4"/>
    <w:rsid w:val="00D765CB"/>
    <w:rsid w:val="00D7663F"/>
    <w:rsid w:val="00D769B7"/>
    <w:rsid w:val="00D76AA7"/>
    <w:rsid w:val="00D76C17"/>
    <w:rsid w:val="00D7711E"/>
    <w:rsid w:val="00D7793A"/>
    <w:rsid w:val="00D77C6F"/>
    <w:rsid w:val="00D80470"/>
    <w:rsid w:val="00D804EC"/>
    <w:rsid w:val="00D805C5"/>
    <w:rsid w:val="00D8090E"/>
    <w:rsid w:val="00D80B9C"/>
    <w:rsid w:val="00D80D35"/>
    <w:rsid w:val="00D80FF5"/>
    <w:rsid w:val="00D812B9"/>
    <w:rsid w:val="00D814EB"/>
    <w:rsid w:val="00D8150E"/>
    <w:rsid w:val="00D81A92"/>
    <w:rsid w:val="00D81E40"/>
    <w:rsid w:val="00D81E7C"/>
    <w:rsid w:val="00D81ED5"/>
    <w:rsid w:val="00D820A0"/>
    <w:rsid w:val="00D823A0"/>
    <w:rsid w:val="00D82455"/>
    <w:rsid w:val="00D8249D"/>
    <w:rsid w:val="00D826D8"/>
    <w:rsid w:val="00D827FD"/>
    <w:rsid w:val="00D82908"/>
    <w:rsid w:val="00D82BAE"/>
    <w:rsid w:val="00D82BDF"/>
    <w:rsid w:val="00D834B6"/>
    <w:rsid w:val="00D83805"/>
    <w:rsid w:val="00D8381C"/>
    <w:rsid w:val="00D83963"/>
    <w:rsid w:val="00D83A14"/>
    <w:rsid w:val="00D83C7B"/>
    <w:rsid w:val="00D83CBB"/>
    <w:rsid w:val="00D83D65"/>
    <w:rsid w:val="00D83EC2"/>
    <w:rsid w:val="00D84063"/>
    <w:rsid w:val="00D8409B"/>
    <w:rsid w:val="00D84520"/>
    <w:rsid w:val="00D8490D"/>
    <w:rsid w:val="00D849E9"/>
    <w:rsid w:val="00D84B3B"/>
    <w:rsid w:val="00D84B85"/>
    <w:rsid w:val="00D84E1F"/>
    <w:rsid w:val="00D8500F"/>
    <w:rsid w:val="00D85349"/>
    <w:rsid w:val="00D8544B"/>
    <w:rsid w:val="00D85461"/>
    <w:rsid w:val="00D8580C"/>
    <w:rsid w:val="00D85C2A"/>
    <w:rsid w:val="00D85C88"/>
    <w:rsid w:val="00D85E73"/>
    <w:rsid w:val="00D86116"/>
    <w:rsid w:val="00D86506"/>
    <w:rsid w:val="00D86782"/>
    <w:rsid w:val="00D86893"/>
    <w:rsid w:val="00D86DEF"/>
    <w:rsid w:val="00D872D2"/>
    <w:rsid w:val="00D873AB"/>
    <w:rsid w:val="00D879CB"/>
    <w:rsid w:val="00D87BD1"/>
    <w:rsid w:val="00D9001A"/>
    <w:rsid w:val="00D900BE"/>
    <w:rsid w:val="00D901E1"/>
    <w:rsid w:val="00D907FF"/>
    <w:rsid w:val="00D90F26"/>
    <w:rsid w:val="00D91073"/>
    <w:rsid w:val="00D9122C"/>
    <w:rsid w:val="00D914DB"/>
    <w:rsid w:val="00D917E3"/>
    <w:rsid w:val="00D91A8A"/>
    <w:rsid w:val="00D91E5F"/>
    <w:rsid w:val="00D91E93"/>
    <w:rsid w:val="00D91FFA"/>
    <w:rsid w:val="00D92048"/>
    <w:rsid w:val="00D92108"/>
    <w:rsid w:val="00D92306"/>
    <w:rsid w:val="00D923D0"/>
    <w:rsid w:val="00D92432"/>
    <w:rsid w:val="00D92470"/>
    <w:rsid w:val="00D924F0"/>
    <w:rsid w:val="00D928D8"/>
    <w:rsid w:val="00D928F9"/>
    <w:rsid w:val="00D92CDC"/>
    <w:rsid w:val="00D935F5"/>
    <w:rsid w:val="00D9360F"/>
    <w:rsid w:val="00D93625"/>
    <w:rsid w:val="00D93648"/>
    <w:rsid w:val="00D93651"/>
    <w:rsid w:val="00D9381A"/>
    <w:rsid w:val="00D93836"/>
    <w:rsid w:val="00D93C85"/>
    <w:rsid w:val="00D93D00"/>
    <w:rsid w:val="00D94222"/>
    <w:rsid w:val="00D94692"/>
    <w:rsid w:val="00D9484B"/>
    <w:rsid w:val="00D956C5"/>
    <w:rsid w:val="00D95997"/>
    <w:rsid w:val="00D95A12"/>
    <w:rsid w:val="00D95AD5"/>
    <w:rsid w:val="00D95B43"/>
    <w:rsid w:val="00D95D56"/>
    <w:rsid w:val="00D95EB2"/>
    <w:rsid w:val="00D96626"/>
    <w:rsid w:val="00D96642"/>
    <w:rsid w:val="00D968BE"/>
    <w:rsid w:val="00D96B44"/>
    <w:rsid w:val="00D96B60"/>
    <w:rsid w:val="00D96E98"/>
    <w:rsid w:val="00D96EC3"/>
    <w:rsid w:val="00D96FA5"/>
    <w:rsid w:val="00D97006"/>
    <w:rsid w:val="00D97544"/>
    <w:rsid w:val="00D9754F"/>
    <w:rsid w:val="00D979CC"/>
    <w:rsid w:val="00D97D7A"/>
    <w:rsid w:val="00D97F00"/>
    <w:rsid w:val="00DA03C1"/>
    <w:rsid w:val="00DA04CC"/>
    <w:rsid w:val="00DA04D5"/>
    <w:rsid w:val="00DA0775"/>
    <w:rsid w:val="00DA07C9"/>
    <w:rsid w:val="00DA087D"/>
    <w:rsid w:val="00DA088D"/>
    <w:rsid w:val="00DA09DF"/>
    <w:rsid w:val="00DA0D58"/>
    <w:rsid w:val="00DA1020"/>
    <w:rsid w:val="00DA1082"/>
    <w:rsid w:val="00DA146C"/>
    <w:rsid w:val="00DA194D"/>
    <w:rsid w:val="00DA1BB0"/>
    <w:rsid w:val="00DA1CC8"/>
    <w:rsid w:val="00DA20CD"/>
    <w:rsid w:val="00DA2262"/>
    <w:rsid w:val="00DA29A0"/>
    <w:rsid w:val="00DA2C58"/>
    <w:rsid w:val="00DA2D5C"/>
    <w:rsid w:val="00DA2D73"/>
    <w:rsid w:val="00DA2ED3"/>
    <w:rsid w:val="00DA3066"/>
    <w:rsid w:val="00DA3176"/>
    <w:rsid w:val="00DA3259"/>
    <w:rsid w:val="00DA3269"/>
    <w:rsid w:val="00DA337E"/>
    <w:rsid w:val="00DA33BE"/>
    <w:rsid w:val="00DA367D"/>
    <w:rsid w:val="00DA3785"/>
    <w:rsid w:val="00DA38A5"/>
    <w:rsid w:val="00DA3B1B"/>
    <w:rsid w:val="00DA4692"/>
    <w:rsid w:val="00DA4C1A"/>
    <w:rsid w:val="00DA5092"/>
    <w:rsid w:val="00DA51DE"/>
    <w:rsid w:val="00DA545D"/>
    <w:rsid w:val="00DA54C0"/>
    <w:rsid w:val="00DA5B51"/>
    <w:rsid w:val="00DA5BD9"/>
    <w:rsid w:val="00DA6743"/>
    <w:rsid w:val="00DA678F"/>
    <w:rsid w:val="00DA693F"/>
    <w:rsid w:val="00DA6B79"/>
    <w:rsid w:val="00DA6C3D"/>
    <w:rsid w:val="00DA6FB2"/>
    <w:rsid w:val="00DA710C"/>
    <w:rsid w:val="00DA71FE"/>
    <w:rsid w:val="00DA734A"/>
    <w:rsid w:val="00DB0145"/>
    <w:rsid w:val="00DB01AE"/>
    <w:rsid w:val="00DB0451"/>
    <w:rsid w:val="00DB066C"/>
    <w:rsid w:val="00DB06F5"/>
    <w:rsid w:val="00DB0999"/>
    <w:rsid w:val="00DB0DE2"/>
    <w:rsid w:val="00DB0F93"/>
    <w:rsid w:val="00DB138E"/>
    <w:rsid w:val="00DB1C9B"/>
    <w:rsid w:val="00DB1E94"/>
    <w:rsid w:val="00DB2023"/>
    <w:rsid w:val="00DB246F"/>
    <w:rsid w:val="00DB252A"/>
    <w:rsid w:val="00DB25A8"/>
    <w:rsid w:val="00DB2892"/>
    <w:rsid w:val="00DB28CA"/>
    <w:rsid w:val="00DB2C67"/>
    <w:rsid w:val="00DB2E6E"/>
    <w:rsid w:val="00DB3343"/>
    <w:rsid w:val="00DB371F"/>
    <w:rsid w:val="00DB3735"/>
    <w:rsid w:val="00DB3882"/>
    <w:rsid w:val="00DB3977"/>
    <w:rsid w:val="00DB3BD4"/>
    <w:rsid w:val="00DB3C1F"/>
    <w:rsid w:val="00DB400F"/>
    <w:rsid w:val="00DB42DF"/>
    <w:rsid w:val="00DB45B2"/>
    <w:rsid w:val="00DB4CC0"/>
    <w:rsid w:val="00DB57A5"/>
    <w:rsid w:val="00DB584F"/>
    <w:rsid w:val="00DB5D05"/>
    <w:rsid w:val="00DB608F"/>
    <w:rsid w:val="00DB65A3"/>
    <w:rsid w:val="00DB68F9"/>
    <w:rsid w:val="00DB694C"/>
    <w:rsid w:val="00DB6CB1"/>
    <w:rsid w:val="00DB6DCD"/>
    <w:rsid w:val="00DB70E9"/>
    <w:rsid w:val="00DB7198"/>
    <w:rsid w:val="00DB71BA"/>
    <w:rsid w:val="00DB7BEF"/>
    <w:rsid w:val="00DB7CBE"/>
    <w:rsid w:val="00DB7F0B"/>
    <w:rsid w:val="00DB7F76"/>
    <w:rsid w:val="00DC0015"/>
    <w:rsid w:val="00DC012F"/>
    <w:rsid w:val="00DC01D2"/>
    <w:rsid w:val="00DC06E7"/>
    <w:rsid w:val="00DC07B2"/>
    <w:rsid w:val="00DC08E8"/>
    <w:rsid w:val="00DC0A68"/>
    <w:rsid w:val="00DC0CE4"/>
    <w:rsid w:val="00DC0F00"/>
    <w:rsid w:val="00DC119D"/>
    <w:rsid w:val="00DC174B"/>
    <w:rsid w:val="00DC1BA5"/>
    <w:rsid w:val="00DC1F5F"/>
    <w:rsid w:val="00DC20AA"/>
    <w:rsid w:val="00DC235C"/>
    <w:rsid w:val="00DC24B0"/>
    <w:rsid w:val="00DC24DC"/>
    <w:rsid w:val="00DC250B"/>
    <w:rsid w:val="00DC2592"/>
    <w:rsid w:val="00DC2630"/>
    <w:rsid w:val="00DC2684"/>
    <w:rsid w:val="00DC275A"/>
    <w:rsid w:val="00DC2820"/>
    <w:rsid w:val="00DC28CD"/>
    <w:rsid w:val="00DC2957"/>
    <w:rsid w:val="00DC2A49"/>
    <w:rsid w:val="00DC2F8A"/>
    <w:rsid w:val="00DC3047"/>
    <w:rsid w:val="00DC3317"/>
    <w:rsid w:val="00DC333C"/>
    <w:rsid w:val="00DC39A8"/>
    <w:rsid w:val="00DC3A49"/>
    <w:rsid w:val="00DC3F5C"/>
    <w:rsid w:val="00DC4254"/>
    <w:rsid w:val="00DC426C"/>
    <w:rsid w:val="00DC4369"/>
    <w:rsid w:val="00DC44AC"/>
    <w:rsid w:val="00DC4B94"/>
    <w:rsid w:val="00DC4C11"/>
    <w:rsid w:val="00DC4D68"/>
    <w:rsid w:val="00DC4D90"/>
    <w:rsid w:val="00DC4E76"/>
    <w:rsid w:val="00DC4F99"/>
    <w:rsid w:val="00DC5156"/>
    <w:rsid w:val="00DC567C"/>
    <w:rsid w:val="00DC5694"/>
    <w:rsid w:val="00DC587F"/>
    <w:rsid w:val="00DC589C"/>
    <w:rsid w:val="00DC5E94"/>
    <w:rsid w:val="00DC61F6"/>
    <w:rsid w:val="00DC63A1"/>
    <w:rsid w:val="00DC6FE5"/>
    <w:rsid w:val="00DC734F"/>
    <w:rsid w:val="00DC76A5"/>
    <w:rsid w:val="00DC7B3A"/>
    <w:rsid w:val="00DC7B5E"/>
    <w:rsid w:val="00DC7D18"/>
    <w:rsid w:val="00DC7DA2"/>
    <w:rsid w:val="00DC7F11"/>
    <w:rsid w:val="00DD06F0"/>
    <w:rsid w:val="00DD07B9"/>
    <w:rsid w:val="00DD08E1"/>
    <w:rsid w:val="00DD0996"/>
    <w:rsid w:val="00DD0BA1"/>
    <w:rsid w:val="00DD0C69"/>
    <w:rsid w:val="00DD101E"/>
    <w:rsid w:val="00DD143D"/>
    <w:rsid w:val="00DD16B7"/>
    <w:rsid w:val="00DD189D"/>
    <w:rsid w:val="00DD190B"/>
    <w:rsid w:val="00DD19F5"/>
    <w:rsid w:val="00DD1C01"/>
    <w:rsid w:val="00DD1C6D"/>
    <w:rsid w:val="00DD290A"/>
    <w:rsid w:val="00DD2930"/>
    <w:rsid w:val="00DD2D88"/>
    <w:rsid w:val="00DD2E4B"/>
    <w:rsid w:val="00DD2F04"/>
    <w:rsid w:val="00DD301E"/>
    <w:rsid w:val="00DD3197"/>
    <w:rsid w:val="00DD332E"/>
    <w:rsid w:val="00DD3597"/>
    <w:rsid w:val="00DD35DA"/>
    <w:rsid w:val="00DD38D0"/>
    <w:rsid w:val="00DD3A1C"/>
    <w:rsid w:val="00DD3EC9"/>
    <w:rsid w:val="00DD3F00"/>
    <w:rsid w:val="00DD3F36"/>
    <w:rsid w:val="00DD41E6"/>
    <w:rsid w:val="00DD4827"/>
    <w:rsid w:val="00DD4B36"/>
    <w:rsid w:val="00DD4C25"/>
    <w:rsid w:val="00DD501C"/>
    <w:rsid w:val="00DD50E8"/>
    <w:rsid w:val="00DD5653"/>
    <w:rsid w:val="00DD5827"/>
    <w:rsid w:val="00DD5AE1"/>
    <w:rsid w:val="00DD6117"/>
    <w:rsid w:val="00DD623B"/>
    <w:rsid w:val="00DD62A0"/>
    <w:rsid w:val="00DD6343"/>
    <w:rsid w:val="00DD63DB"/>
    <w:rsid w:val="00DD64F2"/>
    <w:rsid w:val="00DD668B"/>
    <w:rsid w:val="00DD6856"/>
    <w:rsid w:val="00DD6CFA"/>
    <w:rsid w:val="00DD6E75"/>
    <w:rsid w:val="00DD71A2"/>
    <w:rsid w:val="00DD71D4"/>
    <w:rsid w:val="00DD7995"/>
    <w:rsid w:val="00DD7B6D"/>
    <w:rsid w:val="00DD7DDB"/>
    <w:rsid w:val="00DE0441"/>
    <w:rsid w:val="00DE0503"/>
    <w:rsid w:val="00DE0641"/>
    <w:rsid w:val="00DE0651"/>
    <w:rsid w:val="00DE0693"/>
    <w:rsid w:val="00DE0A51"/>
    <w:rsid w:val="00DE12CE"/>
    <w:rsid w:val="00DE1A57"/>
    <w:rsid w:val="00DE1D9F"/>
    <w:rsid w:val="00DE1DCD"/>
    <w:rsid w:val="00DE1F2E"/>
    <w:rsid w:val="00DE1FB6"/>
    <w:rsid w:val="00DE21B4"/>
    <w:rsid w:val="00DE255D"/>
    <w:rsid w:val="00DE2609"/>
    <w:rsid w:val="00DE26AE"/>
    <w:rsid w:val="00DE2761"/>
    <w:rsid w:val="00DE2872"/>
    <w:rsid w:val="00DE2BCE"/>
    <w:rsid w:val="00DE2CCE"/>
    <w:rsid w:val="00DE34B3"/>
    <w:rsid w:val="00DE3669"/>
    <w:rsid w:val="00DE3699"/>
    <w:rsid w:val="00DE3806"/>
    <w:rsid w:val="00DE387A"/>
    <w:rsid w:val="00DE3F7D"/>
    <w:rsid w:val="00DE4458"/>
    <w:rsid w:val="00DE44F1"/>
    <w:rsid w:val="00DE4565"/>
    <w:rsid w:val="00DE45DF"/>
    <w:rsid w:val="00DE4654"/>
    <w:rsid w:val="00DE4783"/>
    <w:rsid w:val="00DE4C72"/>
    <w:rsid w:val="00DE4C88"/>
    <w:rsid w:val="00DE4E5B"/>
    <w:rsid w:val="00DE51D0"/>
    <w:rsid w:val="00DE5849"/>
    <w:rsid w:val="00DE5CD1"/>
    <w:rsid w:val="00DE5DA6"/>
    <w:rsid w:val="00DE5E3C"/>
    <w:rsid w:val="00DE5E4D"/>
    <w:rsid w:val="00DE5E4E"/>
    <w:rsid w:val="00DE6055"/>
    <w:rsid w:val="00DE617F"/>
    <w:rsid w:val="00DE6266"/>
    <w:rsid w:val="00DE68BB"/>
    <w:rsid w:val="00DE693A"/>
    <w:rsid w:val="00DE7093"/>
    <w:rsid w:val="00DE70F8"/>
    <w:rsid w:val="00DE77A7"/>
    <w:rsid w:val="00DE7BA2"/>
    <w:rsid w:val="00DF0110"/>
    <w:rsid w:val="00DF01BE"/>
    <w:rsid w:val="00DF06BC"/>
    <w:rsid w:val="00DF0832"/>
    <w:rsid w:val="00DF0877"/>
    <w:rsid w:val="00DF08D8"/>
    <w:rsid w:val="00DF0B1F"/>
    <w:rsid w:val="00DF0BFA"/>
    <w:rsid w:val="00DF0E99"/>
    <w:rsid w:val="00DF1045"/>
    <w:rsid w:val="00DF1112"/>
    <w:rsid w:val="00DF11E6"/>
    <w:rsid w:val="00DF14FA"/>
    <w:rsid w:val="00DF167B"/>
    <w:rsid w:val="00DF1847"/>
    <w:rsid w:val="00DF19CE"/>
    <w:rsid w:val="00DF1B87"/>
    <w:rsid w:val="00DF1CE1"/>
    <w:rsid w:val="00DF1D04"/>
    <w:rsid w:val="00DF2478"/>
    <w:rsid w:val="00DF2FD5"/>
    <w:rsid w:val="00DF30D7"/>
    <w:rsid w:val="00DF30F8"/>
    <w:rsid w:val="00DF3150"/>
    <w:rsid w:val="00DF35A6"/>
    <w:rsid w:val="00DF3740"/>
    <w:rsid w:val="00DF3792"/>
    <w:rsid w:val="00DF37E9"/>
    <w:rsid w:val="00DF3945"/>
    <w:rsid w:val="00DF3B8A"/>
    <w:rsid w:val="00DF3E2A"/>
    <w:rsid w:val="00DF4247"/>
    <w:rsid w:val="00DF4255"/>
    <w:rsid w:val="00DF4316"/>
    <w:rsid w:val="00DF4C23"/>
    <w:rsid w:val="00DF4EE6"/>
    <w:rsid w:val="00DF4F71"/>
    <w:rsid w:val="00DF5369"/>
    <w:rsid w:val="00DF547B"/>
    <w:rsid w:val="00DF54D3"/>
    <w:rsid w:val="00DF54EF"/>
    <w:rsid w:val="00DF56FF"/>
    <w:rsid w:val="00DF5895"/>
    <w:rsid w:val="00DF5918"/>
    <w:rsid w:val="00DF5A6F"/>
    <w:rsid w:val="00DF5D78"/>
    <w:rsid w:val="00DF5EDE"/>
    <w:rsid w:val="00DF6299"/>
    <w:rsid w:val="00DF643F"/>
    <w:rsid w:val="00DF6447"/>
    <w:rsid w:val="00DF6781"/>
    <w:rsid w:val="00DF692B"/>
    <w:rsid w:val="00DF6B43"/>
    <w:rsid w:val="00DF6B8B"/>
    <w:rsid w:val="00DF6FC9"/>
    <w:rsid w:val="00DF7278"/>
    <w:rsid w:val="00DF72A9"/>
    <w:rsid w:val="00DF730A"/>
    <w:rsid w:val="00DF744D"/>
    <w:rsid w:val="00DF751B"/>
    <w:rsid w:val="00DF7700"/>
    <w:rsid w:val="00DF78D9"/>
    <w:rsid w:val="00DF79E0"/>
    <w:rsid w:val="00DF7A7E"/>
    <w:rsid w:val="00DF7ACC"/>
    <w:rsid w:val="00DF7BC1"/>
    <w:rsid w:val="00DF7C73"/>
    <w:rsid w:val="00E000F1"/>
    <w:rsid w:val="00E001AF"/>
    <w:rsid w:val="00E001E8"/>
    <w:rsid w:val="00E002E0"/>
    <w:rsid w:val="00E0035D"/>
    <w:rsid w:val="00E003AE"/>
    <w:rsid w:val="00E008D1"/>
    <w:rsid w:val="00E00B24"/>
    <w:rsid w:val="00E00B77"/>
    <w:rsid w:val="00E00CFD"/>
    <w:rsid w:val="00E00EED"/>
    <w:rsid w:val="00E00F34"/>
    <w:rsid w:val="00E01224"/>
    <w:rsid w:val="00E0122D"/>
    <w:rsid w:val="00E0136C"/>
    <w:rsid w:val="00E0159A"/>
    <w:rsid w:val="00E01728"/>
    <w:rsid w:val="00E01754"/>
    <w:rsid w:val="00E017AB"/>
    <w:rsid w:val="00E0185B"/>
    <w:rsid w:val="00E018E6"/>
    <w:rsid w:val="00E019BD"/>
    <w:rsid w:val="00E019FF"/>
    <w:rsid w:val="00E01A4F"/>
    <w:rsid w:val="00E026F9"/>
    <w:rsid w:val="00E0274C"/>
    <w:rsid w:val="00E02806"/>
    <w:rsid w:val="00E0289A"/>
    <w:rsid w:val="00E028BF"/>
    <w:rsid w:val="00E0293A"/>
    <w:rsid w:val="00E02957"/>
    <w:rsid w:val="00E02A1D"/>
    <w:rsid w:val="00E03010"/>
    <w:rsid w:val="00E0314F"/>
    <w:rsid w:val="00E03312"/>
    <w:rsid w:val="00E03873"/>
    <w:rsid w:val="00E038EF"/>
    <w:rsid w:val="00E03A23"/>
    <w:rsid w:val="00E03A7E"/>
    <w:rsid w:val="00E03FB5"/>
    <w:rsid w:val="00E043D2"/>
    <w:rsid w:val="00E0457A"/>
    <w:rsid w:val="00E04665"/>
    <w:rsid w:val="00E0527A"/>
    <w:rsid w:val="00E052EB"/>
    <w:rsid w:val="00E05648"/>
    <w:rsid w:val="00E0564D"/>
    <w:rsid w:val="00E056A2"/>
    <w:rsid w:val="00E05774"/>
    <w:rsid w:val="00E057BF"/>
    <w:rsid w:val="00E057DF"/>
    <w:rsid w:val="00E0584D"/>
    <w:rsid w:val="00E05D21"/>
    <w:rsid w:val="00E06222"/>
    <w:rsid w:val="00E068CA"/>
    <w:rsid w:val="00E069FD"/>
    <w:rsid w:val="00E06B62"/>
    <w:rsid w:val="00E06D5C"/>
    <w:rsid w:val="00E0711A"/>
    <w:rsid w:val="00E0782D"/>
    <w:rsid w:val="00E0789A"/>
    <w:rsid w:val="00E07B70"/>
    <w:rsid w:val="00E07C4F"/>
    <w:rsid w:val="00E101A9"/>
    <w:rsid w:val="00E10254"/>
    <w:rsid w:val="00E10338"/>
    <w:rsid w:val="00E10394"/>
    <w:rsid w:val="00E1041B"/>
    <w:rsid w:val="00E104CC"/>
    <w:rsid w:val="00E105A5"/>
    <w:rsid w:val="00E10890"/>
    <w:rsid w:val="00E10B67"/>
    <w:rsid w:val="00E10D67"/>
    <w:rsid w:val="00E110FD"/>
    <w:rsid w:val="00E11106"/>
    <w:rsid w:val="00E1114B"/>
    <w:rsid w:val="00E112A1"/>
    <w:rsid w:val="00E116EB"/>
    <w:rsid w:val="00E11783"/>
    <w:rsid w:val="00E1180D"/>
    <w:rsid w:val="00E11F62"/>
    <w:rsid w:val="00E1209A"/>
    <w:rsid w:val="00E125D7"/>
    <w:rsid w:val="00E12A82"/>
    <w:rsid w:val="00E12B00"/>
    <w:rsid w:val="00E12C05"/>
    <w:rsid w:val="00E12E9C"/>
    <w:rsid w:val="00E12EBF"/>
    <w:rsid w:val="00E13039"/>
    <w:rsid w:val="00E130A8"/>
    <w:rsid w:val="00E1321D"/>
    <w:rsid w:val="00E13D1E"/>
    <w:rsid w:val="00E13EFB"/>
    <w:rsid w:val="00E146A8"/>
    <w:rsid w:val="00E14FF2"/>
    <w:rsid w:val="00E15107"/>
    <w:rsid w:val="00E1568B"/>
    <w:rsid w:val="00E156D4"/>
    <w:rsid w:val="00E156FC"/>
    <w:rsid w:val="00E15A61"/>
    <w:rsid w:val="00E15D28"/>
    <w:rsid w:val="00E15E1C"/>
    <w:rsid w:val="00E15E5F"/>
    <w:rsid w:val="00E15EA6"/>
    <w:rsid w:val="00E1618D"/>
    <w:rsid w:val="00E1652D"/>
    <w:rsid w:val="00E16594"/>
    <w:rsid w:val="00E1668D"/>
    <w:rsid w:val="00E16701"/>
    <w:rsid w:val="00E16ED1"/>
    <w:rsid w:val="00E172BE"/>
    <w:rsid w:val="00E17520"/>
    <w:rsid w:val="00E176F4"/>
    <w:rsid w:val="00E17D79"/>
    <w:rsid w:val="00E17DF2"/>
    <w:rsid w:val="00E2034A"/>
    <w:rsid w:val="00E205B6"/>
    <w:rsid w:val="00E20838"/>
    <w:rsid w:val="00E20881"/>
    <w:rsid w:val="00E20ABA"/>
    <w:rsid w:val="00E20D3F"/>
    <w:rsid w:val="00E21813"/>
    <w:rsid w:val="00E218F3"/>
    <w:rsid w:val="00E21925"/>
    <w:rsid w:val="00E2202A"/>
    <w:rsid w:val="00E2205D"/>
    <w:rsid w:val="00E2218F"/>
    <w:rsid w:val="00E22249"/>
    <w:rsid w:val="00E228D8"/>
    <w:rsid w:val="00E22A0B"/>
    <w:rsid w:val="00E22A7F"/>
    <w:rsid w:val="00E23008"/>
    <w:rsid w:val="00E232EC"/>
    <w:rsid w:val="00E2338F"/>
    <w:rsid w:val="00E23522"/>
    <w:rsid w:val="00E235AC"/>
    <w:rsid w:val="00E2373D"/>
    <w:rsid w:val="00E23960"/>
    <w:rsid w:val="00E23AFB"/>
    <w:rsid w:val="00E23BCF"/>
    <w:rsid w:val="00E23C69"/>
    <w:rsid w:val="00E240B7"/>
    <w:rsid w:val="00E24328"/>
    <w:rsid w:val="00E24CBB"/>
    <w:rsid w:val="00E24D5E"/>
    <w:rsid w:val="00E25014"/>
    <w:rsid w:val="00E2524F"/>
    <w:rsid w:val="00E25593"/>
    <w:rsid w:val="00E255B8"/>
    <w:rsid w:val="00E25E03"/>
    <w:rsid w:val="00E26234"/>
    <w:rsid w:val="00E2658B"/>
    <w:rsid w:val="00E2663A"/>
    <w:rsid w:val="00E26BE8"/>
    <w:rsid w:val="00E26E9A"/>
    <w:rsid w:val="00E2733B"/>
    <w:rsid w:val="00E27389"/>
    <w:rsid w:val="00E279B1"/>
    <w:rsid w:val="00E27A48"/>
    <w:rsid w:val="00E27B6E"/>
    <w:rsid w:val="00E27D3D"/>
    <w:rsid w:val="00E30669"/>
    <w:rsid w:val="00E307D8"/>
    <w:rsid w:val="00E30D53"/>
    <w:rsid w:val="00E30E79"/>
    <w:rsid w:val="00E311CA"/>
    <w:rsid w:val="00E315FC"/>
    <w:rsid w:val="00E3173D"/>
    <w:rsid w:val="00E318FB"/>
    <w:rsid w:val="00E319E3"/>
    <w:rsid w:val="00E31CF1"/>
    <w:rsid w:val="00E320E3"/>
    <w:rsid w:val="00E32144"/>
    <w:rsid w:val="00E321B0"/>
    <w:rsid w:val="00E32385"/>
    <w:rsid w:val="00E32537"/>
    <w:rsid w:val="00E32794"/>
    <w:rsid w:val="00E3280C"/>
    <w:rsid w:val="00E32842"/>
    <w:rsid w:val="00E328FC"/>
    <w:rsid w:val="00E330C7"/>
    <w:rsid w:val="00E3320C"/>
    <w:rsid w:val="00E33318"/>
    <w:rsid w:val="00E33724"/>
    <w:rsid w:val="00E3389B"/>
    <w:rsid w:val="00E33A78"/>
    <w:rsid w:val="00E33CE7"/>
    <w:rsid w:val="00E34098"/>
    <w:rsid w:val="00E34459"/>
    <w:rsid w:val="00E34D94"/>
    <w:rsid w:val="00E34E61"/>
    <w:rsid w:val="00E34F95"/>
    <w:rsid w:val="00E35052"/>
    <w:rsid w:val="00E3506E"/>
    <w:rsid w:val="00E3534B"/>
    <w:rsid w:val="00E35465"/>
    <w:rsid w:val="00E35563"/>
    <w:rsid w:val="00E361DF"/>
    <w:rsid w:val="00E367C3"/>
    <w:rsid w:val="00E368F7"/>
    <w:rsid w:val="00E372B3"/>
    <w:rsid w:val="00E3787B"/>
    <w:rsid w:val="00E37934"/>
    <w:rsid w:val="00E37AAF"/>
    <w:rsid w:val="00E37F54"/>
    <w:rsid w:val="00E40790"/>
    <w:rsid w:val="00E40F5C"/>
    <w:rsid w:val="00E413C0"/>
    <w:rsid w:val="00E4142D"/>
    <w:rsid w:val="00E4192E"/>
    <w:rsid w:val="00E41BAE"/>
    <w:rsid w:val="00E42604"/>
    <w:rsid w:val="00E4270D"/>
    <w:rsid w:val="00E429FF"/>
    <w:rsid w:val="00E42B50"/>
    <w:rsid w:val="00E42DC3"/>
    <w:rsid w:val="00E42E0A"/>
    <w:rsid w:val="00E431A3"/>
    <w:rsid w:val="00E4381B"/>
    <w:rsid w:val="00E43B4D"/>
    <w:rsid w:val="00E43C43"/>
    <w:rsid w:val="00E44107"/>
    <w:rsid w:val="00E442FE"/>
    <w:rsid w:val="00E4445D"/>
    <w:rsid w:val="00E447FA"/>
    <w:rsid w:val="00E44F50"/>
    <w:rsid w:val="00E44FF4"/>
    <w:rsid w:val="00E450FF"/>
    <w:rsid w:val="00E45317"/>
    <w:rsid w:val="00E457B7"/>
    <w:rsid w:val="00E458DE"/>
    <w:rsid w:val="00E45B4C"/>
    <w:rsid w:val="00E45C85"/>
    <w:rsid w:val="00E4611A"/>
    <w:rsid w:val="00E462B3"/>
    <w:rsid w:val="00E4630A"/>
    <w:rsid w:val="00E46672"/>
    <w:rsid w:val="00E46753"/>
    <w:rsid w:val="00E46AC5"/>
    <w:rsid w:val="00E46C03"/>
    <w:rsid w:val="00E46D04"/>
    <w:rsid w:val="00E46F2E"/>
    <w:rsid w:val="00E473AC"/>
    <w:rsid w:val="00E475B8"/>
    <w:rsid w:val="00E47A15"/>
    <w:rsid w:val="00E47A39"/>
    <w:rsid w:val="00E47FE2"/>
    <w:rsid w:val="00E502EC"/>
    <w:rsid w:val="00E50BA0"/>
    <w:rsid w:val="00E50CDF"/>
    <w:rsid w:val="00E50E3B"/>
    <w:rsid w:val="00E50E6A"/>
    <w:rsid w:val="00E510B6"/>
    <w:rsid w:val="00E51985"/>
    <w:rsid w:val="00E526BF"/>
    <w:rsid w:val="00E52A08"/>
    <w:rsid w:val="00E52DD6"/>
    <w:rsid w:val="00E533C9"/>
    <w:rsid w:val="00E537EF"/>
    <w:rsid w:val="00E5399A"/>
    <w:rsid w:val="00E540A3"/>
    <w:rsid w:val="00E540FE"/>
    <w:rsid w:val="00E54BC4"/>
    <w:rsid w:val="00E5503B"/>
    <w:rsid w:val="00E55186"/>
    <w:rsid w:val="00E55222"/>
    <w:rsid w:val="00E55394"/>
    <w:rsid w:val="00E553D8"/>
    <w:rsid w:val="00E5558F"/>
    <w:rsid w:val="00E555A9"/>
    <w:rsid w:val="00E55D82"/>
    <w:rsid w:val="00E562A0"/>
    <w:rsid w:val="00E5638E"/>
    <w:rsid w:val="00E56413"/>
    <w:rsid w:val="00E56431"/>
    <w:rsid w:val="00E56485"/>
    <w:rsid w:val="00E56568"/>
    <w:rsid w:val="00E567E1"/>
    <w:rsid w:val="00E56C43"/>
    <w:rsid w:val="00E56F73"/>
    <w:rsid w:val="00E5705C"/>
    <w:rsid w:val="00E570E8"/>
    <w:rsid w:val="00E57294"/>
    <w:rsid w:val="00E572A6"/>
    <w:rsid w:val="00E576C4"/>
    <w:rsid w:val="00E578C5"/>
    <w:rsid w:val="00E57AA0"/>
    <w:rsid w:val="00E57B73"/>
    <w:rsid w:val="00E57C22"/>
    <w:rsid w:val="00E57E52"/>
    <w:rsid w:val="00E57FB9"/>
    <w:rsid w:val="00E60181"/>
    <w:rsid w:val="00E602B6"/>
    <w:rsid w:val="00E603F3"/>
    <w:rsid w:val="00E60851"/>
    <w:rsid w:val="00E608E6"/>
    <w:rsid w:val="00E60909"/>
    <w:rsid w:val="00E609B3"/>
    <w:rsid w:val="00E60B50"/>
    <w:rsid w:val="00E60B96"/>
    <w:rsid w:val="00E60C6A"/>
    <w:rsid w:val="00E60E8C"/>
    <w:rsid w:val="00E610EC"/>
    <w:rsid w:val="00E611B1"/>
    <w:rsid w:val="00E611BB"/>
    <w:rsid w:val="00E612EC"/>
    <w:rsid w:val="00E614FB"/>
    <w:rsid w:val="00E61682"/>
    <w:rsid w:val="00E61698"/>
    <w:rsid w:val="00E61758"/>
    <w:rsid w:val="00E61848"/>
    <w:rsid w:val="00E61BDC"/>
    <w:rsid w:val="00E61C8F"/>
    <w:rsid w:val="00E61D69"/>
    <w:rsid w:val="00E62509"/>
    <w:rsid w:val="00E62821"/>
    <w:rsid w:val="00E62FD5"/>
    <w:rsid w:val="00E6357E"/>
    <w:rsid w:val="00E635D0"/>
    <w:rsid w:val="00E639DD"/>
    <w:rsid w:val="00E63AA0"/>
    <w:rsid w:val="00E63AF1"/>
    <w:rsid w:val="00E63BD7"/>
    <w:rsid w:val="00E63D7A"/>
    <w:rsid w:val="00E63F8F"/>
    <w:rsid w:val="00E64137"/>
    <w:rsid w:val="00E64BC4"/>
    <w:rsid w:val="00E64EFB"/>
    <w:rsid w:val="00E650A7"/>
    <w:rsid w:val="00E650CC"/>
    <w:rsid w:val="00E65123"/>
    <w:rsid w:val="00E65262"/>
    <w:rsid w:val="00E65601"/>
    <w:rsid w:val="00E657BF"/>
    <w:rsid w:val="00E65D85"/>
    <w:rsid w:val="00E66165"/>
    <w:rsid w:val="00E66361"/>
    <w:rsid w:val="00E66578"/>
    <w:rsid w:val="00E66620"/>
    <w:rsid w:val="00E66720"/>
    <w:rsid w:val="00E66BC6"/>
    <w:rsid w:val="00E66C46"/>
    <w:rsid w:val="00E66E26"/>
    <w:rsid w:val="00E66EFA"/>
    <w:rsid w:val="00E6723B"/>
    <w:rsid w:val="00E672AA"/>
    <w:rsid w:val="00E672FC"/>
    <w:rsid w:val="00E674D4"/>
    <w:rsid w:val="00E6750D"/>
    <w:rsid w:val="00E67C1B"/>
    <w:rsid w:val="00E709D7"/>
    <w:rsid w:val="00E70A5F"/>
    <w:rsid w:val="00E70DD7"/>
    <w:rsid w:val="00E70EE0"/>
    <w:rsid w:val="00E7102D"/>
    <w:rsid w:val="00E71084"/>
    <w:rsid w:val="00E713E1"/>
    <w:rsid w:val="00E71516"/>
    <w:rsid w:val="00E718E8"/>
    <w:rsid w:val="00E71948"/>
    <w:rsid w:val="00E71E6F"/>
    <w:rsid w:val="00E720FF"/>
    <w:rsid w:val="00E722B3"/>
    <w:rsid w:val="00E72315"/>
    <w:rsid w:val="00E7241F"/>
    <w:rsid w:val="00E72599"/>
    <w:rsid w:val="00E72624"/>
    <w:rsid w:val="00E72694"/>
    <w:rsid w:val="00E72AAA"/>
    <w:rsid w:val="00E72BFD"/>
    <w:rsid w:val="00E72C20"/>
    <w:rsid w:val="00E72D85"/>
    <w:rsid w:val="00E72F63"/>
    <w:rsid w:val="00E73257"/>
    <w:rsid w:val="00E73310"/>
    <w:rsid w:val="00E7364E"/>
    <w:rsid w:val="00E73658"/>
    <w:rsid w:val="00E73C43"/>
    <w:rsid w:val="00E73DF2"/>
    <w:rsid w:val="00E73ECA"/>
    <w:rsid w:val="00E73F22"/>
    <w:rsid w:val="00E741EF"/>
    <w:rsid w:val="00E74758"/>
    <w:rsid w:val="00E74E2B"/>
    <w:rsid w:val="00E750E1"/>
    <w:rsid w:val="00E756BD"/>
    <w:rsid w:val="00E7588A"/>
    <w:rsid w:val="00E75AB4"/>
    <w:rsid w:val="00E75FAA"/>
    <w:rsid w:val="00E760C0"/>
    <w:rsid w:val="00E760DB"/>
    <w:rsid w:val="00E76151"/>
    <w:rsid w:val="00E761DE"/>
    <w:rsid w:val="00E76772"/>
    <w:rsid w:val="00E76945"/>
    <w:rsid w:val="00E76A80"/>
    <w:rsid w:val="00E76B2F"/>
    <w:rsid w:val="00E76D42"/>
    <w:rsid w:val="00E76ED5"/>
    <w:rsid w:val="00E76FD5"/>
    <w:rsid w:val="00E775F4"/>
    <w:rsid w:val="00E776D0"/>
    <w:rsid w:val="00E77D15"/>
    <w:rsid w:val="00E77F75"/>
    <w:rsid w:val="00E812EB"/>
    <w:rsid w:val="00E816EB"/>
    <w:rsid w:val="00E81FCB"/>
    <w:rsid w:val="00E8207D"/>
    <w:rsid w:val="00E8219E"/>
    <w:rsid w:val="00E8227B"/>
    <w:rsid w:val="00E8246C"/>
    <w:rsid w:val="00E82671"/>
    <w:rsid w:val="00E826BF"/>
    <w:rsid w:val="00E82844"/>
    <w:rsid w:val="00E8299A"/>
    <w:rsid w:val="00E82BBE"/>
    <w:rsid w:val="00E83297"/>
    <w:rsid w:val="00E83446"/>
    <w:rsid w:val="00E83752"/>
    <w:rsid w:val="00E83790"/>
    <w:rsid w:val="00E837DA"/>
    <w:rsid w:val="00E83E21"/>
    <w:rsid w:val="00E84092"/>
    <w:rsid w:val="00E8409E"/>
    <w:rsid w:val="00E842FA"/>
    <w:rsid w:val="00E8496B"/>
    <w:rsid w:val="00E84B5E"/>
    <w:rsid w:val="00E851F2"/>
    <w:rsid w:val="00E85240"/>
    <w:rsid w:val="00E85305"/>
    <w:rsid w:val="00E85626"/>
    <w:rsid w:val="00E85D64"/>
    <w:rsid w:val="00E86041"/>
    <w:rsid w:val="00E86081"/>
    <w:rsid w:val="00E86262"/>
    <w:rsid w:val="00E86280"/>
    <w:rsid w:val="00E863CD"/>
    <w:rsid w:val="00E86609"/>
    <w:rsid w:val="00E86AB9"/>
    <w:rsid w:val="00E86C39"/>
    <w:rsid w:val="00E86E73"/>
    <w:rsid w:val="00E86F0A"/>
    <w:rsid w:val="00E87666"/>
    <w:rsid w:val="00E87706"/>
    <w:rsid w:val="00E87DB7"/>
    <w:rsid w:val="00E9017F"/>
    <w:rsid w:val="00E904F5"/>
    <w:rsid w:val="00E906AB"/>
    <w:rsid w:val="00E90F99"/>
    <w:rsid w:val="00E912DC"/>
    <w:rsid w:val="00E913FC"/>
    <w:rsid w:val="00E91BF0"/>
    <w:rsid w:val="00E91CC9"/>
    <w:rsid w:val="00E91E20"/>
    <w:rsid w:val="00E92063"/>
    <w:rsid w:val="00E9264A"/>
    <w:rsid w:val="00E92858"/>
    <w:rsid w:val="00E92932"/>
    <w:rsid w:val="00E929F1"/>
    <w:rsid w:val="00E92FFF"/>
    <w:rsid w:val="00E931FF"/>
    <w:rsid w:val="00E934DD"/>
    <w:rsid w:val="00E939EF"/>
    <w:rsid w:val="00E93AB9"/>
    <w:rsid w:val="00E93D10"/>
    <w:rsid w:val="00E93DDD"/>
    <w:rsid w:val="00E93E22"/>
    <w:rsid w:val="00E942F8"/>
    <w:rsid w:val="00E94637"/>
    <w:rsid w:val="00E947EB"/>
    <w:rsid w:val="00E94811"/>
    <w:rsid w:val="00E9484A"/>
    <w:rsid w:val="00E9491F"/>
    <w:rsid w:val="00E94A48"/>
    <w:rsid w:val="00E94AF6"/>
    <w:rsid w:val="00E94CD7"/>
    <w:rsid w:val="00E94F22"/>
    <w:rsid w:val="00E94F5B"/>
    <w:rsid w:val="00E952EF"/>
    <w:rsid w:val="00E9541C"/>
    <w:rsid w:val="00E95425"/>
    <w:rsid w:val="00E9577C"/>
    <w:rsid w:val="00E95865"/>
    <w:rsid w:val="00E9633E"/>
    <w:rsid w:val="00E96498"/>
    <w:rsid w:val="00E96ADE"/>
    <w:rsid w:val="00E96DBE"/>
    <w:rsid w:val="00E96FC6"/>
    <w:rsid w:val="00E970B3"/>
    <w:rsid w:val="00E9768D"/>
    <w:rsid w:val="00E9772F"/>
    <w:rsid w:val="00E978A0"/>
    <w:rsid w:val="00E979DE"/>
    <w:rsid w:val="00E979E3"/>
    <w:rsid w:val="00E97AA7"/>
    <w:rsid w:val="00E97C22"/>
    <w:rsid w:val="00E97CB2"/>
    <w:rsid w:val="00E97E18"/>
    <w:rsid w:val="00E97ED0"/>
    <w:rsid w:val="00EA0595"/>
    <w:rsid w:val="00EA08EF"/>
    <w:rsid w:val="00EA16ED"/>
    <w:rsid w:val="00EA183F"/>
    <w:rsid w:val="00EA1BAB"/>
    <w:rsid w:val="00EA1EB5"/>
    <w:rsid w:val="00EA1EF0"/>
    <w:rsid w:val="00EA229D"/>
    <w:rsid w:val="00EA25A9"/>
    <w:rsid w:val="00EA275C"/>
    <w:rsid w:val="00EA2813"/>
    <w:rsid w:val="00EA2838"/>
    <w:rsid w:val="00EA2860"/>
    <w:rsid w:val="00EA2ACF"/>
    <w:rsid w:val="00EA311E"/>
    <w:rsid w:val="00EA313E"/>
    <w:rsid w:val="00EA396B"/>
    <w:rsid w:val="00EA39C5"/>
    <w:rsid w:val="00EA3ADD"/>
    <w:rsid w:val="00EA3E93"/>
    <w:rsid w:val="00EA3F26"/>
    <w:rsid w:val="00EA3FF5"/>
    <w:rsid w:val="00EA40F0"/>
    <w:rsid w:val="00EA43BC"/>
    <w:rsid w:val="00EA4416"/>
    <w:rsid w:val="00EA442D"/>
    <w:rsid w:val="00EA45C7"/>
    <w:rsid w:val="00EA4613"/>
    <w:rsid w:val="00EA481E"/>
    <w:rsid w:val="00EA4857"/>
    <w:rsid w:val="00EA49D9"/>
    <w:rsid w:val="00EA5641"/>
    <w:rsid w:val="00EA5C6B"/>
    <w:rsid w:val="00EA5C6E"/>
    <w:rsid w:val="00EA5D25"/>
    <w:rsid w:val="00EA5ED2"/>
    <w:rsid w:val="00EA62FF"/>
    <w:rsid w:val="00EA6519"/>
    <w:rsid w:val="00EA6D57"/>
    <w:rsid w:val="00EA71CC"/>
    <w:rsid w:val="00EA729A"/>
    <w:rsid w:val="00EA7889"/>
    <w:rsid w:val="00EA7ADB"/>
    <w:rsid w:val="00EA7D96"/>
    <w:rsid w:val="00EA7E74"/>
    <w:rsid w:val="00EA7F41"/>
    <w:rsid w:val="00EB0042"/>
    <w:rsid w:val="00EB069C"/>
    <w:rsid w:val="00EB097B"/>
    <w:rsid w:val="00EB0ED2"/>
    <w:rsid w:val="00EB10A5"/>
    <w:rsid w:val="00EB14B0"/>
    <w:rsid w:val="00EB1501"/>
    <w:rsid w:val="00EB16CC"/>
    <w:rsid w:val="00EB16FF"/>
    <w:rsid w:val="00EB1855"/>
    <w:rsid w:val="00EB1A25"/>
    <w:rsid w:val="00EB20A7"/>
    <w:rsid w:val="00EB20AB"/>
    <w:rsid w:val="00EB22DA"/>
    <w:rsid w:val="00EB2538"/>
    <w:rsid w:val="00EB26B6"/>
    <w:rsid w:val="00EB26BE"/>
    <w:rsid w:val="00EB27F9"/>
    <w:rsid w:val="00EB333C"/>
    <w:rsid w:val="00EB34CE"/>
    <w:rsid w:val="00EB35A2"/>
    <w:rsid w:val="00EB3693"/>
    <w:rsid w:val="00EB3943"/>
    <w:rsid w:val="00EB3A5C"/>
    <w:rsid w:val="00EB3A99"/>
    <w:rsid w:val="00EB3E44"/>
    <w:rsid w:val="00EB43A0"/>
    <w:rsid w:val="00EB45DC"/>
    <w:rsid w:val="00EB47F3"/>
    <w:rsid w:val="00EB4C19"/>
    <w:rsid w:val="00EB545D"/>
    <w:rsid w:val="00EB54BA"/>
    <w:rsid w:val="00EB5621"/>
    <w:rsid w:val="00EB569F"/>
    <w:rsid w:val="00EB56A6"/>
    <w:rsid w:val="00EB58EC"/>
    <w:rsid w:val="00EB5B10"/>
    <w:rsid w:val="00EB5CDC"/>
    <w:rsid w:val="00EB60F9"/>
    <w:rsid w:val="00EB67B7"/>
    <w:rsid w:val="00EB68B0"/>
    <w:rsid w:val="00EB68B1"/>
    <w:rsid w:val="00EB69DF"/>
    <w:rsid w:val="00EB6BB4"/>
    <w:rsid w:val="00EB6D73"/>
    <w:rsid w:val="00EB6DC6"/>
    <w:rsid w:val="00EB6E43"/>
    <w:rsid w:val="00EB774B"/>
    <w:rsid w:val="00EB7A78"/>
    <w:rsid w:val="00EB7A7D"/>
    <w:rsid w:val="00EB7D56"/>
    <w:rsid w:val="00EC00F4"/>
    <w:rsid w:val="00EC0105"/>
    <w:rsid w:val="00EC0147"/>
    <w:rsid w:val="00EC043E"/>
    <w:rsid w:val="00EC082A"/>
    <w:rsid w:val="00EC0A9C"/>
    <w:rsid w:val="00EC0B37"/>
    <w:rsid w:val="00EC0B5C"/>
    <w:rsid w:val="00EC0E11"/>
    <w:rsid w:val="00EC0E77"/>
    <w:rsid w:val="00EC0EE7"/>
    <w:rsid w:val="00EC1017"/>
    <w:rsid w:val="00EC10CF"/>
    <w:rsid w:val="00EC10EB"/>
    <w:rsid w:val="00EC12B1"/>
    <w:rsid w:val="00EC13D3"/>
    <w:rsid w:val="00EC193D"/>
    <w:rsid w:val="00EC1A59"/>
    <w:rsid w:val="00EC21EA"/>
    <w:rsid w:val="00EC24D2"/>
    <w:rsid w:val="00EC2551"/>
    <w:rsid w:val="00EC2C96"/>
    <w:rsid w:val="00EC2E53"/>
    <w:rsid w:val="00EC31F2"/>
    <w:rsid w:val="00EC33E5"/>
    <w:rsid w:val="00EC356C"/>
    <w:rsid w:val="00EC3892"/>
    <w:rsid w:val="00EC3994"/>
    <w:rsid w:val="00EC39B5"/>
    <w:rsid w:val="00EC3A72"/>
    <w:rsid w:val="00EC3CAE"/>
    <w:rsid w:val="00EC4296"/>
    <w:rsid w:val="00EC4315"/>
    <w:rsid w:val="00EC43B1"/>
    <w:rsid w:val="00EC4734"/>
    <w:rsid w:val="00EC4750"/>
    <w:rsid w:val="00EC47D3"/>
    <w:rsid w:val="00EC4837"/>
    <w:rsid w:val="00EC4918"/>
    <w:rsid w:val="00EC4A33"/>
    <w:rsid w:val="00EC4B67"/>
    <w:rsid w:val="00EC53C5"/>
    <w:rsid w:val="00EC5548"/>
    <w:rsid w:val="00EC55B4"/>
    <w:rsid w:val="00EC56F1"/>
    <w:rsid w:val="00EC5874"/>
    <w:rsid w:val="00EC596F"/>
    <w:rsid w:val="00EC61D2"/>
    <w:rsid w:val="00EC6AAE"/>
    <w:rsid w:val="00EC6B33"/>
    <w:rsid w:val="00EC6DE3"/>
    <w:rsid w:val="00EC6EC9"/>
    <w:rsid w:val="00EC6FB1"/>
    <w:rsid w:val="00EC7026"/>
    <w:rsid w:val="00EC72E2"/>
    <w:rsid w:val="00EC7372"/>
    <w:rsid w:val="00EC7519"/>
    <w:rsid w:val="00EC76AD"/>
    <w:rsid w:val="00EC7CA7"/>
    <w:rsid w:val="00EC7D1A"/>
    <w:rsid w:val="00EC7E3D"/>
    <w:rsid w:val="00ED0177"/>
    <w:rsid w:val="00ED041D"/>
    <w:rsid w:val="00ED0512"/>
    <w:rsid w:val="00ED0663"/>
    <w:rsid w:val="00ED1290"/>
    <w:rsid w:val="00ED17A4"/>
    <w:rsid w:val="00ED181F"/>
    <w:rsid w:val="00ED1885"/>
    <w:rsid w:val="00ED1B34"/>
    <w:rsid w:val="00ED1D22"/>
    <w:rsid w:val="00ED1F8F"/>
    <w:rsid w:val="00ED20FC"/>
    <w:rsid w:val="00ED2140"/>
    <w:rsid w:val="00ED2292"/>
    <w:rsid w:val="00ED25D7"/>
    <w:rsid w:val="00ED2ADE"/>
    <w:rsid w:val="00ED2B6F"/>
    <w:rsid w:val="00ED2DC2"/>
    <w:rsid w:val="00ED3327"/>
    <w:rsid w:val="00ED34FB"/>
    <w:rsid w:val="00ED3B39"/>
    <w:rsid w:val="00ED3C86"/>
    <w:rsid w:val="00ED455B"/>
    <w:rsid w:val="00ED45C7"/>
    <w:rsid w:val="00ED46AD"/>
    <w:rsid w:val="00ED47EA"/>
    <w:rsid w:val="00ED48EE"/>
    <w:rsid w:val="00ED4B13"/>
    <w:rsid w:val="00ED53F0"/>
    <w:rsid w:val="00ED561D"/>
    <w:rsid w:val="00ED5694"/>
    <w:rsid w:val="00ED56AD"/>
    <w:rsid w:val="00ED5AEA"/>
    <w:rsid w:val="00ED5BF0"/>
    <w:rsid w:val="00ED5C5F"/>
    <w:rsid w:val="00ED5F6F"/>
    <w:rsid w:val="00ED600B"/>
    <w:rsid w:val="00ED61AF"/>
    <w:rsid w:val="00ED6240"/>
    <w:rsid w:val="00ED654F"/>
    <w:rsid w:val="00ED6854"/>
    <w:rsid w:val="00ED6979"/>
    <w:rsid w:val="00ED6CC9"/>
    <w:rsid w:val="00ED7204"/>
    <w:rsid w:val="00ED7236"/>
    <w:rsid w:val="00ED77CA"/>
    <w:rsid w:val="00ED7918"/>
    <w:rsid w:val="00EE0368"/>
    <w:rsid w:val="00EE0963"/>
    <w:rsid w:val="00EE0BCF"/>
    <w:rsid w:val="00EE0BF0"/>
    <w:rsid w:val="00EE0C52"/>
    <w:rsid w:val="00EE0ED0"/>
    <w:rsid w:val="00EE1030"/>
    <w:rsid w:val="00EE1211"/>
    <w:rsid w:val="00EE1310"/>
    <w:rsid w:val="00EE143F"/>
    <w:rsid w:val="00EE1A53"/>
    <w:rsid w:val="00EE2496"/>
    <w:rsid w:val="00EE24A4"/>
    <w:rsid w:val="00EE26A2"/>
    <w:rsid w:val="00EE26D4"/>
    <w:rsid w:val="00EE2AD7"/>
    <w:rsid w:val="00EE2BC8"/>
    <w:rsid w:val="00EE35D2"/>
    <w:rsid w:val="00EE35DC"/>
    <w:rsid w:val="00EE3606"/>
    <w:rsid w:val="00EE394E"/>
    <w:rsid w:val="00EE3A78"/>
    <w:rsid w:val="00EE3AC8"/>
    <w:rsid w:val="00EE3D11"/>
    <w:rsid w:val="00EE3EE4"/>
    <w:rsid w:val="00EE4412"/>
    <w:rsid w:val="00EE452F"/>
    <w:rsid w:val="00EE4601"/>
    <w:rsid w:val="00EE468F"/>
    <w:rsid w:val="00EE4ADA"/>
    <w:rsid w:val="00EE4D7A"/>
    <w:rsid w:val="00EE4E6B"/>
    <w:rsid w:val="00EE4F19"/>
    <w:rsid w:val="00EE4FAA"/>
    <w:rsid w:val="00EE5054"/>
    <w:rsid w:val="00EE5239"/>
    <w:rsid w:val="00EE52FC"/>
    <w:rsid w:val="00EE5764"/>
    <w:rsid w:val="00EE57B2"/>
    <w:rsid w:val="00EE5C2F"/>
    <w:rsid w:val="00EE6129"/>
    <w:rsid w:val="00EE63EC"/>
    <w:rsid w:val="00EE6642"/>
    <w:rsid w:val="00EE66A6"/>
    <w:rsid w:val="00EE6A2C"/>
    <w:rsid w:val="00EE6C46"/>
    <w:rsid w:val="00EE712F"/>
    <w:rsid w:val="00EE7157"/>
    <w:rsid w:val="00EE7294"/>
    <w:rsid w:val="00EE7469"/>
    <w:rsid w:val="00EE76AC"/>
    <w:rsid w:val="00EE78C4"/>
    <w:rsid w:val="00EE7D83"/>
    <w:rsid w:val="00EF0290"/>
    <w:rsid w:val="00EF0540"/>
    <w:rsid w:val="00EF06F0"/>
    <w:rsid w:val="00EF0775"/>
    <w:rsid w:val="00EF114A"/>
    <w:rsid w:val="00EF15B1"/>
    <w:rsid w:val="00EF18B7"/>
    <w:rsid w:val="00EF19F1"/>
    <w:rsid w:val="00EF1ED6"/>
    <w:rsid w:val="00EF1FD7"/>
    <w:rsid w:val="00EF22F2"/>
    <w:rsid w:val="00EF2694"/>
    <w:rsid w:val="00EF2A3D"/>
    <w:rsid w:val="00EF2A4C"/>
    <w:rsid w:val="00EF310D"/>
    <w:rsid w:val="00EF31CF"/>
    <w:rsid w:val="00EF346A"/>
    <w:rsid w:val="00EF3B24"/>
    <w:rsid w:val="00EF3EBD"/>
    <w:rsid w:val="00EF3F5C"/>
    <w:rsid w:val="00EF3FB1"/>
    <w:rsid w:val="00EF3FEB"/>
    <w:rsid w:val="00EF40E9"/>
    <w:rsid w:val="00EF41F1"/>
    <w:rsid w:val="00EF41F3"/>
    <w:rsid w:val="00EF4A3B"/>
    <w:rsid w:val="00EF4B69"/>
    <w:rsid w:val="00EF4DB9"/>
    <w:rsid w:val="00EF4F21"/>
    <w:rsid w:val="00EF51F9"/>
    <w:rsid w:val="00EF525B"/>
    <w:rsid w:val="00EF5710"/>
    <w:rsid w:val="00EF5807"/>
    <w:rsid w:val="00EF588A"/>
    <w:rsid w:val="00EF5D30"/>
    <w:rsid w:val="00EF5DFE"/>
    <w:rsid w:val="00EF6215"/>
    <w:rsid w:val="00EF6521"/>
    <w:rsid w:val="00EF665C"/>
    <w:rsid w:val="00EF6EF8"/>
    <w:rsid w:val="00EF70E0"/>
    <w:rsid w:val="00EF73FE"/>
    <w:rsid w:val="00EF74A3"/>
    <w:rsid w:val="00EF7504"/>
    <w:rsid w:val="00EF76E4"/>
    <w:rsid w:val="00EF77EC"/>
    <w:rsid w:val="00EF7A20"/>
    <w:rsid w:val="00EF7EFB"/>
    <w:rsid w:val="00F0032E"/>
    <w:rsid w:val="00F004BE"/>
    <w:rsid w:val="00F004EC"/>
    <w:rsid w:val="00F006F1"/>
    <w:rsid w:val="00F007A9"/>
    <w:rsid w:val="00F00A8A"/>
    <w:rsid w:val="00F00C44"/>
    <w:rsid w:val="00F00E2B"/>
    <w:rsid w:val="00F0141C"/>
    <w:rsid w:val="00F017AA"/>
    <w:rsid w:val="00F017EC"/>
    <w:rsid w:val="00F019D3"/>
    <w:rsid w:val="00F01B79"/>
    <w:rsid w:val="00F01C45"/>
    <w:rsid w:val="00F01D36"/>
    <w:rsid w:val="00F01D6A"/>
    <w:rsid w:val="00F01F71"/>
    <w:rsid w:val="00F01F86"/>
    <w:rsid w:val="00F0203B"/>
    <w:rsid w:val="00F021D3"/>
    <w:rsid w:val="00F0221F"/>
    <w:rsid w:val="00F022A5"/>
    <w:rsid w:val="00F0240E"/>
    <w:rsid w:val="00F02719"/>
    <w:rsid w:val="00F02D6C"/>
    <w:rsid w:val="00F03250"/>
    <w:rsid w:val="00F0359F"/>
    <w:rsid w:val="00F035EA"/>
    <w:rsid w:val="00F037C5"/>
    <w:rsid w:val="00F03A5D"/>
    <w:rsid w:val="00F03CC7"/>
    <w:rsid w:val="00F04152"/>
    <w:rsid w:val="00F042F8"/>
    <w:rsid w:val="00F043AE"/>
    <w:rsid w:val="00F04696"/>
    <w:rsid w:val="00F04A43"/>
    <w:rsid w:val="00F04B49"/>
    <w:rsid w:val="00F04C29"/>
    <w:rsid w:val="00F04D3C"/>
    <w:rsid w:val="00F04F68"/>
    <w:rsid w:val="00F05053"/>
    <w:rsid w:val="00F058C3"/>
    <w:rsid w:val="00F05A51"/>
    <w:rsid w:val="00F05C36"/>
    <w:rsid w:val="00F05E9E"/>
    <w:rsid w:val="00F05FF6"/>
    <w:rsid w:val="00F06750"/>
    <w:rsid w:val="00F067B5"/>
    <w:rsid w:val="00F06B2B"/>
    <w:rsid w:val="00F06EBA"/>
    <w:rsid w:val="00F07030"/>
    <w:rsid w:val="00F0716C"/>
    <w:rsid w:val="00F074BA"/>
    <w:rsid w:val="00F07528"/>
    <w:rsid w:val="00F07A7E"/>
    <w:rsid w:val="00F07BCE"/>
    <w:rsid w:val="00F07D84"/>
    <w:rsid w:val="00F07E41"/>
    <w:rsid w:val="00F07EA6"/>
    <w:rsid w:val="00F07EED"/>
    <w:rsid w:val="00F07F3E"/>
    <w:rsid w:val="00F07F71"/>
    <w:rsid w:val="00F100EF"/>
    <w:rsid w:val="00F102A5"/>
    <w:rsid w:val="00F1075D"/>
    <w:rsid w:val="00F1094E"/>
    <w:rsid w:val="00F1096A"/>
    <w:rsid w:val="00F10AA2"/>
    <w:rsid w:val="00F1124E"/>
    <w:rsid w:val="00F11653"/>
    <w:rsid w:val="00F11769"/>
    <w:rsid w:val="00F117B9"/>
    <w:rsid w:val="00F118C5"/>
    <w:rsid w:val="00F118CB"/>
    <w:rsid w:val="00F11C42"/>
    <w:rsid w:val="00F11EB2"/>
    <w:rsid w:val="00F12212"/>
    <w:rsid w:val="00F12249"/>
    <w:rsid w:val="00F125F9"/>
    <w:rsid w:val="00F12623"/>
    <w:rsid w:val="00F127B0"/>
    <w:rsid w:val="00F1293E"/>
    <w:rsid w:val="00F129DE"/>
    <w:rsid w:val="00F12EC9"/>
    <w:rsid w:val="00F12FDC"/>
    <w:rsid w:val="00F1332B"/>
    <w:rsid w:val="00F13371"/>
    <w:rsid w:val="00F13644"/>
    <w:rsid w:val="00F138D5"/>
    <w:rsid w:val="00F13942"/>
    <w:rsid w:val="00F13AB1"/>
    <w:rsid w:val="00F13EA8"/>
    <w:rsid w:val="00F142D0"/>
    <w:rsid w:val="00F14415"/>
    <w:rsid w:val="00F14827"/>
    <w:rsid w:val="00F14AF1"/>
    <w:rsid w:val="00F14DB2"/>
    <w:rsid w:val="00F14F35"/>
    <w:rsid w:val="00F151D5"/>
    <w:rsid w:val="00F153A1"/>
    <w:rsid w:val="00F153D2"/>
    <w:rsid w:val="00F15643"/>
    <w:rsid w:val="00F1564E"/>
    <w:rsid w:val="00F15A78"/>
    <w:rsid w:val="00F16040"/>
    <w:rsid w:val="00F162CF"/>
    <w:rsid w:val="00F165E0"/>
    <w:rsid w:val="00F16713"/>
    <w:rsid w:val="00F1673B"/>
    <w:rsid w:val="00F168B1"/>
    <w:rsid w:val="00F168BB"/>
    <w:rsid w:val="00F16E87"/>
    <w:rsid w:val="00F16EE9"/>
    <w:rsid w:val="00F16F25"/>
    <w:rsid w:val="00F1764E"/>
    <w:rsid w:val="00F17832"/>
    <w:rsid w:val="00F17895"/>
    <w:rsid w:val="00F17A48"/>
    <w:rsid w:val="00F17EA2"/>
    <w:rsid w:val="00F201E0"/>
    <w:rsid w:val="00F20F9A"/>
    <w:rsid w:val="00F21164"/>
    <w:rsid w:val="00F21270"/>
    <w:rsid w:val="00F212A2"/>
    <w:rsid w:val="00F21EE2"/>
    <w:rsid w:val="00F221FF"/>
    <w:rsid w:val="00F22276"/>
    <w:rsid w:val="00F22302"/>
    <w:rsid w:val="00F2278D"/>
    <w:rsid w:val="00F22922"/>
    <w:rsid w:val="00F22AC7"/>
    <w:rsid w:val="00F22BAD"/>
    <w:rsid w:val="00F22D42"/>
    <w:rsid w:val="00F22E28"/>
    <w:rsid w:val="00F22E66"/>
    <w:rsid w:val="00F233B7"/>
    <w:rsid w:val="00F233EB"/>
    <w:rsid w:val="00F23449"/>
    <w:rsid w:val="00F235A5"/>
    <w:rsid w:val="00F23687"/>
    <w:rsid w:val="00F2389E"/>
    <w:rsid w:val="00F23BA0"/>
    <w:rsid w:val="00F23BB2"/>
    <w:rsid w:val="00F23D19"/>
    <w:rsid w:val="00F23FEB"/>
    <w:rsid w:val="00F24007"/>
    <w:rsid w:val="00F242B6"/>
    <w:rsid w:val="00F24439"/>
    <w:rsid w:val="00F24B7D"/>
    <w:rsid w:val="00F24F09"/>
    <w:rsid w:val="00F24FDB"/>
    <w:rsid w:val="00F250E6"/>
    <w:rsid w:val="00F2520F"/>
    <w:rsid w:val="00F25B70"/>
    <w:rsid w:val="00F25D9C"/>
    <w:rsid w:val="00F25DE2"/>
    <w:rsid w:val="00F2601A"/>
    <w:rsid w:val="00F26544"/>
    <w:rsid w:val="00F26574"/>
    <w:rsid w:val="00F26799"/>
    <w:rsid w:val="00F269A3"/>
    <w:rsid w:val="00F269FA"/>
    <w:rsid w:val="00F26E2D"/>
    <w:rsid w:val="00F26E9F"/>
    <w:rsid w:val="00F26FFE"/>
    <w:rsid w:val="00F30122"/>
    <w:rsid w:val="00F3033B"/>
    <w:rsid w:val="00F303FE"/>
    <w:rsid w:val="00F3055B"/>
    <w:rsid w:val="00F3087E"/>
    <w:rsid w:val="00F30BBD"/>
    <w:rsid w:val="00F30C1B"/>
    <w:rsid w:val="00F30D1E"/>
    <w:rsid w:val="00F30D93"/>
    <w:rsid w:val="00F30ED2"/>
    <w:rsid w:val="00F31098"/>
    <w:rsid w:val="00F31348"/>
    <w:rsid w:val="00F315FC"/>
    <w:rsid w:val="00F3181F"/>
    <w:rsid w:val="00F31A1B"/>
    <w:rsid w:val="00F31A6A"/>
    <w:rsid w:val="00F31CC9"/>
    <w:rsid w:val="00F31D83"/>
    <w:rsid w:val="00F32095"/>
    <w:rsid w:val="00F3234F"/>
    <w:rsid w:val="00F32690"/>
    <w:rsid w:val="00F32AE6"/>
    <w:rsid w:val="00F32B19"/>
    <w:rsid w:val="00F32B21"/>
    <w:rsid w:val="00F32E22"/>
    <w:rsid w:val="00F3338F"/>
    <w:rsid w:val="00F33637"/>
    <w:rsid w:val="00F338C9"/>
    <w:rsid w:val="00F339EA"/>
    <w:rsid w:val="00F33CE0"/>
    <w:rsid w:val="00F3401A"/>
    <w:rsid w:val="00F343C9"/>
    <w:rsid w:val="00F3466E"/>
    <w:rsid w:val="00F34A0D"/>
    <w:rsid w:val="00F34B62"/>
    <w:rsid w:val="00F34F45"/>
    <w:rsid w:val="00F352E2"/>
    <w:rsid w:val="00F35448"/>
    <w:rsid w:val="00F3568B"/>
    <w:rsid w:val="00F3599F"/>
    <w:rsid w:val="00F35D6B"/>
    <w:rsid w:val="00F35E34"/>
    <w:rsid w:val="00F3604E"/>
    <w:rsid w:val="00F36107"/>
    <w:rsid w:val="00F366F1"/>
    <w:rsid w:val="00F36A36"/>
    <w:rsid w:val="00F36B1E"/>
    <w:rsid w:val="00F3772D"/>
    <w:rsid w:val="00F37EB1"/>
    <w:rsid w:val="00F37EB5"/>
    <w:rsid w:val="00F37FEC"/>
    <w:rsid w:val="00F40176"/>
    <w:rsid w:val="00F402B5"/>
    <w:rsid w:val="00F40514"/>
    <w:rsid w:val="00F41400"/>
    <w:rsid w:val="00F41740"/>
    <w:rsid w:val="00F41A32"/>
    <w:rsid w:val="00F41B85"/>
    <w:rsid w:val="00F42106"/>
    <w:rsid w:val="00F427C7"/>
    <w:rsid w:val="00F427E3"/>
    <w:rsid w:val="00F42AE0"/>
    <w:rsid w:val="00F42EC9"/>
    <w:rsid w:val="00F4343B"/>
    <w:rsid w:val="00F4383A"/>
    <w:rsid w:val="00F438F0"/>
    <w:rsid w:val="00F439DB"/>
    <w:rsid w:val="00F43B1C"/>
    <w:rsid w:val="00F43C21"/>
    <w:rsid w:val="00F43D15"/>
    <w:rsid w:val="00F43F7B"/>
    <w:rsid w:val="00F43FE7"/>
    <w:rsid w:val="00F4412E"/>
    <w:rsid w:val="00F4416C"/>
    <w:rsid w:val="00F44713"/>
    <w:rsid w:val="00F44968"/>
    <w:rsid w:val="00F44CB3"/>
    <w:rsid w:val="00F44DEE"/>
    <w:rsid w:val="00F44E95"/>
    <w:rsid w:val="00F450A2"/>
    <w:rsid w:val="00F46208"/>
    <w:rsid w:val="00F46324"/>
    <w:rsid w:val="00F464FA"/>
    <w:rsid w:val="00F4652F"/>
    <w:rsid w:val="00F46552"/>
    <w:rsid w:val="00F4684D"/>
    <w:rsid w:val="00F46B2D"/>
    <w:rsid w:val="00F46C11"/>
    <w:rsid w:val="00F46EE8"/>
    <w:rsid w:val="00F47010"/>
    <w:rsid w:val="00F47388"/>
    <w:rsid w:val="00F47BD3"/>
    <w:rsid w:val="00F47C70"/>
    <w:rsid w:val="00F47E97"/>
    <w:rsid w:val="00F47ED4"/>
    <w:rsid w:val="00F50029"/>
    <w:rsid w:val="00F500BC"/>
    <w:rsid w:val="00F501A1"/>
    <w:rsid w:val="00F50211"/>
    <w:rsid w:val="00F50363"/>
    <w:rsid w:val="00F507DA"/>
    <w:rsid w:val="00F50C1D"/>
    <w:rsid w:val="00F50EFE"/>
    <w:rsid w:val="00F51704"/>
    <w:rsid w:val="00F5171B"/>
    <w:rsid w:val="00F51E64"/>
    <w:rsid w:val="00F5226C"/>
    <w:rsid w:val="00F527EF"/>
    <w:rsid w:val="00F5297E"/>
    <w:rsid w:val="00F530A5"/>
    <w:rsid w:val="00F53193"/>
    <w:rsid w:val="00F538F8"/>
    <w:rsid w:val="00F538FD"/>
    <w:rsid w:val="00F53991"/>
    <w:rsid w:val="00F53BD5"/>
    <w:rsid w:val="00F541E3"/>
    <w:rsid w:val="00F54636"/>
    <w:rsid w:val="00F54674"/>
    <w:rsid w:val="00F54A29"/>
    <w:rsid w:val="00F54AFB"/>
    <w:rsid w:val="00F54BA9"/>
    <w:rsid w:val="00F54D3B"/>
    <w:rsid w:val="00F5534E"/>
    <w:rsid w:val="00F55704"/>
    <w:rsid w:val="00F55786"/>
    <w:rsid w:val="00F55E0D"/>
    <w:rsid w:val="00F565AA"/>
    <w:rsid w:val="00F565CA"/>
    <w:rsid w:val="00F56AAC"/>
    <w:rsid w:val="00F56D3B"/>
    <w:rsid w:val="00F56E0A"/>
    <w:rsid w:val="00F56E5C"/>
    <w:rsid w:val="00F56EF3"/>
    <w:rsid w:val="00F57149"/>
    <w:rsid w:val="00F576FA"/>
    <w:rsid w:val="00F578ED"/>
    <w:rsid w:val="00F57913"/>
    <w:rsid w:val="00F57C89"/>
    <w:rsid w:val="00F57D09"/>
    <w:rsid w:val="00F601F7"/>
    <w:rsid w:val="00F6055D"/>
    <w:rsid w:val="00F6068E"/>
    <w:rsid w:val="00F6154F"/>
    <w:rsid w:val="00F615D2"/>
    <w:rsid w:val="00F61643"/>
    <w:rsid w:val="00F61879"/>
    <w:rsid w:val="00F6199A"/>
    <w:rsid w:val="00F61D0D"/>
    <w:rsid w:val="00F61E29"/>
    <w:rsid w:val="00F6201E"/>
    <w:rsid w:val="00F621F0"/>
    <w:rsid w:val="00F623B9"/>
    <w:rsid w:val="00F62445"/>
    <w:rsid w:val="00F6258C"/>
    <w:rsid w:val="00F625EB"/>
    <w:rsid w:val="00F62704"/>
    <w:rsid w:val="00F62A13"/>
    <w:rsid w:val="00F62CB4"/>
    <w:rsid w:val="00F6340F"/>
    <w:rsid w:val="00F634F1"/>
    <w:rsid w:val="00F63680"/>
    <w:rsid w:val="00F639DE"/>
    <w:rsid w:val="00F63B24"/>
    <w:rsid w:val="00F63D44"/>
    <w:rsid w:val="00F64088"/>
    <w:rsid w:val="00F6422D"/>
    <w:rsid w:val="00F642AD"/>
    <w:rsid w:val="00F6430F"/>
    <w:rsid w:val="00F64426"/>
    <w:rsid w:val="00F64475"/>
    <w:rsid w:val="00F6465C"/>
    <w:rsid w:val="00F64B9B"/>
    <w:rsid w:val="00F64D90"/>
    <w:rsid w:val="00F64FC2"/>
    <w:rsid w:val="00F651A0"/>
    <w:rsid w:val="00F65490"/>
    <w:rsid w:val="00F6552A"/>
    <w:rsid w:val="00F65542"/>
    <w:rsid w:val="00F655AB"/>
    <w:rsid w:val="00F655CA"/>
    <w:rsid w:val="00F65634"/>
    <w:rsid w:val="00F658E5"/>
    <w:rsid w:val="00F65A14"/>
    <w:rsid w:val="00F6613F"/>
    <w:rsid w:val="00F66214"/>
    <w:rsid w:val="00F663C0"/>
    <w:rsid w:val="00F66936"/>
    <w:rsid w:val="00F6693B"/>
    <w:rsid w:val="00F669AC"/>
    <w:rsid w:val="00F66CEE"/>
    <w:rsid w:val="00F671A6"/>
    <w:rsid w:val="00F672D9"/>
    <w:rsid w:val="00F6757E"/>
    <w:rsid w:val="00F6778C"/>
    <w:rsid w:val="00F677D3"/>
    <w:rsid w:val="00F67D2E"/>
    <w:rsid w:val="00F67F19"/>
    <w:rsid w:val="00F70036"/>
    <w:rsid w:val="00F70089"/>
    <w:rsid w:val="00F704DC"/>
    <w:rsid w:val="00F706A1"/>
    <w:rsid w:val="00F708DA"/>
    <w:rsid w:val="00F70A05"/>
    <w:rsid w:val="00F70C98"/>
    <w:rsid w:val="00F70EF2"/>
    <w:rsid w:val="00F7114B"/>
    <w:rsid w:val="00F71270"/>
    <w:rsid w:val="00F712BF"/>
    <w:rsid w:val="00F7156A"/>
    <w:rsid w:val="00F717C7"/>
    <w:rsid w:val="00F71C09"/>
    <w:rsid w:val="00F71ED1"/>
    <w:rsid w:val="00F71EE3"/>
    <w:rsid w:val="00F72318"/>
    <w:rsid w:val="00F725FE"/>
    <w:rsid w:val="00F7285B"/>
    <w:rsid w:val="00F729CD"/>
    <w:rsid w:val="00F736F5"/>
    <w:rsid w:val="00F73897"/>
    <w:rsid w:val="00F73BB8"/>
    <w:rsid w:val="00F73E00"/>
    <w:rsid w:val="00F73F26"/>
    <w:rsid w:val="00F743AE"/>
    <w:rsid w:val="00F74825"/>
    <w:rsid w:val="00F7489C"/>
    <w:rsid w:val="00F74A05"/>
    <w:rsid w:val="00F74A99"/>
    <w:rsid w:val="00F74EE3"/>
    <w:rsid w:val="00F7504F"/>
    <w:rsid w:val="00F754DC"/>
    <w:rsid w:val="00F75586"/>
    <w:rsid w:val="00F756D6"/>
    <w:rsid w:val="00F75FDE"/>
    <w:rsid w:val="00F762B7"/>
    <w:rsid w:val="00F770D0"/>
    <w:rsid w:val="00F77114"/>
    <w:rsid w:val="00F77340"/>
    <w:rsid w:val="00F7748B"/>
    <w:rsid w:val="00F7752F"/>
    <w:rsid w:val="00F777B2"/>
    <w:rsid w:val="00F7788E"/>
    <w:rsid w:val="00F77967"/>
    <w:rsid w:val="00F77C98"/>
    <w:rsid w:val="00F77CF6"/>
    <w:rsid w:val="00F77D3F"/>
    <w:rsid w:val="00F802C6"/>
    <w:rsid w:val="00F8037F"/>
    <w:rsid w:val="00F80574"/>
    <w:rsid w:val="00F805DF"/>
    <w:rsid w:val="00F8065C"/>
    <w:rsid w:val="00F80691"/>
    <w:rsid w:val="00F80CEB"/>
    <w:rsid w:val="00F80E10"/>
    <w:rsid w:val="00F80E6E"/>
    <w:rsid w:val="00F80EF8"/>
    <w:rsid w:val="00F80F05"/>
    <w:rsid w:val="00F8117C"/>
    <w:rsid w:val="00F81569"/>
    <w:rsid w:val="00F81592"/>
    <w:rsid w:val="00F81C17"/>
    <w:rsid w:val="00F81D9D"/>
    <w:rsid w:val="00F81DBB"/>
    <w:rsid w:val="00F82342"/>
    <w:rsid w:val="00F823DC"/>
    <w:rsid w:val="00F824C1"/>
    <w:rsid w:val="00F82591"/>
    <w:rsid w:val="00F8272E"/>
    <w:rsid w:val="00F829A4"/>
    <w:rsid w:val="00F829ED"/>
    <w:rsid w:val="00F82C47"/>
    <w:rsid w:val="00F82CBB"/>
    <w:rsid w:val="00F83168"/>
    <w:rsid w:val="00F836D7"/>
    <w:rsid w:val="00F837C6"/>
    <w:rsid w:val="00F83D36"/>
    <w:rsid w:val="00F83D5E"/>
    <w:rsid w:val="00F83D75"/>
    <w:rsid w:val="00F83E3E"/>
    <w:rsid w:val="00F83E4F"/>
    <w:rsid w:val="00F84205"/>
    <w:rsid w:val="00F84444"/>
    <w:rsid w:val="00F84542"/>
    <w:rsid w:val="00F8458C"/>
    <w:rsid w:val="00F845BF"/>
    <w:rsid w:val="00F84628"/>
    <w:rsid w:val="00F84896"/>
    <w:rsid w:val="00F85468"/>
    <w:rsid w:val="00F854F3"/>
    <w:rsid w:val="00F856D7"/>
    <w:rsid w:val="00F85742"/>
    <w:rsid w:val="00F858CD"/>
    <w:rsid w:val="00F85961"/>
    <w:rsid w:val="00F8596A"/>
    <w:rsid w:val="00F85AC6"/>
    <w:rsid w:val="00F85B3A"/>
    <w:rsid w:val="00F85CBD"/>
    <w:rsid w:val="00F85D57"/>
    <w:rsid w:val="00F85F90"/>
    <w:rsid w:val="00F86355"/>
    <w:rsid w:val="00F86388"/>
    <w:rsid w:val="00F864DB"/>
    <w:rsid w:val="00F86864"/>
    <w:rsid w:val="00F86867"/>
    <w:rsid w:val="00F86A42"/>
    <w:rsid w:val="00F86A9C"/>
    <w:rsid w:val="00F86B43"/>
    <w:rsid w:val="00F86CB3"/>
    <w:rsid w:val="00F86FE6"/>
    <w:rsid w:val="00F874AF"/>
    <w:rsid w:val="00F877E2"/>
    <w:rsid w:val="00F87B41"/>
    <w:rsid w:val="00F87BF3"/>
    <w:rsid w:val="00F87C77"/>
    <w:rsid w:val="00F87D2B"/>
    <w:rsid w:val="00F87D2D"/>
    <w:rsid w:val="00F90066"/>
    <w:rsid w:val="00F901AC"/>
    <w:rsid w:val="00F90807"/>
    <w:rsid w:val="00F90D0B"/>
    <w:rsid w:val="00F91121"/>
    <w:rsid w:val="00F911C8"/>
    <w:rsid w:val="00F916FF"/>
    <w:rsid w:val="00F918F8"/>
    <w:rsid w:val="00F91D77"/>
    <w:rsid w:val="00F92B8F"/>
    <w:rsid w:val="00F9304A"/>
    <w:rsid w:val="00F931F5"/>
    <w:rsid w:val="00F936E6"/>
    <w:rsid w:val="00F9387A"/>
    <w:rsid w:val="00F93980"/>
    <w:rsid w:val="00F93C16"/>
    <w:rsid w:val="00F93C93"/>
    <w:rsid w:val="00F93D2E"/>
    <w:rsid w:val="00F93D4E"/>
    <w:rsid w:val="00F93EA8"/>
    <w:rsid w:val="00F94599"/>
    <w:rsid w:val="00F94692"/>
    <w:rsid w:val="00F94770"/>
    <w:rsid w:val="00F94BF5"/>
    <w:rsid w:val="00F94C95"/>
    <w:rsid w:val="00F94D05"/>
    <w:rsid w:val="00F94F9B"/>
    <w:rsid w:val="00F95015"/>
    <w:rsid w:val="00F9502D"/>
    <w:rsid w:val="00F9546A"/>
    <w:rsid w:val="00F95607"/>
    <w:rsid w:val="00F95706"/>
    <w:rsid w:val="00F9579F"/>
    <w:rsid w:val="00F95A3D"/>
    <w:rsid w:val="00F95C5C"/>
    <w:rsid w:val="00F96120"/>
    <w:rsid w:val="00F9640F"/>
    <w:rsid w:val="00F968F1"/>
    <w:rsid w:val="00F96917"/>
    <w:rsid w:val="00F96AA6"/>
    <w:rsid w:val="00F96CA8"/>
    <w:rsid w:val="00F97209"/>
    <w:rsid w:val="00F97A26"/>
    <w:rsid w:val="00FA0107"/>
    <w:rsid w:val="00FA017D"/>
    <w:rsid w:val="00FA0851"/>
    <w:rsid w:val="00FA08C4"/>
    <w:rsid w:val="00FA0ABF"/>
    <w:rsid w:val="00FA0CB3"/>
    <w:rsid w:val="00FA154E"/>
    <w:rsid w:val="00FA1AAC"/>
    <w:rsid w:val="00FA1AC5"/>
    <w:rsid w:val="00FA1D10"/>
    <w:rsid w:val="00FA1E2D"/>
    <w:rsid w:val="00FA23D6"/>
    <w:rsid w:val="00FA24EE"/>
    <w:rsid w:val="00FA28E1"/>
    <w:rsid w:val="00FA29B6"/>
    <w:rsid w:val="00FA2D51"/>
    <w:rsid w:val="00FA2F83"/>
    <w:rsid w:val="00FA322A"/>
    <w:rsid w:val="00FA32C6"/>
    <w:rsid w:val="00FA36CE"/>
    <w:rsid w:val="00FA389D"/>
    <w:rsid w:val="00FA38DC"/>
    <w:rsid w:val="00FA3AEE"/>
    <w:rsid w:val="00FA3C5F"/>
    <w:rsid w:val="00FA4180"/>
    <w:rsid w:val="00FA4301"/>
    <w:rsid w:val="00FA43A8"/>
    <w:rsid w:val="00FA4708"/>
    <w:rsid w:val="00FA4858"/>
    <w:rsid w:val="00FA4BD2"/>
    <w:rsid w:val="00FA4BD5"/>
    <w:rsid w:val="00FA4CFF"/>
    <w:rsid w:val="00FA4EF2"/>
    <w:rsid w:val="00FA4F0D"/>
    <w:rsid w:val="00FA5493"/>
    <w:rsid w:val="00FA571F"/>
    <w:rsid w:val="00FA5BDA"/>
    <w:rsid w:val="00FA5FA2"/>
    <w:rsid w:val="00FA649A"/>
    <w:rsid w:val="00FA64B4"/>
    <w:rsid w:val="00FA6742"/>
    <w:rsid w:val="00FA6AD6"/>
    <w:rsid w:val="00FA6C53"/>
    <w:rsid w:val="00FA70A6"/>
    <w:rsid w:val="00FA7450"/>
    <w:rsid w:val="00FA7628"/>
    <w:rsid w:val="00FA7770"/>
    <w:rsid w:val="00FA77F7"/>
    <w:rsid w:val="00FA7A72"/>
    <w:rsid w:val="00FA7CA2"/>
    <w:rsid w:val="00FA7DFB"/>
    <w:rsid w:val="00FA7ED1"/>
    <w:rsid w:val="00FB01F5"/>
    <w:rsid w:val="00FB0378"/>
    <w:rsid w:val="00FB058C"/>
    <w:rsid w:val="00FB0788"/>
    <w:rsid w:val="00FB07B5"/>
    <w:rsid w:val="00FB0921"/>
    <w:rsid w:val="00FB0DF3"/>
    <w:rsid w:val="00FB0E22"/>
    <w:rsid w:val="00FB0E85"/>
    <w:rsid w:val="00FB1428"/>
    <w:rsid w:val="00FB167A"/>
    <w:rsid w:val="00FB1D24"/>
    <w:rsid w:val="00FB1D75"/>
    <w:rsid w:val="00FB1E8E"/>
    <w:rsid w:val="00FB1F6C"/>
    <w:rsid w:val="00FB204C"/>
    <w:rsid w:val="00FB21AA"/>
    <w:rsid w:val="00FB22E5"/>
    <w:rsid w:val="00FB259D"/>
    <w:rsid w:val="00FB2687"/>
    <w:rsid w:val="00FB27B0"/>
    <w:rsid w:val="00FB2831"/>
    <w:rsid w:val="00FB297D"/>
    <w:rsid w:val="00FB2B83"/>
    <w:rsid w:val="00FB2CEE"/>
    <w:rsid w:val="00FB3159"/>
    <w:rsid w:val="00FB3204"/>
    <w:rsid w:val="00FB32BD"/>
    <w:rsid w:val="00FB372E"/>
    <w:rsid w:val="00FB3C44"/>
    <w:rsid w:val="00FB3C77"/>
    <w:rsid w:val="00FB41A8"/>
    <w:rsid w:val="00FB4234"/>
    <w:rsid w:val="00FB4E61"/>
    <w:rsid w:val="00FB511A"/>
    <w:rsid w:val="00FB5534"/>
    <w:rsid w:val="00FB558C"/>
    <w:rsid w:val="00FB57DD"/>
    <w:rsid w:val="00FB58DF"/>
    <w:rsid w:val="00FB59F3"/>
    <w:rsid w:val="00FB6082"/>
    <w:rsid w:val="00FB6142"/>
    <w:rsid w:val="00FB6235"/>
    <w:rsid w:val="00FB63DE"/>
    <w:rsid w:val="00FB672A"/>
    <w:rsid w:val="00FB6C06"/>
    <w:rsid w:val="00FB6F65"/>
    <w:rsid w:val="00FB6FD6"/>
    <w:rsid w:val="00FB7197"/>
    <w:rsid w:val="00FB760B"/>
    <w:rsid w:val="00FB7691"/>
    <w:rsid w:val="00FB770A"/>
    <w:rsid w:val="00FB7759"/>
    <w:rsid w:val="00FB7AC3"/>
    <w:rsid w:val="00FB7B1C"/>
    <w:rsid w:val="00FB7B3B"/>
    <w:rsid w:val="00FB7D0E"/>
    <w:rsid w:val="00FB7D5A"/>
    <w:rsid w:val="00FC0195"/>
    <w:rsid w:val="00FC02CC"/>
    <w:rsid w:val="00FC046C"/>
    <w:rsid w:val="00FC05C7"/>
    <w:rsid w:val="00FC084B"/>
    <w:rsid w:val="00FC0F30"/>
    <w:rsid w:val="00FC0F88"/>
    <w:rsid w:val="00FC0FB8"/>
    <w:rsid w:val="00FC0FE9"/>
    <w:rsid w:val="00FC0FEC"/>
    <w:rsid w:val="00FC1203"/>
    <w:rsid w:val="00FC1237"/>
    <w:rsid w:val="00FC12D5"/>
    <w:rsid w:val="00FC1343"/>
    <w:rsid w:val="00FC1418"/>
    <w:rsid w:val="00FC1A92"/>
    <w:rsid w:val="00FC1E37"/>
    <w:rsid w:val="00FC1FA3"/>
    <w:rsid w:val="00FC2029"/>
    <w:rsid w:val="00FC205D"/>
    <w:rsid w:val="00FC220E"/>
    <w:rsid w:val="00FC243B"/>
    <w:rsid w:val="00FC27B7"/>
    <w:rsid w:val="00FC27C3"/>
    <w:rsid w:val="00FC282D"/>
    <w:rsid w:val="00FC2929"/>
    <w:rsid w:val="00FC2C46"/>
    <w:rsid w:val="00FC2C4F"/>
    <w:rsid w:val="00FC2EF4"/>
    <w:rsid w:val="00FC30B5"/>
    <w:rsid w:val="00FC3415"/>
    <w:rsid w:val="00FC3520"/>
    <w:rsid w:val="00FC36C3"/>
    <w:rsid w:val="00FC3B9B"/>
    <w:rsid w:val="00FC3BBF"/>
    <w:rsid w:val="00FC4030"/>
    <w:rsid w:val="00FC4295"/>
    <w:rsid w:val="00FC44EC"/>
    <w:rsid w:val="00FC4673"/>
    <w:rsid w:val="00FC47CA"/>
    <w:rsid w:val="00FC4960"/>
    <w:rsid w:val="00FC4A35"/>
    <w:rsid w:val="00FC4BB2"/>
    <w:rsid w:val="00FC4EDE"/>
    <w:rsid w:val="00FC5136"/>
    <w:rsid w:val="00FC52F2"/>
    <w:rsid w:val="00FC5475"/>
    <w:rsid w:val="00FC5487"/>
    <w:rsid w:val="00FC5820"/>
    <w:rsid w:val="00FC596D"/>
    <w:rsid w:val="00FC5A10"/>
    <w:rsid w:val="00FC5AF0"/>
    <w:rsid w:val="00FC5EDD"/>
    <w:rsid w:val="00FC62AE"/>
    <w:rsid w:val="00FC689E"/>
    <w:rsid w:val="00FC6A8E"/>
    <w:rsid w:val="00FC6A91"/>
    <w:rsid w:val="00FC6C5B"/>
    <w:rsid w:val="00FC6F9B"/>
    <w:rsid w:val="00FC7483"/>
    <w:rsid w:val="00FC749C"/>
    <w:rsid w:val="00FC7642"/>
    <w:rsid w:val="00FC7799"/>
    <w:rsid w:val="00FC7A02"/>
    <w:rsid w:val="00FC7AFB"/>
    <w:rsid w:val="00FC7C56"/>
    <w:rsid w:val="00FD009A"/>
    <w:rsid w:val="00FD0B26"/>
    <w:rsid w:val="00FD0C64"/>
    <w:rsid w:val="00FD0CB4"/>
    <w:rsid w:val="00FD11AA"/>
    <w:rsid w:val="00FD1381"/>
    <w:rsid w:val="00FD1537"/>
    <w:rsid w:val="00FD18ED"/>
    <w:rsid w:val="00FD1A32"/>
    <w:rsid w:val="00FD200A"/>
    <w:rsid w:val="00FD2222"/>
    <w:rsid w:val="00FD22C5"/>
    <w:rsid w:val="00FD2660"/>
    <w:rsid w:val="00FD26AA"/>
    <w:rsid w:val="00FD294A"/>
    <w:rsid w:val="00FD2984"/>
    <w:rsid w:val="00FD2C2E"/>
    <w:rsid w:val="00FD2C71"/>
    <w:rsid w:val="00FD2ECF"/>
    <w:rsid w:val="00FD2F9A"/>
    <w:rsid w:val="00FD3653"/>
    <w:rsid w:val="00FD368D"/>
    <w:rsid w:val="00FD36FB"/>
    <w:rsid w:val="00FD3750"/>
    <w:rsid w:val="00FD376D"/>
    <w:rsid w:val="00FD3B60"/>
    <w:rsid w:val="00FD3B8C"/>
    <w:rsid w:val="00FD3FCA"/>
    <w:rsid w:val="00FD4054"/>
    <w:rsid w:val="00FD4139"/>
    <w:rsid w:val="00FD43AD"/>
    <w:rsid w:val="00FD46D8"/>
    <w:rsid w:val="00FD482F"/>
    <w:rsid w:val="00FD4ED7"/>
    <w:rsid w:val="00FD5973"/>
    <w:rsid w:val="00FD5B7E"/>
    <w:rsid w:val="00FD5BC3"/>
    <w:rsid w:val="00FD5CC5"/>
    <w:rsid w:val="00FD5DCF"/>
    <w:rsid w:val="00FD6486"/>
    <w:rsid w:val="00FD66A0"/>
    <w:rsid w:val="00FD6EF9"/>
    <w:rsid w:val="00FD71AF"/>
    <w:rsid w:val="00FD726C"/>
    <w:rsid w:val="00FD72A5"/>
    <w:rsid w:val="00FD7442"/>
    <w:rsid w:val="00FD7AE7"/>
    <w:rsid w:val="00FD7DCA"/>
    <w:rsid w:val="00FE00CB"/>
    <w:rsid w:val="00FE03ED"/>
    <w:rsid w:val="00FE0496"/>
    <w:rsid w:val="00FE0803"/>
    <w:rsid w:val="00FE0E73"/>
    <w:rsid w:val="00FE10EF"/>
    <w:rsid w:val="00FE115E"/>
    <w:rsid w:val="00FE131B"/>
    <w:rsid w:val="00FE169C"/>
    <w:rsid w:val="00FE1AE6"/>
    <w:rsid w:val="00FE1E53"/>
    <w:rsid w:val="00FE2294"/>
    <w:rsid w:val="00FE2539"/>
    <w:rsid w:val="00FE254F"/>
    <w:rsid w:val="00FE257E"/>
    <w:rsid w:val="00FE298E"/>
    <w:rsid w:val="00FE2995"/>
    <w:rsid w:val="00FE2A4E"/>
    <w:rsid w:val="00FE2BEC"/>
    <w:rsid w:val="00FE30E1"/>
    <w:rsid w:val="00FE33A0"/>
    <w:rsid w:val="00FE34CF"/>
    <w:rsid w:val="00FE351C"/>
    <w:rsid w:val="00FE37BB"/>
    <w:rsid w:val="00FE3AF5"/>
    <w:rsid w:val="00FE3D5C"/>
    <w:rsid w:val="00FE40E5"/>
    <w:rsid w:val="00FE424C"/>
    <w:rsid w:val="00FE452B"/>
    <w:rsid w:val="00FE4581"/>
    <w:rsid w:val="00FE46FE"/>
    <w:rsid w:val="00FE4A5C"/>
    <w:rsid w:val="00FE4F94"/>
    <w:rsid w:val="00FE5408"/>
    <w:rsid w:val="00FE547E"/>
    <w:rsid w:val="00FE54F1"/>
    <w:rsid w:val="00FE5A4D"/>
    <w:rsid w:val="00FE5B46"/>
    <w:rsid w:val="00FE5D9F"/>
    <w:rsid w:val="00FE630B"/>
    <w:rsid w:val="00FE67A0"/>
    <w:rsid w:val="00FE68C6"/>
    <w:rsid w:val="00FE68F1"/>
    <w:rsid w:val="00FE68FF"/>
    <w:rsid w:val="00FE6DFF"/>
    <w:rsid w:val="00FE6E7F"/>
    <w:rsid w:val="00FE7288"/>
    <w:rsid w:val="00FE77BB"/>
    <w:rsid w:val="00FE7B5A"/>
    <w:rsid w:val="00FE7E6D"/>
    <w:rsid w:val="00FF005C"/>
    <w:rsid w:val="00FF0386"/>
    <w:rsid w:val="00FF0428"/>
    <w:rsid w:val="00FF0678"/>
    <w:rsid w:val="00FF06B9"/>
    <w:rsid w:val="00FF0AB6"/>
    <w:rsid w:val="00FF0C36"/>
    <w:rsid w:val="00FF0D3A"/>
    <w:rsid w:val="00FF1059"/>
    <w:rsid w:val="00FF116E"/>
    <w:rsid w:val="00FF11ED"/>
    <w:rsid w:val="00FF12A3"/>
    <w:rsid w:val="00FF18E2"/>
    <w:rsid w:val="00FF1983"/>
    <w:rsid w:val="00FF1DA5"/>
    <w:rsid w:val="00FF1E86"/>
    <w:rsid w:val="00FF2147"/>
    <w:rsid w:val="00FF2186"/>
    <w:rsid w:val="00FF26A7"/>
    <w:rsid w:val="00FF26EE"/>
    <w:rsid w:val="00FF2C9A"/>
    <w:rsid w:val="00FF2CC1"/>
    <w:rsid w:val="00FF2E30"/>
    <w:rsid w:val="00FF3306"/>
    <w:rsid w:val="00FF34CF"/>
    <w:rsid w:val="00FF3795"/>
    <w:rsid w:val="00FF396B"/>
    <w:rsid w:val="00FF3C1D"/>
    <w:rsid w:val="00FF3E3F"/>
    <w:rsid w:val="00FF4934"/>
    <w:rsid w:val="00FF4BE7"/>
    <w:rsid w:val="00FF4E68"/>
    <w:rsid w:val="00FF4E9C"/>
    <w:rsid w:val="00FF5342"/>
    <w:rsid w:val="00FF5740"/>
    <w:rsid w:val="00FF6080"/>
    <w:rsid w:val="00FF61AA"/>
    <w:rsid w:val="00FF6320"/>
    <w:rsid w:val="00FF6714"/>
    <w:rsid w:val="00FF68F0"/>
    <w:rsid w:val="00FF6B0B"/>
    <w:rsid w:val="00FF7069"/>
    <w:rsid w:val="00FF70B9"/>
    <w:rsid w:val="00FF73A6"/>
    <w:rsid w:val="00FF73D3"/>
    <w:rsid w:val="00FF758A"/>
    <w:rsid w:val="00FF7683"/>
    <w:rsid w:val="00FF79C9"/>
    <w:rsid w:val="00FF7DE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36E3C"/>
  <w15:chartTrackingRefBased/>
  <w15:docId w15:val="{30355214-4FD9-41A8-9601-F3E486DA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Wingdings 3" w:eastAsiaTheme="minorHAnsi" w:hAnsi="Wingdings 3" w:cstheme="minorBidi"/>
        <w:lang w:val="en-GB"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locked="0" w:uiPriority="5" w:qFormat="1"/>
    <w:lsdException w:name="heading 2" w:locked="0" w:uiPriority="5" w:qFormat="1"/>
    <w:lsdException w:name="heading 3" w:locked="0" w:uiPriority="5" w:qFormat="1"/>
    <w:lsdException w:name="heading 4" w:locked="0" w:uiPriority="5"/>
    <w:lsdException w:name="heading 5" w:locked="0" w:uiPriority="5"/>
    <w:lsdException w:name="heading 6" w:locked="0" w:uiPriority="5"/>
    <w:lsdException w:name="heading 7" w:locked="0" w:uiPriority="5"/>
    <w:lsdException w:name="heading 8" w:locked="0" w:uiPriority="5"/>
    <w:lsdException w:name="heading 9" w:locked="0" w:uiPriority="5"/>
    <w:lsdException w:name="toc 1" w:locked="0" w:uiPriority="39"/>
    <w:lsdException w:name="toc 2" w:locked="0" w:uiPriority="16"/>
    <w:lsdException w:name="toc 3" w:locked="0" w:uiPriority="16"/>
    <w:lsdException w:name="toc 4" w:locked="0" w:uiPriority="16"/>
    <w:lsdException w:name="toc 5" w:uiPriority="16"/>
    <w:lsdException w:name="toc 6" w:uiPriority="16"/>
    <w:lsdException w:name="toc 7" w:uiPriority="16"/>
    <w:lsdException w:name="toc 8" w:uiPriority="16"/>
    <w:lsdException w:name="toc 9" w:uiPriority="16"/>
    <w:lsdException w:name="footnote text" w:locked="0" w:uiPriority="14"/>
    <w:lsdException w:name="annotation text" w:locked="0" w:uiPriority="12"/>
    <w:lsdException w:name="footer" w:locked="0" w:uiPriority="11"/>
    <w:lsdException w:name="caption" w:locked="0" w:uiPriority="10" w:qFormat="1"/>
    <w:lsdException w:name="table of figures" w:locked="0" w:uiPriority="18"/>
    <w:lsdException w:name="footnote reference" w:locked="0" w:uiPriority="14"/>
    <w:lsdException w:name="annotation reference" w:locked="0" w:uiPriority="12"/>
    <w:lsdException w:name="endnote reference" w:locked="0" w:uiPriority="13"/>
    <w:lsdException w:name="endnote text" w:locked="0" w:uiPriority="13"/>
    <w:lsdException w:name="table of authorities" w:locked="0" w:uiPriority="18"/>
    <w:lsdException w:name="toa heading" w:locked="0" w:uiPriority="15"/>
    <w:lsdException w:name="List" w:locked="0"/>
    <w:lsdException w:name="List Bullet" w:locked="0" w:uiPriority="6" w:qFormat="1"/>
    <w:lsdException w:name="List Number" w:locked="0" w:uiPriority="8" w:qFormat="1"/>
    <w:lsdException w:name="List 2" w:locked="0"/>
    <w:lsdException w:name="List 3" w:locked="0"/>
    <w:lsdException w:name="List 4" w:locked="0"/>
    <w:lsdException w:name="List 5" w:locked="0"/>
    <w:lsdException w:name="List Bullet 2" w:locked="0" w:uiPriority="6" w:qFormat="1"/>
    <w:lsdException w:name="List Bullet 3" w:locked="0" w:uiPriority="6" w:qFormat="1"/>
    <w:lsdException w:name="List Bullet 4" w:locked="0" w:uiPriority="6"/>
    <w:lsdException w:name="List Bullet 5" w:locked="0" w:uiPriority="6"/>
    <w:lsdException w:name="List Number 2" w:locked="0" w:uiPriority="8" w:qFormat="1"/>
    <w:lsdException w:name="List Number 3" w:locked="0" w:uiPriority="8" w:qFormat="1"/>
    <w:lsdException w:name="List Number 4" w:locked="0" w:uiPriority="8"/>
    <w:lsdException w:name="List Number 5" w:locked="0" w:uiPriority="8"/>
    <w:lsdException w:name="Default Paragraph Font" w:locked="0" w:semiHidden="1" w:uiPriority="1" w:unhideWhenUsed="1"/>
    <w:lsdException w:name="Body Text" w:locked="0" w:uiPriority="1" w:qFormat="1"/>
    <w:lsdException w:name="List Continue 5" w:locked="0"/>
    <w:lsdException w:name="Body Text 2" w:locked="0" w:uiPriority="1"/>
    <w:lsdException w:name="Body Text 3" w:locked="0" w:uiPriority="1"/>
    <w:lsdException w:name="Emphasis" w:locked="0" w:uiPriority="2" w:qFormat="1"/>
    <w:lsdException w:name="HTML Top of Form" w:locked="0" w:semiHidden="1" w:unhideWhenUsed="1"/>
    <w:lsdException w:name="HTML Bottom of Form" w:locked="0" w:semiHidden="1" w:unhideWhenUsed="1"/>
    <w:lsdException w:name="Normal Table" w:locked="0" w:semiHidden="1" w:unhideWhenUsed="1"/>
    <w:lsdException w:name="annotation subject" w:locked="0" w:uiPriority="12"/>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semiHidden="1" w:uiPriority="34"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qFormat="1"/>
    <w:lsdException w:name="Intense Reference" w:semiHidden="1" w:qFormat="1"/>
    <w:lsdException w:name="TOC Heading" w:locked="0" w:uiPriority="15"/>
    <w:lsdException w:name="Plain Table 1" w:uiPriority="41"/>
    <w:lsdException w:name="Plain Table 2" w:locked="0" w:uiPriority="42"/>
    <w:lsdException w:name="Plain Table 3" w:locked="0"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locked="0" w:uiPriority="51"/>
    <w:lsdException w:name="List Table 7 Colorful Accent 6" w:uiPriority="52"/>
  </w:latentStyles>
  <w:style w:type="paragraph" w:default="1" w:styleId="Normal">
    <w:name w:val="Normal"/>
    <w:rsid w:val="00A3343F"/>
    <w:pPr>
      <w:spacing w:before="180" w:after="120" w:line="260" w:lineRule="atLeast"/>
    </w:pPr>
    <w:rPr>
      <w:rFonts w:ascii="Arial" w:hAnsi="Arial"/>
      <w:sz w:val="22"/>
      <w:szCs w:val="22"/>
    </w:rPr>
  </w:style>
  <w:style w:type="paragraph" w:styleId="Heading1">
    <w:name w:val="heading 1"/>
    <w:basedOn w:val="Normal"/>
    <w:next w:val="Normal"/>
    <w:link w:val="Heading1Char"/>
    <w:uiPriority w:val="5"/>
    <w:qFormat/>
    <w:rsid w:val="00926727"/>
    <w:pPr>
      <w:keepNext/>
      <w:keepLines/>
      <w:pageBreakBefore/>
      <w:numPr>
        <w:numId w:val="2"/>
      </w:numPr>
      <w:spacing w:line="360" w:lineRule="atLeast"/>
      <w:ind w:left="510" w:hanging="510"/>
      <w:outlineLvl w:val="0"/>
    </w:pPr>
    <w:rPr>
      <w:rFonts w:eastAsiaTheme="majorEastAsia" w:cstheme="majorBidi"/>
      <w:b/>
      <w:color w:val="00338D"/>
      <w:sz w:val="36"/>
      <w:szCs w:val="32"/>
    </w:rPr>
  </w:style>
  <w:style w:type="paragraph" w:styleId="Heading2">
    <w:name w:val="heading 2"/>
    <w:basedOn w:val="Normal"/>
    <w:next w:val="Normal"/>
    <w:link w:val="Heading2Char"/>
    <w:uiPriority w:val="5"/>
    <w:qFormat/>
    <w:rsid w:val="00A3343F"/>
    <w:pPr>
      <w:keepNext/>
      <w:keepLines/>
      <w:numPr>
        <w:ilvl w:val="1"/>
        <w:numId w:val="2"/>
      </w:numPr>
      <w:spacing w:line="320" w:lineRule="atLeast"/>
      <w:ind w:left="851" w:hanging="851"/>
      <w:outlineLvl w:val="1"/>
    </w:pPr>
    <w:rPr>
      <w:rFonts w:eastAsiaTheme="majorEastAsia" w:cstheme="majorBidi"/>
      <w:b/>
      <w:color w:val="00338D"/>
      <w:sz w:val="32"/>
      <w:szCs w:val="26"/>
    </w:rPr>
  </w:style>
  <w:style w:type="paragraph" w:styleId="Heading3">
    <w:name w:val="heading 3"/>
    <w:basedOn w:val="Normal"/>
    <w:next w:val="Normal"/>
    <w:link w:val="Heading3Char"/>
    <w:uiPriority w:val="5"/>
    <w:qFormat/>
    <w:rsid w:val="00A3343F"/>
    <w:pPr>
      <w:keepNext/>
      <w:keepLines/>
      <w:numPr>
        <w:ilvl w:val="2"/>
        <w:numId w:val="2"/>
      </w:numPr>
      <w:spacing w:line="280" w:lineRule="atLeast"/>
      <w:ind w:left="1021" w:hanging="1021"/>
      <w:outlineLvl w:val="2"/>
    </w:pPr>
    <w:rPr>
      <w:rFonts w:eastAsiaTheme="majorEastAsia" w:cstheme="majorBidi"/>
      <w:b/>
      <w:color w:val="00338D"/>
      <w:sz w:val="28"/>
      <w:szCs w:val="24"/>
    </w:rPr>
  </w:style>
  <w:style w:type="paragraph" w:styleId="Heading4">
    <w:name w:val="heading 4"/>
    <w:basedOn w:val="Normal"/>
    <w:next w:val="Normal"/>
    <w:link w:val="Heading4Char"/>
    <w:uiPriority w:val="5"/>
    <w:rsid w:val="00A3343F"/>
    <w:pPr>
      <w:keepNext/>
      <w:keepLines/>
      <w:numPr>
        <w:ilvl w:val="3"/>
        <w:numId w:val="2"/>
      </w:numPr>
      <w:spacing w:line="240" w:lineRule="atLeast"/>
      <w:ind w:left="1021" w:hanging="1021"/>
      <w:outlineLvl w:val="3"/>
    </w:pPr>
    <w:rPr>
      <w:rFonts w:eastAsiaTheme="majorEastAsia" w:cstheme="majorBidi"/>
      <w:b/>
      <w:iCs/>
      <w:color w:val="00338D"/>
      <w:sz w:val="24"/>
      <w:szCs w:val="20"/>
    </w:rPr>
  </w:style>
  <w:style w:type="paragraph" w:styleId="Heading5">
    <w:name w:val="heading 5"/>
    <w:basedOn w:val="Normal"/>
    <w:next w:val="Normal"/>
    <w:link w:val="Heading5Char"/>
    <w:uiPriority w:val="5"/>
    <w:rsid w:val="00A3343F"/>
    <w:pPr>
      <w:keepNext/>
      <w:keepLines/>
      <w:spacing w:line="360" w:lineRule="atLeast"/>
      <w:outlineLvl w:val="4"/>
    </w:pPr>
    <w:rPr>
      <w:rFonts w:eastAsiaTheme="majorEastAsia" w:cs="Arial"/>
      <w:b/>
      <w:bCs/>
      <w:color w:val="00338D"/>
      <w:sz w:val="36"/>
      <w:szCs w:val="36"/>
    </w:rPr>
  </w:style>
  <w:style w:type="paragraph" w:styleId="Heading6">
    <w:name w:val="heading 6"/>
    <w:basedOn w:val="Normal"/>
    <w:next w:val="Normal"/>
    <w:link w:val="Heading6Char"/>
    <w:uiPriority w:val="5"/>
    <w:rsid w:val="00A3343F"/>
    <w:pPr>
      <w:keepNext/>
      <w:keepLines/>
      <w:spacing w:line="320" w:lineRule="atLeast"/>
      <w:outlineLvl w:val="5"/>
    </w:pPr>
    <w:rPr>
      <w:rFonts w:eastAsiaTheme="majorEastAsia" w:cstheme="majorBidi"/>
      <w:b/>
      <w:color w:val="00338D"/>
      <w:sz w:val="32"/>
      <w:szCs w:val="32"/>
    </w:rPr>
  </w:style>
  <w:style w:type="paragraph" w:styleId="Heading7">
    <w:name w:val="heading 7"/>
    <w:basedOn w:val="Normal"/>
    <w:next w:val="Normal"/>
    <w:link w:val="Heading7Char"/>
    <w:uiPriority w:val="5"/>
    <w:rsid w:val="00A3343F"/>
    <w:pPr>
      <w:keepNext/>
      <w:keepLines/>
      <w:spacing w:line="280" w:lineRule="atLeast"/>
      <w:outlineLvl w:val="6"/>
    </w:pPr>
    <w:rPr>
      <w:rFonts w:eastAsiaTheme="majorEastAsia" w:cs="Arial"/>
      <w:b/>
      <w:bCs/>
      <w:iCs/>
      <w:color w:val="00338D"/>
      <w:sz w:val="28"/>
      <w:szCs w:val="28"/>
    </w:rPr>
  </w:style>
  <w:style w:type="paragraph" w:styleId="Heading8">
    <w:name w:val="heading 8"/>
    <w:basedOn w:val="Normal"/>
    <w:next w:val="Normal"/>
    <w:link w:val="Heading8Char"/>
    <w:uiPriority w:val="5"/>
    <w:rsid w:val="00A3343F"/>
    <w:pPr>
      <w:keepNext/>
      <w:keepLines/>
      <w:spacing w:line="240" w:lineRule="atLeast"/>
      <w:outlineLvl w:val="7"/>
    </w:pPr>
    <w:rPr>
      <w:rFonts w:eastAsiaTheme="majorEastAsia" w:cstheme="majorBidi"/>
      <w:b/>
      <w:color w:val="00338D"/>
      <w:sz w:val="24"/>
      <w:szCs w:val="21"/>
    </w:rPr>
  </w:style>
  <w:style w:type="paragraph" w:styleId="Heading9">
    <w:name w:val="heading 9"/>
    <w:basedOn w:val="Normal"/>
    <w:next w:val="Normal"/>
    <w:link w:val="Heading9Char"/>
    <w:uiPriority w:val="5"/>
    <w:rsid w:val="00A3343F"/>
    <w:pPr>
      <w:keepNext/>
      <w:keepLines/>
      <w:spacing w:line="220" w:lineRule="atLeast"/>
      <w:outlineLvl w:val="8"/>
    </w:pPr>
    <w:rPr>
      <w:rFonts w:eastAsiaTheme="majorEastAsia" w:cstheme="majorBidi"/>
      <w:b/>
      <w:iCs/>
      <w:color w:val="00338D"/>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unhideWhenUsed/>
    <w:locked/>
    <w:rsid w:val="004B5263"/>
  </w:style>
  <w:style w:type="paragraph" w:styleId="BodyText">
    <w:name w:val="Body Text"/>
    <w:basedOn w:val="Normal"/>
    <w:link w:val="BodyTextChar"/>
    <w:uiPriority w:val="1"/>
    <w:qFormat/>
    <w:rsid w:val="00A3343F"/>
    <w:rPr>
      <w:szCs w:val="20"/>
    </w:rPr>
  </w:style>
  <w:style w:type="character" w:customStyle="1" w:styleId="BodyTextChar">
    <w:name w:val="Body Text Char"/>
    <w:basedOn w:val="DefaultParagraphFont"/>
    <w:link w:val="BodyText"/>
    <w:uiPriority w:val="1"/>
    <w:rsid w:val="00544360"/>
    <w:rPr>
      <w:rFonts w:ascii="Arial" w:hAnsi="Arial"/>
      <w:sz w:val="22"/>
    </w:rPr>
  </w:style>
  <w:style w:type="paragraph" w:styleId="BodyText2">
    <w:name w:val="Body Text 2"/>
    <w:basedOn w:val="BodyText"/>
    <w:link w:val="BodyText2Char"/>
    <w:uiPriority w:val="1"/>
    <w:rsid w:val="00A3343F"/>
    <w:pPr>
      <w:spacing w:line="180" w:lineRule="atLeast"/>
    </w:pPr>
    <w:rPr>
      <w:sz w:val="18"/>
    </w:rPr>
  </w:style>
  <w:style w:type="character" w:customStyle="1" w:styleId="BodyText2Char">
    <w:name w:val="Body Text 2 Char"/>
    <w:basedOn w:val="DefaultParagraphFont"/>
    <w:link w:val="BodyText2"/>
    <w:uiPriority w:val="1"/>
    <w:rsid w:val="008B6607"/>
    <w:rPr>
      <w:rFonts w:ascii="Arial" w:hAnsi="Arial"/>
      <w:sz w:val="18"/>
    </w:rPr>
  </w:style>
  <w:style w:type="paragraph" w:styleId="BodyText3">
    <w:name w:val="Body Text 3"/>
    <w:basedOn w:val="BodyText"/>
    <w:link w:val="BodyText3Char"/>
    <w:uiPriority w:val="1"/>
    <w:rsid w:val="00A3343F"/>
    <w:pPr>
      <w:spacing w:line="160" w:lineRule="atLeast"/>
    </w:pPr>
    <w:rPr>
      <w:sz w:val="16"/>
      <w:szCs w:val="16"/>
    </w:rPr>
  </w:style>
  <w:style w:type="character" w:customStyle="1" w:styleId="BodyText3Char">
    <w:name w:val="Body Text 3 Char"/>
    <w:basedOn w:val="DefaultParagraphFont"/>
    <w:link w:val="BodyText3"/>
    <w:uiPriority w:val="1"/>
    <w:rsid w:val="008B6607"/>
    <w:rPr>
      <w:rFonts w:ascii="Arial" w:hAnsi="Arial"/>
      <w:sz w:val="16"/>
      <w:szCs w:val="16"/>
    </w:rPr>
  </w:style>
  <w:style w:type="numbering" w:styleId="1ai">
    <w:name w:val="Outline List 1"/>
    <w:basedOn w:val="NoList"/>
    <w:uiPriority w:val="99"/>
    <w:unhideWhenUsed/>
    <w:locked/>
    <w:rsid w:val="004B5263"/>
  </w:style>
  <w:style w:type="character" w:customStyle="1" w:styleId="Heading1Char">
    <w:name w:val="Heading 1 Char"/>
    <w:basedOn w:val="DefaultParagraphFont"/>
    <w:link w:val="Heading1"/>
    <w:uiPriority w:val="5"/>
    <w:rsid w:val="008B6607"/>
    <w:rPr>
      <w:rFonts w:ascii="Arial" w:eastAsiaTheme="majorEastAsia" w:hAnsi="Arial" w:cstheme="majorBidi"/>
      <w:b/>
      <w:color w:val="00338D"/>
      <w:sz w:val="36"/>
      <w:szCs w:val="32"/>
    </w:rPr>
  </w:style>
  <w:style w:type="character" w:customStyle="1" w:styleId="Heading2Char">
    <w:name w:val="Heading 2 Char"/>
    <w:basedOn w:val="DefaultParagraphFont"/>
    <w:link w:val="Heading2"/>
    <w:uiPriority w:val="5"/>
    <w:rsid w:val="008B6607"/>
    <w:rPr>
      <w:rFonts w:ascii="Arial" w:eastAsiaTheme="majorEastAsia" w:hAnsi="Arial" w:cstheme="majorBidi"/>
      <w:b/>
      <w:color w:val="00338D"/>
      <w:sz w:val="32"/>
      <w:szCs w:val="26"/>
    </w:rPr>
  </w:style>
  <w:style w:type="character" w:customStyle="1" w:styleId="Heading3Char">
    <w:name w:val="Heading 3 Char"/>
    <w:basedOn w:val="DefaultParagraphFont"/>
    <w:link w:val="Heading3"/>
    <w:uiPriority w:val="5"/>
    <w:rsid w:val="008B6607"/>
    <w:rPr>
      <w:rFonts w:ascii="Arial" w:eastAsiaTheme="majorEastAsia" w:hAnsi="Arial" w:cstheme="majorBidi"/>
      <w:b/>
      <w:color w:val="00338D"/>
      <w:sz w:val="28"/>
      <w:szCs w:val="24"/>
    </w:rPr>
  </w:style>
  <w:style w:type="character" w:customStyle="1" w:styleId="Heading4Char">
    <w:name w:val="Heading 4 Char"/>
    <w:basedOn w:val="DefaultParagraphFont"/>
    <w:link w:val="Heading4"/>
    <w:uiPriority w:val="5"/>
    <w:rsid w:val="008B6607"/>
    <w:rPr>
      <w:rFonts w:ascii="Arial" w:eastAsiaTheme="majorEastAsia" w:hAnsi="Arial" w:cstheme="majorBidi"/>
      <w:b/>
      <w:iCs/>
      <w:color w:val="00338D"/>
      <w:sz w:val="24"/>
    </w:rPr>
  </w:style>
  <w:style w:type="character" w:customStyle="1" w:styleId="Heading5Char">
    <w:name w:val="Heading 5 Char"/>
    <w:basedOn w:val="DefaultParagraphFont"/>
    <w:link w:val="Heading5"/>
    <w:uiPriority w:val="5"/>
    <w:rsid w:val="008B6607"/>
    <w:rPr>
      <w:rFonts w:ascii="Arial" w:eastAsiaTheme="majorEastAsia" w:hAnsi="Arial" w:cs="Arial"/>
      <w:b/>
      <w:bCs/>
      <w:color w:val="00338D"/>
      <w:sz w:val="36"/>
      <w:szCs w:val="36"/>
    </w:rPr>
  </w:style>
  <w:style w:type="character" w:customStyle="1" w:styleId="Heading6Char">
    <w:name w:val="Heading 6 Char"/>
    <w:basedOn w:val="DefaultParagraphFont"/>
    <w:link w:val="Heading6"/>
    <w:uiPriority w:val="5"/>
    <w:rsid w:val="008B6607"/>
    <w:rPr>
      <w:rFonts w:ascii="Arial" w:eastAsiaTheme="majorEastAsia" w:hAnsi="Arial" w:cstheme="majorBidi"/>
      <w:b/>
      <w:color w:val="00338D"/>
      <w:sz w:val="32"/>
      <w:szCs w:val="32"/>
    </w:rPr>
  </w:style>
  <w:style w:type="character" w:customStyle="1" w:styleId="Heading7Char">
    <w:name w:val="Heading 7 Char"/>
    <w:basedOn w:val="DefaultParagraphFont"/>
    <w:link w:val="Heading7"/>
    <w:uiPriority w:val="5"/>
    <w:rsid w:val="008B6607"/>
    <w:rPr>
      <w:rFonts w:ascii="Arial" w:eastAsiaTheme="majorEastAsia" w:hAnsi="Arial" w:cs="Arial"/>
      <w:b/>
      <w:bCs/>
      <w:iCs/>
      <w:color w:val="00338D"/>
      <w:sz w:val="28"/>
      <w:szCs w:val="28"/>
    </w:rPr>
  </w:style>
  <w:style w:type="character" w:customStyle="1" w:styleId="Heading8Char">
    <w:name w:val="Heading 8 Char"/>
    <w:basedOn w:val="DefaultParagraphFont"/>
    <w:link w:val="Heading8"/>
    <w:uiPriority w:val="5"/>
    <w:rsid w:val="008B6607"/>
    <w:rPr>
      <w:rFonts w:ascii="Arial" w:eastAsiaTheme="majorEastAsia" w:hAnsi="Arial" w:cstheme="majorBidi"/>
      <w:b/>
      <w:color w:val="00338D"/>
      <w:sz w:val="24"/>
      <w:szCs w:val="21"/>
    </w:rPr>
  </w:style>
  <w:style w:type="character" w:customStyle="1" w:styleId="Heading9Char">
    <w:name w:val="Heading 9 Char"/>
    <w:basedOn w:val="DefaultParagraphFont"/>
    <w:link w:val="Heading9"/>
    <w:uiPriority w:val="5"/>
    <w:rsid w:val="008B6607"/>
    <w:rPr>
      <w:rFonts w:ascii="Arial" w:eastAsiaTheme="majorEastAsia" w:hAnsi="Arial" w:cstheme="majorBidi"/>
      <w:b/>
      <w:iCs/>
      <w:color w:val="00338D"/>
      <w:sz w:val="22"/>
      <w:szCs w:val="21"/>
    </w:rPr>
  </w:style>
  <w:style w:type="numbering" w:styleId="ArticleSection">
    <w:name w:val="Outline List 3"/>
    <w:basedOn w:val="NoList"/>
    <w:uiPriority w:val="99"/>
    <w:unhideWhenUsed/>
    <w:locked/>
    <w:rsid w:val="004B5263"/>
  </w:style>
  <w:style w:type="paragraph" w:styleId="BalloonText">
    <w:name w:val="Balloon Text"/>
    <w:basedOn w:val="Normal"/>
    <w:link w:val="BalloonTextChar"/>
    <w:uiPriority w:val="99"/>
    <w:semiHidden/>
    <w:locked/>
    <w:rsid w:val="004B5263"/>
    <w:pPr>
      <w:spacing w:after="0" w:line="240" w:lineRule="auto"/>
    </w:pPr>
    <w:rPr>
      <w:rFonts w:ascii="Univers 45 Light" w:hAnsi="Univers 45 Light" w:cs="Segoe UI"/>
      <w:sz w:val="18"/>
      <w:szCs w:val="18"/>
    </w:rPr>
  </w:style>
  <w:style w:type="character" w:customStyle="1" w:styleId="BalloonTextChar">
    <w:name w:val="Balloon Text Char"/>
    <w:basedOn w:val="DefaultParagraphFont"/>
    <w:link w:val="BalloonText"/>
    <w:uiPriority w:val="99"/>
    <w:semiHidden/>
    <w:rsid w:val="004B5263"/>
    <w:rPr>
      <w:rFonts w:ascii="Univers 45 Light" w:hAnsi="Univers 45 Light" w:cs="Segoe UI"/>
      <w:sz w:val="18"/>
      <w:szCs w:val="18"/>
    </w:rPr>
  </w:style>
  <w:style w:type="paragraph" w:styleId="Bibliography">
    <w:name w:val="Bibliography"/>
    <w:basedOn w:val="Normal"/>
    <w:next w:val="Normal"/>
    <w:uiPriority w:val="99"/>
    <w:semiHidden/>
    <w:locked/>
    <w:rsid w:val="004B5263"/>
  </w:style>
  <w:style w:type="paragraph" w:styleId="BlockText">
    <w:name w:val="Block Text"/>
    <w:basedOn w:val="Normal"/>
    <w:uiPriority w:val="99"/>
    <w:semiHidden/>
    <w:locked/>
    <w:rsid w:val="008B6607"/>
    <w:pPr>
      <w:pBdr>
        <w:top w:val="single" w:sz="2" w:space="10" w:color="0091DA" w:themeColor="accent1"/>
        <w:left w:val="single" w:sz="2" w:space="10" w:color="0091DA" w:themeColor="accent1"/>
        <w:bottom w:val="single" w:sz="2" w:space="10" w:color="0091DA" w:themeColor="accent1"/>
        <w:right w:val="single" w:sz="2" w:space="10" w:color="0091DA" w:themeColor="accent1"/>
      </w:pBdr>
      <w:ind w:left="1152" w:right="1152"/>
    </w:pPr>
    <w:rPr>
      <w:rFonts w:eastAsiaTheme="minorEastAsia"/>
      <w:i/>
      <w:iCs/>
      <w:color w:val="0091DA" w:themeColor="accent1"/>
    </w:rPr>
  </w:style>
  <w:style w:type="paragraph" w:styleId="BodyTextFirstIndent">
    <w:name w:val="Body Text First Indent"/>
    <w:basedOn w:val="BodyText"/>
    <w:link w:val="BodyTextFirstIndentChar"/>
    <w:uiPriority w:val="99"/>
    <w:semiHidden/>
    <w:locked/>
    <w:rsid w:val="004B5263"/>
    <w:pPr>
      <w:ind w:firstLine="360"/>
    </w:pPr>
  </w:style>
  <w:style w:type="character" w:customStyle="1" w:styleId="BodyTextFirstIndentChar">
    <w:name w:val="Body Text First Indent Char"/>
    <w:basedOn w:val="BodyTextChar"/>
    <w:link w:val="BodyTextFirstIndent"/>
    <w:uiPriority w:val="99"/>
    <w:semiHidden/>
    <w:rsid w:val="004B5263"/>
    <w:rPr>
      <w:rFonts w:ascii="Arial" w:hAnsi="Arial"/>
      <w:sz w:val="22"/>
    </w:rPr>
  </w:style>
  <w:style w:type="paragraph" w:styleId="BodyTextIndent">
    <w:name w:val="Body Text Indent"/>
    <w:basedOn w:val="Normal"/>
    <w:link w:val="BodyTextIndentChar"/>
    <w:uiPriority w:val="99"/>
    <w:semiHidden/>
    <w:locked/>
    <w:rsid w:val="004B5263"/>
    <w:pPr>
      <w:ind w:left="283"/>
    </w:pPr>
  </w:style>
  <w:style w:type="character" w:customStyle="1" w:styleId="BodyTextIndentChar">
    <w:name w:val="Body Text Indent Char"/>
    <w:basedOn w:val="DefaultParagraphFont"/>
    <w:link w:val="BodyTextIndent"/>
    <w:uiPriority w:val="99"/>
    <w:semiHidden/>
    <w:rsid w:val="004B5263"/>
    <w:rPr>
      <w:rFonts w:ascii="Arial" w:hAnsi="Arial"/>
      <w:sz w:val="22"/>
      <w:szCs w:val="22"/>
    </w:rPr>
  </w:style>
  <w:style w:type="paragraph" w:styleId="BodyTextFirstIndent2">
    <w:name w:val="Body Text First Indent 2"/>
    <w:basedOn w:val="BodyTextIndent"/>
    <w:link w:val="BodyTextFirstIndent2Char"/>
    <w:uiPriority w:val="99"/>
    <w:semiHidden/>
    <w:locked/>
    <w:rsid w:val="004B5263"/>
    <w:pPr>
      <w:ind w:left="360" w:firstLine="360"/>
    </w:pPr>
  </w:style>
  <w:style w:type="character" w:customStyle="1" w:styleId="BodyTextFirstIndent2Char">
    <w:name w:val="Body Text First Indent 2 Char"/>
    <w:basedOn w:val="BodyTextIndentChar"/>
    <w:link w:val="BodyTextFirstIndent2"/>
    <w:uiPriority w:val="99"/>
    <w:semiHidden/>
    <w:rsid w:val="004B5263"/>
    <w:rPr>
      <w:rFonts w:ascii="Arial" w:hAnsi="Arial"/>
      <w:sz w:val="22"/>
      <w:szCs w:val="22"/>
    </w:rPr>
  </w:style>
  <w:style w:type="paragraph" w:styleId="BodyTextIndent2">
    <w:name w:val="Body Text Indent 2"/>
    <w:basedOn w:val="Normal"/>
    <w:link w:val="BodyTextIndent2Char"/>
    <w:uiPriority w:val="99"/>
    <w:semiHidden/>
    <w:locked/>
    <w:rsid w:val="004B5263"/>
    <w:pPr>
      <w:spacing w:line="480" w:lineRule="auto"/>
      <w:ind w:left="283"/>
    </w:pPr>
  </w:style>
  <w:style w:type="character" w:customStyle="1" w:styleId="BodyTextIndent2Char">
    <w:name w:val="Body Text Indent 2 Char"/>
    <w:basedOn w:val="DefaultParagraphFont"/>
    <w:link w:val="BodyTextIndent2"/>
    <w:uiPriority w:val="99"/>
    <w:semiHidden/>
    <w:rsid w:val="004B5263"/>
    <w:rPr>
      <w:rFonts w:ascii="Arial" w:hAnsi="Arial"/>
      <w:sz w:val="22"/>
      <w:szCs w:val="22"/>
    </w:rPr>
  </w:style>
  <w:style w:type="paragraph" w:styleId="BodyTextIndent3">
    <w:name w:val="Body Text Indent 3"/>
    <w:basedOn w:val="Normal"/>
    <w:link w:val="BodyTextIndent3Char"/>
    <w:uiPriority w:val="99"/>
    <w:semiHidden/>
    <w:locked/>
    <w:rsid w:val="004B5263"/>
    <w:pPr>
      <w:ind w:left="283"/>
    </w:pPr>
    <w:rPr>
      <w:sz w:val="16"/>
      <w:szCs w:val="16"/>
    </w:rPr>
  </w:style>
  <w:style w:type="character" w:customStyle="1" w:styleId="BodyTextIndent3Char">
    <w:name w:val="Body Text Indent 3 Char"/>
    <w:basedOn w:val="DefaultParagraphFont"/>
    <w:link w:val="BodyTextIndent3"/>
    <w:uiPriority w:val="99"/>
    <w:semiHidden/>
    <w:rsid w:val="004B5263"/>
    <w:rPr>
      <w:rFonts w:ascii="Arial" w:hAnsi="Arial"/>
      <w:sz w:val="16"/>
      <w:szCs w:val="16"/>
    </w:rPr>
  </w:style>
  <w:style w:type="character" w:styleId="BookTitle">
    <w:name w:val="Book Title"/>
    <w:basedOn w:val="DefaultParagraphFont"/>
    <w:uiPriority w:val="99"/>
    <w:semiHidden/>
    <w:locked/>
    <w:rsid w:val="004B5263"/>
    <w:rPr>
      <w:b/>
      <w:bCs/>
      <w:i/>
      <w:iCs/>
      <w:spacing w:val="5"/>
    </w:rPr>
  </w:style>
  <w:style w:type="paragraph" w:styleId="Closing">
    <w:name w:val="Closing"/>
    <w:basedOn w:val="Normal"/>
    <w:link w:val="ClosingChar"/>
    <w:uiPriority w:val="99"/>
    <w:semiHidden/>
    <w:locked/>
    <w:rsid w:val="004B5263"/>
    <w:pPr>
      <w:spacing w:after="0" w:line="240" w:lineRule="auto"/>
      <w:ind w:left="4252"/>
    </w:pPr>
  </w:style>
  <w:style w:type="character" w:customStyle="1" w:styleId="ClosingChar">
    <w:name w:val="Closing Char"/>
    <w:basedOn w:val="DefaultParagraphFont"/>
    <w:link w:val="Closing"/>
    <w:uiPriority w:val="99"/>
    <w:semiHidden/>
    <w:rsid w:val="004B5263"/>
    <w:rPr>
      <w:rFonts w:ascii="Arial" w:hAnsi="Arial"/>
      <w:sz w:val="22"/>
      <w:szCs w:val="22"/>
    </w:rPr>
  </w:style>
  <w:style w:type="character" w:styleId="CommentReference">
    <w:name w:val="annotation reference"/>
    <w:basedOn w:val="BodyTextChar"/>
    <w:uiPriority w:val="12"/>
    <w:semiHidden/>
    <w:rsid w:val="00A3343F"/>
    <w:rPr>
      <w:rFonts w:ascii="Arial" w:hAnsi="Arial"/>
      <w:sz w:val="22"/>
      <w:szCs w:val="20"/>
      <w:vertAlign w:val="superscript"/>
    </w:rPr>
  </w:style>
  <w:style w:type="paragraph" w:styleId="CommentText">
    <w:name w:val="annotation text"/>
    <w:basedOn w:val="BodyText"/>
    <w:link w:val="CommentTextChar"/>
    <w:uiPriority w:val="12"/>
    <w:rsid w:val="00A3343F"/>
    <w:pPr>
      <w:spacing w:before="0" w:after="160" w:line="240" w:lineRule="exact"/>
    </w:pPr>
    <w:rPr>
      <w:sz w:val="20"/>
    </w:rPr>
  </w:style>
  <w:style w:type="character" w:customStyle="1" w:styleId="CommentTextChar">
    <w:name w:val="Comment Text Char"/>
    <w:basedOn w:val="DefaultParagraphFont"/>
    <w:link w:val="CommentText"/>
    <w:uiPriority w:val="12"/>
    <w:semiHidden/>
    <w:rsid w:val="008B6607"/>
    <w:rPr>
      <w:rFonts w:ascii="Arial" w:hAnsi="Arial"/>
    </w:rPr>
  </w:style>
  <w:style w:type="paragraph" w:styleId="CommentSubject">
    <w:name w:val="annotation subject"/>
    <w:basedOn w:val="CommentText"/>
    <w:next w:val="CommentText"/>
    <w:link w:val="CommentSubjectChar"/>
    <w:uiPriority w:val="12"/>
    <w:semiHidden/>
    <w:rsid w:val="00A3343F"/>
    <w:rPr>
      <w:b/>
      <w:bCs/>
    </w:rPr>
  </w:style>
  <w:style w:type="character" w:customStyle="1" w:styleId="CommentSubjectChar">
    <w:name w:val="Comment Subject Char"/>
    <w:basedOn w:val="CommentTextChar"/>
    <w:link w:val="CommentSubject"/>
    <w:uiPriority w:val="12"/>
    <w:semiHidden/>
    <w:rsid w:val="008B6607"/>
    <w:rPr>
      <w:rFonts w:ascii="Arial" w:hAnsi="Arial"/>
      <w:b/>
      <w:bCs/>
    </w:rPr>
  </w:style>
  <w:style w:type="paragraph" w:styleId="Date">
    <w:name w:val="Date"/>
    <w:basedOn w:val="Normal"/>
    <w:next w:val="Normal"/>
    <w:link w:val="DateChar"/>
    <w:uiPriority w:val="99"/>
    <w:semiHidden/>
    <w:locked/>
    <w:rsid w:val="004B5263"/>
  </w:style>
  <w:style w:type="character" w:customStyle="1" w:styleId="DateChar">
    <w:name w:val="Date Char"/>
    <w:basedOn w:val="DefaultParagraphFont"/>
    <w:link w:val="Date"/>
    <w:uiPriority w:val="99"/>
    <w:semiHidden/>
    <w:rsid w:val="004B5263"/>
    <w:rPr>
      <w:rFonts w:ascii="Arial" w:hAnsi="Arial"/>
      <w:sz w:val="22"/>
      <w:szCs w:val="22"/>
    </w:rPr>
  </w:style>
  <w:style w:type="paragraph" w:styleId="DocumentMap">
    <w:name w:val="Document Map"/>
    <w:basedOn w:val="Normal"/>
    <w:link w:val="DocumentMapChar"/>
    <w:uiPriority w:val="99"/>
    <w:semiHidden/>
    <w:locked/>
    <w:rsid w:val="004B5263"/>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04454"/>
    <w:rPr>
      <w:rFonts w:ascii="Segoe UI" w:hAnsi="Segoe UI" w:cs="Segoe UI"/>
      <w:sz w:val="16"/>
      <w:szCs w:val="16"/>
    </w:rPr>
  </w:style>
  <w:style w:type="paragraph" w:styleId="E-mailSignature">
    <w:name w:val="E-mail Signature"/>
    <w:basedOn w:val="Normal"/>
    <w:link w:val="E-mailSignatureChar"/>
    <w:uiPriority w:val="99"/>
    <w:semiHidden/>
    <w:locked/>
    <w:rsid w:val="004B5263"/>
    <w:pPr>
      <w:spacing w:after="0" w:line="240" w:lineRule="auto"/>
    </w:pPr>
  </w:style>
  <w:style w:type="character" w:customStyle="1" w:styleId="E-mailSignatureChar">
    <w:name w:val="E-mail Signature Char"/>
    <w:basedOn w:val="DefaultParagraphFont"/>
    <w:link w:val="E-mailSignature"/>
    <w:uiPriority w:val="99"/>
    <w:semiHidden/>
    <w:rsid w:val="00B04454"/>
    <w:rPr>
      <w:rFonts w:ascii="Arial" w:hAnsi="Arial"/>
      <w:sz w:val="22"/>
      <w:szCs w:val="22"/>
    </w:rPr>
  </w:style>
  <w:style w:type="character" w:styleId="EndnoteReference">
    <w:name w:val="endnote reference"/>
    <w:basedOn w:val="BodyTextChar"/>
    <w:uiPriority w:val="13"/>
    <w:semiHidden/>
    <w:rsid w:val="00A3343F"/>
    <w:rPr>
      <w:rFonts w:ascii="Arial" w:hAnsi="Arial"/>
      <w:sz w:val="22"/>
      <w:szCs w:val="22"/>
      <w:vertAlign w:val="superscript"/>
    </w:rPr>
  </w:style>
  <w:style w:type="paragraph" w:styleId="EndnoteText">
    <w:name w:val="endnote text"/>
    <w:basedOn w:val="Normal"/>
    <w:link w:val="EndnoteTextChar"/>
    <w:uiPriority w:val="13"/>
    <w:semiHidden/>
    <w:rsid w:val="00A3343F"/>
    <w:pPr>
      <w:spacing w:line="260" w:lineRule="exact"/>
    </w:pPr>
  </w:style>
  <w:style w:type="character" w:customStyle="1" w:styleId="EndnoteTextChar">
    <w:name w:val="Endnote Text Char"/>
    <w:basedOn w:val="DefaultParagraphFont"/>
    <w:link w:val="EndnoteText"/>
    <w:uiPriority w:val="13"/>
    <w:semiHidden/>
    <w:rsid w:val="008B6607"/>
    <w:rPr>
      <w:rFonts w:ascii="Arial" w:hAnsi="Arial"/>
      <w:sz w:val="22"/>
      <w:szCs w:val="22"/>
    </w:rPr>
  </w:style>
  <w:style w:type="paragraph" w:styleId="EnvelopeAddress">
    <w:name w:val="envelope address"/>
    <w:basedOn w:val="Normal"/>
    <w:uiPriority w:val="99"/>
    <w:semiHidden/>
    <w:locked/>
    <w:rsid w:val="004B52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locked/>
    <w:rsid w:val="004B5263"/>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locked/>
    <w:rsid w:val="004B5263"/>
    <w:rPr>
      <w:color w:val="000000" w:themeColor="followedHyperlink"/>
      <w:u w:val="single"/>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sz w:val="12"/>
    </w:rPr>
  </w:style>
  <w:style w:type="character" w:customStyle="1" w:styleId="FooterChar">
    <w:name w:val="Footer Char"/>
    <w:basedOn w:val="DefaultParagraphFont"/>
    <w:link w:val="Footer"/>
    <w:uiPriority w:val="11"/>
    <w:rsid w:val="008B6607"/>
    <w:rPr>
      <w:rFonts w:ascii="Arial" w:hAnsi="Arial"/>
      <w:sz w:val="12"/>
    </w:rPr>
  </w:style>
  <w:style w:type="character" w:styleId="FootnoteReference">
    <w:name w:val="footnote reference"/>
    <w:basedOn w:val="BodyTextChar"/>
    <w:uiPriority w:val="14"/>
    <w:semiHidden/>
    <w:rsid w:val="00A3343F"/>
    <w:rPr>
      <w:rFonts w:ascii="Arial" w:hAnsi="Arial"/>
      <w:bCs/>
      <w:vanish/>
      <w:sz w:val="22"/>
      <w:szCs w:val="22"/>
      <w:vertAlign w:val="superscript"/>
    </w:rPr>
  </w:style>
  <w:style w:type="paragraph" w:styleId="FootnoteText">
    <w:name w:val="footnote text"/>
    <w:basedOn w:val="BodyText"/>
    <w:link w:val="FootnoteTextChar"/>
    <w:uiPriority w:val="14"/>
    <w:rsid w:val="00B32BE6"/>
    <w:pPr>
      <w:spacing w:before="0" w:after="160" w:line="240" w:lineRule="auto"/>
    </w:pPr>
    <w:rPr>
      <w:sz w:val="16"/>
      <w:szCs w:val="22"/>
    </w:rPr>
  </w:style>
  <w:style w:type="character" w:customStyle="1" w:styleId="FootnoteTextChar">
    <w:name w:val="Footnote Text Char"/>
    <w:basedOn w:val="DefaultParagraphFont"/>
    <w:link w:val="FootnoteText"/>
    <w:uiPriority w:val="14"/>
    <w:rsid w:val="00B32BE6"/>
    <w:rPr>
      <w:rFonts w:ascii="Arial" w:hAnsi="Arial"/>
      <w:sz w:val="16"/>
      <w:szCs w:val="22"/>
    </w:rPr>
  </w:style>
  <w:style w:type="character" w:styleId="Hashtag">
    <w:name w:val="Hashtag"/>
    <w:basedOn w:val="DefaultParagraphFont"/>
    <w:uiPriority w:val="99"/>
    <w:semiHidden/>
    <w:locked/>
    <w:rsid w:val="004B5263"/>
    <w:rPr>
      <w:color w:val="2B579A"/>
      <w:shd w:val="clear" w:color="auto" w:fill="E1DFDD"/>
    </w:rPr>
  </w:style>
  <w:style w:type="paragraph" w:styleId="Header">
    <w:name w:val="header"/>
    <w:basedOn w:val="Normal"/>
    <w:link w:val="HeaderChar"/>
    <w:uiPriority w:val="99"/>
    <w:semiHidden/>
    <w:locked/>
    <w:rsid w:val="008B660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B6607"/>
    <w:rPr>
      <w:rFonts w:ascii="Arial" w:hAnsi="Arial"/>
      <w:sz w:val="22"/>
      <w:szCs w:val="22"/>
    </w:rPr>
  </w:style>
  <w:style w:type="character" w:styleId="HTMLAcronym">
    <w:name w:val="HTML Acronym"/>
    <w:basedOn w:val="DefaultParagraphFont"/>
    <w:uiPriority w:val="99"/>
    <w:semiHidden/>
    <w:locked/>
    <w:rsid w:val="004B5263"/>
  </w:style>
  <w:style w:type="paragraph" w:styleId="HTMLAddress">
    <w:name w:val="HTML Address"/>
    <w:basedOn w:val="Normal"/>
    <w:link w:val="HTMLAddressChar"/>
    <w:uiPriority w:val="99"/>
    <w:semiHidden/>
    <w:locked/>
    <w:rsid w:val="004B5263"/>
    <w:pPr>
      <w:spacing w:after="0" w:line="240" w:lineRule="auto"/>
    </w:pPr>
    <w:rPr>
      <w:i/>
      <w:iCs/>
    </w:rPr>
  </w:style>
  <w:style w:type="character" w:customStyle="1" w:styleId="HTMLAddressChar">
    <w:name w:val="HTML Address Char"/>
    <w:basedOn w:val="DefaultParagraphFont"/>
    <w:link w:val="HTMLAddress"/>
    <w:uiPriority w:val="99"/>
    <w:semiHidden/>
    <w:rsid w:val="004B5263"/>
    <w:rPr>
      <w:rFonts w:ascii="Arial" w:hAnsi="Arial"/>
      <w:i/>
      <w:iCs/>
      <w:sz w:val="22"/>
      <w:szCs w:val="22"/>
    </w:rPr>
  </w:style>
  <w:style w:type="character" w:styleId="HTMLCite">
    <w:name w:val="HTML Cite"/>
    <w:basedOn w:val="DefaultParagraphFont"/>
    <w:uiPriority w:val="99"/>
    <w:semiHidden/>
    <w:locked/>
    <w:rsid w:val="004B5263"/>
    <w:rPr>
      <w:i/>
      <w:iCs/>
    </w:rPr>
  </w:style>
  <w:style w:type="character" w:styleId="HTMLCode">
    <w:name w:val="HTML Code"/>
    <w:basedOn w:val="DefaultParagraphFont"/>
    <w:uiPriority w:val="99"/>
    <w:semiHidden/>
    <w:locked/>
    <w:rsid w:val="004B5263"/>
    <w:rPr>
      <w:rFonts w:ascii="Consolas" w:hAnsi="Consolas"/>
      <w:sz w:val="20"/>
      <w:szCs w:val="20"/>
    </w:rPr>
  </w:style>
  <w:style w:type="character" w:styleId="HTMLDefinition">
    <w:name w:val="HTML Definition"/>
    <w:basedOn w:val="DefaultParagraphFont"/>
    <w:uiPriority w:val="99"/>
    <w:semiHidden/>
    <w:locked/>
    <w:rsid w:val="004B5263"/>
    <w:rPr>
      <w:i/>
      <w:iCs/>
    </w:rPr>
  </w:style>
  <w:style w:type="character" w:styleId="HTMLKeyboard">
    <w:name w:val="HTML Keyboard"/>
    <w:basedOn w:val="DefaultParagraphFont"/>
    <w:uiPriority w:val="99"/>
    <w:semiHidden/>
    <w:locked/>
    <w:rsid w:val="004B5263"/>
    <w:rPr>
      <w:rFonts w:ascii="Consolas" w:hAnsi="Consolas"/>
      <w:sz w:val="20"/>
      <w:szCs w:val="20"/>
    </w:rPr>
  </w:style>
  <w:style w:type="paragraph" w:styleId="HTMLPreformatted">
    <w:name w:val="HTML Preformatted"/>
    <w:basedOn w:val="Normal"/>
    <w:link w:val="HTMLPreformattedChar"/>
    <w:uiPriority w:val="99"/>
    <w:semiHidden/>
    <w:locked/>
    <w:rsid w:val="004B5263"/>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4B5263"/>
    <w:rPr>
      <w:rFonts w:ascii="Consolas" w:hAnsi="Consolas"/>
      <w:sz w:val="22"/>
      <w:szCs w:val="22"/>
    </w:rPr>
  </w:style>
  <w:style w:type="character" w:styleId="HTMLSample">
    <w:name w:val="HTML Sample"/>
    <w:basedOn w:val="DefaultParagraphFont"/>
    <w:uiPriority w:val="99"/>
    <w:semiHidden/>
    <w:locked/>
    <w:rsid w:val="004B5263"/>
    <w:rPr>
      <w:rFonts w:ascii="Consolas" w:hAnsi="Consolas"/>
      <w:sz w:val="24"/>
      <w:szCs w:val="24"/>
    </w:rPr>
  </w:style>
  <w:style w:type="character" w:styleId="HTMLTypewriter">
    <w:name w:val="HTML Typewriter"/>
    <w:basedOn w:val="DefaultParagraphFont"/>
    <w:uiPriority w:val="99"/>
    <w:semiHidden/>
    <w:locked/>
    <w:rsid w:val="004B5263"/>
    <w:rPr>
      <w:rFonts w:ascii="Consolas" w:hAnsi="Consolas"/>
      <w:sz w:val="20"/>
      <w:szCs w:val="20"/>
    </w:rPr>
  </w:style>
  <w:style w:type="character" w:styleId="HTMLVariable">
    <w:name w:val="HTML Variable"/>
    <w:basedOn w:val="DefaultParagraphFont"/>
    <w:uiPriority w:val="99"/>
    <w:semiHidden/>
    <w:locked/>
    <w:rsid w:val="004B5263"/>
    <w:rPr>
      <w:i/>
      <w:iCs/>
    </w:rPr>
  </w:style>
  <w:style w:type="character" w:styleId="Hyperlink">
    <w:name w:val="Hyperlink"/>
    <w:basedOn w:val="DefaultParagraphFont"/>
    <w:uiPriority w:val="99"/>
    <w:locked/>
    <w:rsid w:val="004B5263"/>
    <w:rPr>
      <w:rFonts w:ascii="Univers 45 Light" w:hAnsi="Univers 45 Light"/>
      <w:color w:val="000000" w:themeColor="hyperlink"/>
      <w:sz w:val="20"/>
      <w:u w:val="single"/>
    </w:rPr>
  </w:style>
  <w:style w:type="paragraph" w:styleId="Index1">
    <w:name w:val="index 1"/>
    <w:basedOn w:val="Normal"/>
    <w:next w:val="Normal"/>
    <w:autoRedefine/>
    <w:uiPriority w:val="99"/>
    <w:semiHidden/>
    <w:locked/>
    <w:rsid w:val="004B5263"/>
    <w:pPr>
      <w:spacing w:after="0" w:line="240" w:lineRule="auto"/>
      <w:ind w:left="220" w:hanging="220"/>
    </w:pPr>
  </w:style>
  <w:style w:type="paragraph" w:styleId="Index2">
    <w:name w:val="index 2"/>
    <w:basedOn w:val="Normal"/>
    <w:next w:val="Normal"/>
    <w:autoRedefine/>
    <w:uiPriority w:val="99"/>
    <w:semiHidden/>
    <w:locked/>
    <w:rsid w:val="004B5263"/>
    <w:pPr>
      <w:spacing w:after="0" w:line="240" w:lineRule="auto"/>
      <w:ind w:left="440" w:hanging="220"/>
    </w:pPr>
  </w:style>
  <w:style w:type="paragraph" w:styleId="Index3">
    <w:name w:val="index 3"/>
    <w:basedOn w:val="Normal"/>
    <w:next w:val="Normal"/>
    <w:autoRedefine/>
    <w:uiPriority w:val="99"/>
    <w:semiHidden/>
    <w:locked/>
    <w:rsid w:val="004B5263"/>
    <w:pPr>
      <w:spacing w:after="0" w:line="240" w:lineRule="auto"/>
      <w:ind w:left="660" w:hanging="220"/>
    </w:pPr>
  </w:style>
  <w:style w:type="paragraph" w:styleId="Index4">
    <w:name w:val="index 4"/>
    <w:basedOn w:val="Normal"/>
    <w:next w:val="Normal"/>
    <w:autoRedefine/>
    <w:uiPriority w:val="99"/>
    <w:semiHidden/>
    <w:locked/>
    <w:rsid w:val="004B5263"/>
    <w:pPr>
      <w:spacing w:after="0" w:line="240" w:lineRule="auto"/>
      <w:ind w:left="880" w:hanging="220"/>
    </w:pPr>
  </w:style>
  <w:style w:type="paragraph" w:styleId="Index5">
    <w:name w:val="index 5"/>
    <w:basedOn w:val="Normal"/>
    <w:next w:val="Normal"/>
    <w:autoRedefine/>
    <w:uiPriority w:val="99"/>
    <w:semiHidden/>
    <w:locked/>
    <w:rsid w:val="004B5263"/>
    <w:pPr>
      <w:spacing w:after="0" w:line="240" w:lineRule="auto"/>
      <w:ind w:left="1100" w:hanging="220"/>
    </w:pPr>
  </w:style>
  <w:style w:type="paragraph" w:styleId="Index6">
    <w:name w:val="index 6"/>
    <w:basedOn w:val="Normal"/>
    <w:next w:val="Normal"/>
    <w:autoRedefine/>
    <w:uiPriority w:val="99"/>
    <w:semiHidden/>
    <w:locked/>
    <w:rsid w:val="004B5263"/>
    <w:pPr>
      <w:spacing w:after="0" w:line="240" w:lineRule="auto"/>
      <w:ind w:left="1320" w:hanging="220"/>
    </w:pPr>
  </w:style>
  <w:style w:type="paragraph" w:styleId="Index7">
    <w:name w:val="index 7"/>
    <w:basedOn w:val="Normal"/>
    <w:next w:val="Normal"/>
    <w:autoRedefine/>
    <w:uiPriority w:val="99"/>
    <w:semiHidden/>
    <w:locked/>
    <w:rsid w:val="004B5263"/>
    <w:pPr>
      <w:spacing w:after="0" w:line="240" w:lineRule="auto"/>
      <w:ind w:left="1540" w:hanging="220"/>
    </w:pPr>
  </w:style>
  <w:style w:type="paragraph" w:styleId="Index8">
    <w:name w:val="index 8"/>
    <w:basedOn w:val="Normal"/>
    <w:next w:val="Normal"/>
    <w:autoRedefine/>
    <w:uiPriority w:val="99"/>
    <w:semiHidden/>
    <w:locked/>
    <w:rsid w:val="004B5263"/>
    <w:pPr>
      <w:spacing w:after="0" w:line="240" w:lineRule="auto"/>
      <w:ind w:left="1760" w:hanging="220"/>
    </w:pPr>
  </w:style>
  <w:style w:type="paragraph" w:styleId="Index9">
    <w:name w:val="index 9"/>
    <w:basedOn w:val="Normal"/>
    <w:next w:val="Normal"/>
    <w:autoRedefine/>
    <w:uiPriority w:val="99"/>
    <w:semiHidden/>
    <w:locked/>
    <w:rsid w:val="004B5263"/>
    <w:pPr>
      <w:spacing w:after="0" w:line="240" w:lineRule="auto"/>
      <w:ind w:left="1980" w:hanging="220"/>
    </w:pPr>
  </w:style>
  <w:style w:type="paragraph" w:styleId="IndexHeading">
    <w:name w:val="index heading"/>
    <w:next w:val="BodyText"/>
    <w:uiPriority w:val="99"/>
    <w:semiHidden/>
    <w:locked/>
    <w:rsid w:val="004B5263"/>
    <w:pPr>
      <w:keepNext/>
      <w:keepLines/>
      <w:spacing w:before="240" w:after="120" w:line="259" w:lineRule="atLeast"/>
    </w:pPr>
    <w:rPr>
      <w:rFonts w:ascii="Arial Bold" w:eastAsiaTheme="majorEastAsia" w:hAnsi="Arial Bold" w:cstheme="majorBidi"/>
      <w:b/>
      <w:bCs/>
      <w:color w:val="00338D"/>
      <w:spacing w:val="10"/>
    </w:rPr>
  </w:style>
  <w:style w:type="paragraph" w:styleId="IntenseQuote">
    <w:name w:val="Intense Quote"/>
    <w:basedOn w:val="Normal"/>
    <w:next w:val="Normal"/>
    <w:link w:val="IntenseQuoteChar"/>
    <w:uiPriority w:val="99"/>
    <w:semiHidden/>
    <w:locked/>
    <w:rsid w:val="004B5263"/>
    <w:pPr>
      <w:pBdr>
        <w:top w:val="single" w:sz="4" w:space="10" w:color="0091DA" w:themeColor="accent1"/>
        <w:bottom w:val="single" w:sz="4" w:space="10" w:color="0091DA" w:themeColor="accent1"/>
      </w:pBdr>
      <w:spacing w:before="360" w:after="360"/>
      <w:ind w:left="864" w:right="864"/>
      <w:jc w:val="center"/>
    </w:pPr>
    <w:rPr>
      <w:i/>
      <w:iCs/>
      <w:color w:val="00338D"/>
    </w:rPr>
  </w:style>
  <w:style w:type="character" w:customStyle="1" w:styleId="IntenseQuoteChar">
    <w:name w:val="Intense Quote Char"/>
    <w:basedOn w:val="DefaultParagraphFont"/>
    <w:link w:val="IntenseQuote"/>
    <w:uiPriority w:val="99"/>
    <w:semiHidden/>
    <w:rsid w:val="004B5263"/>
    <w:rPr>
      <w:rFonts w:ascii="Arial" w:hAnsi="Arial"/>
      <w:i/>
      <w:iCs/>
      <w:color w:val="00338D"/>
      <w:sz w:val="22"/>
      <w:szCs w:val="22"/>
    </w:rPr>
  </w:style>
  <w:style w:type="character" w:styleId="LineNumber">
    <w:name w:val="line number"/>
    <w:basedOn w:val="DefaultParagraphFont"/>
    <w:uiPriority w:val="99"/>
    <w:semiHidden/>
    <w:locked/>
    <w:rsid w:val="004B5263"/>
  </w:style>
  <w:style w:type="paragraph" w:styleId="List">
    <w:name w:val="List"/>
    <w:basedOn w:val="ListParagraph"/>
    <w:uiPriority w:val="99"/>
    <w:semiHidden/>
    <w:locked/>
    <w:rsid w:val="004B5263"/>
    <w:pPr>
      <w:ind w:left="360" w:hanging="360"/>
    </w:pPr>
  </w:style>
  <w:style w:type="paragraph" w:styleId="List2">
    <w:name w:val="List 2"/>
    <w:basedOn w:val="ListParagraph"/>
    <w:uiPriority w:val="99"/>
    <w:semiHidden/>
    <w:locked/>
    <w:rsid w:val="004B5263"/>
    <w:pPr>
      <w:ind w:left="360" w:hanging="360"/>
    </w:pPr>
  </w:style>
  <w:style w:type="paragraph" w:styleId="List3">
    <w:name w:val="List 3"/>
    <w:basedOn w:val="ListParagraph"/>
    <w:uiPriority w:val="99"/>
    <w:semiHidden/>
    <w:locked/>
    <w:rsid w:val="004B5263"/>
    <w:pPr>
      <w:ind w:left="360" w:hanging="360"/>
    </w:pPr>
  </w:style>
  <w:style w:type="paragraph" w:styleId="List4">
    <w:name w:val="List 4"/>
    <w:basedOn w:val="ListParagraph"/>
    <w:uiPriority w:val="99"/>
    <w:semiHidden/>
    <w:locked/>
    <w:rsid w:val="004B5263"/>
    <w:pPr>
      <w:ind w:left="360" w:hanging="360"/>
    </w:pPr>
  </w:style>
  <w:style w:type="paragraph" w:styleId="List5">
    <w:name w:val="List 5"/>
    <w:basedOn w:val="List4"/>
    <w:uiPriority w:val="99"/>
    <w:semiHidden/>
    <w:locked/>
    <w:rsid w:val="004B5263"/>
  </w:style>
  <w:style w:type="paragraph" w:styleId="ListBullet">
    <w:name w:val="List Bullet"/>
    <w:basedOn w:val="ListParagraph"/>
    <w:uiPriority w:val="6"/>
    <w:qFormat/>
    <w:rsid w:val="00926727"/>
    <w:pPr>
      <w:numPr>
        <w:numId w:val="1"/>
      </w:numPr>
      <w:ind w:left="357" w:hanging="357"/>
      <w:contextualSpacing w:val="0"/>
    </w:pPr>
    <w:rPr>
      <w:szCs w:val="20"/>
    </w:rPr>
  </w:style>
  <w:style w:type="paragraph" w:styleId="ListBullet2">
    <w:name w:val="List Bullet 2"/>
    <w:basedOn w:val="BodyText"/>
    <w:uiPriority w:val="6"/>
    <w:qFormat/>
    <w:rsid w:val="0029332B"/>
    <w:pPr>
      <w:numPr>
        <w:ilvl w:val="1"/>
        <w:numId w:val="1"/>
      </w:numPr>
      <w:ind w:left="714" w:hanging="357"/>
      <w:contextualSpacing/>
    </w:pPr>
  </w:style>
  <w:style w:type="paragraph" w:styleId="ListBullet3">
    <w:name w:val="List Bullet 3"/>
    <w:basedOn w:val="BodyText"/>
    <w:uiPriority w:val="6"/>
    <w:qFormat/>
    <w:rsid w:val="0029332B"/>
    <w:pPr>
      <w:numPr>
        <w:ilvl w:val="2"/>
        <w:numId w:val="1"/>
      </w:numPr>
      <w:ind w:left="1077" w:hanging="357"/>
      <w:contextualSpacing/>
    </w:pPr>
  </w:style>
  <w:style w:type="paragraph" w:styleId="ListBullet4">
    <w:name w:val="List Bullet 4"/>
    <w:basedOn w:val="BodyText"/>
    <w:uiPriority w:val="6"/>
    <w:rsid w:val="00A3343F"/>
    <w:pPr>
      <w:numPr>
        <w:ilvl w:val="3"/>
        <w:numId w:val="1"/>
      </w:numPr>
    </w:pPr>
  </w:style>
  <w:style w:type="paragraph" w:styleId="ListBullet5">
    <w:name w:val="List Bullet 5"/>
    <w:basedOn w:val="BodyText"/>
    <w:uiPriority w:val="6"/>
    <w:rsid w:val="00A3343F"/>
    <w:pPr>
      <w:numPr>
        <w:ilvl w:val="4"/>
        <w:numId w:val="1"/>
      </w:numPr>
      <w:contextualSpacing/>
    </w:pPr>
  </w:style>
  <w:style w:type="paragraph" w:styleId="ListContinue">
    <w:name w:val="List Continue"/>
    <w:basedOn w:val="Normal"/>
    <w:uiPriority w:val="99"/>
    <w:semiHidden/>
    <w:locked/>
    <w:rsid w:val="004B5263"/>
    <w:pPr>
      <w:ind w:left="283"/>
      <w:contextualSpacing/>
    </w:pPr>
  </w:style>
  <w:style w:type="paragraph" w:styleId="ListContinue2">
    <w:name w:val="List Continue 2"/>
    <w:basedOn w:val="Normal"/>
    <w:uiPriority w:val="99"/>
    <w:semiHidden/>
    <w:locked/>
    <w:rsid w:val="004B5263"/>
    <w:pPr>
      <w:ind w:left="566"/>
      <w:contextualSpacing/>
    </w:pPr>
  </w:style>
  <w:style w:type="paragraph" w:styleId="ListContinue3">
    <w:name w:val="List Continue 3"/>
    <w:basedOn w:val="Normal"/>
    <w:uiPriority w:val="99"/>
    <w:semiHidden/>
    <w:locked/>
    <w:rsid w:val="004B5263"/>
    <w:pPr>
      <w:ind w:left="849"/>
      <w:contextualSpacing/>
    </w:pPr>
  </w:style>
  <w:style w:type="paragraph" w:styleId="ListContinue4">
    <w:name w:val="List Continue 4"/>
    <w:basedOn w:val="Normal"/>
    <w:uiPriority w:val="99"/>
    <w:semiHidden/>
    <w:locked/>
    <w:rsid w:val="004B5263"/>
    <w:pPr>
      <w:ind w:left="1132"/>
      <w:contextualSpacing/>
    </w:pPr>
  </w:style>
  <w:style w:type="paragraph" w:styleId="ListContinue5">
    <w:name w:val="List Continue 5"/>
    <w:basedOn w:val="ListNumber5"/>
    <w:uiPriority w:val="99"/>
    <w:semiHidden/>
    <w:locked/>
    <w:rsid w:val="004B5263"/>
    <w:pPr>
      <w:numPr>
        <w:ilvl w:val="0"/>
        <w:numId w:val="0"/>
      </w:numPr>
      <w:ind w:left="720" w:hanging="363"/>
    </w:pPr>
  </w:style>
  <w:style w:type="paragraph" w:styleId="ListNumber">
    <w:name w:val="List Number"/>
    <w:basedOn w:val="BodyText"/>
    <w:uiPriority w:val="8"/>
    <w:qFormat/>
    <w:rsid w:val="00926727"/>
    <w:pPr>
      <w:numPr>
        <w:numId w:val="5"/>
      </w:numPr>
      <w:contextualSpacing/>
    </w:pPr>
  </w:style>
  <w:style w:type="paragraph" w:styleId="ListNumber2">
    <w:name w:val="List Number 2"/>
    <w:basedOn w:val="BodyText"/>
    <w:uiPriority w:val="8"/>
    <w:qFormat/>
    <w:rsid w:val="00926727"/>
    <w:pPr>
      <w:numPr>
        <w:ilvl w:val="1"/>
        <w:numId w:val="5"/>
      </w:numPr>
      <w:contextualSpacing/>
    </w:pPr>
  </w:style>
  <w:style w:type="paragraph" w:styleId="ListNumber3">
    <w:name w:val="List Number 3"/>
    <w:basedOn w:val="Normal"/>
    <w:uiPriority w:val="8"/>
    <w:qFormat/>
    <w:rsid w:val="00926727"/>
    <w:pPr>
      <w:numPr>
        <w:ilvl w:val="2"/>
        <w:numId w:val="5"/>
      </w:numPr>
    </w:pPr>
  </w:style>
  <w:style w:type="paragraph" w:styleId="ListNumber4">
    <w:name w:val="List Number 4"/>
    <w:basedOn w:val="BodyText"/>
    <w:uiPriority w:val="8"/>
    <w:rsid w:val="00926727"/>
    <w:pPr>
      <w:numPr>
        <w:ilvl w:val="3"/>
        <w:numId w:val="5"/>
      </w:numPr>
      <w:contextualSpacing/>
    </w:pPr>
  </w:style>
  <w:style w:type="paragraph" w:styleId="ListNumber5">
    <w:name w:val="List Number 5"/>
    <w:basedOn w:val="BodyText"/>
    <w:uiPriority w:val="8"/>
    <w:rsid w:val="00926727"/>
    <w:pPr>
      <w:numPr>
        <w:ilvl w:val="4"/>
        <w:numId w:val="5"/>
      </w:numPr>
      <w:contextualSpacing/>
    </w:pPr>
  </w:style>
  <w:style w:type="paragraph" w:styleId="MacroText">
    <w:name w:val="macro"/>
    <w:link w:val="MacroTextChar"/>
    <w:uiPriority w:val="99"/>
    <w:semiHidden/>
    <w:locked/>
    <w:rsid w:val="004B52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4B5263"/>
    <w:rPr>
      <w:rFonts w:ascii="Consolas" w:hAnsi="Consolas"/>
    </w:rPr>
  </w:style>
  <w:style w:type="character" w:styleId="Mention">
    <w:name w:val="Mention"/>
    <w:basedOn w:val="DefaultParagraphFont"/>
    <w:uiPriority w:val="99"/>
    <w:semiHidden/>
    <w:locked/>
    <w:rsid w:val="004B5263"/>
    <w:rPr>
      <w:color w:val="00338D"/>
      <w:shd w:val="clear" w:color="auto" w:fill="E1DFDD"/>
    </w:rPr>
  </w:style>
  <w:style w:type="paragraph" w:styleId="MessageHeader">
    <w:name w:val="Message Header"/>
    <w:basedOn w:val="Normal"/>
    <w:link w:val="MessageHeaderChar"/>
    <w:uiPriority w:val="99"/>
    <w:semiHidden/>
    <w:locked/>
    <w:rsid w:val="004B526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cstheme="majorBidi"/>
      <w:sz w:val="24"/>
      <w:szCs w:val="24"/>
    </w:rPr>
  </w:style>
  <w:style w:type="character" w:customStyle="1" w:styleId="MessageHeaderChar">
    <w:name w:val="Message Header Char"/>
    <w:basedOn w:val="DefaultParagraphFont"/>
    <w:link w:val="MessageHeader"/>
    <w:uiPriority w:val="99"/>
    <w:semiHidden/>
    <w:rsid w:val="004B5263"/>
    <w:rPr>
      <w:rFonts w:ascii="Arial" w:eastAsiaTheme="majorEastAsia" w:hAnsi="Arial" w:cstheme="majorBidi"/>
      <w:sz w:val="24"/>
      <w:szCs w:val="24"/>
      <w:shd w:val="pct20" w:color="auto" w:fill="auto"/>
    </w:rPr>
  </w:style>
  <w:style w:type="paragraph" w:styleId="NormalWeb">
    <w:name w:val="Normal (Web)"/>
    <w:basedOn w:val="Normal"/>
    <w:uiPriority w:val="99"/>
    <w:semiHidden/>
    <w:locked/>
    <w:rsid w:val="004B5263"/>
    <w:rPr>
      <w:rFonts w:cs="Times New Roman"/>
      <w:sz w:val="24"/>
      <w:szCs w:val="24"/>
    </w:rPr>
  </w:style>
  <w:style w:type="paragraph" w:styleId="NormalIndent">
    <w:name w:val="Normal Indent"/>
    <w:basedOn w:val="Normal"/>
    <w:uiPriority w:val="99"/>
    <w:semiHidden/>
    <w:locked/>
    <w:rsid w:val="004B5263"/>
  </w:style>
  <w:style w:type="paragraph" w:styleId="NoteHeading">
    <w:name w:val="Note Heading"/>
    <w:next w:val="BodyText"/>
    <w:link w:val="NoteHeadingChar"/>
    <w:uiPriority w:val="99"/>
    <w:semiHidden/>
    <w:locked/>
    <w:rsid w:val="004B5263"/>
    <w:pPr>
      <w:keepNext/>
      <w:keepLines/>
      <w:spacing w:before="240" w:after="120" w:line="240" w:lineRule="atLeast"/>
    </w:pPr>
    <w:rPr>
      <w:rFonts w:ascii="Arial Bold" w:hAnsi="Arial Bold"/>
      <w:color w:val="00338D"/>
      <w:spacing w:val="10"/>
    </w:rPr>
  </w:style>
  <w:style w:type="character" w:customStyle="1" w:styleId="NoteHeadingChar">
    <w:name w:val="Note Heading Char"/>
    <w:basedOn w:val="DefaultParagraphFont"/>
    <w:link w:val="NoteHeading"/>
    <w:uiPriority w:val="99"/>
    <w:semiHidden/>
    <w:rsid w:val="004B5263"/>
    <w:rPr>
      <w:rFonts w:ascii="Arial Bold" w:hAnsi="Arial Bold"/>
      <w:color w:val="00338D"/>
      <w:spacing w:val="10"/>
    </w:rPr>
  </w:style>
  <w:style w:type="character" w:styleId="PageNumber">
    <w:name w:val="page number"/>
    <w:basedOn w:val="DefaultParagraphFont"/>
    <w:uiPriority w:val="99"/>
    <w:semiHidden/>
    <w:locked/>
    <w:rsid w:val="004B5263"/>
  </w:style>
  <w:style w:type="character" w:styleId="PlaceholderText">
    <w:name w:val="Placeholder Text"/>
    <w:basedOn w:val="DefaultParagraphFont"/>
    <w:uiPriority w:val="99"/>
    <w:semiHidden/>
    <w:locked/>
    <w:rsid w:val="004B5263"/>
    <w:rPr>
      <w:color w:val="808080"/>
    </w:rPr>
  </w:style>
  <w:style w:type="table" w:styleId="PlainTable2">
    <w:name w:val="Plain Table 2"/>
    <w:basedOn w:val="TableNormal"/>
    <w:uiPriority w:val="42"/>
    <w:locked/>
    <w:rsid w:val="004B52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4B52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4B52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B52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locked/>
    <w:rsid w:val="004B526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B5263"/>
    <w:rPr>
      <w:rFonts w:ascii="Consolas" w:hAnsi="Consolas"/>
      <w:sz w:val="21"/>
      <w:szCs w:val="21"/>
    </w:rPr>
  </w:style>
  <w:style w:type="paragraph" w:styleId="Quote">
    <w:name w:val="Quote"/>
    <w:basedOn w:val="Normal"/>
    <w:next w:val="Normal"/>
    <w:link w:val="QuoteChar"/>
    <w:uiPriority w:val="99"/>
    <w:semiHidden/>
    <w:locked/>
    <w:rsid w:val="004B526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99"/>
    <w:semiHidden/>
    <w:rsid w:val="004B5263"/>
    <w:rPr>
      <w:rFonts w:ascii="Arial" w:hAnsi="Arial"/>
      <w:i/>
      <w:iCs/>
      <w:color w:val="404040" w:themeColor="text1" w:themeTint="BF"/>
      <w:sz w:val="22"/>
      <w:szCs w:val="22"/>
    </w:rPr>
  </w:style>
  <w:style w:type="paragraph" w:styleId="Salutation">
    <w:name w:val="Salutation"/>
    <w:basedOn w:val="Normal"/>
    <w:next w:val="Normal"/>
    <w:link w:val="SalutationChar"/>
    <w:uiPriority w:val="99"/>
    <w:semiHidden/>
    <w:locked/>
    <w:rsid w:val="004B5263"/>
  </w:style>
  <w:style w:type="character" w:customStyle="1" w:styleId="SalutationChar">
    <w:name w:val="Salutation Char"/>
    <w:basedOn w:val="DefaultParagraphFont"/>
    <w:link w:val="Salutation"/>
    <w:uiPriority w:val="99"/>
    <w:semiHidden/>
    <w:rsid w:val="004B5263"/>
    <w:rPr>
      <w:rFonts w:ascii="Arial" w:hAnsi="Arial"/>
      <w:sz w:val="22"/>
      <w:szCs w:val="22"/>
    </w:rPr>
  </w:style>
  <w:style w:type="paragraph" w:styleId="Signature">
    <w:name w:val="Signature"/>
    <w:basedOn w:val="Normal"/>
    <w:link w:val="SignatureChar"/>
    <w:uiPriority w:val="99"/>
    <w:semiHidden/>
    <w:locked/>
    <w:rsid w:val="004B5263"/>
    <w:pPr>
      <w:spacing w:after="0" w:line="240" w:lineRule="auto"/>
      <w:ind w:left="4252"/>
    </w:pPr>
  </w:style>
  <w:style w:type="character" w:customStyle="1" w:styleId="SignatureChar">
    <w:name w:val="Signature Char"/>
    <w:basedOn w:val="DefaultParagraphFont"/>
    <w:link w:val="Signature"/>
    <w:uiPriority w:val="99"/>
    <w:semiHidden/>
    <w:rsid w:val="004B5263"/>
    <w:rPr>
      <w:rFonts w:ascii="Arial" w:hAnsi="Arial"/>
      <w:sz w:val="22"/>
      <w:szCs w:val="22"/>
    </w:rPr>
  </w:style>
  <w:style w:type="character" w:styleId="SmartHyperlink">
    <w:name w:val="Smart Hyperlink"/>
    <w:basedOn w:val="DefaultParagraphFont"/>
    <w:uiPriority w:val="99"/>
    <w:semiHidden/>
    <w:locked/>
    <w:rsid w:val="004B5263"/>
    <w:rPr>
      <w:u w:val="dotted"/>
    </w:rPr>
  </w:style>
  <w:style w:type="character" w:styleId="SmartLink">
    <w:name w:val="Smart Link"/>
    <w:basedOn w:val="DefaultParagraphFont"/>
    <w:uiPriority w:val="99"/>
    <w:semiHidden/>
    <w:locked/>
    <w:rsid w:val="004B5263"/>
    <w:rPr>
      <w:color w:val="00338D"/>
      <w:u w:val="single"/>
      <w:shd w:val="clear" w:color="auto" w:fill="F3F2F1"/>
    </w:rPr>
  </w:style>
  <w:style w:type="character" w:styleId="Strong">
    <w:name w:val="Strong"/>
    <w:basedOn w:val="DefaultParagraphFont"/>
    <w:uiPriority w:val="99"/>
    <w:semiHidden/>
    <w:locked/>
    <w:rsid w:val="004B5263"/>
    <w:rPr>
      <w:b/>
      <w:bCs/>
    </w:rPr>
  </w:style>
  <w:style w:type="paragraph" w:styleId="Subtitle">
    <w:name w:val="Subtitle"/>
    <w:basedOn w:val="Normal"/>
    <w:next w:val="Normal"/>
    <w:link w:val="SubtitleChar"/>
    <w:uiPriority w:val="99"/>
    <w:semiHidden/>
    <w:locked/>
    <w:rsid w:val="004B5263"/>
    <w:pPr>
      <w:ind w:left="720"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99"/>
    <w:semiHidden/>
    <w:rsid w:val="004B5263"/>
    <w:rPr>
      <w:rFonts w:ascii="Arial" w:eastAsiaTheme="minorEastAsia" w:hAnsi="Arial"/>
      <w:color w:val="5A5A5A" w:themeColor="text1" w:themeTint="A5"/>
      <w:spacing w:val="15"/>
      <w:sz w:val="22"/>
      <w:szCs w:val="22"/>
    </w:rPr>
  </w:style>
  <w:style w:type="character" w:styleId="SubtleEmphasis">
    <w:name w:val="Subtle Emphasis"/>
    <w:basedOn w:val="DefaultParagraphFont"/>
    <w:uiPriority w:val="99"/>
    <w:semiHidden/>
    <w:locked/>
    <w:rsid w:val="004B5263"/>
    <w:rPr>
      <w:b/>
      <w:i w:val="0"/>
      <w:iCs/>
      <w:color w:val="404040" w:themeColor="text1" w:themeTint="BF"/>
    </w:rPr>
  </w:style>
  <w:style w:type="character" w:styleId="SubtleReference">
    <w:name w:val="Subtle Reference"/>
    <w:basedOn w:val="DefaultParagraphFont"/>
    <w:uiPriority w:val="99"/>
    <w:semiHidden/>
    <w:locked/>
    <w:rsid w:val="004B5263"/>
    <w:rPr>
      <w:smallCaps/>
      <w:color w:val="5A5A5A" w:themeColor="text1" w:themeTint="A5"/>
    </w:rPr>
  </w:style>
  <w:style w:type="paragraph" w:styleId="TableofAuthorities">
    <w:name w:val="table of authorities"/>
    <w:basedOn w:val="Normal"/>
    <w:next w:val="BodyText"/>
    <w:uiPriority w:val="18"/>
    <w:semiHidden/>
    <w:rsid w:val="00A3343F"/>
    <w:pPr>
      <w:spacing w:line="260" w:lineRule="exact"/>
      <w:ind w:left="357" w:hanging="357"/>
    </w:pPr>
    <w:rPr>
      <w:rFonts w:ascii="Univers 45 Light" w:hAnsi="Univers 45 Light"/>
      <w:bCs/>
      <w:szCs w:val="32"/>
    </w:rPr>
  </w:style>
  <w:style w:type="paragraph" w:styleId="TableofFigures">
    <w:name w:val="table of figures"/>
    <w:basedOn w:val="Normal"/>
    <w:next w:val="BodyText"/>
    <w:uiPriority w:val="18"/>
    <w:rsid w:val="00A3343F"/>
    <w:pPr>
      <w:spacing w:line="260" w:lineRule="exact"/>
    </w:pPr>
    <w:rPr>
      <w:rFonts w:ascii="Univers 45 Light" w:hAnsi="Univers 45 Light"/>
      <w:bCs/>
      <w:szCs w:val="32"/>
    </w:rPr>
  </w:style>
  <w:style w:type="paragraph" w:styleId="Title">
    <w:name w:val="Title"/>
    <w:basedOn w:val="Normal"/>
    <w:next w:val="Normal"/>
    <w:link w:val="TitleChar"/>
    <w:uiPriority w:val="99"/>
    <w:semiHidden/>
    <w:locked/>
    <w:rsid w:val="004B526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99"/>
    <w:semiHidden/>
    <w:rsid w:val="004B5263"/>
    <w:rPr>
      <w:rFonts w:ascii="Arial" w:eastAsiaTheme="majorEastAsia" w:hAnsi="Arial" w:cstheme="majorBidi"/>
      <w:spacing w:val="-10"/>
      <w:kern w:val="28"/>
      <w:sz w:val="56"/>
      <w:szCs w:val="56"/>
    </w:rPr>
  </w:style>
  <w:style w:type="paragraph" w:styleId="TOAHeading">
    <w:name w:val="toa heading"/>
    <w:basedOn w:val="Normal"/>
    <w:next w:val="BodyText"/>
    <w:uiPriority w:val="15"/>
    <w:rsid w:val="00A3343F"/>
    <w:pPr>
      <w:spacing w:line="540" w:lineRule="atLeast"/>
    </w:pPr>
    <w:rPr>
      <w:rFonts w:ascii="KPMG Extralight" w:eastAsiaTheme="majorEastAsia" w:hAnsi="KPMG Extralight" w:cstheme="majorBidi"/>
      <w:b/>
      <w:color w:val="00338D"/>
      <w:sz w:val="48"/>
      <w:szCs w:val="24"/>
    </w:rPr>
  </w:style>
  <w:style w:type="paragraph" w:styleId="TOC1">
    <w:name w:val="toc 1"/>
    <w:basedOn w:val="Normal"/>
    <w:next w:val="BodyText"/>
    <w:autoRedefine/>
    <w:uiPriority w:val="39"/>
    <w:rsid w:val="00A3343F"/>
    <w:rPr>
      <w:b/>
      <w:bCs/>
      <w:szCs w:val="32"/>
    </w:rPr>
  </w:style>
  <w:style w:type="paragraph" w:styleId="TOC2">
    <w:name w:val="toc 2"/>
    <w:basedOn w:val="Normal"/>
    <w:next w:val="BodyText"/>
    <w:autoRedefine/>
    <w:uiPriority w:val="16"/>
    <w:rsid w:val="00A3343F"/>
    <w:pPr>
      <w:ind w:left="567"/>
    </w:pPr>
    <w:rPr>
      <w:bCs/>
      <w:szCs w:val="32"/>
    </w:rPr>
  </w:style>
  <w:style w:type="paragraph" w:styleId="TOC3">
    <w:name w:val="toc 3"/>
    <w:basedOn w:val="Normal"/>
    <w:next w:val="BodyText"/>
    <w:autoRedefine/>
    <w:uiPriority w:val="16"/>
    <w:rsid w:val="00A3343F"/>
    <w:pPr>
      <w:ind w:left="1134"/>
    </w:pPr>
    <w:rPr>
      <w:bCs/>
      <w:szCs w:val="32"/>
    </w:rPr>
  </w:style>
  <w:style w:type="paragraph" w:styleId="TOC4">
    <w:name w:val="toc 4"/>
    <w:basedOn w:val="Normal"/>
    <w:next w:val="BodyText"/>
    <w:autoRedefine/>
    <w:uiPriority w:val="16"/>
    <w:rsid w:val="00A3343F"/>
    <w:pPr>
      <w:spacing w:line="260" w:lineRule="exact"/>
      <w:ind w:left="1418"/>
    </w:pPr>
    <w:rPr>
      <w:rFonts w:ascii="Univers 45 Light" w:hAnsi="Univers 45 Light"/>
      <w:bCs/>
      <w:szCs w:val="32"/>
    </w:rPr>
  </w:style>
  <w:style w:type="paragraph" w:styleId="TOC5">
    <w:name w:val="toc 5"/>
    <w:basedOn w:val="BodyText"/>
    <w:next w:val="BodyText"/>
    <w:autoRedefine/>
    <w:uiPriority w:val="16"/>
    <w:semiHidden/>
    <w:locked/>
    <w:rsid w:val="004B5263"/>
    <w:pPr>
      <w:spacing w:after="100"/>
      <w:ind w:left="880"/>
    </w:pPr>
    <w:rPr>
      <w:rFonts w:ascii="Univers 45 Light" w:hAnsi="Univers 45 Light"/>
    </w:rPr>
  </w:style>
  <w:style w:type="paragraph" w:styleId="TOC6">
    <w:name w:val="toc 6"/>
    <w:basedOn w:val="BodyText"/>
    <w:next w:val="BodyText"/>
    <w:autoRedefine/>
    <w:uiPriority w:val="16"/>
    <w:semiHidden/>
    <w:locked/>
    <w:rsid w:val="004B5263"/>
    <w:pPr>
      <w:spacing w:after="100"/>
      <w:ind w:left="1100"/>
    </w:pPr>
    <w:rPr>
      <w:rFonts w:ascii="Univers 45 Light" w:hAnsi="Univers 45 Light"/>
    </w:rPr>
  </w:style>
  <w:style w:type="paragraph" w:styleId="TOC7">
    <w:name w:val="toc 7"/>
    <w:basedOn w:val="BodyText"/>
    <w:next w:val="BodyText"/>
    <w:autoRedefine/>
    <w:uiPriority w:val="16"/>
    <w:semiHidden/>
    <w:locked/>
    <w:rsid w:val="004B5263"/>
    <w:pPr>
      <w:spacing w:after="100"/>
      <w:ind w:left="1320"/>
    </w:pPr>
    <w:rPr>
      <w:rFonts w:ascii="Univers 45 Light" w:hAnsi="Univers 45 Light"/>
    </w:rPr>
  </w:style>
  <w:style w:type="paragraph" w:styleId="TOC8">
    <w:name w:val="toc 8"/>
    <w:basedOn w:val="BodyText"/>
    <w:next w:val="BodyText"/>
    <w:autoRedefine/>
    <w:uiPriority w:val="16"/>
    <w:semiHidden/>
    <w:locked/>
    <w:rsid w:val="004B5263"/>
    <w:pPr>
      <w:spacing w:after="100"/>
      <w:ind w:left="1540"/>
    </w:pPr>
    <w:rPr>
      <w:rFonts w:ascii="Univers 45 Light" w:hAnsi="Univers 45 Light"/>
    </w:rPr>
  </w:style>
  <w:style w:type="paragraph" w:styleId="TOC9">
    <w:name w:val="toc 9"/>
    <w:basedOn w:val="BodyText"/>
    <w:next w:val="BodyText"/>
    <w:autoRedefine/>
    <w:uiPriority w:val="16"/>
    <w:semiHidden/>
    <w:locked/>
    <w:rsid w:val="004B5263"/>
    <w:pPr>
      <w:spacing w:after="100"/>
      <w:ind w:left="1760"/>
    </w:pPr>
    <w:rPr>
      <w:rFonts w:ascii="Univers 45 Light" w:hAnsi="Univers 45 Light"/>
    </w:rPr>
  </w:style>
  <w:style w:type="paragraph" w:styleId="TOCHeading">
    <w:name w:val="TOC Heading"/>
    <w:basedOn w:val="Normal"/>
    <w:next w:val="BodyText"/>
    <w:uiPriority w:val="15"/>
    <w:rsid w:val="00A3343F"/>
    <w:pPr>
      <w:pageBreakBefore/>
      <w:spacing w:line="720" w:lineRule="atLeast"/>
    </w:pPr>
    <w:rPr>
      <w:rFonts w:ascii="KPMG Extralight" w:hAnsi="KPMG Extralight"/>
      <w:b/>
      <w:bCs/>
      <w:color w:val="00338D" w:themeColor="text2"/>
      <w:sz w:val="72"/>
      <w:szCs w:val="224"/>
    </w:rPr>
  </w:style>
  <w:style w:type="character" w:styleId="UnresolvedMention">
    <w:name w:val="Unresolved Mention"/>
    <w:basedOn w:val="DefaultParagraphFont"/>
    <w:uiPriority w:val="99"/>
    <w:semiHidden/>
    <w:locked/>
    <w:rsid w:val="004B5263"/>
    <w:rPr>
      <w:color w:val="605E5C"/>
      <w:shd w:val="clear" w:color="auto" w:fill="E1DFDD"/>
    </w:rPr>
  </w:style>
  <w:style w:type="paragraph" w:styleId="NoSpacing">
    <w:name w:val="No Spacing"/>
    <w:link w:val="NoSpacingChar"/>
    <w:uiPriority w:val="1"/>
    <w:rsid w:val="00A3343F"/>
    <w:pPr>
      <w:spacing w:after="0" w:line="260" w:lineRule="atLeast"/>
    </w:pPr>
    <w:rPr>
      <w:rFonts w:ascii="Arial" w:hAnsi="Arial"/>
      <w:sz w:val="22"/>
      <w:szCs w:val="22"/>
    </w:rPr>
  </w:style>
  <w:style w:type="table" w:styleId="TableGrid">
    <w:name w:val="Table Grid"/>
    <w:basedOn w:val="TableNormal"/>
    <w:uiPriority w:val="39"/>
    <w:locked/>
    <w:rsid w:val="008B660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F2A Caption,O.Caption,MA Caption,Figure caption,AWT Caption,Table Caption,TABLE,Char,BG Caption,Item,caption,c,col bullet,cb,Center Bold,cbbullet,col bulletcsb,u,C2 Col Bullet,6 chart,Center Bcbold,cb 10pt,column bullet,col bullet1,cb1,Chart"/>
    <w:basedOn w:val="BodyText"/>
    <w:next w:val="BlockText"/>
    <w:link w:val="CaptionChar"/>
    <w:uiPriority w:val="10"/>
    <w:rsid w:val="00A3343F"/>
    <w:pPr>
      <w:spacing w:before="40" w:after="40"/>
    </w:pPr>
    <w:rPr>
      <w:b/>
      <w:iCs/>
      <w:color w:val="00338D"/>
      <w:sz w:val="18"/>
      <w:szCs w:val="18"/>
    </w:rPr>
  </w:style>
  <w:style w:type="table" w:styleId="ListTable6Colorful-Accent6">
    <w:name w:val="List Table 6 Colorful Accent 6"/>
    <w:basedOn w:val="TableNormal"/>
    <w:uiPriority w:val="51"/>
    <w:locked/>
    <w:rsid w:val="004B5263"/>
    <w:pPr>
      <w:spacing w:after="0" w:line="240" w:lineRule="auto"/>
    </w:pPr>
    <w:rPr>
      <w:color w:val="000000" w:themeColor="accent6" w:themeShade="BF"/>
    </w:rPr>
    <w:tblPr>
      <w:tblStyleRowBandSize w:val="1"/>
      <w:tblStyleColBandSize w:val="1"/>
      <w:tblBorders>
        <w:top w:val="single" w:sz="4" w:space="0" w:color="000000" w:themeColor="accent6"/>
        <w:bottom w:val="single" w:sz="4" w:space="0" w:color="000000" w:themeColor="accent6"/>
      </w:tblBorders>
    </w:tblPr>
    <w:tblStylePr w:type="firstRow">
      <w:rPr>
        <w:b/>
        <w:bCs/>
      </w:rPr>
      <w:tblPr/>
      <w:tcPr>
        <w:tcBorders>
          <w:bottom w:val="single" w:sz="4" w:space="0" w:color="000000" w:themeColor="accent6"/>
        </w:tcBorders>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paragraph" w:styleId="ListParagraph">
    <w:name w:val="List Paragraph"/>
    <w:aliases w:val="Recommendation,L,List Paragraph1,List Paragraph11,Bullet point,Use Case List Paragraph,Heading2,Body Bullet,Table Number Paragraph,Colorful List - Accent 11,List Paragraph Char Char,lp1,Figure_name,List Paragraph 1,B1,Requirements,bu1,new"/>
    <w:basedOn w:val="Normal"/>
    <w:link w:val="ListParagraphChar"/>
    <w:uiPriority w:val="34"/>
    <w:qFormat/>
    <w:rsid w:val="00A3343F"/>
    <w:pPr>
      <w:ind w:left="720"/>
      <w:contextualSpacing/>
    </w:pPr>
  </w:style>
  <w:style w:type="numbering" w:customStyle="1" w:styleId="BulletList">
    <w:name w:val="Bullet List"/>
    <w:basedOn w:val="111111"/>
    <w:uiPriority w:val="99"/>
    <w:locked/>
    <w:rsid w:val="004B5263"/>
  </w:style>
  <w:style w:type="character" w:styleId="Emphasis">
    <w:name w:val="Emphasis"/>
    <w:basedOn w:val="BodyTextChar"/>
    <w:uiPriority w:val="2"/>
    <w:qFormat/>
    <w:rsid w:val="00A3343F"/>
    <w:rPr>
      <w:rFonts w:ascii="Arial" w:hAnsi="Arial"/>
      <w:b/>
      <w:iCs/>
      <w:sz w:val="22"/>
      <w:szCs w:val="20"/>
    </w:rPr>
  </w:style>
  <w:style w:type="table" w:styleId="TableGridLight">
    <w:name w:val="Grid Table Light"/>
    <w:basedOn w:val="TableNormal"/>
    <w:uiPriority w:val="40"/>
    <w:locked/>
    <w:rsid w:val="004B5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Arial" w:hAnsi="Arial"/>
        <w:b/>
        <w:sz w:val="20"/>
      </w:rPr>
      <w:tblPr/>
      <w:tcPr>
        <w:vAlign w:val="bottom"/>
      </w:tcPr>
    </w:tblStylePr>
  </w:style>
  <w:style w:type="table" w:styleId="PlainTable1">
    <w:name w:val="Plain Table 1"/>
    <w:basedOn w:val="TableNormal"/>
    <w:uiPriority w:val="41"/>
    <w:locked/>
    <w:rsid w:val="004B52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KPMGBullets">
    <w:name w:val="KPMG Bullets"/>
    <w:basedOn w:val="NoList"/>
    <w:uiPriority w:val="99"/>
    <w:rsid w:val="008B6607"/>
  </w:style>
  <w:style w:type="table" w:customStyle="1" w:styleId="KPMGTable1">
    <w:name w:val="KPMG Table 1"/>
    <w:basedOn w:val="TableGrid"/>
    <w:uiPriority w:val="99"/>
    <w:rsid w:val="00A3343F"/>
    <w:rPr>
      <w:rFonts w:ascii="Arial" w:hAnsi="Arial"/>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sz w:val="22"/>
      </w:rPr>
      <w:tblPr/>
      <w:tcPr>
        <w:vAlign w:val="center"/>
      </w:tcPr>
    </w:tblStylePr>
  </w:style>
  <w:style w:type="table" w:customStyle="1" w:styleId="KPMGTable2">
    <w:name w:val="KPMG Table 2"/>
    <w:basedOn w:val="KPMGTable1"/>
    <w:uiPriority w:val="99"/>
    <w:rsid w:val="00926727"/>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table" w:customStyle="1" w:styleId="KPMGTable3">
    <w:name w:val="KPMG Table 3"/>
    <w:basedOn w:val="KPMGTable1"/>
    <w:uiPriority w:val="99"/>
    <w:rsid w:val="00926727"/>
    <w:tblPr/>
    <w:tblStylePr w:type="firstRow">
      <w:pPr>
        <w:jc w:val="left"/>
      </w:pPr>
      <w:rPr>
        <w:rFonts w:asciiTheme="minorHAnsi" w:hAnsiTheme="minorHAnsi"/>
        <w:sz w:val="22"/>
      </w:rPr>
      <w:tblPr/>
      <w:tcPr>
        <w:vAlign w:val="center"/>
      </w:tcPr>
    </w:tblStylePr>
    <w:tblStylePr w:type="lastRow">
      <w:rPr>
        <w:b/>
      </w:rPr>
    </w:tblStylePr>
    <w:tblStylePr w:type="firstCol">
      <w:pPr>
        <w:jc w:val="left"/>
      </w:pPr>
      <w:rPr>
        <w:rFonts w:asciiTheme="minorHAnsi" w:hAnsiTheme="minorHAnsi"/>
        <w:b w:val="0"/>
        <w:sz w:val="22"/>
      </w:rPr>
      <w:tblPr/>
      <w:tcPr>
        <w:tcBorders>
          <w:insideH w:val="single" w:sz="4" w:space="0" w:color="FFFFFF" w:themeColor="background1"/>
          <w:insideV w:val="single" w:sz="4" w:space="0" w:color="FFFFFF" w:themeColor="background1"/>
        </w:tcBorders>
        <w:shd w:val="clear" w:color="auto" w:fill="00338D" w:themeFill="text2"/>
        <w:vAlign w:val="center"/>
      </w:tcPr>
    </w:tblStylePr>
    <w:tblStylePr w:type="nwCell">
      <w:pPr>
        <w:jc w:val="left"/>
      </w:pPr>
    </w:tblStylePr>
  </w:style>
  <w:style w:type="paragraph" w:customStyle="1" w:styleId="ListBullet6">
    <w:name w:val="List Bullet 6"/>
    <w:basedOn w:val="BodyText"/>
    <w:uiPriority w:val="6"/>
    <w:rsid w:val="00A3343F"/>
    <w:pPr>
      <w:numPr>
        <w:ilvl w:val="5"/>
        <w:numId w:val="1"/>
      </w:numPr>
      <w:contextualSpacing/>
    </w:pPr>
  </w:style>
  <w:style w:type="paragraph" w:customStyle="1" w:styleId="ListBullet7">
    <w:name w:val="List Bullet 7"/>
    <w:basedOn w:val="Normal"/>
    <w:uiPriority w:val="6"/>
    <w:rsid w:val="00A3343F"/>
    <w:pPr>
      <w:numPr>
        <w:ilvl w:val="6"/>
        <w:numId w:val="1"/>
      </w:numPr>
    </w:pPr>
  </w:style>
  <w:style w:type="paragraph" w:customStyle="1" w:styleId="ListBullet8">
    <w:name w:val="List Bullet 8"/>
    <w:basedOn w:val="BodyText"/>
    <w:uiPriority w:val="6"/>
    <w:rsid w:val="00A3343F"/>
    <w:pPr>
      <w:numPr>
        <w:ilvl w:val="7"/>
        <w:numId w:val="1"/>
      </w:numPr>
    </w:pPr>
    <w:rPr>
      <w:rFonts w:cs="Arial"/>
    </w:rPr>
  </w:style>
  <w:style w:type="paragraph" w:customStyle="1" w:styleId="ListBullet9">
    <w:name w:val="List Bullet 9"/>
    <w:basedOn w:val="BodyText"/>
    <w:uiPriority w:val="6"/>
    <w:rsid w:val="00A3343F"/>
    <w:pPr>
      <w:numPr>
        <w:ilvl w:val="8"/>
        <w:numId w:val="1"/>
      </w:numPr>
    </w:pPr>
    <w:rPr>
      <w:rFonts w:cs="Arial"/>
    </w:rPr>
  </w:style>
  <w:style w:type="paragraph" w:customStyle="1" w:styleId="List6">
    <w:name w:val="List 6"/>
    <w:basedOn w:val="List5"/>
    <w:uiPriority w:val="99"/>
    <w:semiHidden/>
    <w:qFormat/>
    <w:locked/>
    <w:rsid w:val="004B5263"/>
  </w:style>
  <w:style w:type="numbering" w:customStyle="1" w:styleId="KPMGBulletList">
    <w:name w:val="KPMG Bullet List"/>
    <w:basedOn w:val="NoList"/>
    <w:uiPriority w:val="99"/>
    <w:rsid w:val="00A3343F"/>
    <w:pPr>
      <w:numPr>
        <w:numId w:val="1"/>
      </w:numPr>
    </w:pPr>
  </w:style>
  <w:style w:type="numbering" w:customStyle="1" w:styleId="KPMGNumberList">
    <w:name w:val="KPMG Number List"/>
    <w:basedOn w:val="KPMGBulletList"/>
    <w:uiPriority w:val="99"/>
    <w:rsid w:val="004B7FFC"/>
    <w:pPr>
      <w:numPr>
        <w:numId w:val="3"/>
      </w:numPr>
    </w:pPr>
  </w:style>
  <w:style w:type="paragraph" w:customStyle="1" w:styleId="ListNumber6">
    <w:name w:val="List Number 6"/>
    <w:basedOn w:val="BodyText"/>
    <w:uiPriority w:val="8"/>
    <w:rsid w:val="00926727"/>
    <w:pPr>
      <w:numPr>
        <w:ilvl w:val="5"/>
        <w:numId w:val="5"/>
      </w:numPr>
    </w:pPr>
  </w:style>
  <w:style w:type="paragraph" w:customStyle="1" w:styleId="ListNumber7">
    <w:name w:val="List Number 7"/>
    <w:basedOn w:val="BodyText"/>
    <w:uiPriority w:val="8"/>
    <w:rsid w:val="00926727"/>
    <w:pPr>
      <w:numPr>
        <w:ilvl w:val="6"/>
        <w:numId w:val="5"/>
      </w:numPr>
    </w:pPr>
  </w:style>
  <w:style w:type="paragraph" w:customStyle="1" w:styleId="ListNumber8">
    <w:name w:val="List Number 8"/>
    <w:basedOn w:val="BodyText"/>
    <w:uiPriority w:val="8"/>
    <w:rsid w:val="00926727"/>
    <w:pPr>
      <w:numPr>
        <w:ilvl w:val="7"/>
        <w:numId w:val="5"/>
      </w:numPr>
    </w:pPr>
  </w:style>
  <w:style w:type="paragraph" w:customStyle="1" w:styleId="ListNumber9">
    <w:name w:val="List Number 9"/>
    <w:basedOn w:val="BodyText"/>
    <w:uiPriority w:val="8"/>
    <w:rsid w:val="00926727"/>
    <w:pPr>
      <w:numPr>
        <w:ilvl w:val="8"/>
        <w:numId w:val="5"/>
      </w:numPr>
    </w:pPr>
  </w:style>
  <w:style w:type="paragraph" w:customStyle="1" w:styleId="ListBulletText">
    <w:name w:val="List Bullet Text"/>
    <w:basedOn w:val="BodyText"/>
    <w:uiPriority w:val="7"/>
    <w:rsid w:val="00A3343F"/>
    <w:pPr>
      <w:ind w:left="357"/>
    </w:pPr>
  </w:style>
  <w:style w:type="paragraph" w:customStyle="1" w:styleId="ListBulletText2">
    <w:name w:val="List Bullet Text 2"/>
    <w:basedOn w:val="BodyText"/>
    <w:uiPriority w:val="7"/>
    <w:rsid w:val="00A3343F"/>
    <w:pPr>
      <w:ind w:left="720"/>
      <w:contextualSpacing/>
    </w:pPr>
  </w:style>
  <w:style w:type="paragraph" w:customStyle="1" w:styleId="ListBulletText3">
    <w:name w:val="List Bullet Text 3"/>
    <w:basedOn w:val="BodyText"/>
    <w:uiPriority w:val="7"/>
    <w:rsid w:val="00A3343F"/>
    <w:pPr>
      <w:ind w:left="1077"/>
      <w:contextualSpacing/>
    </w:pPr>
  </w:style>
  <w:style w:type="paragraph" w:customStyle="1" w:styleId="Footer1">
    <w:name w:val="Footer 1"/>
    <w:basedOn w:val="Footer"/>
    <w:uiPriority w:val="11"/>
    <w:rsid w:val="00A3343F"/>
    <w:rPr>
      <w:sz w:val="14"/>
    </w:rPr>
  </w:style>
  <w:style w:type="paragraph" w:customStyle="1" w:styleId="Cover">
    <w:name w:val="Cover"/>
    <w:uiPriority w:val="4"/>
    <w:rsid w:val="00A3343F"/>
    <w:pPr>
      <w:spacing w:before="480" w:after="2000" w:line="1800" w:lineRule="atLeast"/>
    </w:pPr>
    <w:rPr>
      <w:rFonts w:ascii="KPMG Extralight" w:hAnsi="KPMG Extralight"/>
      <w:b/>
      <w:bCs/>
      <w:color w:val="00338D"/>
      <w:sz w:val="224"/>
      <w:szCs w:val="224"/>
    </w:rPr>
  </w:style>
  <w:style w:type="paragraph" w:customStyle="1" w:styleId="Cover2">
    <w:name w:val="Cover 2"/>
    <w:basedOn w:val="Cover3"/>
    <w:uiPriority w:val="4"/>
    <w:rsid w:val="00A3343F"/>
    <w:rPr>
      <w:b/>
    </w:rPr>
  </w:style>
  <w:style w:type="paragraph" w:customStyle="1" w:styleId="Cover3">
    <w:name w:val="Cover 3"/>
    <w:basedOn w:val="Normal"/>
    <w:uiPriority w:val="4"/>
    <w:rsid w:val="00A3343F"/>
    <w:pPr>
      <w:spacing w:line="320" w:lineRule="atLeast"/>
    </w:pPr>
    <w:rPr>
      <w:color w:val="00338D"/>
      <w:sz w:val="32"/>
      <w:szCs w:val="32"/>
    </w:rPr>
  </w:style>
  <w:style w:type="paragraph" w:customStyle="1" w:styleId="Cover4">
    <w:name w:val="Cover 4"/>
    <w:basedOn w:val="Normal"/>
    <w:uiPriority w:val="4"/>
    <w:rsid w:val="00A3343F"/>
    <w:pPr>
      <w:spacing w:line="200" w:lineRule="atLeast"/>
    </w:pPr>
    <w:rPr>
      <w:b/>
      <w:bCs/>
      <w:color w:val="00338D"/>
      <w:sz w:val="20"/>
      <w:szCs w:val="32"/>
    </w:rPr>
  </w:style>
  <w:style w:type="character" w:customStyle="1" w:styleId="NoSpacingChar">
    <w:name w:val="No Spacing Char"/>
    <w:basedOn w:val="DefaultParagraphFont"/>
    <w:link w:val="NoSpacing"/>
    <w:uiPriority w:val="1"/>
    <w:rsid w:val="004B5263"/>
    <w:rPr>
      <w:rFonts w:ascii="Arial" w:hAnsi="Arial"/>
      <w:sz w:val="22"/>
      <w:szCs w:val="22"/>
    </w:rPr>
  </w:style>
  <w:style w:type="paragraph" w:customStyle="1" w:styleId="CaptionText">
    <w:name w:val="Caption Text"/>
    <w:basedOn w:val="BodyText"/>
    <w:link w:val="CaptionTextChar"/>
    <w:uiPriority w:val="10"/>
    <w:rsid w:val="00A3343F"/>
    <w:pPr>
      <w:spacing w:before="40" w:after="40"/>
    </w:pPr>
    <w:rPr>
      <w:color w:val="00338D"/>
      <w:sz w:val="18"/>
    </w:rPr>
  </w:style>
  <w:style w:type="character" w:customStyle="1" w:styleId="CaptionTextChar">
    <w:name w:val="Caption Text Char"/>
    <w:basedOn w:val="CaptionChar"/>
    <w:link w:val="CaptionText"/>
    <w:uiPriority w:val="10"/>
    <w:rsid w:val="00D43B83"/>
    <w:rPr>
      <w:rFonts w:ascii="Arial" w:hAnsi="Arial"/>
      <w:b w:val="0"/>
      <w:iCs w:val="0"/>
      <w:color w:val="00338D"/>
      <w:sz w:val="18"/>
      <w:szCs w:val="18"/>
    </w:rPr>
  </w:style>
  <w:style w:type="character" w:styleId="IntenseEmphasis">
    <w:name w:val="Intense Emphasis"/>
    <w:uiPriority w:val="99"/>
    <w:semiHidden/>
    <w:locked/>
    <w:rsid w:val="00D43B83"/>
    <w:rPr>
      <w:i/>
      <w:iCs/>
      <w:caps/>
      <w:spacing w:val="10"/>
      <w:sz w:val="20"/>
      <w:szCs w:val="20"/>
    </w:rPr>
  </w:style>
  <w:style w:type="character" w:styleId="IntenseReference">
    <w:name w:val="Intense Reference"/>
    <w:uiPriority w:val="99"/>
    <w:semiHidden/>
    <w:locked/>
    <w:rsid w:val="00D43B83"/>
    <w:rPr>
      <w:rFonts w:asciiTheme="minorHAnsi" w:eastAsiaTheme="minorEastAsia" w:hAnsiTheme="minorHAnsi" w:cstheme="minorBidi"/>
      <w:b/>
      <w:bCs/>
      <w:i/>
      <w:iCs/>
      <w:color w:val="231B4B" w:themeColor="accent2" w:themeShade="7F"/>
    </w:rPr>
  </w:style>
  <w:style w:type="table" w:styleId="ColorfulGrid">
    <w:name w:val="Colorful Grid"/>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4EBFF" w:themeFill="accent1" w:themeFillTint="33"/>
    </w:tcPr>
    <w:tblStylePr w:type="firstRow">
      <w:rPr>
        <w:b/>
        <w:bCs/>
      </w:rPr>
      <w:tblPr/>
      <w:tcPr>
        <w:shd w:val="clear" w:color="auto" w:fill="8AD7FF" w:themeFill="accent1" w:themeFillTint="66"/>
      </w:tcPr>
    </w:tblStylePr>
    <w:tblStylePr w:type="lastRow">
      <w:rPr>
        <w:b/>
        <w:bCs/>
        <w:color w:val="000000" w:themeColor="text1"/>
      </w:rPr>
      <w:tblPr/>
      <w:tcPr>
        <w:shd w:val="clear" w:color="auto" w:fill="8AD7FF" w:themeFill="accent1" w:themeFillTint="66"/>
      </w:tcPr>
    </w:tblStylePr>
    <w:tblStylePr w:type="firstCol">
      <w:rPr>
        <w:color w:val="FFFFFF" w:themeColor="background1"/>
      </w:rPr>
      <w:tblPr/>
      <w:tcPr>
        <w:shd w:val="clear" w:color="auto" w:fill="006CA3" w:themeFill="accent1" w:themeFillShade="BF"/>
      </w:tcPr>
    </w:tblStylePr>
    <w:tblStylePr w:type="lastCol">
      <w:rPr>
        <w:color w:val="FFFFFF" w:themeColor="background1"/>
      </w:rPr>
      <w:tblPr/>
      <w:tcPr>
        <w:shd w:val="clear" w:color="auto" w:fill="006CA3" w:themeFill="accent1" w:themeFillShade="BF"/>
      </w:tc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ColorfulGrid-Accent2">
    <w:name w:val="Colorful Grid Accent 2"/>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D7D2EF" w:themeFill="accent2" w:themeFillTint="33"/>
    </w:tcPr>
    <w:tblStylePr w:type="firstRow">
      <w:rPr>
        <w:b/>
        <w:bCs/>
      </w:rPr>
      <w:tblPr/>
      <w:tcPr>
        <w:shd w:val="clear" w:color="auto" w:fill="AFA5DF" w:themeFill="accent2" w:themeFillTint="66"/>
      </w:tcPr>
    </w:tblStylePr>
    <w:tblStylePr w:type="lastRow">
      <w:rPr>
        <w:b/>
        <w:bCs/>
        <w:color w:val="000000" w:themeColor="text1"/>
      </w:rPr>
      <w:tblPr/>
      <w:tcPr>
        <w:shd w:val="clear" w:color="auto" w:fill="AFA5DF" w:themeFill="accent2" w:themeFillTint="66"/>
      </w:tcPr>
    </w:tblStylePr>
    <w:tblStylePr w:type="firstCol">
      <w:rPr>
        <w:color w:val="FFFFFF" w:themeColor="background1"/>
      </w:rPr>
      <w:tblPr/>
      <w:tcPr>
        <w:shd w:val="clear" w:color="auto" w:fill="352871" w:themeFill="accent2" w:themeFillShade="BF"/>
      </w:tcPr>
    </w:tblStylePr>
    <w:tblStylePr w:type="lastCol">
      <w:rPr>
        <w:color w:val="FFFFFF" w:themeColor="background1"/>
      </w:rPr>
      <w:tblPr/>
      <w:tcPr>
        <w:shd w:val="clear" w:color="auto" w:fill="352871" w:themeFill="accent2" w:themeFillShade="BF"/>
      </w:tc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ColorfulGrid-Accent3">
    <w:name w:val="Colorful Grid Accent 3"/>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0B6F8" w:themeFill="accent3" w:themeFillTint="33"/>
    </w:tcPr>
    <w:tblStylePr w:type="firstRow">
      <w:rPr>
        <w:b/>
        <w:bCs/>
      </w:rPr>
      <w:tblPr/>
      <w:tcPr>
        <w:shd w:val="clear" w:color="auto" w:fill="C26EF1" w:themeFill="accent3" w:themeFillTint="66"/>
      </w:tcPr>
    </w:tblStylePr>
    <w:tblStylePr w:type="lastRow">
      <w:rPr>
        <w:b/>
        <w:bCs/>
        <w:color w:val="000000" w:themeColor="text1"/>
      </w:rPr>
      <w:tblPr/>
      <w:tcPr>
        <w:shd w:val="clear" w:color="auto" w:fill="C26EF1" w:themeFill="accent3" w:themeFillTint="66"/>
      </w:tcPr>
    </w:tblStylePr>
    <w:tblStylePr w:type="firstCol">
      <w:rPr>
        <w:color w:val="FFFFFF" w:themeColor="background1"/>
      </w:rPr>
      <w:tblPr/>
      <w:tcPr>
        <w:shd w:val="clear" w:color="auto" w:fill="34074D" w:themeFill="accent3" w:themeFillShade="BF"/>
      </w:tcPr>
    </w:tblStylePr>
    <w:tblStylePr w:type="lastCol">
      <w:rPr>
        <w:color w:val="FFFFFF" w:themeColor="background1"/>
      </w:rPr>
      <w:tblPr/>
      <w:tcPr>
        <w:shd w:val="clear" w:color="auto" w:fill="34074D" w:themeFill="accent3" w:themeFillShade="BF"/>
      </w:tc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ColorfulGrid-Accent4">
    <w:name w:val="Colorful Grid Accent 4"/>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AC6EF" w:themeFill="accent4" w:themeFillTint="33"/>
    </w:tcPr>
    <w:tblStylePr w:type="firstRow">
      <w:rPr>
        <w:b/>
        <w:bCs/>
      </w:rPr>
      <w:tblPr/>
      <w:tcPr>
        <w:shd w:val="clear" w:color="auto" w:fill="D68DE0" w:themeFill="accent4" w:themeFillTint="66"/>
      </w:tcPr>
    </w:tblStylePr>
    <w:tblStylePr w:type="lastRow">
      <w:rPr>
        <w:b/>
        <w:bCs/>
        <w:color w:val="000000" w:themeColor="text1"/>
      </w:rPr>
      <w:tblPr/>
      <w:tcPr>
        <w:shd w:val="clear" w:color="auto" w:fill="D68DE0" w:themeFill="accent4" w:themeFillTint="66"/>
      </w:tcPr>
    </w:tblStylePr>
    <w:tblStylePr w:type="firstCol">
      <w:rPr>
        <w:color w:val="FFFFFF" w:themeColor="background1"/>
      </w:rPr>
      <w:tblPr/>
      <w:tcPr>
        <w:shd w:val="clear" w:color="auto" w:fill="511859" w:themeFill="accent4" w:themeFillShade="BF"/>
      </w:tcPr>
    </w:tblStylePr>
    <w:tblStylePr w:type="lastCol">
      <w:rPr>
        <w:color w:val="FFFFFF" w:themeColor="background1"/>
      </w:rPr>
      <w:tblPr/>
      <w:tcPr>
        <w:shd w:val="clear" w:color="auto" w:fill="511859" w:themeFill="accent4" w:themeFillShade="BF"/>
      </w:tc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ColorfulGrid-Accent5">
    <w:name w:val="Colorful Grid Accent 5"/>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B9FFFD" w:themeFill="accent5" w:themeFillTint="33"/>
    </w:tcPr>
    <w:tblStylePr w:type="firstRow">
      <w:rPr>
        <w:b/>
        <w:bCs/>
      </w:rPr>
      <w:tblPr/>
      <w:tcPr>
        <w:shd w:val="clear" w:color="auto" w:fill="74FFFC" w:themeFill="accent5" w:themeFillTint="66"/>
      </w:tcPr>
    </w:tblStylePr>
    <w:tblStylePr w:type="lastRow">
      <w:rPr>
        <w:b/>
        <w:bCs/>
        <w:color w:val="000000" w:themeColor="text1"/>
      </w:rPr>
      <w:tblPr/>
      <w:tcPr>
        <w:shd w:val="clear" w:color="auto" w:fill="74FFFC" w:themeFill="accent5" w:themeFillTint="66"/>
      </w:tcPr>
    </w:tblStylePr>
    <w:tblStylePr w:type="firstCol">
      <w:rPr>
        <w:color w:val="FFFFFF" w:themeColor="background1"/>
      </w:rPr>
      <w:tblPr/>
      <w:tcPr>
        <w:shd w:val="clear" w:color="auto" w:fill="007A78" w:themeFill="accent5" w:themeFillShade="BF"/>
      </w:tcPr>
    </w:tblStylePr>
    <w:tblStylePr w:type="lastCol">
      <w:rPr>
        <w:color w:val="FFFFFF" w:themeColor="background1"/>
      </w:rPr>
      <w:tblPr/>
      <w:tcPr>
        <w:shd w:val="clear" w:color="auto" w:fill="007A78" w:themeFill="accent5" w:themeFillShade="BF"/>
      </w:tc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ColorfulGrid-Accent6">
    <w:name w:val="Colorful Grid Accent 6"/>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accent6" w:themeFillTint="33"/>
    </w:tcPr>
    <w:tblStylePr w:type="firstRow">
      <w:rPr>
        <w:b/>
        <w:bCs/>
      </w:rPr>
      <w:tblPr/>
      <w:tcPr>
        <w:shd w:val="clear" w:color="auto" w:fill="999999" w:themeFill="accent6" w:themeFillTint="66"/>
      </w:tcPr>
    </w:tblStylePr>
    <w:tblStylePr w:type="lastRow">
      <w:rPr>
        <w:b/>
        <w:bCs/>
        <w:color w:val="000000" w:themeColor="text1"/>
      </w:rPr>
      <w:tblPr/>
      <w:tcPr>
        <w:shd w:val="clear" w:color="auto" w:fill="999999" w:themeFill="accent6" w:themeFillTint="66"/>
      </w:tcPr>
    </w:tblStylePr>
    <w:tblStylePr w:type="firstCol">
      <w:rPr>
        <w:color w:val="FFFFFF" w:themeColor="background1"/>
      </w:rPr>
      <w:tblPr/>
      <w:tcPr>
        <w:shd w:val="clear" w:color="auto" w:fill="000000" w:themeFill="accent6" w:themeFillShade="BF"/>
      </w:tcPr>
    </w:tblStylePr>
    <w:tblStylePr w:type="lastCol">
      <w:rPr>
        <w:color w:val="FFFFFF" w:themeColor="background1"/>
      </w:rPr>
      <w:tblPr/>
      <w:tcPr>
        <w:shd w:val="clear" w:color="auto" w:fill="000000" w:themeFill="accent6" w:themeFillShade="BF"/>
      </w:tc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ColorfulList">
    <w:name w:val="Colorful List"/>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2F5FF" w:themeFill="accen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6FF" w:themeFill="accent1" w:themeFillTint="3F"/>
      </w:tcPr>
    </w:tblStylePr>
    <w:tblStylePr w:type="band1Horz">
      <w:tblPr/>
      <w:tcPr>
        <w:shd w:val="clear" w:color="auto" w:fill="C4EBFF" w:themeFill="accent1" w:themeFillTint="33"/>
      </w:tcPr>
    </w:tblStylePr>
  </w:style>
  <w:style w:type="table" w:styleId="ColorfulList-Accent2">
    <w:name w:val="Colorful List Accent 2"/>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BE8F7" w:themeFill="accent2"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C7EB" w:themeFill="accent2" w:themeFillTint="3F"/>
      </w:tcPr>
    </w:tblStylePr>
    <w:tblStylePr w:type="band1Horz">
      <w:tblPr/>
      <w:tcPr>
        <w:shd w:val="clear" w:color="auto" w:fill="D7D2EF" w:themeFill="accent2" w:themeFillTint="33"/>
      </w:tcPr>
    </w:tblStylePr>
  </w:style>
  <w:style w:type="table" w:styleId="ColorfulList-Accent3">
    <w:name w:val="Colorful List Accent 3"/>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0DBFB" w:themeFill="accent3" w:themeFillTint="19"/>
    </w:tcPr>
    <w:tblStylePr w:type="firstRow">
      <w:rPr>
        <w:b/>
        <w:bCs/>
        <w:color w:val="FFFFFF" w:themeColor="background1"/>
      </w:rPr>
      <w:tblPr/>
      <w:tcPr>
        <w:tcBorders>
          <w:bottom w:val="single" w:sz="12" w:space="0" w:color="FFFFFF" w:themeColor="background1"/>
        </w:tcBorders>
        <w:shd w:val="clear" w:color="auto" w:fill="56195F" w:themeFill="accent4" w:themeFillShade="CC"/>
      </w:tcPr>
    </w:tblStylePr>
    <w:tblStylePr w:type="lastRow">
      <w:rPr>
        <w:b/>
        <w:bCs/>
        <w:color w:val="56195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A5F6" w:themeFill="accent3" w:themeFillTint="3F"/>
      </w:tcPr>
    </w:tblStylePr>
    <w:tblStylePr w:type="band1Horz">
      <w:tblPr/>
      <w:tcPr>
        <w:shd w:val="clear" w:color="auto" w:fill="E0B6F8" w:themeFill="accent3" w:themeFillTint="33"/>
      </w:tcPr>
    </w:tblStylePr>
  </w:style>
  <w:style w:type="table" w:styleId="ColorfulList-Accent4">
    <w:name w:val="Colorful List Accent 4"/>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5E3F7" w:themeFill="accent4" w:themeFillTint="19"/>
    </w:tcPr>
    <w:tblStylePr w:type="firstRow">
      <w:rPr>
        <w:b/>
        <w:bCs/>
        <w:color w:val="FFFFFF" w:themeColor="background1"/>
      </w:rPr>
      <w:tblPr/>
      <w:tcPr>
        <w:tcBorders>
          <w:bottom w:val="single" w:sz="12" w:space="0" w:color="FFFFFF" w:themeColor="background1"/>
        </w:tcBorders>
        <w:shd w:val="clear" w:color="auto" w:fill="380853" w:themeFill="accent3" w:themeFillShade="CC"/>
      </w:tcPr>
    </w:tblStylePr>
    <w:tblStylePr w:type="lastRow">
      <w:rPr>
        <w:b/>
        <w:bCs/>
        <w:color w:val="38085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B8EC" w:themeFill="accent4" w:themeFillTint="3F"/>
      </w:tcPr>
    </w:tblStylePr>
    <w:tblStylePr w:type="band1Horz">
      <w:tblPr/>
      <w:tcPr>
        <w:shd w:val="clear" w:color="auto" w:fill="EAC6EF" w:themeFill="accent4" w:themeFillTint="33"/>
      </w:tcPr>
    </w:tblStylePr>
  </w:style>
  <w:style w:type="table" w:styleId="ColorfulList-Accent5">
    <w:name w:val="Colorful List Accent 5"/>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DCFFFE" w:themeFill="accent5" w:themeFillTint="19"/>
    </w:tcPr>
    <w:tblStylePr w:type="firstRow">
      <w:rPr>
        <w:b/>
        <w:bCs/>
        <w:color w:val="FFFFFF" w:themeColor="background1"/>
      </w:rPr>
      <w:tblPr/>
      <w:tcPr>
        <w:tcBorders>
          <w:bottom w:val="single" w:sz="12" w:space="0" w:color="FFFFFF" w:themeColor="background1"/>
        </w:tcBorders>
        <w:shd w:val="clear" w:color="auto" w:fill="000000" w:themeFill="accent6" w:themeFillShade="CC"/>
      </w:tcPr>
    </w:tblStylePr>
    <w:tblStylePr w:type="lastRow">
      <w:rPr>
        <w:b/>
        <w:bCs/>
        <w:color w:val="0000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9FFFD" w:themeFill="accent5" w:themeFillTint="3F"/>
      </w:tcPr>
    </w:tblStylePr>
    <w:tblStylePr w:type="band1Horz">
      <w:tblPr/>
      <w:tcPr>
        <w:shd w:val="clear" w:color="auto" w:fill="B9FFFD" w:themeFill="accent5" w:themeFillTint="33"/>
      </w:tcPr>
    </w:tblStylePr>
  </w:style>
  <w:style w:type="table" w:styleId="ColorfulList-Accent6">
    <w:name w:val="Colorful List Accent 6"/>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accent6" w:themeFillTint="19"/>
    </w:tcPr>
    <w:tblStylePr w:type="firstRow">
      <w:rPr>
        <w:b/>
        <w:bCs/>
        <w:color w:val="FFFFFF" w:themeColor="background1"/>
      </w:rPr>
      <w:tblPr/>
      <w:tcPr>
        <w:tcBorders>
          <w:bottom w:val="single" w:sz="12" w:space="0" w:color="FFFFFF" w:themeColor="background1"/>
        </w:tcBorders>
        <w:shd w:val="clear" w:color="auto" w:fill="008280" w:themeFill="accent5" w:themeFillShade="CC"/>
      </w:tcPr>
    </w:tblStylePr>
    <w:tblStylePr w:type="lastRow">
      <w:rPr>
        <w:b/>
        <w:bCs/>
        <w:color w:val="0082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accent6" w:themeFillTint="3F"/>
      </w:tcPr>
    </w:tblStylePr>
    <w:tblStylePr w:type="band1Horz">
      <w:tblPr/>
      <w:tcPr>
        <w:shd w:val="clear" w:color="auto" w:fill="CCCCCC" w:themeFill="accent6" w:themeFillTint="33"/>
      </w:tcPr>
    </w:tblStylePr>
  </w:style>
  <w:style w:type="table" w:styleId="ColorfulShading">
    <w:name w:val="Colorful Shading"/>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91DA" w:themeColor="accent1"/>
        <w:bottom w:val="single" w:sz="4" w:space="0" w:color="0091DA" w:themeColor="accent1"/>
        <w:right w:val="single" w:sz="4" w:space="0" w:color="0091DA" w:themeColor="accent1"/>
        <w:insideH w:val="single" w:sz="4" w:space="0" w:color="FFFFFF" w:themeColor="background1"/>
        <w:insideV w:val="single" w:sz="4" w:space="0" w:color="FFFFFF" w:themeColor="background1"/>
      </w:tblBorders>
    </w:tblPr>
    <w:tcPr>
      <w:shd w:val="clear" w:color="auto" w:fill="E2F5FF" w:themeFill="accen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682" w:themeFill="accent1" w:themeFillShade="99"/>
      </w:tcPr>
    </w:tblStylePr>
    <w:tblStylePr w:type="firstCol">
      <w:rPr>
        <w:color w:val="FFFFFF" w:themeColor="background1"/>
      </w:rPr>
      <w:tblPr/>
      <w:tcPr>
        <w:tcBorders>
          <w:top w:val="nil"/>
          <w:left w:val="nil"/>
          <w:bottom w:val="nil"/>
          <w:right w:val="nil"/>
          <w:insideH w:val="single" w:sz="4" w:space="0" w:color="005682" w:themeColor="accent1" w:themeShade="99"/>
          <w:insideV w:val="nil"/>
        </w:tcBorders>
        <w:shd w:val="clear" w:color="auto" w:fill="0056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682" w:themeFill="accent1" w:themeFillShade="99"/>
      </w:tcPr>
    </w:tblStylePr>
    <w:tblStylePr w:type="band1Vert">
      <w:tblPr/>
      <w:tcPr>
        <w:shd w:val="clear" w:color="auto" w:fill="8AD7FF" w:themeFill="accent1" w:themeFillTint="66"/>
      </w:tcPr>
    </w:tblStylePr>
    <w:tblStylePr w:type="band1Horz">
      <w:tblPr/>
      <w:tcPr>
        <w:shd w:val="clear" w:color="auto" w:fill="6DCD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483698" w:themeColor="accent2"/>
        <w:bottom w:val="single" w:sz="4" w:space="0" w:color="483698" w:themeColor="accent2"/>
        <w:right w:val="single" w:sz="4" w:space="0" w:color="483698" w:themeColor="accent2"/>
        <w:insideH w:val="single" w:sz="4" w:space="0" w:color="FFFFFF" w:themeColor="background1"/>
        <w:insideV w:val="single" w:sz="4" w:space="0" w:color="FFFFFF" w:themeColor="background1"/>
      </w:tblBorders>
    </w:tblPr>
    <w:tcPr>
      <w:shd w:val="clear" w:color="auto" w:fill="EBE8F7" w:themeFill="accent2"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B205A" w:themeFill="accent2" w:themeFillShade="99"/>
      </w:tcPr>
    </w:tblStylePr>
    <w:tblStylePr w:type="firstCol">
      <w:rPr>
        <w:color w:val="FFFFFF" w:themeColor="background1"/>
      </w:rPr>
      <w:tblPr/>
      <w:tcPr>
        <w:tcBorders>
          <w:top w:val="nil"/>
          <w:left w:val="nil"/>
          <w:bottom w:val="nil"/>
          <w:right w:val="nil"/>
          <w:insideH w:val="single" w:sz="4" w:space="0" w:color="2B205A" w:themeColor="accent2" w:themeShade="99"/>
          <w:insideV w:val="nil"/>
        </w:tcBorders>
        <w:shd w:val="clear" w:color="auto" w:fill="2B205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B205A" w:themeFill="accent2" w:themeFillShade="99"/>
      </w:tcPr>
    </w:tblStylePr>
    <w:tblStylePr w:type="band1Vert">
      <w:tblPr/>
      <w:tcPr>
        <w:shd w:val="clear" w:color="auto" w:fill="AFA5DF" w:themeFill="accent2" w:themeFillTint="66"/>
      </w:tcPr>
    </w:tblStylePr>
    <w:tblStylePr w:type="band1Horz">
      <w:tblPr/>
      <w:tcPr>
        <w:shd w:val="clear" w:color="auto" w:fill="9C8F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6D2077" w:themeColor="accent4"/>
        <w:left w:val="single" w:sz="4" w:space="0" w:color="470A68" w:themeColor="accent3"/>
        <w:bottom w:val="single" w:sz="4" w:space="0" w:color="470A68" w:themeColor="accent3"/>
        <w:right w:val="single" w:sz="4" w:space="0" w:color="470A68" w:themeColor="accent3"/>
        <w:insideH w:val="single" w:sz="4" w:space="0" w:color="FFFFFF" w:themeColor="background1"/>
        <w:insideV w:val="single" w:sz="4" w:space="0" w:color="FFFFFF" w:themeColor="background1"/>
      </w:tblBorders>
    </w:tblPr>
    <w:tcPr>
      <w:shd w:val="clear" w:color="auto" w:fill="F0DBFB" w:themeFill="accent3" w:themeFillTint="19"/>
    </w:tcPr>
    <w:tblStylePr w:type="firstRow">
      <w:rPr>
        <w:b/>
        <w:bCs/>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063E" w:themeFill="accent3" w:themeFillShade="99"/>
      </w:tcPr>
    </w:tblStylePr>
    <w:tblStylePr w:type="firstCol">
      <w:rPr>
        <w:color w:val="FFFFFF" w:themeColor="background1"/>
      </w:rPr>
      <w:tblPr/>
      <w:tcPr>
        <w:tcBorders>
          <w:top w:val="nil"/>
          <w:left w:val="nil"/>
          <w:bottom w:val="nil"/>
          <w:right w:val="nil"/>
          <w:insideH w:val="single" w:sz="4" w:space="0" w:color="2A063E" w:themeColor="accent3" w:themeShade="99"/>
          <w:insideV w:val="nil"/>
        </w:tcBorders>
        <w:shd w:val="clear" w:color="auto" w:fill="2A063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A063E" w:themeFill="accent3" w:themeFillShade="99"/>
      </w:tcPr>
    </w:tblStylePr>
    <w:tblStylePr w:type="band1Vert">
      <w:tblPr/>
      <w:tcPr>
        <w:shd w:val="clear" w:color="auto" w:fill="C26EF1" w:themeFill="accent3" w:themeFillTint="66"/>
      </w:tcPr>
    </w:tblStylePr>
    <w:tblStylePr w:type="band1Horz">
      <w:tblPr/>
      <w:tcPr>
        <w:shd w:val="clear" w:color="auto" w:fill="B44BED" w:themeFill="accent3" w:themeFillTint="7F"/>
      </w:tcPr>
    </w:tblStylePr>
  </w:style>
  <w:style w:type="table" w:styleId="ColorfulShading-Accent4">
    <w:name w:val="Colorful Shading Accent 4"/>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70A68" w:themeColor="accent3"/>
        <w:left w:val="single" w:sz="4" w:space="0" w:color="6D2077" w:themeColor="accent4"/>
        <w:bottom w:val="single" w:sz="4" w:space="0" w:color="6D2077" w:themeColor="accent4"/>
        <w:right w:val="single" w:sz="4" w:space="0" w:color="6D2077" w:themeColor="accent4"/>
        <w:insideH w:val="single" w:sz="4" w:space="0" w:color="FFFFFF" w:themeColor="background1"/>
        <w:insideV w:val="single" w:sz="4" w:space="0" w:color="FFFFFF" w:themeColor="background1"/>
      </w:tblBorders>
    </w:tblPr>
    <w:tcPr>
      <w:shd w:val="clear" w:color="auto" w:fill="F5E3F7" w:themeFill="accent4" w:themeFillTint="19"/>
    </w:tcPr>
    <w:tblStylePr w:type="firstRow">
      <w:rPr>
        <w:b/>
        <w:bCs/>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11347" w:themeFill="accent4" w:themeFillShade="99"/>
      </w:tcPr>
    </w:tblStylePr>
    <w:tblStylePr w:type="firstCol">
      <w:rPr>
        <w:color w:val="FFFFFF" w:themeColor="background1"/>
      </w:rPr>
      <w:tblPr/>
      <w:tcPr>
        <w:tcBorders>
          <w:top w:val="nil"/>
          <w:left w:val="nil"/>
          <w:bottom w:val="nil"/>
          <w:right w:val="nil"/>
          <w:insideH w:val="single" w:sz="4" w:space="0" w:color="411347" w:themeColor="accent4" w:themeShade="99"/>
          <w:insideV w:val="nil"/>
        </w:tcBorders>
        <w:shd w:val="clear" w:color="auto" w:fill="41134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11347" w:themeFill="accent4" w:themeFillShade="99"/>
      </w:tcPr>
    </w:tblStylePr>
    <w:tblStylePr w:type="band1Vert">
      <w:tblPr/>
      <w:tcPr>
        <w:shd w:val="clear" w:color="auto" w:fill="D68DE0" w:themeFill="accent4" w:themeFillTint="66"/>
      </w:tcPr>
    </w:tblStylePr>
    <w:tblStylePr w:type="band1Horz">
      <w:tblPr/>
      <w:tcPr>
        <w:shd w:val="clear" w:color="auto" w:fill="CD71D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0000" w:themeColor="accent6"/>
        <w:left w:val="single" w:sz="4" w:space="0" w:color="00A3A1" w:themeColor="accent5"/>
        <w:bottom w:val="single" w:sz="4" w:space="0" w:color="00A3A1" w:themeColor="accent5"/>
        <w:right w:val="single" w:sz="4" w:space="0" w:color="00A3A1" w:themeColor="accent5"/>
        <w:insideH w:val="single" w:sz="4" w:space="0" w:color="FFFFFF" w:themeColor="background1"/>
        <w:insideV w:val="single" w:sz="4" w:space="0" w:color="FFFFFF" w:themeColor="background1"/>
      </w:tblBorders>
    </w:tblPr>
    <w:tcPr>
      <w:shd w:val="clear" w:color="auto" w:fill="DCFFFE" w:themeFill="accent5" w:themeFillTint="19"/>
    </w:tcPr>
    <w:tblStylePr w:type="firstRow">
      <w:rPr>
        <w:b/>
        <w:bCs/>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160" w:themeFill="accent5" w:themeFillShade="99"/>
      </w:tcPr>
    </w:tblStylePr>
    <w:tblStylePr w:type="firstCol">
      <w:rPr>
        <w:color w:val="FFFFFF" w:themeColor="background1"/>
      </w:rPr>
      <w:tblPr/>
      <w:tcPr>
        <w:tcBorders>
          <w:top w:val="nil"/>
          <w:left w:val="nil"/>
          <w:bottom w:val="nil"/>
          <w:right w:val="nil"/>
          <w:insideH w:val="single" w:sz="4" w:space="0" w:color="006160" w:themeColor="accent5" w:themeShade="99"/>
          <w:insideV w:val="nil"/>
        </w:tcBorders>
        <w:shd w:val="clear" w:color="auto" w:fill="0061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6160" w:themeFill="accent5" w:themeFillShade="99"/>
      </w:tcPr>
    </w:tblStylePr>
    <w:tblStylePr w:type="band1Vert">
      <w:tblPr/>
      <w:tcPr>
        <w:shd w:val="clear" w:color="auto" w:fill="74FFFC" w:themeFill="accent5" w:themeFillTint="66"/>
      </w:tcPr>
    </w:tblStylePr>
    <w:tblStylePr w:type="band1Horz">
      <w:tblPr/>
      <w:tcPr>
        <w:shd w:val="clear" w:color="auto" w:fill="52FFFC"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A3A1" w:themeColor="accent5"/>
        <w:left w:val="single" w:sz="4" w:space="0" w:color="000000" w:themeColor="accent6"/>
        <w:bottom w:val="single" w:sz="4" w:space="0" w:color="000000" w:themeColor="accent6"/>
        <w:right w:val="single" w:sz="4" w:space="0" w:color="000000" w:themeColor="accent6"/>
        <w:insideH w:val="single" w:sz="4" w:space="0" w:color="FFFFFF" w:themeColor="background1"/>
        <w:insideV w:val="single" w:sz="4" w:space="0" w:color="FFFFFF" w:themeColor="background1"/>
      </w:tblBorders>
    </w:tblPr>
    <w:tcPr>
      <w:shd w:val="clear" w:color="auto" w:fill="E6E6E6" w:themeFill="accent6" w:themeFillTint="19"/>
    </w:tcPr>
    <w:tblStylePr w:type="firstRow">
      <w:rPr>
        <w:b/>
        <w:bCs/>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accent6" w:themeFillShade="99"/>
      </w:tcPr>
    </w:tblStylePr>
    <w:tblStylePr w:type="firstCol">
      <w:rPr>
        <w:color w:val="FFFFFF" w:themeColor="background1"/>
      </w:rPr>
      <w:tblPr/>
      <w:tcPr>
        <w:tcBorders>
          <w:top w:val="nil"/>
          <w:left w:val="nil"/>
          <w:bottom w:val="nil"/>
          <w:right w:val="nil"/>
          <w:insideH w:val="single" w:sz="4" w:space="0" w:color="000000" w:themeColor="accent6" w:themeShade="99"/>
          <w:insideV w:val="nil"/>
        </w:tcBorders>
        <w:shd w:val="clear" w:color="auto" w:fill="0000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accent6" w:themeFillShade="99"/>
      </w:tcPr>
    </w:tblStylePr>
    <w:tblStylePr w:type="band1Vert">
      <w:tblPr/>
      <w:tcPr>
        <w:shd w:val="clear" w:color="auto" w:fill="999999" w:themeFill="accent6" w:themeFillTint="66"/>
      </w:tcPr>
    </w:tblStylePr>
    <w:tblStylePr w:type="band1Horz">
      <w:tblPr/>
      <w:tcPr>
        <w:shd w:val="clear" w:color="auto" w:fill="80808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91D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7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6CA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6CA3" w:themeFill="accent1" w:themeFillShade="BF"/>
      </w:tcPr>
    </w:tblStylePr>
    <w:tblStylePr w:type="band1Vert">
      <w:tblPr/>
      <w:tcPr>
        <w:tcBorders>
          <w:top w:val="nil"/>
          <w:left w:val="nil"/>
          <w:bottom w:val="nil"/>
          <w:right w:val="nil"/>
          <w:insideH w:val="nil"/>
          <w:insideV w:val="nil"/>
        </w:tcBorders>
        <w:shd w:val="clear" w:color="auto" w:fill="006CA3" w:themeFill="accent1" w:themeFillShade="BF"/>
      </w:tcPr>
    </w:tblStylePr>
    <w:tblStylePr w:type="band1Horz">
      <w:tblPr/>
      <w:tcPr>
        <w:tcBorders>
          <w:top w:val="nil"/>
          <w:left w:val="nil"/>
          <w:bottom w:val="nil"/>
          <w:right w:val="nil"/>
          <w:insideH w:val="nil"/>
          <w:insideV w:val="nil"/>
        </w:tcBorders>
        <w:shd w:val="clear" w:color="auto" w:fill="006CA3" w:themeFill="accent1" w:themeFillShade="BF"/>
      </w:tcPr>
    </w:tblStylePr>
  </w:style>
  <w:style w:type="table" w:styleId="DarkList-Accent2">
    <w:name w:val="Dark List Accent 2"/>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8369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1B4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5287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52871" w:themeFill="accent2" w:themeFillShade="BF"/>
      </w:tcPr>
    </w:tblStylePr>
    <w:tblStylePr w:type="band1Vert">
      <w:tblPr/>
      <w:tcPr>
        <w:tcBorders>
          <w:top w:val="nil"/>
          <w:left w:val="nil"/>
          <w:bottom w:val="nil"/>
          <w:right w:val="nil"/>
          <w:insideH w:val="nil"/>
          <w:insideV w:val="nil"/>
        </w:tcBorders>
        <w:shd w:val="clear" w:color="auto" w:fill="352871" w:themeFill="accent2" w:themeFillShade="BF"/>
      </w:tcPr>
    </w:tblStylePr>
    <w:tblStylePr w:type="band1Horz">
      <w:tblPr/>
      <w:tcPr>
        <w:tcBorders>
          <w:top w:val="nil"/>
          <w:left w:val="nil"/>
          <w:bottom w:val="nil"/>
          <w:right w:val="nil"/>
          <w:insideH w:val="nil"/>
          <w:insideV w:val="nil"/>
        </w:tcBorders>
        <w:shd w:val="clear" w:color="auto" w:fill="352871" w:themeFill="accent2" w:themeFillShade="BF"/>
      </w:tcPr>
    </w:tblStylePr>
  </w:style>
  <w:style w:type="table" w:styleId="DarkList-Accent3">
    <w:name w:val="Dark List Accent 3"/>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70A68"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053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4074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4074D" w:themeFill="accent3" w:themeFillShade="BF"/>
      </w:tcPr>
    </w:tblStylePr>
    <w:tblStylePr w:type="band1Vert">
      <w:tblPr/>
      <w:tcPr>
        <w:tcBorders>
          <w:top w:val="nil"/>
          <w:left w:val="nil"/>
          <w:bottom w:val="nil"/>
          <w:right w:val="nil"/>
          <w:insideH w:val="nil"/>
          <w:insideV w:val="nil"/>
        </w:tcBorders>
        <w:shd w:val="clear" w:color="auto" w:fill="34074D" w:themeFill="accent3" w:themeFillShade="BF"/>
      </w:tcPr>
    </w:tblStylePr>
    <w:tblStylePr w:type="band1Horz">
      <w:tblPr/>
      <w:tcPr>
        <w:tcBorders>
          <w:top w:val="nil"/>
          <w:left w:val="nil"/>
          <w:bottom w:val="nil"/>
          <w:right w:val="nil"/>
          <w:insideH w:val="nil"/>
          <w:insideV w:val="nil"/>
        </w:tcBorders>
        <w:shd w:val="clear" w:color="auto" w:fill="34074D" w:themeFill="accent3" w:themeFillShade="BF"/>
      </w:tcPr>
    </w:tblStylePr>
  </w:style>
  <w:style w:type="table" w:styleId="DarkList-Accent4">
    <w:name w:val="Dark List Accent 4"/>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6D207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5103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1185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11859" w:themeFill="accent4" w:themeFillShade="BF"/>
      </w:tcPr>
    </w:tblStylePr>
    <w:tblStylePr w:type="band1Vert">
      <w:tblPr/>
      <w:tcPr>
        <w:tcBorders>
          <w:top w:val="nil"/>
          <w:left w:val="nil"/>
          <w:bottom w:val="nil"/>
          <w:right w:val="nil"/>
          <w:insideH w:val="nil"/>
          <w:insideV w:val="nil"/>
        </w:tcBorders>
        <w:shd w:val="clear" w:color="auto" w:fill="511859" w:themeFill="accent4" w:themeFillShade="BF"/>
      </w:tcPr>
    </w:tblStylePr>
    <w:tblStylePr w:type="band1Horz">
      <w:tblPr/>
      <w:tcPr>
        <w:tcBorders>
          <w:top w:val="nil"/>
          <w:left w:val="nil"/>
          <w:bottom w:val="nil"/>
          <w:right w:val="nil"/>
          <w:insideH w:val="nil"/>
          <w:insideV w:val="nil"/>
        </w:tcBorders>
        <w:shd w:val="clear" w:color="auto" w:fill="511859" w:themeFill="accent4" w:themeFillShade="BF"/>
      </w:tcPr>
    </w:tblStylePr>
  </w:style>
  <w:style w:type="table" w:styleId="DarkList-Accent5">
    <w:name w:val="Dark List Accent 5"/>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A3A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1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7A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7A78" w:themeFill="accent5" w:themeFillShade="BF"/>
      </w:tcPr>
    </w:tblStylePr>
    <w:tblStylePr w:type="band1Vert">
      <w:tblPr/>
      <w:tcPr>
        <w:tcBorders>
          <w:top w:val="nil"/>
          <w:left w:val="nil"/>
          <w:bottom w:val="nil"/>
          <w:right w:val="nil"/>
          <w:insideH w:val="nil"/>
          <w:insideV w:val="nil"/>
        </w:tcBorders>
        <w:shd w:val="clear" w:color="auto" w:fill="007A78" w:themeFill="accent5" w:themeFillShade="BF"/>
      </w:tcPr>
    </w:tblStylePr>
    <w:tblStylePr w:type="band1Horz">
      <w:tblPr/>
      <w:tcPr>
        <w:tcBorders>
          <w:top w:val="nil"/>
          <w:left w:val="nil"/>
          <w:bottom w:val="nil"/>
          <w:right w:val="nil"/>
          <w:insideH w:val="nil"/>
          <w:insideV w:val="nil"/>
        </w:tcBorders>
        <w:shd w:val="clear" w:color="auto" w:fill="007A78" w:themeFill="accent5" w:themeFillShade="BF"/>
      </w:tcPr>
    </w:tblStylePr>
  </w:style>
  <w:style w:type="table" w:styleId="DarkList-Accent6">
    <w:name w:val="Dark List Accent 6"/>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6" w:themeFillShade="BF"/>
      </w:tcPr>
    </w:tblStylePr>
    <w:tblStylePr w:type="band1Vert">
      <w:tblPr/>
      <w:tcPr>
        <w:tcBorders>
          <w:top w:val="nil"/>
          <w:left w:val="nil"/>
          <w:bottom w:val="nil"/>
          <w:right w:val="nil"/>
          <w:insideH w:val="nil"/>
          <w:insideV w:val="nil"/>
        </w:tcBorders>
        <w:shd w:val="clear" w:color="auto" w:fill="000000" w:themeFill="accent6" w:themeFillShade="BF"/>
      </w:tcPr>
    </w:tblStylePr>
    <w:tblStylePr w:type="band1Horz">
      <w:tblPr/>
      <w:tcPr>
        <w:tcBorders>
          <w:top w:val="nil"/>
          <w:left w:val="nil"/>
          <w:bottom w:val="nil"/>
          <w:right w:val="nil"/>
          <w:insideH w:val="nil"/>
          <w:insideV w:val="nil"/>
        </w:tcBorders>
        <w:shd w:val="clear" w:color="auto" w:fill="000000" w:themeFill="accent6" w:themeFillShade="BF"/>
      </w:tcPr>
    </w:tblStylePr>
  </w:style>
  <w:style w:type="table" w:styleId="GridTable1Light">
    <w:name w:val="Grid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AD7FF" w:themeColor="accent1" w:themeTint="66"/>
        <w:left w:val="single" w:sz="4" w:space="0" w:color="8AD7FF" w:themeColor="accent1" w:themeTint="66"/>
        <w:bottom w:val="single" w:sz="4" w:space="0" w:color="8AD7FF" w:themeColor="accent1" w:themeTint="66"/>
        <w:right w:val="single" w:sz="4" w:space="0" w:color="8AD7FF" w:themeColor="accent1" w:themeTint="66"/>
        <w:insideH w:val="single" w:sz="4" w:space="0" w:color="8AD7FF" w:themeColor="accent1" w:themeTint="66"/>
        <w:insideV w:val="single" w:sz="4" w:space="0" w:color="8AD7FF" w:themeColor="accent1" w:themeTint="66"/>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2" w:space="0" w:color="4FC3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FA5DF" w:themeColor="accent2" w:themeTint="66"/>
        <w:left w:val="single" w:sz="4" w:space="0" w:color="AFA5DF" w:themeColor="accent2" w:themeTint="66"/>
        <w:bottom w:val="single" w:sz="4" w:space="0" w:color="AFA5DF" w:themeColor="accent2" w:themeTint="66"/>
        <w:right w:val="single" w:sz="4" w:space="0" w:color="AFA5DF" w:themeColor="accent2" w:themeTint="66"/>
        <w:insideH w:val="single" w:sz="4" w:space="0" w:color="AFA5DF" w:themeColor="accent2" w:themeTint="66"/>
        <w:insideV w:val="single" w:sz="4" w:space="0" w:color="AFA5DF" w:themeColor="accent2" w:themeTint="66"/>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2" w:space="0" w:color="877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6EF1" w:themeColor="accent3" w:themeTint="66"/>
        <w:left w:val="single" w:sz="4" w:space="0" w:color="C26EF1" w:themeColor="accent3" w:themeTint="66"/>
        <w:bottom w:val="single" w:sz="4" w:space="0" w:color="C26EF1" w:themeColor="accent3" w:themeTint="66"/>
        <w:right w:val="single" w:sz="4" w:space="0" w:color="C26EF1" w:themeColor="accent3" w:themeTint="66"/>
        <w:insideH w:val="single" w:sz="4" w:space="0" w:color="C26EF1" w:themeColor="accent3" w:themeTint="66"/>
        <w:insideV w:val="single" w:sz="4" w:space="0" w:color="C26EF1" w:themeColor="accent3" w:themeTint="66"/>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2" w:space="0" w:color="A426EA"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D68DE0" w:themeColor="accent4" w:themeTint="66"/>
        <w:left w:val="single" w:sz="4" w:space="0" w:color="D68DE0" w:themeColor="accent4" w:themeTint="66"/>
        <w:bottom w:val="single" w:sz="4" w:space="0" w:color="D68DE0" w:themeColor="accent4" w:themeTint="66"/>
        <w:right w:val="single" w:sz="4" w:space="0" w:color="D68DE0" w:themeColor="accent4" w:themeTint="66"/>
        <w:insideH w:val="single" w:sz="4" w:space="0" w:color="D68DE0" w:themeColor="accent4" w:themeTint="66"/>
        <w:insideV w:val="single" w:sz="4" w:space="0" w:color="D68DE0" w:themeColor="accent4" w:themeTint="66"/>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2" w:space="0" w:color="C255D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74FFFC" w:themeColor="accent5" w:themeTint="66"/>
        <w:left w:val="single" w:sz="4" w:space="0" w:color="74FFFC" w:themeColor="accent5" w:themeTint="66"/>
        <w:bottom w:val="single" w:sz="4" w:space="0" w:color="74FFFC" w:themeColor="accent5" w:themeTint="66"/>
        <w:right w:val="single" w:sz="4" w:space="0" w:color="74FFFC" w:themeColor="accent5" w:themeTint="66"/>
        <w:insideH w:val="single" w:sz="4" w:space="0" w:color="74FFFC" w:themeColor="accent5" w:themeTint="66"/>
        <w:insideV w:val="single" w:sz="4" w:space="0" w:color="74FFFC" w:themeColor="accent5" w:themeTint="66"/>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2" w:space="0" w:color="2EFFF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accent6" w:themeTint="66"/>
        <w:left w:val="single" w:sz="4" w:space="0" w:color="999999" w:themeColor="accent6" w:themeTint="66"/>
        <w:bottom w:val="single" w:sz="4" w:space="0" w:color="999999" w:themeColor="accent6" w:themeTint="66"/>
        <w:right w:val="single" w:sz="4" w:space="0" w:color="999999" w:themeColor="accent6" w:themeTint="66"/>
        <w:insideH w:val="single" w:sz="4" w:space="0" w:color="999999" w:themeColor="accent6" w:themeTint="66"/>
        <w:insideV w:val="single" w:sz="4" w:space="0" w:color="999999" w:themeColor="accent6" w:themeTint="66"/>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2" w:space="0" w:color="66666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4FC3FF" w:themeColor="accent1" w:themeTint="99"/>
        <w:bottom w:val="single" w:sz="2" w:space="0" w:color="4FC3FF" w:themeColor="accent1" w:themeTint="99"/>
        <w:insideH w:val="single" w:sz="2" w:space="0" w:color="4FC3FF" w:themeColor="accent1" w:themeTint="99"/>
        <w:insideV w:val="single" w:sz="2" w:space="0" w:color="4FC3FF" w:themeColor="accent1" w:themeTint="99"/>
      </w:tblBorders>
    </w:tblPr>
    <w:tblStylePr w:type="firstRow">
      <w:rPr>
        <w:b/>
        <w:bCs/>
      </w:rPr>
      <w:tblPr/>
      <w:tcPr>
        <w:tcBorders>
          <w:top w:val="nil"/>
          <w:bottom w:val="single" w:sz="12" w:space="0" w:color="4FC3FF" w:themeColor="accent1" w:themeTint="99"/>
          <w:insideH w:val="nil"/>
          <w:insideV w:val="nil"/>
        </w:tcBorders>
        <w:shd w:val="clear" w:color="auto" w:fill="FFFFFF" w:themeFill="background1"/>
      </w:tcPr>
    </w:tblStylePr>
    <w:tblStylePr w:type="lastRow">
      <w:rPr>
        <w:b/>
        <w:bCs/>
      </w:rPr>
      <w:tblPr/>
      <w:tcPr>
        <w:tcBorders>
          <w:top w:val="double" w:sz="2" w:space="0" w:color="4FC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2-Accent2">
    <w:name w:val="Grid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8778CF" w:themeColor="accent2" w:themeTint="99"/>
        <w:bottom w:val="single" w:sz="2" w:space="0" w:color="8778CF" w:themeColor="accent2" w:themeTint="99"/>
        <w:insideH w:val="single" w:sz="2" w:space="0" w:color="8778CF" w:themeColor="accent2" w:themeTint="99"/>
        <w:insideV w:val="single" w:sz="2" w:space="0" w:color="8778CF" w:themeColor="accent2" w:themeTint="99"/>
      </w:tblBorders>
    </w:tblPr>
    <w:tblStylePr w:type="firstRow">
      <w:rPr>
        <w:b/>
        <w:bCs/>
      </w:rPr>
      <w:tblPr/>
      <w:tcPr>
        <w:tcBorders>
          <w:top w:val="nil"/>
          <w:bottom w:val="single" w:sz="12" w:space="0" w:color="8778CF" w:themeColor="accent2" w:themeTint="99"/>
          <w:insideH w:val="nil"/>
          <w:insideV w:val="nil"/>
        </w:tcBorders>
        <w:shd w:val="clear" w:color="auto" w:fill="FFFFFF" w:themeFill="background1"/>
      </w:tcPr>
    </w:tblStylePr>
    <w:tblStylePr w:type="lastRow">
      <w:rPr>
        <w:b/>
        <w:bCs/>
      </w:rPr>
      <w:tblPr/>
      <w:tcPr>
        <w:tcBorders>
          <w:top w:val="double" w:sz="2" w:space="0" w:color="877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2-Accent3">
    <w:name w:val="Grid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A426EA" w:themeColor="accent3" w:themeTint="99"/>
        <w:bottom w:val="single" w:sz="2" w:space="0" w:color="A426EA" w:themeColor="accent3" w:themeTint="99"/>
        <w:insideH w:val="single" w:sz="2" w:space="0" w:color="A426EA" w:themeColor="accent3" w:themeTint="99"/>
        <w:insideV w:val="single" w:sz="2" w:space="0" w:color="A426EA" w:themeColor="accent3" w:themeTint="99"/>
      </w:tblBorders>
    </w:tblPr>
    <w:tblStylePr w:type="firstRow">
      <w:rPr>
        <w:b/>
        <w:bCs/>
      </w:rPr>
      <w:tblPr/>
      <w:tcPr>
        <w:tcBorders>
          <w:top w:val="nil"/>
          <w:bottom w:val="single" w:sz="12" w:space="0" w:color="A426EA" w:themeColor="accent3" w:themeTint="99"/>
          <w:insideH w:val="nil"/>
          <w:insideV w:val="nil"/>
        </w:tcBorders>
        <w:shd w:val="clear" w:color="auto" w:fill="FFFFFF" w:themeFill="background1"/>
      </w:tcPr>
    </w:tblStylePr>
    <w:tblStylePr w:type="lastRow">
      <w:rPr>
        <w:b/>
        <w:bCs/>
      </w:rPr>
      <w:tblPr/>
      <w:tcPr>
        <w:tcBorders>
          <w:top w:val="double" w:sz="2" w:space="0" w:color="A426E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2-Accent4">
    <w:name w:val="Grid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C255D1" w:themeColor="accent4" w:themeTint="99"/>
        <w:bottom w:val="single" w:sz="2" w:space="0" w:color="C255D1" w:themeColor="accent4" w:themeTint="99"/>
        <w:insideH w:val="single" w:sz="2" w:space="0" w:color="C255D1" w:themeColor="accent4" w:themeTint="99"/>
        <w:insideV w:val="single" w:sz="2" w:space="0" w:color="C255D1" w:themeColor="accent4" w:themeTint="99"/>
      </w:tblBorders>
    </w:tblPr>
    <w:tblStylePr w:type="firstRow">
      <w:rPr>
        <w:b/>
        <w:bCs/>
      </w:rPr>
      <w:tblPr/>
      <w:tcPr>
        <w:tcBorders>
          <w:top w:val="nil"/>
          <w:bottom w:val="single" w:sz="12" w:space="0" w:color="C255D1" w:themeColor="accent4" w:themeTint="99"/>
          <w:insideH w:val="nil"/>
          <w:insideV w:val="nil"/>
        </w:tcBorders>
        <w:shd w:val="clear" w:color="auto" w:fill="FFFFFF" w:themeFill="background1"/>
      </w:tcPr>
    </w:tblStylePr>
    <w:tblStylePr w:type="lastRow">
      <w:rPr>
        <w:b/>
        <w:bCs/>
      </w:rPr>
      <w:tblPr/>
      <w:tcPr>
        <w:tcBorders>
          <w:top w:val="double" w:sz="2" w:space="0" w:color="C255D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2-Accent5">
    <w:name w:val="Grid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2EFFFB" w:themeColor="accent5" w:themeTint="99"/>
        <w:bottom w:val="single" w:sz="2" w:space="0" w:color="2EFFFB" w:themeColor="accent5" w:themeTint="99"/>
        <w:insideH w:val="single" w:sz="2" w:space="0" w:color="2EFFFB" w:themeColor="accent5" w:themeTint="99"/>
        <w:insideV w:val="single" w:sz="2" w:space="0" w:color="2EFFFB" w:themeColor="accent5" w:themeTint="99"/>
      </w:tblBorders>
    </w:tblPr>
    <w:tblStylePr w:type="firstRow">
      <w:rPr>
        <w:b/>
        <w:bCs/>
      </w:rPr>
      <w:tblPr/>
      <w:tcPr>
        <w:tcBorders>
          <w:top w:val="nil"/>
          <w:bottom w:val="single" w:sz="12" w:space="0" w:color="2EFFFB" w:themeColor="accent5" w:themeTint="99"/>
          <w:insideH w:val="nil"/>
          <w:insideV w:val="nil"/>
        </w:tcBorders>
        <w:shd w:val="clear" w:color="auto" w:fill="FFFFFF" w:themeFill="background1"/>
      </w:tcPr>
    </w:tblStylePr>
    <w:tblStylePr w:type="lastRow">
      <w:rPr>
        <w:b/>
        <w:bCs/>
      </w:rPr>
      <w:tblPr/>
      <w:tcPr>
        <w:tcBorders>
          <w:top w:val="double" w:sz="2" w:space="0" w:color="2EFFF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2-Accent6">
    <w:name w:val="Grid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accent6" w:themeTint="99"/>
        <w:bottom w:val="single" w:sz="2" w:space="0" w:color="666666" w:themeColor="accent6" w:themeTint="99"/>
        <w:insideH w:val="single" w:sz="2" w:space="0" w:color="666666" w:themeColor="accent6" w:themeTint="99"/>
        <w:insideV w:val="single" w:sz="2" w:space="0" w:color="666666" w:themeColor="accent6" w:themeTint="99"/>
      </w:tblBorders>
    </w:tblPr>
    <w:tblStylePr w:type="firstRow">
      <w:rPr>
        <w:b/>
        <w:bCs/>
      </w:rPr>
      <w:tblPr/>
      <w:tcPr>
        <w:tcBorders>
          <w:top w:val="nil"/>
          <w:bottom w:val="single" w:sz="12" w:space="0" w:color="666666" w:themeColor="accent6" w:themeTint="99"/>
          <w:insideH w:val="nil"/>
          <w:insideV w:val="nil"/>
        </w:tcBorders>
        <w:shd w:val="clear" w:color="auto" w:fill="FFFFFF" w:themeFill="background1"/>
      </w:tcPr>
    </w:tblStylePr>
    <w:tblStylePr w:type="lastRow">
      <w:rPr>
        <w:b/>
        <w:bCs/>
      </w:rPr>
      <w:tblPr/>
      <w:tcPr>
        <w:tcBorders>
          <w:top w:val="double" w:sz="2" w:space="0" w:color="66666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3">
    <w:name w:val="Grid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3-Accent2">
    <w:name w:val="Grid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3-Accent3">
    <w:name w:val="Grid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3-Accent4">
    <w:name w:val="Grid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3-Accent5">
    <w:name w:val="Grid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3-Accent6">
    <w:name w:val="Grid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GridTable4">
    <w:name w:val="Grid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insideV w:val="nil"/>
        </w:tcBorders>
        <w:shd w:val="clear" w:color="auto" w:fill="0091DA" w:themeFill="accent1"/>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4-Accent2">
    <w:name w:val="Grid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insideV w:val="nil"/>
        </w:tcBorders>
        <w:shd w:val="clear" w:color="auto" w:fill="483698" w:themeFill="accent2"/>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4-Accent3">
    <w:name w:val="Grid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insideV w:val="nil"/>
        </w:tcBorders>
        <w:shd w:val="clear" w:color="auto" w:fill="470A68" w:themeFill="accent3"/>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4-Accent4">
    <w:name w:val="Grid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insideV w:val="nil"/>
        </w:tcBorders>
        <w:shd w:val="clear" w:color="auto" w:fill="6D2077" w:themeFill="accent4"/>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4-Accent5">
    <w:name w:val="Grid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insideV w:val="nil"/>
        </w:tcBorders>
        <w:shd w:val="clear" w:color="auto" w:fill="00A3A1" w:themeFill="accent5"/>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4-Accent6">
    <w:name w:val="Grid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insideV w:val="nil"/>
        </w:tcBorders>
        <w:shd w:val="clear" w:color="auto" w:fill="000000" w:themeFill="accent6"/>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5Dark">
    <w:name w:val="Grid Table 5 Dark"/>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B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1D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1D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1D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1DA" w:themeFill="accent1"/>
      </w:tcPr>
    </w:tblStylePr>
    <w:tblStylePr w:type="band1Vert">
      <w:tblPr/>
      <w:tcPr>
        <w:shd w:val="clear" w:color="auto" w:fill="8AD7FF" w:themeFill="accent1" w:themeFillTint="66"/>
      </w:tcPr>
    </w:tblStylePr>
    <w:tblStylePr w:type="band1Horz">
      <w:tblPr/>
      <w:tcPr>
        <w:shd w:val="clear" w:color="auto" w:fill="8AD7FF" w:themeFill="accent1" w:themeFillTint="66"/>
      </w:tcPr>
    </w:tblStylePr>
  </w:style>
  <w:style w:type="table" w:styleId="GridTable5Dark-Accent2">
    <w:name w:val="Grid Table 5 Dark Accent 2"/>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8369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8369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8369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83698" w:themeFill="accent2"/>
      </w:tcPr>
    </w:tblStylePr>
    <w:tblStylePr w:type="band1Vert">
      <w:tblPr/>
      <w:tcPr>
        <w:shd w:val="clear" w:color="auto" w:fill="AFA5DF" w:themeFill="accent2" w:themeFillTint="66"/>
      </w:tcPr>
    </w:tblStylePr>
    <w:tblStylePr w:type="band1Horz">
      <w:tblPr/>
      <w:tcPr>
        <w:shd w:val="clear" w:color="auto" w:fill="AFA5DF" w:themeFill="accent2" w:themeFillTint="66"/>
      </w:tcPr>
    </w:tblStylePr>
  </w:style>
  <w:style w:type="table" w:styleId="GridTable5Dark-Accent3">
    <w:name w:val="Grid Table 5 Dark Accent 3"/>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B6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70A6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70A6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70A6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70A68" w:themeFill="accent3"/>
      </w:tcPr>
    </w:tblStylePr>
    <w:tblStylePr w:type="band1Vert">
      <w:tblPr/>
      <w:tcPr>
        <w:shd w:val="clear" w:color="auto" w:fill="C26EF1" w:themeFill="accent3" w:themeFillTint="66"/>
      </w:tcPr>
    </w:tblStylePr>
    <w:tblStylePr w:type="band1Horz">
      <w:tblPr/>
      <w:tcPr>
        <w:shd w:val="clear" w:color="auto" w:fill="C26EF1" w:themeFill="accent3" w:themeFillTint="66"/>
      </w:tcPr>
    </w:tblStylePr>
  </w:style>
  <w:style w:type="table" w:styleId="GridTable5Dark-Accent4">
    <w:name w:val="Grid Table 5 Dark Accent 4"/>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C6E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D207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D207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D207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D2077" w:themeFill="accent4"/>
      </w:tcPr>
    </w:tblStylePr>
    <w:tblStylePr w:type="band1Vert">
      <w:tblPr/>
      <w:tcPr>
        <w:shd w:val="clear" w:color="auto" w:fill="D68DE0" w:themeFill="accent4" w:themeFillTint="66"/>
      </w:tcPr>
    </w:tblStylePr>
    <w:tblStylePr w:type="band1Horz">
      <w:tblPr/>
      <w:tcPr>
        <w:shd w:val="clear" w:color="auto" w:fill="D68DE0" w:themeFill="accent4" w:themeFillTint="66"/>
      </w:tcPr>
    </w:tblStylePr>
  </w:style>
  <w:style w:type="table" w:styleId="GridTable5Dark-Accent5">
    <w:name w:val="Grid Table 5 Dark Accent 5"/>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FFF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3A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3A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3A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3A1" w:themeFill="accent5"/>
      </w:tcPr>
    </w:tblStylePr>
    <w:tblStylePr w:type="band1Vert">
      <w:tblPr/>
      <w:tcPr>
        <w:shd w:val="clear" w:color="auto" w:fill="74FFFC" w:themeFill="accent5" w:themeFillTint="66"/>
      </w:tcPr>
    </w:tblStylePr>
    <w:tblStylePr w:type="band1Horz">
      <w:tblPr/>
      <w:tcPr>
        <w:shd w:val="clear" w:color="auto" w:fill="74FFFC" w:themeFill="accent5" w:themeFillTint="66"/>
      </w:tcPr>
    </w:tblStylePr>
  </w:style>
  <w:style w:type="table" w:styleId="GridTable5Dark-Accent6">
    <w:name w:val="Grid Table 5 Dark Accent 6"/>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accent6"/>
      </w:tcPr>
    </w:tblStylePr>
    <w:tblStylePr w:type="band1Vert">
      <w:tblPr/>
      <w:tcPr>
        <w:shd w:val="clear" w:color="auto" w:fill="999999" w:themeFill="accent6" w:themeFillTint="66"/>
      </w:tcPr>
    </w:tblStylePr>
    <w:tblStylePr w:type="band1Horz">
      <w:tblPr/>
      <w:tcPr>
        <w:shd w:val="clear" w:color="auto" w:fill="999999" w:themeFill="accent6" w:themeFillTint="66"/>
      </w:tcPr>
    </w:tblStylePr>
  </w:style>
  <w:style w:type="table" w:styleId="GridTable6Colorful">
    <w:name w:val="Grid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6Colorful-Accent2">
    <w:name w:val="Grid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6Colorful-Accent3">
    <w:name w:val="Grid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6Colorful-Accent4">
    <w:name w:val="Grid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6Colorful-Accent5">
    <w:name w:val="Grid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6Colorful-Accent6">
    <w:name w:val="Grid Table 6 Colorful Accent 6"/>
    <w:basedOn w:val="TableNormal"/>
    <w:uiPriority w:val="51"/>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7Colorful">
    <w:name w:val="Grid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7Colorful-Accent2">
    <w:name w:val="Grid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7Colorful-Accent3">
    <w:name w:val="Grid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7Colorful-Accent4">
    <w:name w:val="Grid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7Colorful-Accent5">
    <w:name w:val="Grid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7Colorful-Accent6">
    <w:name w:val="Grid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LightGrid">
    <w:name w:val="Light Grid"/>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18" w:space="0" w:color="0091DA" w:themeColor="accent1"/>
          <w:right w:val="single" w:sz="8" w:space="0" w:color="0091DA" w:themeColor="accent1"/>
          <w:insideH w:val="nil"/>
          <w:insideV w:val="single" w:sz="8" w:space="0" w:color="0091D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insideH w:val="nil"/>
          <w:insideV w:val="single" w:sz="8" w:space="0" w:color="0091D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shd w:val="clear" w:color="auto" w:fill="B6E6FF" w:themeFill="accent1" w:themeFillTint="3F"/>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shd w:val="clear" w:color="auto" w:fill="B6E6FF" w:themeFill="accent1" w:themeFillTint="3F"/>
      </w:tcPr>
    </w:tblStylePr>
    <w:tblStylePr w:type="band2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tcPr>
    </w:tblStylePr>
  </w:style>
  <w:style w:type="table" w:styleId="LightGrid-Accent2">
    <w:name w:val="Light Grid Accent 2"/>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18" w:space="0" w:color="483698" w:themeColor="accent2"/>
          <w:right w:val="single" w:sz="8" w:space="0" w:color="483698" w:themeColor="accent2"/>
          <w:insideH w:val="nil"/>
          <w:insideV w:val="single" w:sz="8" w:space="0" w:color="48369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insideH w:val="nil"/>
          <w:insideV w:val="single" w:sz="8" w:space="0" w:color="48369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shd w:val="clear" w:color="auto" w:fill="CDC7EB" w:themeFill="accent2" w:themeFillTint="3F"/>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shd w:val="clear" w:color="auto" w:fill="CDC7EB" w:themeFill="accent2" w:themeFillTint="3F"/>
      </w:tcPr>
    </w:tblStylePr>
    <w:tblStylePr w:type="band2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tcPr>
    </w:tblStylePr>
  </w:style>
  <w:style w:type="table" w:styleId="LightGrid-Accent3">
    <w:name w:val="Light Grid Accent 3"/>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18" w:space="0" w:color="470A68" w:themeColor="accent3"/>
          <w:right w:val="single" w:sz="8" w:space="0" w:color="470A68" w:themeColor="accent3"/>
          <w:insideH w:val="nil"/>
          <w:insideV w:val="single" w:sz="8" w:space="0" w:color="470A6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insideH w:val="nil"/>
          <w:insideV w:val="single" w:sz="8" w:space="0" w:color="470A6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shd w:val="clear" w:color="auto" w:fill="D9A5F6" w:themeFill="accent3" w:themeFillTint="3F"/>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shd w:val="clear" w:color="auto" w:fill="D9A5F6" w:themeFill="accent3" w:themeFillTint="3F"/>
      </w:tcPr>
    </w:tblStylePr>
    <w:tblStylePr w:type="band2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tcPr>
    </w:tblStylePr>
  </w:style>
  <w:style w:type="table" w:styleId="LightGrid-Accent4">
    <w:name w:val="Light Grid Accent 4"/>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18" w:space="0" w:color="6D2077" w:themeColor="accent4"/>
          <w:right w:val="single" w:sz="8" w:space="0" w:color="6D2077" w:themeColor="accent4"/>
          <w:insideH w:val="nil"/>
          <w:insideV w:val="single" w:sz="8" w:space="0" w:color="6D207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insideH w:val="nil"/>
          <w:insideV w:val="single" w:sz="8" w:space="0" w:color="6D207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shd w:val="clear" w:color="auto" w:fill="E6B8EC" w:themeFill="accent4" w:themeFillTint="3F"/>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shd w:val="clear" w:color="auto" w:fill="E6B8EC" w:themeFill="accent4" w:themeFillTint="3F"/>
      </w:tcPr>
    </w:tblStylePr>
    <w:tblStylePr w:type="band2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tcPr>
    </w:tblStylePr>
  </w:style>
  <w:style w:type="table" w:styleId="LightGrid-Accent5">
    <w:name w:val="Light Grid Accent 5"/>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18" w:space="0" w:color="00A3A1" w:themeColor="accent5"/>
          <w:right w:val="single" w:sz="8" w:space="0" w:color="00A3A1" w:themeColor="accent5"/>
          <w:insideH w:val="nil"/>
          <w:insideV w:val="single" w:sz="8" w:space="0" w:color="00A3A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insideH w:val="nil"/>
          <w:insideV w:val="single" w:sz="8" w:space="0" w:color="00A3A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shd w:val="clear" w:color="auto" w:fill="A9FFFD" w:themeFill="accent5" w:themeFillTint="3F"/>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shd w:val="clear" w:color="auto" w:fill="A9FFFD" w:themeFill="accent5" w:themeFillTint="3F"/>
      </w:tcPr>
    </w:tblStylePr>
    <w:tblStylePr w:type="band2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tcPr>
    </w:tblStylePr>
  </w:style>
  <w:style w:type="table" w:styleId="LightGrid-Accent6">
    <w:name w:val="Light Grid Accent 6"/>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18" w:space="0" w:color="000000" w:themeColor="accent6"/>
          <w:right w:val="single" w:sz="8" w:space="0" w:color="000000" w:themeColor="accent6"/>
          <w:insideH w:val="nil"/>
          <w:insideV w:val="single" w:sz="8" w:space="0" w:color="0000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insideH w:val="nil"/>
          <w:insideV w:val="single" w:sz="8" w:space="0" w:color="0000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shd w:val="clear" w:color="auto" w:fill="C0C0C0" w:themeFill="accent6" w:themeFillTint="3F"/>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shd w:val="clear" w:color="auto" w:fill="C0C0C0" w:themeFill="accent6" w:themeFillTint="3F"/>
      </w:tcPr>
    </w:tblStylePr>
    <w:tblStylePr w:type="band2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tcPr>
    </w:tblStylePr>
  </w:style>
  <w:style w:type="table" w:styleId="LightList">
    <w:name w:val="Light List"/>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pPr>
        <w:spacing w:before="0" w:after="0" w:line="240" w:lineRule="auto"/>
      </w:pPr>
      <w:rPr>
        <w:b/>
        <w:bCs/>
        <w:color w:val="FFFFFF" w:themeColor="background1"/>
      </w:rPr>
      <w:tblPr/>
      <w:tcPr>
        <w:shd w:val="clear" w:color="auto" w:fill="0091DA" w:themeFill="accent1"/>
      </w:tcPr>
    </w:tblStylePr>
    <w:tblStylePr w:type="lastRow">
      <w:pPr>
        <w:spacing w:before="0" w:after="0" w:line="240" w:lineRule="auto"/>
      </w:pPr>
      <w:rPr>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tcBorders>
      </w:tcPr>
    </w:tblStylePr>
    <w:tblStylePr w:type="firstCol">
      <w:rPr>
        <w:b/>
        <w:bCs/>
      </w:rPr>
    </w:tblStylePr>
    <w:tblStylePr w:type="lastCol">
      <w:rPr>
        <w:b/>
        <w:bCs/>
      </w:r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style>
  <w:style w:type="table" w:styleId="LightList-Accent2">
    <w:name w:val="Light List Accent 2"/>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pPr>
        <w:spacing w:before="0" w:after="0" w:line="240" w:lineRule="auto"/>
      </w:pPr>
      <w:rPr>
        <w:b/>
        <w:bCs/>
        <w:color w:val="FFFFFF" w:themeColor="background1"/>
      </w:rPr>
      <w:tblPr/>
      <w:tcPr>
        <w:shd w:val="clear" w:color="auto" w:fill="483698" w:themeFill="accent2"/>
      </w:tcPr>
    </w:tblStylePr>
    <w:tblStylePr w:type="lastRow">
      <w:pPr>
        <w:spacing w:before="0" w:after="0" w:line="240" w:lineRule="auto"/>
      </w:pPr>
      <w:rPr>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tcBorders>
      </w:tcPr>
    </w:tblStylePr>
    <w:tblStylePr w:type="firstCol">
      <w:rPr>
        <w:b/>
        <w:bCs/>
      </w:rPr>
    </w:tblStylePr>
    <w:tblStylePr w:type="lastCol">
      <w:rPr>
        <w:b/>
        <w:bCs/>
      </w:r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style>
  <w:style w:type="table" w:styleId="LightList-Accent3">
    <w:name w:val="Light List Accent 3"/>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pPr>
        <w:spacing w:before="0" w:after="0" w:line="240" w:lineRule="auto"/>
      </w:pPr>
      <w:rPr>
        <w:b/>
        <w:bCs/>
        <w:color w:val="FFFFFF" w:themeColor="background1"/>
      </w:rPr>
      <w:tblPr/>
      <w:tcPr>
        <w:shd w:val="clear" w:color="auto" w:fill="470A68" w:themeFill="accent3"/>
      </w:tcPr>
    </w:tblStylePr>
    <w:tblStylePr w:type="lastRow">
      <w:pPr>
        <w:spacing w:before="0" w:after="0" w:line="240" w:lineRule="auto"/>
      </w:pPr>
      <w:rPr>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tcBorders>
      </w:tcPr>
    </w:tblStylePr>
    <w:tblStylePr w:type="firstCol">
      <w:rPr>
        <w:b/>
        <w:bCs/>
      </w:rPr>
    </w:tblStylePr>
    <w:tblStylePr w:type="lastCol">
      <w:rPr>
        <w:b/>
        <w:bCs/>
      </w:r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style>
  <w:style w:type="table" w:styleId="LightList-Accent4">
    <w:name w:val="Light List Accent 4"/>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pPr>
        <w:spacing w:before="0" w:after="0" w:line="240" w:lineRule="auto"/>
      </w:pPr>
      <w:rPr>
        <w:b/>
        <w:bCs/>
        <w:color w:val="FFFFFF" w:themeColor="background1"/>
      </w:rPr>
      <w:tblPr/>
      <w:tcPr>
        <w:shd w:val="clear" w:color="auto" w:fill="6D2077" w:themeFill="accent4"/>
      </w:tcPr>
    </w:tblStylePr>
    <w:tblStylePr w:type="lastRow">
      <w:pPr>
        <w:spacing w:before="0" w:after="0" w:line="240" w:lineRule="auto"/>
      </w:pPr>
      <w:rPr>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tcBorders>
      </w:tcPr>
    </w:tblStylePr>
    <w:tblStylePr w:type="firstCol">
      <w:rPr>
        <w:b/>
        <w:bCs/>
      </w:rPr>
    </w:tblStylePr>
    <w:tblStylePr w:type="lastCol">
      <w:rPr>
        <w:b/>
        <w:bCs/>
      </w:r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style>
  <w:style w:type="table" w:styleId="LightList-Accent5">
    <w:name w:val="Light List Accent 5"/>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pPr>
        <w:spacing w:before="0" w:after="0" w:line="240" w:lineRule="auto"/>
      </w:pPr>
      <w:rPr>
        <w:b/>
        <w:bCs/>
        <w:color w:val="FFFFFF" w:themeColor="background1"/>
      </w:rPr>
      <w:tblPr/>
      <w:tcPr>
        <w:shd w:val="clear" w:color="auto" w:fill="00A3A1" w:themeFill="accent5"/>
      </w:tcPr>
    </w:tblStylePr>
    <w:tblStylePr w:type="lastRow">
      <w:pPr>
        <w:spacing w:before="0" w:after="0" w:line="240" w:lineRule="auto"/>
      </w:pPr>
      <w:rPr>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tcBorders>
      </w:tcPr>
    </w:tblStylePr>
    <w:tblStylePr w:type="firstCol">
      <w:rPr>
        <w:b/>
        <w:bCs/>
      </w:rPr>
    </w:tblStylePr>
    <w:tblStylePr w:type="lastCol">
      <w:rPr>
        <w:b/>
        <w:bCs/>
      </w:r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style>
  <w:style w:type="table" w:styleId="LightList-Accent6">
    <w:name w:val="Light List Accent 6"/>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LightShading">
    <w:name w:val="Light Shading"/>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text1" w:themeShade="BF"/>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la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left w:val="nil"/>
          <w:right w:val="nil"/>
          <w:insideH w:val="nil"/>
          <w:insideV w:val="nil"/>
        </w:tcBorders>
        <w:shd w:val="clear" w:color="auto" w:fill="B6E6FF" w:themeFill="accent1" w:themeFillTint="3F"/>
      </w:tcPr>
    </w:tblStylePr>
  </w:style>
  <w:style w:type="table" w:styleId="LightShading-Accent2">
    <w:name w:val="Light Shading Accent 2"/>
    <w:basedOn w:val="TableNormal"/>
    <w:uiPriority w:val="60"/>
    <w:semiHidden/>
    <w:unhideWhenUsed/>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la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left w:val="nil"/>
          <w:right w:val="nil"/>
          <w:insideH w:val="nil"/>
          <w:insideV w:val="nil"/>
        </w:tcBorders>
        <w:shd w:val="clear" w:color="auto" w:fill="CDC7EB" w:themeFill="accent2" w:themeFillTint="3F"/>
      </w:tcPr>
    </w:tblStylePr>
  </w:style>
  <w:style w:type="table" w:styleId="LightShading-Accent3">
    <w:name w:val="Light Shading Accent 3"/>
    <w:basedOn w:val="TableNormal"/>
    <w:uiPriority w:val="60"/>
    <w:semiHidden/>
    <w:unhideWhenUsed/>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la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left w:val="nil"/>
          <w:right w:val="nil"/>
          <w:insideH w:val="nil"/>
          <w:insideV w:val="nil"/>
        </w:tcBorders>
        <w:shd w:val="clear" w:color="auto" w:fill="D9A5F6" w:themeFill="accent3" w:themeFillTint="3F"/>
      </w:tcPr>
    </w:tblStylePr>
  </w:style>
  <w:style w:type="table" w:styleId="LightShading-Accent4">
    <w:name w:val="Light Shading Accent 4"/>
    <w:basedOn w:val="TableNormal"/>
    <w:uiPriority w:val="60"/>
    <w:semiHidden/>
    <w:unhideWhenUsed/>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la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left w:val="nil"/>
          <w:right w:val="nil"/>
          <w:insideH w:val="nil"/>
          <w:insideV w:val="nil"/>
        </w:tcBorders>
        <w:shd w:val="clear" w:color="auto" w:fill="E6B8EC" w:themeFill="accent4" w:themeFillTint="3F"/>
      </w:tcPr>
    </w:tblStylePr>
  </w:style>
  <w:style w:type="table" w:styleId="LightShading-Accent5">
    <w:name w:val="Light Shading Accent 5"/>
    <w:basedOn w:val="TableNormal"/>
    <w:uiPriority w:val="60"/>
    <w:semiHidden/>
    <w:unhideWhenUsed/>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la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left w:val="nil"/>
          <w:right w:val="nil"/>
          <w:insideH w:val="nil"/>
          <w:insideV w:val="nil"/>
        </w:tcBorders>
        <w:shd w:val="clear" w:color="auto" w:fill="A9FFFD" w:themeFill="accent5" w:themeFillTint="3F"/>
      </w:tcPr>
    </w:tblStylePr>
  </w:style>
  <w:style w:type="table" w:styleId="LightShading-Accent6">
    <w:name w:val="Light Shading Accent 6"/>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la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left w:val="nil"/>
          <w:right w:val="nil"/>
          <w:insideH w:val="nil"/>
          <w:insideV w:val="nil"/>
        </w:tcBorders>
        <w:shd w:val="clear" w:color="auto" w:fill="C0C0C0" w:themeFill="accent6" w:themeFillTint="3F"/>
      </w:tcPr>
    </w:tblStylePr>
  </w:style>
  <w:style w:type="table" w:styleId="ListTable1Light">
    <w:name w:val="List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4FC3FF" w:themeColor="accent1" w:themeTint="99"/>
        </w:tcBorders>
      </w:tcPr>
    </w:tblStylePr>
    <w:tblStylePr w:type="lastRow">
      <w:rPr>
        <w:b/>
        <w:bCs/>
      </w:rPr>
      <w:tblPr/>
      <w:tcPr>
        <w:tcBorders>
          <w:top w:val="sing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1Light-Accent2">
    <w:name w:val="List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8778CF" w:themeColor="accent2" w:themeTint="99"/>
        </w:tcBorders>
      </w:tcPr>
    </w:tblStylePr>
    <w:tblStylePr w:type="lastRow">
      <w:rPr>
        <w:b/>
        <w:bCs/>
      </w:rPr>
      <w:tblPr/>
      <w:tcPr>
        <w:tcBorders>
          <w:top w:val="sing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1Light-Accent3">
    <w:name w:val="List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A426EA" w:themeColor="accent3" w:themeTint="99"/>
        </w:tcBorders>
      </w:tcPr>
    </w:tblStylePr>
    <w:tblStylePr w:type="lastRow">
      <w:rPr>
        <w:b/>
        <w:bCs/>
      </w:rPr>
      <w:tblPr/>
      <w:tcPr>
        <w:tcBorders>
          <w:top w:val="sing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1Light-Accent4">
    <w:name w:val="List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C255D1" w:themeColor="accent4" w:themeTint="99"/>
        </w:tcBorders>
      </w:tcPr>
    </w:tblStylePr>
    <w:tblStylePr w:type="lastRow">
      <w:rPr>
        <w:b/>
        <w:bCs/>
      </w:rPr>
      <w:tblPr/>
      <w:tcPr>
        <w:tcBorders>
          <w:top w:val="sing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1Light-Accent5">
    <w:name w:val="List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2EFFFB" w:themeColor="accent5" w:themeTint="99"/>
        </w:tcBorders>
      </w:tcPr>
    </w:tblStylePr>
    <w:tblStylePr w:type="lastRow">
      <w:rPr>
        <w:b/>
        <w:bCs/>
      </w:rPr>
      <w:tblPr/>
      <w:tcPr>
        <w:tcBorders>
          <w:top w:val="sing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1Light-Accent6">
    <w:name w:val="List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accent6" w:themeTint="99"/>
        </w:tcBorders>
      </w:tcPr>
    </w:tblStylePr>
    <w:tblStylePr w:type="lastRow">
      <w:rPr>
        <w:b/>
        <w:bCs/>
      </w:rPr>
      <w:tblPr/>
      <w:tcPr>
        <w:tcBorders>
          <w:top w:val="sing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2">
    <w:name w:val="List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bottom w:val="single" w:sz="4" w:space="0" w:color="4FC3FF" w:themeColor="accent1" w:themeTint="99"/>
        <w:insideH w:val="single" w:sz="4" w:space="0" w:color="4FC3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2-Accent2">
    <w:name w:val="List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bottom w:val="single" w:sz="4" w:space="0" w:color="8778CF" w:themeColor="accent2" w:themeTint="99"/>
        <w:insideH w:val="single" w:sz="4" w:space="0" w:color="877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2-Accent3">
    <w:name w:val="List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bottom w:val="single" w:sz="4" w:space="0" w:color="A426EA" w:themeColor="accent3" w:themeTint="99"/>
        <w:insideH w:val="single" w:sz="4" w:space="0" w:color="A426E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2-Accent4">
    <w:name w:val="List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bottom w:val="single" w:sz="4" w:space="0" w:color="C255D1" w:themeColor="accent4" w:themeTint="99"/>
        <w:insideH w:val="single" w:sz="4" w:space="0" w:color="C255D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2-Accent5">
    <w:name w:val="List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bottom w:val="single" w:sz="4" w:space="0" w:color="2EFFFB" w:themeColor="accent5" w:themeTint="99"/>
        <w:insideH w:val="single" w:sz="4" w:space="0" w:color="2EFFF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2-Accent6">
    <w:name w:val="List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bottom w:val="single" w:sz="4" w:space="0" w:color="666666" w:themeColor="accent6" w:themeTint="99"/>
        <w:insideH w:val="single" w:sz="4" w:space="0" w:color="6666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3">
    <w:name w:val="List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91DA" w:themeColor="accent1"/>
        <w:left w:val="single" w:sz="4" w:space="0" w:color="0091DA" w:themeColor="accent1"/>
        <w:bottom w:val="single" w:sz="4" w:space="0" w:color="0091DA" w:themeColor="accent1"/>
        <w:right w:val="single" w:sz="4" w:space="0" w:color="0091DA" w:themeColor="accent1"/>
      </w:tblBorders>
    </w:tblPr>
    <w:tblStylePr w:type="firstRow">
      <w:rPr>
        <w:b/>
        <w:bCs/>
        <w:color w:val="FFFFFF" w:themeColor="background1"/>
      </w:rPr>
      <w:tblPr/>
      <w:tcPr>
        <w:shd w:val="clear" w:color="auto" w:fill="0091DA" w:themeFill="accent1"/>
      </w:tcPr>
    </w:tblStylePr>
    <w:tblStylePr w:type="lastRow">
      <w:rPr>
        <w:b/>
        <w:bCs/>
      </w:rPr>
      <w:tblPr/>
      <w:tcPr>
        <w:tcBorders>
          <w:top w:val="double" w:sz="4" w:space="0" w:color="0091D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1DA" w:themeColor="accent1"/>
          <w:right w:val="single" w:sz="4" w:space="0" w:color="0091DA" w:themeColor="accent1"/>
        </w:tcBorders>
      </w:tcPr>
    </w:tblStylePr>
    <w:tblStylePr w:type="band1Horz">
      <w:tblPr/>
      <w:tcPr>
        <w:tcBorders>
          <w:top w:val="single" w:sz="4" w:space="0" w:color="0091DA" w:themeColor="accent1"/>
          <w:bottom w:val="single" w:sz="4" w:space="0" w:color="0091D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1DA" w:themeColor="accent1"/>
          <w:left w:val="nil"/>
        </w:tcBorders>
      </w:tcPr>
    </w:tblStylePr>
    <w:tblStylePr w:type="swCell">
      <w:tblPr/>
      <w:tcPr>
        <w:tcBorders>
          <w:top w:val="double" w:sz="4" w:space="0" w:color="0091DA" w:themeColor="accent1"/>
          <w:right w:val="nil"/>
        </w:tcBorders>
      </w:tcPr>
    </w:tblStylePr>
  </w:style>
  <w:style w:type="table" w:styleId="ListTable3-Accent2">
    <w:name w:val="List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83698" w:themeColor="accent2"/>
        <w:left w:val="single" w:sz="4" w:space="0" w:color="483698" w:themeColor="accent2"/>
        <w:bottom w:val="single" w:sz="4" w:space="0" w:color="483698" w:themeColor="accent2"/>
        <w:right w:val="single" w:sz="4" w:space="0" w:color="483698" w:themeColor="accent2"/>
      </w:tblBorders>
    </w:tblPr>
    <w:tblStylePr w:type="firstRow">
      <w:rPr>
        <w:b/>
        <w:bCs/>
        <w:color w:val="FFFFFF" w:themeColor="background1"/>
      </w:rPr>
      <w:tblPr/>
      <w:tcPr>
        <w:shd w:val="clear" w:color="auto" w:fill="483698" w:themeFill="accent2"/>
      </w:tcPr>
    </w:tblStylePr>
    <w:tblStylePr w:type="lastRow">
      <w:rPr>
        <w:b/>
        <w:bCs/>
      </w:rPr>
      <w:tblPr/>
      <w:tcPr>
        <w:tcBorders>
          <w:top w:val="double" w:sz="4" w:space="0" w:color="48369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83698" w:themeColor="accent2"/>
          <w:right w:val="single" w:sz="4" w:space="0" w:color="483698" w:themeColor="accent2"/>
        </w:tcBorders>
      </w:tcPr>
    </w:tblStylePr>
    <w:tblStylePr w:type="band1Horz">
      <w:tblPr/>
      <w:tcPr>
        <w:tcBorders>
          <w:top w:val="single" w:sz="4" w:space="0" w:color="483698" w:themeColor="accent2"/>
          <w:bottom w:val="single" w:sz="4" w:space="0" w:color="48369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83698" w:themeColor="accent2"/>
          <w:left w:val="nil"/>
        </w:tcBorders>
      </w:tcPr>
    </w:tblStylePr>
    <w:tblStylePr w:type="swCell">
      <w:tblPr/>
      <w:tcPr>
        <w:tcBorders>
          <w:top w:val="double" w:sz="4" w:space="0" w:color="483698" w:themeColor="accent2"/>
          <w:right w:val="nil"/>
        </w:tcBorders>
      </w:tcPr>
    </w:tblStylePr>
  </w:style>
  <w:style w:type="table" w:styleId="ListTable3-Accent3">
    <w:name w:val="List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70A68" w:themeColor="accent3"/>
        <w:left w:val="single" w:sz="4" w:space="0" w:color="470A68" w:themeColor="accent3"/>
        <w:bottom w:val="single" w:sz="4" w:space="0" w:color="470A68" w:themeColor="accent3"/>
        <w:right w:val="single" w:sz="4" w:space="0" w:color="470A68" w:themeColor="accent3"/>
      </w:tblBorders>
    </w:tblPr>
    <w:tblStylePr w:type="firstRow">
      <w:rPr>
        <w:b/>
        <w:bCs/>
        <w:color w:val="FFFFFF" w:themeColor="background1"/>
      </w:rPr>
      <w:tblPr/>
      <w:tcPr>
        <w:shd w:val="clear" w:color="auto" w:fill="470A68" w:themeFill="accent3"/>
      </w:tcPr>
    </w:tblStylePr>
    <w:tblStylePr w:type="lastRow">
      <w:rPr>
        <w:b/>
        <w:bCs/>
      </w:rPr>
      <w:tblPr/>
      <w:tcPr>
        <w:tcBorders>
          <w:top w:val="double" w:sz="4" w:space="0" w:color="470A6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70A68" w:themeColor="accent3"/>
          <w:right w:val="single" w:sz="4" w:space="0" w:color="470A68" w:themeColor="accent3"/>
        </w:tcBorders>
      </w:tcPr>
    </w:tblStylePr>
    <w:tblStylePr w:type="band1Horz">
      <w:tblPr/>
      <w:tcPr>
        <w:tcBorders>
          <w:top w:val="single" w:sz="4" w:space="0" w:color="470A68" w:themeColor="accent3"/>
          <w:bottom w:val="single" w:sz="4" w:space="0" w:color="470A6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70A68" w:themeColor="accent3"/>
          <w:left w:val="nil"/>
        </w:tcBorders>
      </w:tcPr>
    </w:tblStylePr>
    <w:tblStylePr w:type="swCell">
      <w:tblPr/>
      <w:tcPr>
        <w:tcBorders>
          <w:top w:val="double" w:sz="4" w:space="0" w:color="470A68" w:themeColor="accent3"/>
          <w:right w:val="nil"/>
        </w:tcBorders>
      </w:tcPr>
    </w:tblStylePr>
  </w:style>
  <w:style w:type="table" w:styleId="ListTable3-Accent4">
    <w:name w:val="List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D2077" w:themeColor="accent4"/>
        <w:left w:val="single" w:sz="4" w:space="0" w:color="6D2077" w:themeColor="accent4"/>
        <w:bottom w:val="single" w:sz="4" w:space="0" w:color="6D2077" w:themeColor="accent4"/>
        <w:right w:val="single" w:sz="4" w:space="0" w:color="6D2077" w:themeColor="accent4"/>
      </w:tblBorders>
    </w:tblPr>
    <w:tblStylePr w:type="firstRow">
      <w:rPr>
        <w:b/>
        <w:bCs/>
        <w:color w:val="FFFFFF" w:themeColor="background1"/>
      </w:rPr>
      <w:tblPr/>
      <w:tcPr>
        <w:shd w:val="clear" w:color="auto" w:fill="6D2077" w:themeFill="accent4"/>
      </w:tcPr>
    </w:tblStylePr>
    <w:tblStylePr w:type="lastRow">
      <w:rPr>
        <w:b/>
        <w:bCs/>
      </w:rPr>
      <w:tblPr/>
      <w:tcPr>
        <w:tcBorders>
          <w:top w:val="double" w:sz="4" w:space="0" w:color="6D207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D2077" w:themeColor="accent4"/>
          <w:right w:val="single" w:sz="4" w:space="0" w:color="6D2077" w:themeColor="accent4"/>
        </w:tcBorders>
      </w:tcPr>
    </w:tblStylePr>
    <w:tblStylePr w:type="band1Horz">
      <w:tblPr/>
      <w:tcPr>
        <w:tcBorders>
          <w:top w:val="single" w:sz="4" w:space="0" w:color="6D2077" w:themeColor="accent4"/>
          <w:bottom w:val="single" w:sz="4" w:space="0" w:color="6D207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D2077" w:themeColor="accent4"/>
          <w:left w:val="nil"/>
        </w:tcBorders>
      </w:tcPr>
    </w:tblStylePr>
    <w:tblStylePr w:type="swCell">
      <w:tblPr/>
      <w:tcPr>
        <w:tcBorders>
          <w:top w:val="double" w:sz="4" w:space="0" w:color="6D2077" w:themeColor="accent4"/>
          <w:right w:val="nil"/>
        </w:tcBorders>
      </w:tcPr>
    </w:tblStylePr>
  </w:style>
  <w:style w:type="table" w:styleId="ListTable3-Accent5">
    <w:name w:val="List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A3A1" w:themeColor="accent5"/>
        <w:left w:val="single" w:sz="4" w:space="0" w:color="00A3A1" w:themeColor="accent5"/>
        <w:bottom w:val="single" w:sz="4" w:space="0" w:color="00A3A1" w:themeColor="accent5"/>
        <w:right w:val="single" w:sz="4" w:space="0" w:color="00A3A1" w:themeColor="accent5"/>
      </w:tblBorders>
    </w:tblPr>
    <w:tblStylePr w:type="firstRow">
      <w:rPr>
        <w:b/>
        <w:bCs/>
        <w:color w:val="FFFFFF" w:themeColor="background1"/>
      </w:rPr>
      <w:tblPr/>
      <w:tcPr>
        <w:shd w:val="clear" w:color="auto" w:fill="00A3A1" w:themeFill="accent5"/>
      </w:tcPr>
    </w:tblStylePr>
    <w:tblStylePr w:type="lastRow">
      <w:rPr>
        <w:b/>
        <w:bCs/>
      </w:rPr>
      <w:tblPr/>
      <w:tcPr>
        <w:tcBorders>
          <w:top w:val="double" w:sz="4" w:space="0" w:color="00A3A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3A1" w:themeColor="accent5"/>
          <w:right w:val="single" w:sz="4" w:space="0" w:color="00A3A1" w:themeColor="accent5"/>
        </w:tcBorders>
      </w:tcPr>
    </w:tblStylePr>
    <w:tblStylePr w:type="band1Horz">
      <w:tblPr/>
      <w:tcPr>
        <w:tcBorders>
          <w:top w:val="single" w:sz="4" w:space="0" w:color="00A3A1" w:themeColor="accent5"/>
          <w:bottom w:val="single" w:sz="4" w:space="0" w:color="00A3A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3A1" w:themeColor="accent5"/>
          <w:left w:val="nil"/>
        </w:tcBorders>
      </w:tcPr>
    </w:tblStylePr>
    <w:tblStylePr w:type="swCell">
      <w:tblPr/>
      <w:tcPr>
        <w:tcBorders>
          <w:top w:val="double" w:sz="4" w:space="0" w:color="00A3A1" w:themeColor="accent5"/>
          <w:right w:val="nil"/>
        </w:tcBorders>
      </w:tcPr>
    </w:tblStylePr>
  </w:style>
  <w:style w:type="table" w:styleId="ListTable3-Accent6">
    <w:name w:val="List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accent6"/>
        <w:left w:val="single" w:sz="4" w:space="0" w:color="000000" w:themeColor="accent6"/>
        <w:bottom w:val="single" w:sz="4" w:space="0" w:color="000000" w:themeColor="accent6"/>
        <w:right w:val="single" w:sz="4" w:space="0" w:color="000000" w:themeColor="accent6"/>
      </w:tblBorders>
    </w:tblPr>
    <w:tblStylePr w:type="firstRow">
      <w:rPr>
        <w:b/>
        <w:bCs/>
        <w:color w:val="FFFFFF" w:themeColor="background1"/>
      </w:rPr>
      <w:tblPr/>
      <w:tcPr>
        <w:shd w:val="clear" w:color="auto" w:fill="000000" w:themeFill="accent6"/>
      </w:tcPr>
    </w:tblStylePr>
    <w:tblStylePr w:type="lastRow">
      <w:rPr>
        <w:b/>
        <w:bCs/>
      </w:rPr>
      <w:tblPr/>
      <w:tcPr>
        <w:tcBorders>
          <w:top w:val="double" w:sz="4" w:space="0" w:color="00000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accent6"/>
          <w:right w:val="single" w:sz="4" w:space="0" w:color="000000" w:themeColor="accent6"/>
        </w:tcBorders>
      </w:tcPr>
    </w:tblStylePr>
    <w:tblStylePr w:type="band1Horz">
      <w:tblPr/>
      <w:tcPr>
        <w:tcBorders>
          <w:top w:val="single" w:sz="4" w:space="0" w:color="000000" w:themeColor="accent6"/>
          <w:bottom w:val="single" w:sz="4" w:space="0" w:color="00000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accent6"/>
          <w:left w:val="nil"/>
        </w:tcBorders>
      </w:tcPr>
    </w:tblStylePr>
    <w:tblStylePr w:type="swCell">
      <w:tblPr/>
      <w:tcPr>
        <w:tcBorders>
          <w:top w:val="double" w:sz="4" w:space="0" w:color="000000" w:themeColor="accent6"/>
          <w:right w:val="nil"/>
        </w:tcBorders>
      </w:tcPr>
    </w:tblStylePr>
  </w:style>
  <w:style w:type="table" w:styleId="ListTable4">
    <w:name w:val="List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tcBorders>
        <w:shd w:val="clear" w:color="auto" w:fill="0091DA" w:themeFill="accent1"/>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4-Accent2">
    <w:name w:val="List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tcBorders>
        <w:shd w:val="clear" w:color="auto" w:fill="483698" w:themeFill="accent2"/>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4-Accent3">
    <w:name w:val="List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tcBorders>
        <w:shd w:val="clear" w:color="auto" w:fill="470A68" w:themeFill="accent3"/>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4-Accent4">
    <w:name w:val="List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tcBorders>
        <w:shd w:val="clear" w:color="auto" w:fill="6D2077" w:themeFill="accent4"/>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4-Accent5">
    <w:name w:val="List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tcBorders>
        <w:shd w:val="clear" w:color="auto" w:fill="00A3A1" w:themeFill="accent5"/>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4-Accent6">
    <w:name w:val="List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tcBorders>
        <w:shd w:val="clear" w:color="auto" w:fill="000000" w:themeFill="accent6"/>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5Dark">
    <w:name w:val="List Table 5 Dark"/>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91DA" w:themeColor="accent1"/>
        <w:left w:val="single" w:sz="24" w:space="0" w:color="0091DA" w:themeColor="accent1"/>
        <w:bottom w:val="single" w:sz="24" w:space="0" w:color="0091DA" w:themeColor="accent1"/>
        <w:right w:val="single" w:sz="24" w:space="0" w:color="0091DA" w:themeColor="accent1"/>
      </w:tblBorders>
    </w:tblPr>
    <w:tcPr>
      <w:shd w:val="clear" w:color="auto" w:fill="0091D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83698" w:themeColor="accent2"/>
        <w:left w:val="single" w:sz="24" w:space="0" w:color="483698" w:themeColor="accent2"/>
        <w:bottom w:val="single" w:sz="24" w:space="0" w:color="483698" w:themeColor="accent2"/>
        <w:right w:val="single" w:sz="24" w:space="0" w:color="483698" w:themeColor="accent2"/>
      </w:tblBorders>
    </w:tblPr>
    <w:tcPr>
      <w:shd w:val="clear" w:color="auto" w:fill="48369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70A68" w:themeColor="accent3"/>
        <w:left w:val="single" w:sz="24" w:space="0" w:color="470A68" w:themeColor="accent3"/>
        <w:bottom w:val="single" w:sz="24" w:space="0" w:color="470A68" w:themeColor="accent3"/>
        <w:right w:val="single" w:sz="24" w:space="0" w:color="470A68" w:themeColor="accent3"/>
      </w:tblBorders>
    </w:tblPr>
    <w:tcPr>
      <w:shd w:val="clear" w:color="auto" w:fill="470A68"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6D2077" w:themeColor="accent4"/>
        <w:left w:val="single" w:sz="24" w:space="0" w:color="6D2077" w:themeColor="accent4"/>
        <w:bottom w:val="single" w:sz="24" w:space="0" w:color="6D2077" w:themeColor="accent4"/>
        <w:right w:val="single" w:sz="24" w:space="0" w:color="6D2077" w:themeColor="accent4"/>
      </w:tblBorders>
    </w:tblPr>
    <w:tcPr>
      <w:shd w:val="clear" w:color="auto" w:fill="6D207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A3A1" w:themeColor="accent5"/>
        <w:left w:val="single" w:sz="24" w:space="0" w:color="00A3A1" w:themeColor="accent5"/>
        <w:bottom w:val="single" w:sz="24" w:space="0" w:color="00A3A1" w:themeColor="accent5"/>
        <w:right w:val="single" w:sz="24" w:space="0" w:color="00A3A1" w:themeColor="accent5"/>
      </w:tblBorders>
    </w:tblPr>
    <w:tcPr>
      <w:shd w:val="clear" w:color="auto" w:fill="00A3A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accent6"/>
        <w:left w:val="single" w:sz="24" w:space="0" w:color="000000" w:themeColor="accent6"/>
        <w:bottom w:val="single" w:sz="24" w:space="0" w:color="000000" w:themeColor="accent6"/>
        <w:right w:val="single" w:sz="24" w:space="0" w:color="000000" w:themeColor="accent6"/>
      </w:tblBorders>
    </w:tblPr>
    <w:tcPr>
      <w:shd w:val="clear" w:color="auto" w:fill="00000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0091DA" w:themeColor="accent1"/>
        <w:bottom w:val="single" w:sz="4" w:space="0" w:color="0091DA" w:themeColor="accent1"/>
      </w:tblBorders>
    </w:tblPr>
    <w:tblStylePr w:type="firstRow">
      <w:rPr>
        <w:b/>
        <w:bCs/>
      </w:rPr>
      <w:tblPr/>
      <w:tcPr>
        <w:tcBorders>
          <w:bottom w:val="single" w:sz="4" w:space="0" w:color="0091DA" w:themeColor="accent1"/>
        </w:tcBorders>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6Colorful-Accent2">
    <w:name w:val="List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483698" w:themeColor="accent2"/>
        <w:bottom w:val="single" w:sz="4" w:space="0" w:color="483698" w:themeColor="accent2"/>
      </w:tblBorders>
    </w:tblPr>
    <w:tblStylePr w:type="firstRow">
      <w:rPr>
        <w:b/>
        <w:bCs/>
      </w:rPr>
      <w:tblPr/>
      <w:tcPr>
        <w:tcBorders>
          <w:bottom w:val="single" w:sz="4" w:space="0" w:color="483698" w:themeColor="accent2"/>
        </w:tcBorders>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6Colorful-Accent3">
    <w:name w:val="List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470A68" w:themeColor="accent3"/>
        <w:bottom w:val="single" w:sz="4" w:space="0" w:color="470A68" w:themeColor="accent3"/>
      </w:tblBorders>
    </w:tblPr>
    <w:tblStylePr w:type="firstRow">
      <w:rPr>
        <w:b/>
        <w:bCs/>
      </w:rPr>
      <w:tblPr/>
      <w:tcPr>
        <w:tcBorders>
          <w:bottom w:val="single" w:sz="4" w:space="0" w:color="470A68" w:themeColor="accent3"/>
        </w:tcBorders>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6Colorful-Accent4">
    <w:name w:val="List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6D2077" w:themeColor="accent4"/>
        <w:bottom w:val="single" w:sz="4" w:space="0" w:color="6D2077" w:themeColor="accent4"/>
      </w:tblBorders>
    </w:tblPr>
    <w:tblStylePr w:type="firstRow">
      <w:rPr>
        <w:b/>
        <w:bCs/>
      </w:rPr>
      <w:tblPr/>
      <w:tcPr>
        <w:tcBorders>
          <w:bottom w:val="single" w:sz="4" w:space="0" w:color="6D2077" w:themeColor="accent4"/>
        </w:tcBorders>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6Colorful-Accent5">
    <w:name w:val="List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00A3A1" w:themeColor="accent5"/>
        <w:bottom w:val="single" w:sz="4" w:space="0" w:color="00A3A1" w:themeColor="accent5"/>
      </w:tblBorders>
    </w:tblPr>
    <w:tblStylePr w:type="firstRow">
      <w:rPr>
        <w:b/>
        <w:bCs/>
      </w:rPr>
      <w:tblPr/>
      <w:tcPr>
        <w:tcBorders>
          <w:bottom w:val="single" w:sz="4" w:space="0" w:color="00A3A1" w:themeColor="accent5"/>
        </w:tcBorders>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7Colorful">
    <w:name w:val="List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1D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1D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1D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1DA" w:themeColor="accent1"/>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8369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8369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8369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83698" w:themeColor="accent2"/>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70A68"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70A68"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70A68"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70A68" w:themeColor="accent3"/>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D207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D207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D207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D2077" w:themeColor="accent4"/>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3A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3A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3A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3A1" w:themeColor="accent5"/>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accent6"/>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insideV w:val="single" w:sz="8" w:space="0" w:color="24B5FF" w:themeColor="accent1" w:themeTint="BF"/>
      </w:tblBorders>
    </w:tblPr>
    <w:tcPr>
      <w:shd w:val="clear" w:color="auto" w:fill="B6E6FF" w:themeFill="accent1" w:themeFillTint="3F"/>
    </w:tcPr>
    <w:tblStylePr w:type="firstRow">
      <w:rPr>
        <w:b/>
        <w:bCs/>
      </w:rPr>
    </w:tblStylePr>
    <w:tblStylePr w:type="lastRow">
      <w:rPr>
        <w:b/>
        <w:bCs/>
      </w:rPr>
      <w:tblPr/>
      <w:tcPr>
        <w:tcBorders>
          <w:top w:val="single" w:sz="18" w:space="0" w:color="24B5FF" w:themeColor="accent1" w:themeTint="BF"/>
        </w:tcBorders>
      </w:tcPr>
    </w:tblStylePr>
    <w:tblStylePr w:type="firstCol">
      <w:rPr>
        <w:b/>
        <w:bCs/>
      </w:rPr>
    </w:tblStylePr>
    <w:tblStylePr w:type="lastCol">
      <w:rPr>
        <w:b/>
        <w:bCs/>
      </w:r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MediumGrid1-Accent2">
    <w:name w:val="Medium Grid 1 Accent 2"/>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insideV w:val="single" w:sz="8" w:space="0" w:color="6A56C3" w:themeColor="accent2" w:themeTint="BF"/>
      </w:tblBorders>
    </w:tblPr>
    <w:tcPr>
      <w:shd w:val="clear" w:color="auto" w:fill="CDC7EB" w:themeFill="accent2" w:themeFillTint="3F"/>
    </w:tcPr>
    <w:tblStylePr w:type="firstRow">
      <w:rPr>
        <w:b/>
        <w:bCs/>
      </w:rPr>
    </w:tblStylePr>
    <w:tblStylePr w:type="lastRow">
      <w:rPr>
        <w:b/>
        <w:bCs/>
      </w:rPr>
      <w:tblPr/>
      <w:tcPr>
        <w:tcBorders>
          <w:top w:val="single" w:sz="18" w:space="0" w:color="6A56C3" w:themeColor="accent2" w:themeTint="BF"/>
        </w:tcBorders>
      </w:tcPr>
    </w:tblStylePr>
    <w:tblStylePr w:type="firstCol">
      <w:rPr>
        <w:b/>
        <w:bCs/>
      </w:rPr>
    </w:tblStylePr>
    <w:tblStylePr w:type="lastCol">
      <w:rPr>
        <w:b/>
        <w:bCs/>
      </w:r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MediumGrid1-Accent3">
    <w:name w:val="Medium Grid 1 Accent 3"/>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insideV w:val="single" w:sz="8" w:space="0" w:color="8412C2" w:themeColor="accent3" w:themeTint="BF"/>
      </w:tblBorders>
    </w:tblPr>
    <w:tcPr>
      <w:shd w:val="clear" w:color="auto" w:fill="D9A5F6" w:themeFill="accent3" w:themeFillTint="3F"/>
    </w:tcPr>
    <w:tblStylePr w:type="firstRow">
      <w:rPr>
        <w:b/>
        <w:bCs/>
      </w:rPr>
    </w:tblStylePr>
    <w:tblStylePr w:type="lastRow">
      <w:rPr>
        <w:b/>
        <w:bCs/>
      </w:rPr>
      <w:tblPr/>
      <w:tcPr>
        <w:tcBorders>
          <w:top w:val="single" w:sz="18" w:space="0" w:color="8412C2" w:themeColor="accent3" w:themeTint="BF"/>
        </w:tcBorders>
      </w:tcPr>
    </w:tblStylePr>
    <w:tblStylePr w:type="firstCol">
      <w:rPr>
        <w:b/>
        <w:bCs/>
      </w:rPr>
    </w:tblStylePr>
    <w:tblStylePr w:type="lastCol">
      <w:rPr>
        <w:b/>
        <w:bCs/>
      </w:r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MediumGrid1-Accent4">
    <w:name w:val="Medium Grid 1 Accent 4"/>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insideV w:val="single" w:sz="8" w:space="0" w:color="AD33BD" w:themeColor="accent4" w:themeTint="BF"/>
      </w:tblBorders>
    </w:tblPr>
    <w:tcPr>
      <w:shd w:val="clear" w:color="auto" w:fill="E6B8EC" w:themeFill="accent4" w:themeFillTint="3F"/>
    </w:tcPr>
    <w:tblStylePr w:type="firstRow">
      <w:rPr>
        <w:b/>
        <w:bCs/>
      </w:rPr>
    </w:tblStylePr>
    <w:tblStylePr w:type="lastRow">
      <w:rPr>
        <w:b/>
        <w:bCs/>
      </w:rPr>
      <w:tblPr/>
      <w:tcPr>
        <w:tcBorders>
          <w:top w:val="single" w:sz="18" w:space="0" w:color="AD33BD" w:themeColor="accent4" w:themeTint="BF"/>
        </w:tcBorders>
      </w:tcPr>
    </w:tblStylePr>
    <w:tblStylePr w:type="firstCol">
      <w:rPr>
        <w:b/>
        <w:bCs/>
      </w:rPr>
    </w:tblStylePr>
    <w:tblStylePr w:type="lastCol">
      <w:rPr>
        <w:b/>
        <w:bCs/>
      </w:r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MediumGrid1-Accent5">
    <w:name w:val="Medium Grid 1 Accent 5"/>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insideV w:val="single" w:sz="8" w:space="0" w:color="00FAF6" w:themeColor="accent5" w:themeTint="BF"/>
      </w:tblBorders>
    </w:tblPr>
    <w:tcPr>
      <w:shd w:val="clear" w:color="auto" w:fill="A9FFFD" w:themeFill="accent5" w:themeFillTint="3F"/>
    </w:tcPr>
    <w:tblStylePr w:type="firstRow">
      <w:rPr>
        <w:b/>
        <w:bCs/>
      </w:rPr>
    </w:tblStylePr>
    <w:tblStylePr w:type="lastRow">
      <w:rPr>
        <w:b/>
        <w:bCs/>
      </w:rPr>
      <w:tblPr/>
      <w:tcPr>
        <w:tcBorders>
          <w:top w:val="single" w:sz="18" w:space="0" w:color="00FAF6" w:themeColor="accent5" w:themeTint="BF"/>
        </w:tcBorders>
      </w:tcPr>
    </w:tblStylePr>
    <w:tblStylePr w:type="firstCol">
      <w:rPr>
        <w:b/>
        <w:bCs/>
      </w:rPr>
    </w:tblStylePr>
    <w:tblStylePr w:type="lastCol">
      <w:rPr>
        <w:b/>
        <w:bCs/>
      </w:r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MediumGrid1-Accent6">
    <w:name w:val="Medium Grid 1 Accent 6"/>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insideV w:val="single" w:sz="8" w:space="0" w:color="404040" w:themeColor="accent6" w:themeTint="BF"/>
      </w:tblBorders>
    </w:tblPr>
    <w:tcPr>
      <w:shd w:val="clear" w:color="auto" w:fill="C0C0C0" w:themeFill="accent6" w:themeFillTint="3F"/>
    </w:tcPr>
    <w:tblStylePr w:type="firstRow">
      <w:rPr>
        <w:b/>
        <w:bCs/>
      </w:rPr>
    </w:tblStylePr>
    <w:tblStylePr w:type="lastRow">
      <w:rPr>
        <w:b/>
        <w:bCs/>
      </w:rPr>
      <w:tblPr/>
      <w:tcPr>
        <w:tcBorders>
          <w:top w:val="single" w:sz="18" w:space="0" w:color="404040" w:themeColor="accent6" w:themeTint="BF"/>
        </w:tcBorders>
      </w:tcPr>
    </w:tblStylePr>
    <w:tblStylePr w:type="firstCol">
      <w:rPr>
        <w:b/>
        <w:bCs/>
      </w:rPr>
    </w:tblStylePr>
    <w:tblStylePr w:type="lastCol">
      <w:rPr>
        <w:b/>
        <w:bCs/>
      </w:r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MediumGrid2">
    <w:name w:val="Medium Grid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cPr>
      <w:shd w:val="clear" w:color="auto" w:fill="B6E6FF" w:themeFill="accent1" w:themeFillTint="3F"/>
    </w:tcPr>
    <w:tblStylePr w:type="firstRow">
      <w:rPr>
        <w:b/>
        <w:bCs/>
        <w:color w:val="000000" w:themeColor="text1"/>
      </w:rPr>
      <w:tblPr/>
      <w:tcPr>
        <w:shd w:val="clear" w:color="auto" w:fill="E2F5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BFF" w:themeFill="accent1" w:themeFillTint="33"/>
      </w:tcPr>
    </w:tblStylePr>
    <w:tblStylePr w:type="band1Vert">
      <w:tblPr/>
      <w:tcPr>
        <w:shd w:val="clear" w:color="auto" w:fill="6DCDFF" w:themeFill="accent1" w:themeFillTint="7F"/>
      </w:tcPr>
    </w:tblStylePr>
    <w:tblStylePr w:type="band1Horz">
      <w:tblPr/>
      <w:tcPr>
        <w:tcBorders>
          <w:insideH w:val="single" w:sz="6" w:space="0" w:color="0091DA" w:themeColor="accent1"/>
          <w:insideV w:val="single" w:sz="6" w:space="0" w:color="0091DA" w:themeColor="accent1"/>
        </w:tcBorders>
        <w:shd w:val="clear" w:color="auto" w:fill="6DCD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cPr>
      <w:shd w:val="clear" w:color="auto" w:fill="CDC7EB" w:themeFill="accent2" w:themeFillTint="3F"/>
    </w:tcPr>
    <w:tblStylePr w:type="firstRow">
      <w:rPr>
        <w:b/>
        <w:bCs/>
        <w:color w:val="000000" w:themeColor="text1"/>
      </w:rPr>
      <w:tblPr/>
      <w:tcPr>
        <w:shd w:val="clear" w:color="auto" w:fill="EBE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D2EF" w:themeFill="accent2" w:themeFillTint="33"/>
      </w:tcPr>
    </w:tblStylePr>
    <w:tblStylePr w:type="band1Vert">
      <w:tblPr/>
      <w:tcPr>
        <w:shd w:val="clear" w:color="auto" w:fill="9C8FD7" w:themeFill="accent2" w:themeFillTint="7F"/>
      </w:tcPr>
    </w:tblStylePr>
    <w:tblStylePr w:type="band1Horz">
      <w:tblPr/>
      <w:tcPr>
        <w:tcBorders>
          <w:insideH w:val="single" w:sz="6" w:space="0" w:color="483698" w:themeColor="accent2"/>
          <w:insideV w:val="single" w:sz="6" w:space="0" w:color="483698" w:themeColor="accent2"/>
        </w:tcBorders>
        <w:shd w:val="clear" w:color="auto" w:fill="9C8F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cPr>
      <w:shd w:val="clear" w:color="auto" w:fill="D9A5F6" w:themeFill="accent3" w:themeFillTint="3F"/>
    </w:tcPr>
    <w:tblStylePr w:type="firstRow">
      <w:rPr>
        <w:b/>
        <w:bCs/>
        <w:color w:val="000000" w:themeColor="text1"/>
      </w:rPr>
      <w:tblPr/>
      <w:tcPr>
        <w:shd w:val="clear" w:color="auto" w:fill="F0DB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B6F8" w:themeFill="accent3" w:themeFillTint="33"/>
      </w:tcPr>
    </w:tblStylePr>
    <w:tblStylePr w:type="band1Vert">
      <w:tblPr/>
      <w:tcPr>
        <w:shd w:val="clear" w:color="auto" w:fill="B44BED" w:themeFill="accent3" w:themeFillTint="7F"/>
      </w:tcPr>
    </w:tblStylePr>
    <w:tblStylePr w:type="band1Horz">
      <w:tblPr/>
      <w:tcPr>
        <w:tcBorders>
          <w:insideH w:val="single" w:sz="6" w:space="0" w:color="470A68" w:themeColor="accent3"/>
          <w:insideV w:val="single" w:sz="6" w:space="0" w:color="470A68" w:themeColor="accent3"/>
        </w:tcBorders>
        <w:shd w:val="clear" w:color="auto" w:fill="B44BE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cPr>
      <w:shd w:val="clear" w:color="auto" w:fill="E6B8EC" w:themeFill="accent4" w:themeFillTint="3F"/>
    </w:tcPr>
    <w:tblStylePr w:type="firstRow">
      <w:rPr>
        <w:b/>
        <w:bCs/>
        <w:color w:val="000000" w:themeColor="text1"/>
      </w:rPr>
      <w:tblPr/>
      <w:tcPr>
        <w:shd w:val="clear" w:color="auto" w:fill="F5E3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C6EF" w:themeFill="accent4" w:themeFillTint="33"/>
      </w:tcPr>
    </w:tblStylePr>
    <w:tblStylePr w:type="band1Vert">
      <w:tblPr/>
      <w:tcPr>
        <w:shd w:val="clear" w:color="auto" w:fill="CD71D9" w:themeFill="accent4" w:themeFillTint="7F"/>
      </w:tcPr>
    </w:tblStylePr>
    <w:tblStylePr w:type="band1Horz">
      <w:tblPr/>
      <w:tcPr>
        <w:tcBorders>
          <w:insideH w:val="single" w:sz="6" w:space="0" w:color="6D2077" w:themeColor="accent4"/>
          <w:insideV w:val="single" w:sz="6" w:space="0" w:color="6D2077" w:themeColor="accent4"/>
        </w:tcBorders>
        <w:shd w:val="clear" w:color="auto" w:fill="CD71D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cPr>
      <w:shd w:val="clear" w:color="auto" w:fill="A9FFFD" w:themeFill="accent5" w:themeFillTint="3F"/>
    </w:tcPr>
    <w:tblStylePr w:type="firstRow">
      <w:rPr>
        <w:b/>
        <w:bCs/>
        <w:color w:val="000000" w:themeColor="text1"/>
      </w:rPr>
      <w:tblPr/>
      <w:tcPr>
        <w:shd w:val="clear" w:color="auto" w:fill="DCFFF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9FFFD" w:themeFill="accent5" w:themeFillTint="33"/>
      </w:tcPr>
    </w:tblStylePr>
    <w:tblStylePr w:type="band1Vert">
      <w:tblPr/>
      <w:tcPr>
        <w:shd w:val="clear" w:color="auto" w:fill="52FFFC" w:themeFill="accent5" w:themeFillTint="7F"/>
      </w:tcPr>
    </w:tblStylePr>
    <w:tblStylePr w:type="band1Horz">
      <w:tblPr/>
      <w:tcPr>
        <w:tcBorders>
          <w:insideH w:val="single" w:sz="6" w:space="0" w:color="00A3A1" w:themeColor="accent5"/>
          <w:insideV w:val="single" w:sz="6" w:space="0" w:color="00A3A1" w:themeColor="accent5"/>
        </w:tcBorders>
        <w:shd w:val="clear" w:color="auto" w:fill="52FFF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cPr>
      <w:shd w:val="clear" w:color="auto" w:fill="C0C0C0" w:themeFill="accent6" w:themeFillTint="3F"/>
    </w:tcPr>
    <w:tblStylePr w:type="firstRow">
      <w:rPr>
        <w:b/>
        <w:bCs/>
        <w:color w:val="000000" w:themeColor="text1"/>
      </w:rPr>
      <w:tblPr/>
      <w:tcPr>
        <w:shd w:val="clear" w:color="auto" w:fill="E6E6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6" w:themeFillTint="33"/>
      </w:tcPr>
    </w:tblStylePr>
    <w:tblStylePr w:type="band1Vert">
      <w:tblPr/>
      <w:tcPr>
        <w:shd w:val="clear" w:color="auto" w:fill="808080" w:themeFill="accent6" w:themeFillTint="7F"/>
      </w:tcPr>
    </w:tblStylePr>
    <w:tblStylePr w:type="band1Horz">
      <w:tblPr/>
      <w:tcPr>
        <w:tcBorders>
          <w:insideH w:val="single" w:sz="6" w:space="0" w:color="000000" w:themeColor="accent6"/>
          <w:insideV w:val="single" w:sz="6" w:space="0" w:color="000000" w:themeColor="accent6"/>
        </w:tcBorders>
        <w:shd w:val="clear" w:color="auto" w:fill="80808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6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1D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1D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CD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CDFF" w:themeFill="accent1" w:themeFillTint="7F"/>
      </w:tcPr>
    </w:tblStylePr>
  </w:style>
  <w:style w:type="table" w:styleId="MediumGrid3-Accent2">
    <w:name w:val="Medium Grid 3 Accent 2"/>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C7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8369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8369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8F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8FD7" w:themeFill="accent2" w:themeFillTint="7F"/>
      </w:tcPr>
    </w:tblStylePr>
  </w:style>
  <w:style w:type="table" w:styleId="MediumGrid3-Accent3">
    <w:name w:val="Medium Grid 3 Accent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A5F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70A68"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70A68"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44BE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44BED" w:themeFill="accent3" w:themeFillTint="7F"/>
      </w:tcPr>
    </w:tblStylePr>
  </w:style>
  <w:style w:type="table" w:styleId="MediumGrid3-Accent4">
    <w:name w:val="Medium Grid 3 Accent 4"/>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B8E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D207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D207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71D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71D9" w:themeFill="accent4" w:themeFillTint="7F"/>
      </w:tcPr>
    </w:tblStylePr>
  </w:style>
  <w:style w:type="table" w:styleId="MediumGrid3-Accent5">
    <w:name w:val="Medium Grid 3 Accent 5"/>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9FFF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3A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3A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2FFF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2FFFC" w:themeFill="accent5" w:themeFillTint="7F"/>
      </w:tcPr>
    </w:tblStylePr>
  </w:style>
  <w:style w:type="table" w:styleId="MediumGrid3-Accent6">
    <w:name w:val="Medium Grid 3 Accent 6"/>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6" w:themeFillTint="7F"/>
      </w:tcPr>
    </w:tblStylePr>
  </w:style>
  <w:style w:type="table" w:styleId="MediumList1">
    <w:name w:val="Medium Lis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338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rPr>
        <w:rFonts w:asciiTheme="majorHAnsi" w:eastAsiaTheme="majorEastAsia" w:hAnsiTheme="majorHAnsi" w:cstheme="majorBidi"/>
      </w:rPr>
      <w:tblPr/>
      <w:tcPr>
        <w:tcBorders>
          <w:top w:val="nil"/>
          <w:bottom w:val="single" w:sz="8" w:space="0" w:color="0091DA" w:themeColor="accent1"/>
        </w:tcBorders>
      </w:tcPr>
    </w:tblStylePr>
    <w:tblStylePr w:type="lastRow">
      <w:rPr>
        <w:b/>
        <w:bCs/>
        <w:color w:val="00338D" w:themeColor="text2"/>
      </w:rPr>
      <w:tblPr/>
      <w:tcPr>
        <w:tcBorders>
          <w:top w:val="single" w:sz="8" w:space="0" w:color="0091DA" w:themeColor="accent1"/>
          <w:bottom w:val="single" w:sz="8" w:space="0" w:color="0091DA" w:themeColor="accent1"/>
        </w:tcBorders>
      </w:tcPr>
    </w:tblStylePr>
    <w:tblStylePr w:type="firstCol">
      <w:rPr>
        <w:b/>
        <w:bCs/>
      </w:rPr>
    </w:tblStylePr>
    <w:tblStylePr w:type="lastCol">
      <w:rPr>
        <w:b/>
        <w:bCs/>
      </w:rPr>
      <w:tblPr/>
      <w:tcPr>
        <w:tcBorders>
          <w:top w:val="single" w:sz="8" w:space="0" w:color="0091DA" w:themeColor="accent1"/>
          <w:bottom w:val="single" w:sz="8" w:space="0" w:color="0091DA" w:themeColor="accent1"/>
        </w:tcBorders>
      </w:tcPr>
    </w:tblStylePr>
    <w:tblStylePr w:type="band1Vert">
      <w:tblPr/>
      <w:tcPr>
        <w:shd w:val="clear" w:color="auto" w:fill="B6E6FF" w:themeFill="accent1" w:themeFillTint="3F"/>
      </w:tcPr>
    </w:tblStylePr>
    <w:tblStylePr w:type="band1Horz">
      <w:tblPr/>
      <w:tcPr>
        <w:shd w:val="clear" w:color="auto" w:fill="B6E6FF" w:themeFill="accent1" w:themeFillTint="3F"/>
      </w:tcPr>
    </w:tblStylePr>
  </w:style>
  <w:style w:type="table" w:styleId="MediumList1-Accent2">
    <w:name w:val="Medium List 1 Accent 2"/>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rPr>
        <w:rFonts w:asciiTheme="majorHAnsi" w:eastAsiaTheme="majorEastAsia" w:hAnsiTheme="majorHAnsi" w:cstheme="majorBidi"/>
      </w:rPr>
      <w:tblPr/>
      <w:tcPr>
        <w:tcBorders>
          <w:top w:val="nil"/>
          <w:bottom w:val="single" w:sz="8" w:space="0" w:color="483698" w:themeColor="accent2"/>
        </w:tcBorders>
      </w:tcPr>
    </w:tblStylePr>
    <w:tblStylePr w:type="lastRow">
      <w:rPr>
        <w:b/>
        <w:bCs/>
        <w:color w:val="00338D" w:themeColor="text2"/>
      </w:rPr>
      <w:tblPr/>
      <w:tcPr>
        <w:tcBorders>
          <w:top w:val="single" w:sz="8" w:space="0" w:color="483698" w:themeColor="accent2"/>
          <w:bottom w:val="single" w:sz="8" w:space="0" w:color="483698" w:themeColor="accent2"/>
        </w:tcBorders>
      </w:tcPr>
    </w:tblStylePr>
    <w:tblStylePr w:type="firstCol">
      <w:rPr>
        <w:b/>
        <w:bCs/>
      </w:rPr>
    </w:tblStylePr>
    <w:tblStylePr w:type="lastCol">
      <w:rPr>
        <w:b/>
        <w:bCs/>
      </w:rPr>
      <w:tblPr/>
      <w:tcPr>
        <w:tcBorders>
          <w:top w:val="single" w:sz="8" w:space="0" w:color="483698" w:themeColor="accent2"/>
          <w:bottom w:val="single" w:sz="8" w:space="0" w:color="483698" w:themeColor="accent2"/>
        </w:tcBorders>
      </w:tcPr>
    </w:tblStylePr>
    <w:tblStylePr w:type="band1Vert">
      <w:tblPr/>
      <w:tcPr>
        <w:shd w:val="clear" w:color="auto" w:fill="CDC7EB" w:themeFill="accent2" w:themeFillTint="3F"/>
      </w:tcPr>
    </w:tblStylePr>
    <w:tblStylePr w:type="band1Horz">
      <w:tblPr/>
      <w:tcPr>
        <w:shd w:val="clear" w:color="auto" w:fill="CDC7EB" w:themeFill="accent2" w:themeFillTint="3F"/>
      </w:tcPr>
    </w:tblStylePr>
  </w:style>
  <w:style w:type="table" w:styleId="MediumList1-Accent3">
    <w:name w:val="Medium List 1 Accent 3"/>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rPr>
        <w:rFonts w:asciiTheme="majorHAnsi" w:eastAsiaTheme="majorEastAsia" w:hAnsiTheme="majorHAnsi" w:cstheme="majorBidi"/>
      </w:rPr>
      <w:tblPr/>
      <w:tcPr>
        <w:tcBorders>
          <w:top w:val="nil"/>
          <w:bottom w:val="single" w:sz="8" w:space="0" w:color="470A68" w:themeColor="accent3"/>
        </w:tcBorders>
      </w:tcPr>
    </w:tblStylePr>
    <w:tblStylePr w:type="lastRow">
      <w:rPr>
        <w:b/>
        <w:bCs/>
        <w:color w:val="00338D" w:themeColor="text2"/>
      </w:rPr>
      <w:tblPr/>
      <w:tcPr>
        <w:tcBorders>
          <w:top w:val="single" w:sz="8" w:space="0" w:color="470A68" w:themeColor="accent3"/>
          <w:bottom w:val="single" w:sz="8" w:space="0" w:color="470A68" w:themeColor="accent3"/>
        </w:tcBorders>
      </w:tcPr>
    </w:tblStylePr>
    <w:tblStylePr w:type="firstCol">
      <w:rPr>
        <w:b/>
        <w:bCs/>
      </w:rPr>
    </w:tblStylePr>
    <w:tblStylePr w:type="lastCol">
      <w:rPr>
        <w:b/>
        <w:bCs/>
      </w:rPr>
      <w:tblPr/>
      <w:tcPr>
        <w:tcBorders>
          <w:top w:val="single" w:sz="8" w:space="0" w:color="470A68" w:themeColor="accent3"/>
          <w:bottom w:val="single" w:sz="8" w:space="0" w:color="470A68" w:themeColor="accent3"/>
        </w:tcBorders>
      </w:tcPr>
    </w:tblStylePr>
    <w:tblStylePr w:type="band1Vert">
      <w:tblPr/>
      <w:tcPr>
        <w:shd w:val="clear" w:color="auto" w:fill="D9A5F6" w:themeFill="accent3" w:themeFillTint="3F"/>
      </w:tcPr>
    </w:tblStylePr>
    <w:tblStylePr w:type="band1Horz">
      <w:tblPr/>
      <w:tcPr>
        <w:shd w:val="clear" w:color="auto" w:fill="D9A5F6" w:themeFill="accent3" w:themeFillTint="3F"/>
      </w:tcPr>
    </w:tblStylePr>
  </w:style>
  <w:style w:type="table" w:styleId="MediumList1-Accent4">
    <w:name w:val="Medium List 1 Accent 4"/>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rPr>
        <w:rFonts w:asciiTheme="majorHAnsi" w:eastAsiaTheme="majorEastAsia" w:hAnsiTheme="majorHAnsi" w:cstheme="majorBidi"/>
      </w:rPr>
      <w:tblPr/>
      <w:tcPr>
        <w:tcBorders>
          <w:top w:val="nil"/>
          <w:bottom w:val="single" w:sz="8" w:space="0" w:color="6D2077" w:themeColor="accent4"/>
        </w:tcBorders>
      </w:tcPr>
    </w:tblStylePr>
    <w:tblStylePr w:type="lastRow">
      <w:rPr>
        <w:b/>
        <w:bCs/>
        <w:color w:val="00338D" w:themeColor="text2"/>
      </w:rPr>
      <w:tblPr/>
      <w:tcPr>
        <w:tcBorders>
          <w:top w:val="single" w:sz="8" w:space="0" w:color="6D2077" w:themeColor="accent4"/>
          <w:bottom w:val="single" w:sz="8" w:space="0" w:color="6D2077" w:themeColor="accent4"/>
        </w:tcBorders>
      </w:tcPr>
    </w:tblStylePr>
    <w:tblStylePr w:type="firstCol">
      <w:rPr>
        <w:b/>
        <w:bCs/>
      </w:rPr>
    </w:tblStylePr>
    <w:tblStylePr w:type="lastCol">
      <w:rPr>
        <w:b/>
        <w:bCs/>
      </w:rPr>
      <w:tblPr/>
      <w:tcPr>
        <w:tcBorders>
          <w:top w:val="single" w:sz="8" w:space="0" w:color="6D2077" w:themeColor="accent4"/>
          <w:bottom w:val="single" w:sz="8" w:space="0" w:color="6D2077" w:themeColor="accent4"/>
        </w:tcBorders>
      </w:tcPr>
    </w:tblStylePr>
    <w:tblStylePr w:type="band1Vert">
      <w:tblPr/>
      <w:tcPr>
        <w:shd w:val="clear" w:color="auto" w:fill="E6B8EC" w:themeFill="accent4" w:themeFillTint="3F"/>
      </w:tcPr>
    </w:tblStylePr>
    <w:tblStylePr w:type="band1Horz">
      <w:tblPr/>
      <w:tcPr>
        <w:shd w:val="clear" w:color="auto" w:fill="E6B8EC" w:themeFill="accent4" w:themeFillTint="3F"/>
      </w:tcPr>
    </w:tblStylePr>
  </w:style>
  <w:style w:type="table" w:styleId="MediumList1-Accent5">
    <w:name w:val="Medium List 1 Accent 5"/>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rPr>
        <w:rFonts w:asciiTheme="majorHAnsi" w:eastAsiaTheme="majorEastAsia" w:hAnsiTheme="majorHAnsi" w:cstheme="majorBidi"/>
      </w:rPr>
      <w:tblPr/>
      <w:tcPr>
        <w:tcBorders>
          <w:top w:val="nil"/>
          <w:bottom w:val="single" w:sz="8" w:space="0" w:color="00A3A1" w:themeColor="accent5"/>
        </w:tcBorders>
      </w:tcPr>
    </w:tblStylePr>
    <w:tblStylePr w:type="lastRow">
      <w:rPr>
        <w:b/>
        <w:bCs/>
        <w:color w:val="00338D" w:themeColor="text2"/>
      </w:rPr>
      <w:tblPr/>
      <w:tcPr>
        <w:tcBorders>
          <w:top w:val="single" w:sz="8" w:space="0" w:color="00A3A1" w:themeColor="accent5"/>
          <w:bottom w:val="single" w:sz="8" w:space="0" w:color="00A3A1" w:themeColor="accent5"/>
        </w:tcBorders>
      </w:tcPr>
    </w:tblStylePr>
    <w:tblStylePr w:type="firstCol">
      <w:rPr>
        <w:b/>
        <w:bCs/>
      </w:rPr>
    </w:tblStylePr>
    <w:tblStylePr w:type="lastCol">
      <w:rPr>
        <w:b/>
        <w:bCs/>
      </w:rPr>
      <w:tblPr/>
      <w:tcPr>
        <w:tcBorders>
          <w:top w:val="single" w:sz="8" w:space="0" w:color="00A3A1" w:themeColor="accent5"/>
          <w:bottom w:val="single" w:sz="8" w:space="0" w:color="00A3A1" w:themeColor="accent5"/>
        </w:tcBorders>
      </w:tcPr>
    </w:tblStylePr>
    <w:tblStylePr w:type="band1Vert">
      <w:tblPr/>
      <w:tcPr>
        <w:shd w:val="clear" w:color="auto" w:fill="A9FFFD" w:themeFill="accent5" w:themeFillTint="3F"/>
      </w:tcPr>
    </w:tblStylePr>
    <w:tblStylePr w:type="band1Horz">
      <w:tblPr/>
      <w:tcPr>
        <w:shd w:val="clear" w:color="auto" w:fill="A9FFFD" w:themeFill="accent5" w:themeFillTint="3F"/>
      </w:tcPr>
    </w:tblStylePr>
  </w:style>
  <w:style w:type="table" w:styleId="MediumList1-Accent6">
    <w:name w:val="Medium List 1 Accent 6"/>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rPr>
        <w:rFonts w:asciiTheme="majorHAnsi" w:eastAsiaTheme="majorEastAsia" w:hAnsiTheme="majorHAnsi" w:cstheme="majorBidi"/>
      </w:rPr>
      <w:tblPr/>
      <w:tcPr>
        <w:tcBorders>
          <w:top w:val="nil"/>
          <w:bottom w:val="single" w:sz="8" w:space="0" w:color="000000" w:themeColor="accent6"/>
        </w:tcBorders>
      </w:tcPr>
    </w:tblStylePr>
    <w:tblStylePr w:type="lastRow">
      <w:rPr>
        <w:b/>
        <w:bCs/>
        <w:color w:val="00338D" w:themeColor="text2"/>
      </w:rPr>
      <w:tblPr/>
      <w:tcPr>
        <w:tcBorders>
          <w:top w:val="single" w:sz="8" w:space="0" w:color="000000" w:themeColor="accent6"/>
          <w:bottom w:val="single" w:sz="8" w:space="0" w:color="000000" w:themeColor="accent6"/>
        </w:tcBorders>
      </w:tcPr>
    </w:tblStylePr>
    <w:tblStylePr w:type="firstCol">
      <w:rPr>
        <w:b/>
        <w:bCs/>
      </w:rPr>
    </w:tblStylePr>
    <w:tblStylePr w:type="lastCol">
      <w:rPr>
        <w:b/>
        <w:bCs/>
      </w:rPr>
      <w:tblPr/>
      <w:tcPr>
        <w:tcBorders>
          <w:top w:val="single" w:sz="8" w:space="0" w:color="000000" w:themeColor="accent6"/>
          <w:bottom w:val="single" w:sz="8" w:space="0" w:color="000000" w:themeColor="accent6"/>
        </w:tcBorders>
      </w:tcPr>
    </w:tblStylePr>
    <w:tblStylePr w:type="band1Vert">
      <w:tblPr/>
      <w:tcPr>
        <w:shd w:val="clear" w:color="auto" w:fill="C0C0C0" w:themeFill="accent6" w:themeFillTint="3F"/>
      </w:tcPr>
    </w:tblStylePr>
    <w:tblStylePr w:type="band1Horz">
      <w:tblPr/>
      <w:tcPr>
        <w:shd w:val="clear" w:color="auto" w:fill="C0C0C0" w:themeFill="accent6" w:themeFillTint="3F"/>
      </w:tcPr>
    </w:tblStylePr>
  </w:style>
  <w:style w:type="table" w:styleId="MediumList2">
    <w:name w:val="Medium Lis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rPr>
        <w:sz w:val="24"/>
        <w:szCs w:val="24"/>
      </w:rPr>
      <w:tblPr/>
      <w:tcPr>
        <w:tcBorders>
          <w:top w:val="nil"/>
          <w:left w:val="nil"/>
          <w:bottom w:val="single" w:sz="24" w:space="0" w:color="0091D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1DA" w:themeColor="accent1"/>
          <w:insideH w:val="nil"/>
          <w:insideV w:val="nil"/>
        </w:tcBorders>
        <w:shd w:val="clear" w:color="auto" w:fill="FFFFFF" w:themeFill="background1"/>
      </w:tcPr>
    </w:tblStylePr>
    <w:tblStylePr w:type="lastCol">
      <w:tblPr/>
      <w:tcPr>
        <w:tcBorders>
          <w:top w:val="nil"/>
          <w:left w:val="single" w:sz="8" w:space="0" w:color="0091D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top w:val="nil"/>
          <w:bottom w:val="nil"/>
          <w:insideH w:val="nil"/>
          <w:insideV w:val="nil"/>
        </w:tcBorders>
        <w:shd w:val="clear" w:color="auto" w:fill="B6E6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rPr>
        <w:sz w:val="24"/>
        <w:szCs w:val="24"/>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83698" w:themeColor="accent2"/>
          <w:insideH w:val="nil"/>
          <w:insideV w:val="nil"/>
        </w:tcBorders>
        <w:shd w:val="clear" w:color="auto" w:fill="FFFFFF" w:themeFill="background1"/>
      </w:tcPr>
    </w:tblStylePr>
    <w:tblStylePr w:type="lastCol">
      <w:tblPr/>
      <w:tcPr>
        <w:tcBorders>
          <w:top w:val="nil"/>
          <w:left w:val="single" w:sz="8" w:space="0" w:color="48369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top w:val="nil"/>
          <w:bottom w:val="nil"/>
          <w:insideH w:val="nil"/>
          <w:insideV w:val="nil"/>
        </w:tcBorders>
        <w:shd w:val="clear" w:color="auto" w:fill="CDC7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rPr>
        <w:sz w:val="24"/>
        <w:szCs w:val="24"/>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70A68" w:themeColor="accent3"/>
          <w:insideH w:val="nil"/>
          <w:insideV w:val="nil"/>
        </w:tcBorders>
        <w:shd w:val="clear" w:color="auto" w:fill="FFFFFF" w:themeFill="background1"/>
      </w:tcPr>
    </w:tblStylePr>
    <w:tblStylePr w:type="lastCol">
      <w:tblPr/>
      <w:tcPr>
        <w:tcBorders>
          <w:top w:val="nil"/>
          <w:left w:val="single" w:sz="8" w:space="0" w:color="470A6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top w:val="nil"/>
          <w:bottom w:val="nil"/>
          <w:insideH w:val="nil"/>
          <w:insideV w:val="nil"/>
        </w:tcBorders>
        <w:shd w:val="clear" w:color="auto" w:fill="D9A5F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rPr>
        <w:sz w:val="24"/>
        <w:szCs w:val="24"/>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D2077" w:themeColor="accent4"/>
          <w:insideH w:val="nil"/>
          <w:insideV w:val="nil"/>
        </w:tcBorders>
        <w:shd w:val="clear" w:color="auto" w:fill="FFFFFF" w:themeFill="background1"/>
      </w:tcPr>
    </w:tblStylePr>
    <w:tblStylePr w:type="lastCol">
      <w:tblPr/>
      <w:tcPr>
        <w:tcBorders>
          <w:top w:val="nil"/>
          <w:left w:val="single" w:sz="8" w:space="0" w:color="6D207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top w:val="nil"/>
          <w:bottom w:val="nil"/>
          <w:insideH w:val="nil"/>
          <w:insideV w:val="nil"/>
        </w:tcBorders>
        <w:shd w:val="clear" w:color="auto" w:fill="E6B8E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rPr>
        <w:sz w:val="24"/>
        <w:szCs w:val="24"/>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3A1" w:themeColor="accent5"/>
          <w:insideH w:val="nil"/>
          <w:insideV w:val="nil"/>
        </w:tcBorders>
        <w:shd w:val="clear" w:color="auto" w:fill="FFFFFF" w:themeFill="background1"/>
      </w:tcPr>
    </w:tblStylePr>
    <w:tblStylePr w:type="lastCol">
      <w:tblPr/>
      <w:tcPr>
        <w:tcBorders>
          <w:top w:val="nil"/>
          <w:left w:val="single" w:sz="8" w:space="0" w:color="00A3A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top w:val="nil"/>
          <w:bottom w:val="nil"/>
          <w:insideH w:val="nil"/>
          <w:insideV w:val="nil"/>
        </w:tcBorders>
        <w:shd w:val="clear" w:color="auto" w:fill="A9FFF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rPr>
        <w:sz w:val="24"/>
        <w:szCs w:val="24"/>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6"/>
          <w:insideH w:val="nil"/>
          <w:insideV w:val="nil"/>
        </w:tcBorders>
        <w:shd w:val="clear" w:color="auto" w:fill="FFFFFF" w:themeFill="background1"/>
      </w:tcPr>
    </w:tblStylePr>
    <w:tblStylePr w:type="lastCol">
      <w:tblPr/>
      <w:tcPr>
        <w:tcBorders>
          <w:top w:val="nil"/>
          <w:left w:val="single" w:sz="8" w:space="0" w:color="0000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top w:val="nil"/>
          <w:bottom w:val="nil"/>
          <w:insideH w:val="nil"/>
          <w:insideV w:val="nil"/>
        </w:tcBorders>
        <w:shd w:val="clear" w:color="auto" w:fill="C0C0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tblBorders>
    </w:tblPr>
    <w:tblStylePr w:type="firstRow">
      <w:pPr>
        <w:spacing w:before="0" w:after="0" w:line="240" w:lineRule="auto"/>
      </w:pPr>
      <w:rPr>
        <w:b/>
        <w:bCs/>
        <w:color w:val="FFFFFF" w:themeColor="background1"/>
      </w:rPr>
      <w:tblPr/>
      <w:tcPr>
        <w:tc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shd w:val="clear" w:color="auto" w:fill="0091DA" w:themeFill="accent1"/>
      </w:tcPr>
    </w:tblStylePr>
    <w:tblStylePr w:type="lastRow">
      <w:pPr>
        <w:spacing w:before="0" w:after="0" w:line="240" w:lineRule="auto"/>
      </w:pPr>
      <w:rPr>
        <w:b/>
        <w:bCs/>
      </w:rPr>
      <w:tblPr/>
      <w:tcPr>
        <w:tcBorders>
          <w:top w:val="double" w:sz="6"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6E6FF" w:themeFill="accent1" w:themeFillTint="3F"/>
      </w:tcPr>
    </w:tblStylePr>
    <w:tblStylePr w:type="band1Horz">
      <w:tblPr/>
      <w:tcPr>
        <w:tcBorders>
          <w:insideH w:val="nil"/>
          <w:insideV w:val="nil"/>
        </w:tcBorders>
        <w:shd w:val="clear" w:color="auto" w:fill="B6E6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tblBorders>
    </w:tblPr>
    <w:tblStylePr w:type="firstRow">
      <w:pPr>
        <w:spacing w:before="0" w:after="0" w:line="240" w:lineRule="auto"/>
      </w:pPr>
      <w:rPr>
        <w:b/>
        <w:bCs/>
        <w:color w:val="FFFFFF" w:themeColor="background1"/>
      </w:rPr>
      <w:tblPr/>
      <w:tcPr>
        <w:tc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shd w:val="clear" w:color="auto" w:fill="483698" w:themeFill="accent2"/>
      </w:tcPr>
    </w:tblStylePr>
    <w:tblStylePr w:type="lastRow">
      <w:pPr>
        <w:spacing w:before="0" w:after="0" w:line="240" w:lineRule="auto"/>
      </w:pPr>
      <w:rPr>
        <w:b/>
        <w:bCs/>
      </w:rPr>
      <w:tblPr/>
      <w:tcPr>
        <w:tcBorders>
          <w:top w:val="double" w:sz="6"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tcPr>
    </w:tblStylePr>
    <w:tblStylePr w:type="firstCol">
      <w:rPr>
        <w:b/>
        <w:bCs/>
      </w:rPr>
    </w:tblStylePr>
    <w:tblStylePr w:type="lastCol">
      <w:rPr>
        <w:b/>
        <w:bCs/>
      </w:rPr>
    </w:tblStylePr>
    <w:tblStylePr w:type="band1Vert">
      <w:tblPr/>
      <w:tcPr>
        <w:shd w:val="clear" w:color="auto" w:fill="CDC7EB" w:themeFill="accent2" w:themeFillTint="3F"/>
      </w:tcPr>
    </w:tblStylePr>
    <w:tblStylePr w:type="band1Horz">
      <w:tblPr/>
      <w:tcPr>
        <w:tcBorders>
          <w:insideH w:val="nil"/>
          <w:insideV w:val="nil"/>
        </w:tcBorders>
        <w:shd w:val="clear" w:color="auto" w:fill="CDC7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tblBorders>
    </w:tblPr>
    <w:tblStylePr w:type="firstRow">
      <w:pPr>
        <w:spacing w:before="0" w:after="0" w:line="240" w:lineRule="auto"/>
      </w:pPr>
      <w:rPr>
        <w:b/>
        <w:bCs/>
        <w:color w:val="FFFFFF" w:themeColor="background1"/>
      </w:rPr>
      <w:tblPr/>
      <w:tcPr>
        <w:tc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shd w:val="clear" w:color="auto" w:fill="470A68" w:themeFill="accent3"/>
      </w:tcPr>
    </w:tblStylePr>
    <w:tblStylePr w:type="lastRow">
      <w:pPr>
        <w:spacing w:before="0" w:after="0" w:line="240" w:lineRule="auto"/>
      </w:pPr>
      <w:rPr>
        <w:b/>
        <w:bCs/>
      </w:rPr>
      <w:tblPr/>
      <w:tcPr>
        <w:tcBorders>
          <w:top w:val="double" w:sz="6"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9A5F6" w:themeFill="accent3" w:themeFillTint="3F"/>
      </w:tcPr>
    </w:tblStylePr>
    <w:tblStylePr w:type="band1Horz">
      <w:tblPr/>
      <w:tcPr>
        <w:tcBorders>
          <w:insideH w:val="nil"/>
          <w:insideV w:val="nil"/>
        </w:tcBorders>
        <w:shd w:val="clear" w:color="auto" w:fill="D9A5F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tblBorders>
    </w:tblPr>
    <w:tblStylePr w:type="firstRow">
      <w:pPr>
        <w:spacing w:before="0" w:after="0" w:line="240" w:lineRule="auto"/>
      </w:pPr>
      <w:rPr>
        <w:b/>
        <w:bCs/>
        <w:color w:val="FFFFFF" w:themeColor="background1"/>
      </w:rPr>
      <w:tblPr/>
      <w:tcPr>
        <w:tc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shd w:val="clear" w:color="auto" w:fill="6D2077" w:themeFill="accent4"/>
      </w:tcPr>
    </w:tblStylePr>
    <w:tblStylePr w:type="lastRow">
      <w:pPr>
        <w:spacing w:before="0" w:after="0" w:line="240" w:lineRule="auto"/>
      </w:pPr>
      <w:rPr>
        <w:b/>
        <w:bCs/>
      </w:rPr>
      <w:tblPr/>
      <w:tcPr>
        <w:tcBorders>
          <w:top w:val="double" w:sz="6"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B8EC" w:themeFill="accent4" w:themeFillTint="3F"/>
      </w:tcPr>
    </w:tblStylePr>
    <w:tblStylePr w:type="band1Horz">
      <w:tblPr/>
      <w:tcPr>
        <w:tcBorders>
          <w:insideH w:val="nil"/>
          <w:insideV w:val="nil"/>
        </w:tcBorders>
        <w:shd w:val="clear" w:color="auto" w:fill="E6B8E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tblBorders>
    </w:tblPr>
    <w:tblStylePr w:type="firstRow">
      <w:pPr>
        <w:spacing w:before="0" w:after="0" w:line="240" w:lineRule="auto"/>
      </w:pPr>
      <w:rPr>
        <w:b/>
        <w:bCs/>
        <w:color w:val="FFFFFF" w:themeColor="background1"/>
      </w:rPr>
      <w:tblPr/>
      <w:tcPr>
        <w:tc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shd w:val="clear" w:color="auto" w:fill="00A3A1" w:themeFill="accent5"/>
      </w:tcPr>
    </w:tblStylePr>
    <w:tblStylePr w:type="lastRow">
      <w:pPr>
        <w:spacing w:before="0" w:after="0" w:line="240" w:lineRule="auto"/>
      </w:pPr>
      <w:rPr>
        <w:b/>
        <w:bCs/>
      </w:rPr>
      <w:tblPr/>
      <w:tcPr>
        <w:tcBorders>
          <w:top w:val="double" w:sz="6"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tcPr>
    </w:tblStylePr>
    <w:tblStylePr w:type="firstCol">
      <w:rPr>
        <w:b/>
        <w:bCs/>
      </w:rPr>
    </w:tblStylePr>
    <w:tblStylePr w:type="lastCol">
      <w:rPr>
        <w:b/>
        <w:bCs/>
      </w:rPr>
    </w:tblStylePr>
    <w:tblStylePr w:type="band1Vert">
      <w:tblPr/>
      <w:tcPr>
        <w:shd w:val="clear" w:color="auto" w:fill="A9FFFD" w:themeFill="accent5" w:themeFillTint="3F"/>
      </w:tcPr>
    </w:tblStylePr>
    <w:tblStylePr w:type="band1Horz">
      <w:tblPr/>
      <w:tcPr>
        <w:tcBorders>
          <w:insideH w:val="nil"/>
          <w:insideV w:val="nil"/>
        </w:tcBorders>
        <w:shd w:val="clear" w:color="auto" w:fill="A9FFF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tblBorders>
    </w:tblPr>
    <w:tblStylePr w:type="firstRow">
      <w:pPr>
        <w:spacing w:before="0" w:after="0" w:line="240" w:lineRule="auto"/>
      </w:pPr>
      <w:rPr>
        <w:b/>
        <w:bCs/>
        <w:color w:val="FFFFFF" w:themeColor="background1"/>
      </w:rPr>
      <w:tblPr/>
      <w:tcPr>
        <w:tc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shd w:val="clear" w:color="auto" w:fill="000000" w:themeFill="accent6"/>
      </w:tcPr>
    </w:tblStylePr>
    <w:tblStylePr w:type="lastRow">
      <w:pPr>
        <w:spacing w:before="0" w:after="0" w:line="240" w:lineRule="auto"/>
      </w:pPr>
      <w:rPr>
        <w:b/>
        <w:bCs/>
      </w:rPr>
      <w:tblPr/>
      <w:tcPr>
        <w:tcBorders>
          <w:top w:val="double" w:sz="6"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0C0" w:themeFill="accent6" w:themeFillTint="3F"/>
      </w:tcPr>
    </w:tblStylePr>
    <w:tblStylePr w:type="band1Horz">
      <w:tblPr/>
      <w:tcPr>
        <w:tcBorders>
          <w:insideH w:val="nil"/>
          <w:insideV w:val="nil"/>
        </w:tcBorders>
        <w:shd w:val="clear" w:color="auto" w:fill="C0C0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1D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91DA" w:themeFill="accent1"/>
      </w:tcPr>
    </w:tblStylePr>
    <w:tblStylePr w:type="lastCol">
      <w:rPr>
        <w:b/>
        <w:bCs/>
        <w:color w:val="FFFFFF" w:themeColor="background1"/>
      </w:rPr>
      <w:tblPr/>
      <w:tcPr>
        <w:tcBorders>
          <w:left w:val="nil"/>
          <w:right w:val="nil"/>
          <w:insideH w:val="nil"/>
          <w:insideV w:val="nil"/>
        </w:tcBorders>
        <w:shd w:val="clear" w:color="auto" w:fill="0091D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8369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83698" w:themeFill="accent2"/>
      </w:tcPr>
    </w:tblStylePr>
    <w:tblStylePr w:type="lastCol">
      <w:rPr>
        <w:b/>
        <w:bCs/>
        <w:color w:val="FFFFFF" w:themeColor="background1"/>
      </w:rPr>
      <w:tblPr/>
      <w:tcPr>
        <w:tcBorders>
          <w:left w:val="nil"/>
          <w:right w:val="nil"/>
          <w:insideH w:val="nil"/>
          <w:insideV w:val="nil"/>
        </w:tcBorders>
        <w:shd w:val="clear" w:color="auto" w:fill="48369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0A68"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70A68" w:themeFill="accent3"/>
      </w:tcPr>
    </w:tblStylePr>
    <w:tblStylePr w:type="lastCol">
      <w:rPr>
        <w:b/>
        <w:bCs/>
        <w:color w:val="FFFFFF" w:themeColor="background1"/>
      </w:rPr>
      <w:tblPr/>
      <w:tcPr>
        <w:tcBorders>
          <w:left w:val="nil"/>
          <w:right w:val="nil"/>
          <w:insideH w:val="nil"/>
          <w:insideV w:val="nil"/>
        </w:tcBorders>
        <w:shd w:val="clear" w:color="auto" w:fill="470A68"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D207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D2077" w:themeFill="accent4"/>
      </w:tcPr>
    </w:tblStylePr>
    <w:tblStylePr w:type="lastCol">
      <w:rPr>
        <w:b/>
        <w:bCs/>
        <w:color w:val="FFFFFF" w:themeColor="background1"/>
      </w:rPr>
      <w:tblPr/>
      <w:tcPr>
        <w:tcBorders>
          <w:left w:val="nil"/>
          <w:right w:val="nil"/>
          <w:insideH w:val="nil"/>
          <w:insideV w:val="nil"/>
        </w:tcBorders>
        <w:shd w:val="clear" w:color="auto" w:fill="6D207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3A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3A1" w:themeFill="accent5"/>
      </w:tcPr>
    </w:tblStylePr>
    <w:tblStylePr w:type="lastCol">
      <w:rPr>
        <w:b/>
        <w:bCs/>
        <w:color w:val="FFFFFF" w:themeColor="background1"/>
      </w:rPr>
      <w:tblPr/>
      <w:tcPr>
        <w:tcBorders>
          <w:left w:val="nil"/>
          <w:right w:val="nil"/>
          <w:insideH w:val="nil"/>
          <w:insideV w:val="nil"/>
        </w:tcBorders>
        <w:shd w:val="clear" w:color="auto" w:fill="00A3A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6"/>
      </w:tcPr>
    </w:tblStylePr>
    <w:tblStylePr w:type="lastCol">
      <w:rPr>
        <w:b/>
        <w:bCs/>
        <w:color w:val="FFFFFF" w:themeColor="background1"/>
      </w:rPr>
      <w:tblPr/>
      <w:tcPr>
        <w:tcBorders>
          <w:left w:val="nil"/>
          <w:right w:val="nil"/>
          <w:insideH w:val="nil"/>
          <w:insideV w:val="nil"/>
        </w:tcBorders>
        <w:shd w:val="clear" w:color="auto" w:fill="0000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able3Deffects1">
    <w:name w:val="Table 3D effects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D43B83"/>
    <w:pPr>
      <w:spacing w:after="200" w:line="252" w:lineRule="auto"/>
    </w:pPr>
    <w:rPr>
      <w:rFonts w:asciiTheme="majorHAnsi" w:eastAsiaTheme="majorEastAsia" w:hAnsiTheme="majorHAnsi" w:cstheme="majorBidi"/>
      <w:color w:val="000080"/>
      <w:sz w:val="22"/>
      <w:szCs w:val="22"/>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D43B83"/>
    <w:pPr>
      <w:spacing w:after="200" w:line="252" w:lineRule="auto"/>
    </w:pPr>
    <w:rPr>
      <w:rFonts w:asciiTheme="majorHAnsi" w:eastAsiaTheme="majorEastAsia" w:hAnsiTheme="majorHAnsi" w:cstheme="majorBidi"/>
      <w:color w:val="FFFFFF"/>
      <w:sz w:val="22"/>
      <w:szCs w:val="22"/>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D43B83"/>
    <w:pPr>
      <w:spacing w:after="200" w:line="252" w:lineRule="auto"/>
    </w:pPr>
    <w:rPr>
      <w:rFonts w:eastAsiaTheme="majorEastAsia" w:cstheme="majorBidi"/>
      <w:szCs w:val="22"/>
      <w:lang w:val="en-US"/>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cPr>
      <w:shd w:val="clear" w:color="auto" w:fill="auto"/>
    </w:tcPr>
    <w:tblStylePr w:type="firstRow">
      <w:pPr>
        <w:jc w:val="left"/>
      </w:pPr>
      <w:rPr>
        <w:rFonts w:ascii="Arial" w:hAnsi="Arial"/>
        <w:b/>
        <w:sz w:val="20"/>
      </w:rPr>
      <w:tblPr/>
      <w:tcPr>
        <w:vAlign w:val="bottom"/>
      </w:tcPr>
    </w:tblStylePr>
    <w:tblStylePr w:type="lastRow">
      <w:rPr>
        <w:rFonts w:ascii="Arial" w:hAnsi="Arial"/>
        <w:i w:val="0"/>
        <w:iCs/>
        <w:sz w:val="20"/>
      </w:rPr>
      <w:tblPr/>
      <w:tcPr>
        <w:tcBorders>
          <w:tl2br w:val="none" w:sz="0" w:space="0" w:color="auto"/>
          <w:tr2bl w:val="none" w:sz="0" w:space="0" w:color="auto"/>
        </w:tcBorders>
      </w:tcPr>
    </w:tblStylePr>
    <w:tblStylePr w:type="lastCol">
      <w:rPr>
        <w:rFonts w:ascii="Arial" w:hAnsi="Arial"/>
        <w:i w:val="0"/>
        <w:iCs/>
        <w:sz w:val="20"/>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CaptionChar">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
    <w:link w:val="Caption"/>
    <w:uiPriority w:val="10"/>
    <w:rsid w:val="00216660"/>
    <w:rPr>
      <w:rFonts w:ascii="Arial" w:hAnsi="Arial"/>
      <w:b/>
      <w:iCs/>
      <w:color w:val="00338D"/>
      <w:sz w:val="18"/>
      <w:szCs w:val="18"/>
    </w:rPr>
  </w:style>
  <w:style w:type="paragraph" w:customStyle="1" w:styleId="TableHeading">
    <w:name w:val="Table Heading"/>
    <w:basedOn w:val="BodyText"/>
    <w:uiPriority w:val="17"/>
    <w:rsid w:val="00A3343F"/>
    <w:pPr>
      <w:spacing w:before="40" w:after="40"/>
    </w:pPr>
    <w:rPr>
      <w:b/>
      <w:color w:val="FFFFFF" w:themeColor="background1"/>
    </w:rPr>
  </w:style>
  <w:style w:type="paragraph" w:customStyle="1" w:styleId="ListNumberText">
    <w:name w:val="List Number Text"/>
    <w:basedOn w:val="BodyText"/>
    <w:uiPriority w:val="9"/>
    <w:rsid w:val="00A3343F"/>
    <w:pPr>
      <w:ind w:left="357"/>
    </w:pPr>
  </w:style>
  <w:style w:type="paragraph" w:customStyle="1" w:styleId="ListNumberText2">
    <w:name w:val="List Number Text 2"/>
    <w:basedOn w:val="BodyText"/>
    <w:uiPriority w:val="9"/>
    <w:rsid w:val="00A3343F"/>
    <w:pPr>
      <w:ind w:left="720"/>
    </w:pPr>
  </w:style>
  <w:style w:type="paragraph" w:customStyle="1" w:styleId="ListNumberText3">
    <w:name w:val="List Number Text 3"/>
    <w:basedOn w:val="BodyText"/>
    <w:uiPriority w:val="9"/>
    <w:rsid w:val="00A3343F"/>
    <w:pPr>
      <w:ind w:left="1077"/>
    </w:pPr>
  </w:style>
  <w:style w:type="paragraph" w:customStyle="1" w:styleId="GuidanceText">
    <w:name w:val="Guidance Text"/>
    <w:basedOn w:val="BodyText"/>
    <w:uiPriority w:val="17"/>
    <w:rsid w:val="00A3343F"/>
    <w:pPr>
      <w:pBdr>
        <w:top w:val="single" w:sz="8" w:space="3" w:color="900000"/>
        <w:bottom w:val="single" w:sz="8" w:space="3" w:color="900000"/>
      </w:pBdr>
      <w:shd w:val="clear" w:color="auto" w:fill="FFFFCC"/>
      <w:tabs>
        <w:tab w:val="center" w:pos="4513"/>
      </w:tabs>
    </w:pPr>
    <w:rPr>
      <w:rFonts w:eastAsia="Times New Roman" w:cs="Arial"/>
      <w:color w:val="900000"/>
    </w:rPr>
  </w:style>
  <w:style w:type="character" w:customStyle="1" w:styleId="ListParagraphChar">
    <w:name w:val="List Paragraph Char"/>
    <w:aliases w:val="Recommendation Char,L Char,List Paragraph1 Char,List Paragraph11 Char,Bullet point Char,Use Case List Paragraph Char,Heading2 Char,Body Bullet Char,Table Number Paragraph Char,Colorful List - Accent 11 Char,lp1 Char,Figure_name Char"/>
    <w:link w:val="ListParagraph"/>
    <w:uiPriority w:val="99"/>
    <w:qFormat/>
    <w:locked/>
    <w:rsid w:val="008A492D"/>
    <w:rPr>
      <w:rFonts w:ascii="Arial" w:hAnsi="Arial"/>
      <w:sz w:val="22"/>
      <w:szCs w:val="22"/>
    </w:rPr>
  </w:style>
  <w:style w:type="paragraph" w:styleId="Revision">
    <w:name w:val="Revision"/>
    <w:hidden/>
    <w:uiPriority w:val="99"/>
    <w:semiHidden/>
    <w:rsid w:val="00C57E9E"/>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4741">
      <w:bodyDiv w:val="1"/>
      <w:marLeft w:val="0"/>
      <w:marRight w:val="0"/>
      <w:marTop w:val="0"/>
      <w:marBottom w:val="0"/>
      <w:divBdr>
        <w:top w:val="none" w:sz="0" w:space="0" w:color="auto"/>
        <w:left w:val="none" w:sz="0" w:space="0" w:color="auto"/>
        <w:bottom w:val="none" w:sz="0" w:space="0" w:color="auto"/>
        <w:right w:val="none" w:sz="0" w:space="0" w:color="auto"/>
      </w:divBdr>
    </w:div>
    <w:div w:id="40833068">
      <w:bodyDiv w:val="1"/>
      <w:marLeft w:val="0"/>
      <w:marRight w:val="0"/>
      <w:marTop w:val="0"/>
      <w:marBottom w:val="0"/>
      <w:divBdr>
        <w:top w:val="none" w:sz="0" w:space="0" w:color="auto"/>
        <w:left w:val="none" w:sz="0" w:space="0" w:color="auto"/>
        <w:bottom w:val="none" w:sz="0" w:space="0" w:color="auto"/>
        <w:right w:val="none" w:sz="0" w:space="0" w:color="auto"/>
      </w:divBdr>
    </w:div>
    <w:div w:id="46951636">
      <w:bodyDiv w:val="1"/>
      <w:marLeft w:val="0"/>
      <w:marRight w:val="0"/>
      <w:marTop w:val="0"/>
      <w:marBottom w:val="0"/>
      <w:divBdr>
        <w:top w:val="none" w:sz="0" w:space="0" w:color="auto"/>
        <w:left w:val="none" w:sz="0" w:space="0" w:color="auto"/>
        <w:bottom w:val="none" w:sz="0" w:space="0" w:color="auto"/>
        <w:right w:val="none" w:sz="0" w:space="0" w:color="auto"/>
      </w:divBdr>
    </w:div>
    <w:div w:id="87818732">
      <w:bodyDiv w:val="1"/>
      <w:marLeft w:val="0"/>
      <w:marRight w:val="0"/>
      <w:marTop w:val="0"/>
      <w:marBottom w:val="0"/>
      <w:divBdr>
        <w:top w:val="none" w:sz="0" w:space="0" w:color="auto"/>
        <w:left w:val="none" w:sz="0" w:space="0" w:color="auto"/>
        <w:bottom w:val="none" w:sz="0" w:space="0" w:color="auto"/>
        <w:right w:val="none" w:sz="0" w:space="0" w:color="auto"/>
      </w:divBdr>
      <w:divsChild>
        <w:div w:id="364260769">
          <w:marLeft w:val="274"/>
          <w:marRight w:val="0"/>
          <w:marTop w:val="0"/>
          <w:marBottom w:val="0"/>
          <w:divBdr>
            <w:top w:val="none" w:sz="0" w:space="0" w:color="auto"/>
            <w:left w:val="none" w:sz="0" w:space="0" w:color="auto"/>
            <w:bottom w:val="none" w:sz="0" w:space="0" w:color="auto"/>
            <w:right w:val="none" w:sz="0" w:space="0" w:color="auto"/>
          </w:divBdr>
        </w:div>
        <w:div w:id="1385443388">
          <w:marLeft w:val="274"/>
          <w:marRight w:val="0"/>
          <w:marTop w:val="0"/>
          <w:marBottom w:val="0"/>
          <w:divBdr>
            <w:top w:val="none" w:sz="0" w:space="0" w:color="auto"/>
            <w:left w:val="none" w:sz="0" w:space="0" w:color="auto"/>
            <w:bottom w:val="none" w:sz="0" w:space="0" w:color="auto"/>
            <w:right w:val="none" w:sz="0" w:space="0" w:color="auto"/>
          </w:divBdr>
        </w:div>
      </w:divsChild>
    </w:div>
    <w:div w:id="94449592">
      <w:bodyDiv w:val="1"/>
      <w:marLeft w:val="0"/>
      <w:marRight w:val="0"/>
      <w:marTop w:val="0"/>
      <w:marBottom w:val="0"/>
      <w:divBdr>
        <w:top w:val="none" w:sz="0" w:space="0" w:color="auto"/>
        <w:left w:val="none" w:sz="0" w:space="0" w:color="auto"/>
        <w:bottom w:val="none" w:sz="0" w:space="0" w:color="auto"/>
        <w:right w:val="none" w:sz="0" w:space="0" w:color="auto"/>
      </w:divBdr>
      <w:divsChild>
        <w:div w:id="284385782">
          <w:marLeft w:val="274"/>
          <w:marRight w:val="0"/>
          <w:marTop w:val="0"/>
          <w:marBottom w:val="0"/>
          <w:divBdr>
            <w:top w:val="none" w:sz="0" w:space="0" w:color="auto"/>
            <w:left w:val="none" w:sz="0" w:space="0" w:color="auto"/>
            <w:bottom w:val="none" w:sz="0" w:space="0" w:color="auto"/>
            <w:right w:val="none" w:sz="0" w:space="0" w:color="auto"/>
          </w:divBdr>
        </w:div>
        <w:div w:id="674844644">
          <w:marLeft w:val="274"/>
          <w:marRight w:val="0"/>
          <w:marTop w:val="0"/>
          <w:marBottom w:val="0"/>
          <w:divBdr>
            <w:top w:val="none" w:sz="0" w:space="0" w:color="auto"/>
            <w:left w:val="none" w:sz="0" w:space="0" w:color="auto"/>
            <w:bottom w:val="none" w:sz="0" w:space="0" w:color="auto"/>
            <w:right w:val="none" w:sz="0" w:space="0" w:color="auto"/>
          </w:divBdr>
        </w:div>
        <w:div w:id="1026058067">
          <w:marLeft w:val="274"/>
          <w:marRight w:val="0"/>
          <w:marTop w:val="0"/>
          <w:marBottom w:val="0"/>
          <w:divBdr>
            <w:top w:val="none" w:sz="0" w:space="0" w:color="auto"/>
            <w:left w:val="none" w:sz="0" w:space="0" w:color="auto"/>
            <w:bottom w:val="none" w:sz="0" w:space="0" w:color="auto"/>
            <w:right w:val="none" w:sz="0" w:space="0" w:color="auto"/>
          </w:divBdr>
        </w:div>
        <w:div w:id="1116369556">
          <w:marLeft w:val="274"/>
          <w:marRight w:val="0"/>
          <w:marTop w:val="0"/>
          <w:marBottom w:val="0"/>
          <w:divBdr>
            <w:top w:val="none" w:sz="0" w:space="0" w:color="auto"/>
            <w:left w:val="none" w:sz="0" w:space="0" w:color="auto"/>
            <w:bottom w:val="none" w:sz="0" w:space="0" w:color="auto"/>
            <w:right w:val="none" w:sz="0" w:space="0" w:color="auto"/>
          </w:divBdr>
        </w:div>
      </w:divsChild>
    </w:div>
    <w:div w:id="111216531">
      <w:bodyDiv w:val="1"/>
      <w:marLeft w:val="0"/>
      <w:marRight w:val="0"/>
      <w:marTop w:val="0"/>
      <w:marBottom w:val="0"/>
      <w:divBdr>
        <w:top w:val="none" w:sz="0" w:space="0" w:color="auto"/>
        <w:left w:val="none" w:sz="0" w:space="0" w:color="auto"/>
        <w:bottom w:val="none" w:sz="0" w:space="0" w:color="auto"/>
        <w:right w:val="none" w:sz="0" w:space="0" w:color="auto"/>
      </w:divBdr>
    </w:div>
    <w:div w:id="137305506">
      <w:bodyDiv w:val="1"/>
      <w:marLeft w:val="0"/>
      <w:marRight w:val="0"/>
      <w:marTop w:val="0"/>
      <w:marBottom w:val="0"/>
      <w:divBdr>
        <w:top w:val="none" w:sz="0" w:space="0" w:color="auto"/>
        <w:left w:val="none" w:sz="0" w:space="0" w:color="auto"/>
        <w:bottom w:val="none" w:sz="0" w:space="0" w:color="auto"/>
        <w:right w:val="none" w:sz="0" w:space="0" w:color="auto"/>
      </w:divBdr>
    </w:div>
    <w:div w:id="147284045">
      <w:bodyDiv w:val="1"/>
      <w:marLeft w:val="0"/>
      <w:marRight w:val="0"/>
      <w:marTop w:val="0"/>
      <w:marBottom w:val="0"/>
      <w:divBdr>
        <w:top w:val="none" w:sz="0" w:space="0" w:color="auto"/>
        <w:left w:val="none" w:sz="0" w:space="0" w:color="auto"/>
        <w:bottom w:val="none" w:sz="0" w:space="0" w:color="auto"/>
        <w:right w:val="none" w:sz="0" w:space="0" w:color="auto"/>
      </w:divBdr>
    </w:div>
    <w:div w:id="151216511">
      <w:bodyDiv w:val="1"/>
      <w:marLeft w:val="0"/>
      <w:marRight w:val="0"/>
      <w:marTop w:val="0"/>
      <w:marBottom w:val="0"/>
      <w:divBdr>
        <w:top w:val="none" w:sz="0" w:space="0" w:color="auto"/>
        <w:left w:val="none" w:sz="0" w:space="0" w:color="auto"/>
        <w:bottom w:val="none" w:sz="0" w:space="0" w:color="auto"/>
        <w:right w:val="none" w:sz="0" w:space="0" w:color="auto"/>
      </w:divBdr>
    </w:div>
    <w:div w:id="171454247">
      <w:bodyDiv w:val="1"/>
      <w:marLeft w:val="0"/>
      <w:marRight w:val="0"/>
      <w:marTop w:val="0"/>
      <w:marBottom w:val="0"/>
      <w:divBdr>
        <w:top w:val="none" w:sz="0" w:space="0" w:color="auto"/>
        <w:left w:val="none" w:sz="0" w:space="0" w:color="auto"/>
        <w:bottom w:val="none" w:sz="0" w:space="0" w:color="auto"/>
        <w:right w:val="none" w:sz="0" w:space="0" w:color="auto"/>
      </w:divBdr>
      <w:divsChild>
        <w:div w:id="622618945">
          <w:marLeft w:val="274"/>
          <w:marRight w:val="0"/>
          <w:marTop w:val="0"/>
          <w:marBottom w:val="0"/>
          <w:divBdr>
            <w:top w:val="none" w:sz="0" w:space="0" w:color="auto"/>
            <w:left w:val="none" w:sz="0" w:space="0" w:color="auto"/>
            <w:bottom w:val="none" w:sz="0" w:space="0" w:color="auto"/>
            <w:right w:val="none" w:sz="0" w:space="0" w:color="auto"/>
          </w:divBdr>
        </w:div>
        <w:div w:id="1718118815">
          <w:marLeft w:val="274"/>
          <w:marRight w:val="0"/>
          <w:marTop w:val="0"/>
          <w:marBottom w:val="120"/>
          <w:divBdr>
            <w:top w:val="none" w:sz="0" w:space="0" w:color="auto"/>
            <w:left w:val="none" w:sz="0" w:space="0" w:color="auto"/>
            <w:bottom w:val="none" w:sz="0" w:space="0" w:color="auto"/>
            <w:right w:val="none" w:sz="0" w:space="0" w:color="auto"/>
          </w:divBdr>
        </w:div>
      </w:divsChild>
    </w:div>
    <w:div w:id="173692980">
      <w:bodyDiv w:val="1"/>
      <w:marLeft w:val="0"/>
      <w:marRight w:val="0"/>
      <w:marTop w:val="0"/>
      <w:marBottom w:val="0"/>
      <w:divBdr>
        <w:top w:val="none" w:sz="0" w:space="0" w:color="auto"/>
        <w:left w:val="none" w:sz="0" w:space="0" w:color="auto"/>
        <w:bottom w:val="none" w:sz="0" w:space="0" w:color="auto"/>
        <w:right w:val="none" w:sz="0" w:space="0" w:color="auto"/>
      </w:divBdr>
    </w:div>
    <w:div w:id="205995764">
      <w:bodyDiv w:val="1"/>
      <w:marLeft w:val="0"/>
      <w:marRight w:val="0"/>
      <w:marTop w:val="0"/>
      <w:marBottom w:val="0"/>
      <w:divBdr>
        <w:top w:val="none" w:sz="0" w:space="0" w:color="auto"/>
        <w:left w:val="none" w:sz="0" w:space="0" w:color="auto"/>
        <w:bottom w:val="none" w:sz="0" w:space="0" w:color="auto"/>
        <w:right w:val="none" w:sz="0" w:space="0" w:color="auto"/>
      </w:divBdr>
    </w:div>
    <w:div w:id="228927294">
      <w:bodyDiv w:val="1"/>
      <w:marLeft w:val="0"/>
      <w:marRight w:val="0"/>
      <w:marTop w:val="0"/>
      <w:marBottom w:val="0"/>
      <w:divBdr>
        <w:top w:val="none" w:sz="0" w:space="0" w:color="auto"/>
        <w:left w:val="none" w:sz="0" w:space="0" w:color="auto"/>
        <w:bottom w:val="none" w:sz="0" w:space="0" w:color="auto"/>
        <w:right w:val="none" w:sz="0" w:space="0" w:color="auto"/>
      </w:divBdr>
    </w:div>
    <w:div w:id="231240463">
      <w:bodyDiv w:val="1"/>
      <w:marLeft w:val="0"/>
      <w:marRight w:val="0"/>
      <w:marTop w:val="0"/>
      <w:marBottom w:val="0"/>
      <w:divBdr>
        <w:top w:val="none" w:sz="0" w:space="0" w:color="auto"/>
        <w:left w:val="none" w:sz="0" w:space="0" w:color="auto"/>
        <w:bottom w:val="none" w:sz="0" w:space="0" w:color="auto"/>
        <w:right w:val="none" w:sz="0" w:space="0" w:color="auto"/>
      </w:divBdr>
    </w:div>
    <w:div w:id="252470180">
      <w:bodyDiv w:val="1"/>
      <w:marLeft w:val="0"/>
      <w:marRight w:val="0"/>
      <w:marTop w:val="0"/>
      <w:marBottom w:val="0"/>
      <w:divBdr>
        <w:top w:val="none" w:sz="0" w:space="0" w:color="auto"/>
        <w:left w:val="none" w:sz="0" w:space="0" w:color="auto"/>
        <w:bottom w:val="none" w:sz="0" w:space="0" w:color="auto"/>
        <w:right w:val="none" w:sz="0" w:space="0" w:color="auto"/>
      </w:divBdr>
    </w:div>
    <w:div w:id="263077328">
      <w:bodyDiv w:val="1"/>
      <w:marLeft w:val="0"/>
      <w:marRight w:val="0"/>
      <w:marTop w:val="0"/>
      <w:marBottom w:val="0"/>
      <w:divBdr>
        <w:top w:val="none" w:sz="0" w:space="0" w:color="auto"/>
        <w:left w:val="none" w:sz="0" w:space="0" w:color="auto"/>
        <w:bottom w:val="none" w:sz="0" w:space="0" w:color="auto"/>
        <w:right w:val="none" w:sz="0" w:space="0" w:color="auto"/>
      </w:divBdr>
    </w:div>
    <w:div w:id="279729216">
      <w:bodyDiv w:val="1"/>
      <w:marLeft w:val="0"/>
      <w:marRight w:val="0"/>
      <w:marTop w:val="0"/>
      <w:marBottom w:val="0"/>
      <w:divBdr>
        <w:top w:val="none" w:sz="0" w:space="0" w:color="auto"/>
        <w:left w:val="none" w:sz="0" w:space="0" w:color="auto"/>
        <w:bottom w:val="none" w:sz="0" w:space="0" w:color="auto"/>
        <w:right w:val="none" w:sz="0" w:space="0" w:color="auto"/>
      </w:divBdr>
    </w:div>
    <w:div w:id="290478064">
      <w:bodyDiv w:val="1"/>
      <w:marLeft w:val="0"/>
      <w:marRight w:val="0"/>
      <w:marTop w:val="0"/>
      <w:marBottom w:val="0"/>
      <w:divBdr>
        <w:top w:val="none" w:sz="0" w:space="0" w:color="auto"/>
        <w:left w:val="none" w:sz="0" w:space="0" w:color="auto"/>
        <w:bottom w:val="none" w:sz="0" w:space="0" w:color="auto"/>
        <w:right w:val="none" w:sz="0" w:space="0" w:color="auto"/>
      </w:divBdr>
    </w:div>
    <w:div w:id="344089941">
      <w:bodyDiv w:val="1"/>
      <w:marLeft w:val="0"/>
      <w:marRight w:val="0"/>
      <w:marTop w:val="0"/>
      <w:marBottom w:val="0"/>
      <w:divBdr>
        <w:top w:val="none" w:sz="0" w:space="0" w:color="auto"/>
        <w:left w:val="none" w:sz="0" w:space="0" w:color="auto"/>
        <w:bottom w:val="none" w:sz="0" w:space="0" w:color="auto"/>
        <w:right w:val="none" w:sz="0" w:space="0" w:color="auto"/>
      </w:divBdr>
    </w:div>
    <w:div w:id="405996640">
      <w:bodyDiv w:val="1"/>
      <w:marLeft w:val="0"/>
      <w:marRight w:val="0"/>
      <w:marTop w:val="0"/>
      <w:marBottom w:val="0"/>
      <w:divBdr>
        <w:top w:val="none" w:sz="0" w:space="0" w:color="auto"/>
        <w:left w:val="none" w:sz="0" w:space="0" w:color="auto"/>
        <w:bottom w:val="none" w:sz="0" w:space="0" w:color="auto"/>
        <w:right w:val="none" w:sz="0" w:space="0" w:color="auto"/>
      </w:divBdr>
    </w:div>
    <w:div w:id="411123882">
      <w:bodyDiv w:val="1"/>
      <w:marLeft w:val="0"/>
      <w:marRight w:val="0"/>
      <w:marTop w:val="0"/>
      <w:marBottom w:val="0"/>
      <w:divBdr>
        <w:top w:val="none" w:sz="0" w:space="0" w:color="auto"/>
        <w:left w:val="none" w:sz="0" w:space="0" w:color="auto"/>
        <w:bottom w:val="none" w:sz="0" w:space="0" w:color="auto"/>
        <w:right w:val="none" w:sz="0" w:space="0" w:color="auto"/>
      </w:divBdr>
    </w:div>
    <w:div w:id="469397323">
      <w:bodyDiv w:val="1"/>
      <w:marLeft w:val="0"/>
      <w:marRight w:val="0"/>
      <w:marTop w:val="0"/>
      <w:marBottom w:val="0"/>
      <w:divBdr>
        <w:top w:val="none" w:sz="0" w:space="0" w:color="auto"/>
        <w:left w:val="none" w:sz="0" w:space="0" w:color="auto"/>
        <w:bottom w:val="none" w:sz="0" w:space="0" w:color="auto"/>
        <w:right w:val="none" w:sz="0" w:space="0" w:color="auto"/>
      </w:divBdr>
    </w:div>
    <w:div w:id="471168479">
      <w:bodyDiv w:val="1"/>
      <w:marLeft w:val="0"/>
      <w:marRight w:val="0"/>
      <w:marTop w:val="0"/>
      <w:marBottom w:val="0"/>
      <w:divBdr>
        <w:top w:val="none" w:sz="0" w:space="0" w:color="auto"/>
        <w:left w:val="none" w:sz="0" w:space="0" w:color="auto"/>
        <w:bottom w:val="none" w:sz="0" w:space="0" w:color="auto"/>
        <w:right w:val="none" w:sz="0" w:space="0" w:color="auto"/>
      </w:divBdr>
    </w:div>
    <w:div w:id="479732360">
      <w:bodyDiv w:val="1"/>
      <w:marLeft w:val="0"/>
      <w:marRight w:val="0"/>
      <w:marTop w:val="0"/>
      <w:marBottom w:val="0"/>
      <w:divBdr>
        <w:top w:val="none" w:sz="0" w:space="0" w:color="auto"/>
        <w:left w:val="none" w:sz="0" w:space="0" w:color="auto"/>
        <w:bottom w:val="none" w:sz="0" w:space="0" w:color="auto"/>
        <w:right w:val="none" w:sz="0" w:space="0" w:color="auto"/>
      </w:divBdr>
    </w:div>
    <w:div w:id="502546983">
      <w:bodyDiv w:val="1"/>
      <w:marLeft w:val="0"/>
      <w:marRight w:val="0"/>
      <w:marTop w:val="0"/>
      <w:marBottom w:val="0"/>
      <w:divBdr>
        <w:top w:val="none" w:sz="0" w:space="0" w:color="auto"/>
        <w:left w:val="none" w:sz="0" w:space="0" w:color="auto"/>
        <w:bottom w:val="none" w:sz="0" w:space="0" w:color="auto"/>
        <w:right w:val="none" w:sz="0" w:space="0" w:color="auto"/>
      </w:divBdr>
    </w:div>
    <w:div w:id="531722859">
      <w:bodyDiv w:val="1"/>
      <w:marLeft w:val="0"/>
      <w:marRight w:val="0"/>
      <w:marTop w:val="0"/>
      <w:marBottom w:val="0"/>
      <w:divBdr>
        <w:top w:val="none" w:sz="0" w:space="0" w:color="auto"/>
        <w:left w:val="none" w:sz="0" w:space="0" w:color="auto"/>
        <w:bottom w:val="none" w:sz="0" w:space="0" w:color="auto"/>
        <w:right w:val="none" w:sz="0" w:space="0" w:color="auto"/>
      </w:divBdr>
    </w:div>
    <w:div w:id="552808300">
      <w:bodyDiv w:val="1"/>
      <w:marLeft w:val="0"/>
      <w:marRight w:val="0"/>
      <w:marTop w:val="0"/>
      <w:marBottom w:val="0"/>
      <w:divBdr>
        <w:top w:val="none" w:sz="0" w:space="0" w:color="auto"/>
        <w:left w:val="none" w:sz="0" w:space="0" w:color="auto"/>
        <w:bottom w:val="none" w:sz="0" w:space="0" w:color="auto"/>
        <w:right w:val="none" w:sz="0" w:space="0" w:color="auto"/>
      </w:divBdr>
      <w:divsChild>
        <w:div w:id="607661602">
          <w:marLeft w:val="274"/>
          <w:marRight w:val="0"/>
          <w:marTop w:val="0"/>
          <w:marBottom w:val="0"/>
          <w:divBdr>
            <w:top w:val="none" w:sz="0" w:space="0" w:color="auto"/>
            <w:left w:val="none" w:sz="0" w:space="0" w:color="auto"/>
            <w:bottom w:val="none" w:sz="0" w:space="0" w:color="auto"/>
            <w:right w:val="none" w:sz="0" w:space="0" w:color="auto"/>
          </w:divBdr>
        </w:div>
        <w:div w:id="1166289263">
          <w:marLeft w:val="274"/>
          <w:marRight w:val="0"/>
          <w:marTop w:val="0"/>
          <w:marBottom w:val="0"/>
          <w:divBdr>
            <w:top w:val="none" w:sz="0" w:space="0" w:color="auto"/>
            <w:left w:val="none" w:sz="0" w:space="0" w:color="auto"/>
            <w:bottom w:val="none" w:sz="0" w:space="0" w:color="auto"/>
            <w:right w:val="none" w:sz="0" w:space="0" w:color="auto"/>
          </w:divBdr>
        </w:div>
        <w:div w:id="1440756068">
          <w:marLeft w:val="274"/>
          <w:marRight w:val="0"/>
          <w:marTop w:val="0"/>
          <w:marBottom w:val="0"/>
          <w:divBdr>
            <w:top w:val="none" w:sz="0" w:space="0" w:color="auto"/>
            <w:left w:val="none" w:sz="0" w:space="0" w:color="auto"/>
            <w:bottom w:val="none" w:sz="0" w:space="0" w:color="auto"/>
            <w:right w:val="none" w:sz="0" w:space="0" w:color="auto"/>
          </w:divBdr>
        </w:div>
        <w:div w:id="1615094096">
          <w:marLeft w:val="274"/>
          <w:marRight w:val="0"/>
          <w:marTop w:val="0"/>
          <w:marBottom w:val="0"/>
          <w:divBdr>
            <w:top w:val="none" w:sz="0" w:space="0" w:color="auto"/>
            <w:left w:val="none" w:sz="0" w:space="0" w:color="auto"/>
            <w:bottom w:val="none" w:sz="0" w:space="0" w:color="auto"/>
            <w:right w:val="none" w:sz="0" w:space="0" w:color="auto"/>
          </w:divBdr>
        </w:div>
      </w:divsChild>
    </w:div>
    <w:div w:id="595794053">
      <w:bodyDiv w:val="1"/>
      <w:marLeft w:val="0"/>
      <w:marRight w:val="0"/>
      <w:marTop w:val="0"/>
      <w:marBottom w:val="0"/>
      <w:divBdr>
        <w:top w:val="none" w:sz="0" w:space="0" w:color="auto"/>
        <w:left w:val="none" w:sz="0" w:space="0" w:color="auto"/>
        <w:bottom w:val="none" w:sz="0" w:space="0" w:color="auto"/>
        <w:right w:val="none" w:sz="0" w:space="0" w:color="auto"/>
      </w:divBdr>
    </w:div>
    <w:div w:id="640426424">
      <w:bodyDiv w:val="1"/>
      <w:marLeft w:val="0"/>
      <w:marRight w:val="0"/>
      <w:marTop w:val="0"/>
      <w:marBottom w:val="0"/>
      <w:divBdr>
        <w:top w:val="none" w:sz="0" w:space="0" w:color="auto"/>
        <w:left w:val="none" w:sz="0" w:space="0" w:color="auto"/>
        <w:bottom w:val="none" w:sz="0" w:space="0" w:color="auto"/>
        <w:right w:val="none" w:sz="0" w:space="0" w:color="auto"/>
      </w:divBdr>
      <w:divsChild>
        <w:div w:id="255411029">
          <w:marLeft w:val="274"/>
          <w:marRight w:val="0"/>
          <w:marTop w:val="0"/>
          <w:marBottom w:val="0"/>
          <w:divBdr>
            <w:top w:val="none" w:sz="0" w:space="0" w:color="auto"/>
            <w:left w:val="none" w:sz="0" w:space="0" w:color="auto"/>
            <w:bottom w:val="none" w:sz="0" w:space="0" w:color="auto"/>
            <w:right w:val="none" w:sz="0" w:space="0" w:color="auto"/>
          </w:divBdr>
        </w:div>
        <w:div w:id="1155878425">
          <w:marLeft w:val="274"/>
          <w:marRight w:val="0"/>
          <w:marTop w:val="0"/>
          <w:marBottom w:val="0"/>
          <w:divBdr>
            <w:top w:val="none" w:sz="0" w:space="0" w:color="auto"/>
            <w:left w:val="none" w:sz="0" w:space="0" w:color="auto"/>
            <w:bottom w:val="none" w:sz="0" w:space="0" w:color="auto"/>
            <w:right w:val="none" w:sz="0" w:space="0" w:color="auto"/>
          </w:divBdr>
        </w:div>
        <w:div w:id="1171066177">
          <w:marLeft w:val="274"/>
          <w:marRight w:val="0"/>
          <w:marTop w:val="0"/>
          <w:marBottom w:val="0"/>
          <w:divBdr>
            <w:top w:val="none" w:sz="0" w:space="0" w:color="auto"/>
            <w:left w:val="none" w:sz="0" w:space="0" w:color="auto"/>
            <w:bottom w:val="none" w:sz="0" w:space="0" w:color="auto"/>
            <w:right w:val="none" w:sz="0" w:space="0" w:color="auto"/>
          </w:divBdr>
        </w:div>
      </w:divsChild>
    </w:div>
    <w:div w:id="645862035">
      <w:bodyDiv w:val="1"/>
      <w:marLeft w:val="0"/>
      <w:marRight w:val="0"/>
      <w:marTop w:val="0"/>
      <w:marBottom w:val="0"/>
      <w:divBdr>
        <w:top w:val="none" w:sz="0" w:space="0" w:color="auto"/>
        <w:left w:val="none" w:sz="0" w:space="0" w:color="auto"/>
        <w:bottom w:val="none" w:sz="0" w:space="0" w:color="auto"/>
        <w:right w:val="none" w:sz="0" w:space="0" w:color="auto"/>
      </w:divBdr>
    </w:div>
    <w:div w:id="658388179">
      <w:bodyDiv w:val="1"/>
      <w:marLeft w:val="0"/>
      <w:marRight w:val="0"/>
      <w:marTop w:val="0"/>
      <w:marBottom w:val="0"/>
      <w:divBdr>
        <w:top w:val="none" w:sz="0" w:space="0" w:color="auto"/>
        <w:left w:val="none" w:sz="0" w:space="0" w:color="auto"/>
        <w:bottom w:val="none" w:sz="0" w:space="0" w:color="auto"/>
        <w:right w:val="none" w:sz="0" w:space="0" w:color="auto"/>
      </w:divBdr>
    </w:div>
    <w:div w:id="666640605">
      <w:bodyDiv w:val="1"/>
      <w:marLeft w:val="0"/>
      <w:marRight w:val="0"/>
      <w:marTop w:val="0"/>
      <w:marBottom w:val="0"/>
      <w:divBdr>
        <w:top w:val="none" w:sz="0" w:space="0" w:color="auto"/>
        <w:left w:val="none" w:sz="0" w:space="0" w:color="auto"/>
        <w:bottom w:val="none" w:sz="0" w:space="0" w:color="auto"/>
        <w:right w:val="none" w:sz="0" w:space="0" w:color="auto"/>
      </w:divBdr>
    </w:div>
    <w:div w:id="675500649">
      <w:bodyDiv w:val="1"/>
      <w:marLeft w:val="0"/>
      <w:marRight w:val="0"/>
      <w:marTop w:val="0"/>
      <w:marBottom w:val="0"/>
      <w:divBdr>
        <w:top w:val="none" w:sz="0" w:space="0" w:color="auto"/>
        <w:left w:val="none" w:sz="0" w:space="0" w:color="auto"/>
        <w:bottom w:val="none" w:sz="0" w:space="0" w:color="auto"/>
        <w:right w:val="none" w:sz="0" w:space="0" w:color="auto"/>
      </w:divBdr>
    </w:div>
    <w:div w:id="675573249">
      <w:bodyDiv w:val="1"/>
      <w:marLeft w:val="0"/>
      <w:marRight w:val="0"/>
      <w:marTop w:val="0"/>
      <w:marBottom w:val="0"/>
      <w:divBdr>
        <w:top w:val="none" w:sz="0" w:space="0" w:color="auto"/>
        <w:left w:val="none" w:sz="0" w:space="0" w:color="auto"/>
        <w:bottom w:val="none" w:sz="0" w:space="0" w:color="auto"/>
        <w:right w:val="none" w:sz="0" w:space="0" w:color="auto"/>
      </w:divBdr>
    </w:div>
    <w:div w:id="689644383">
      <w:bodyDiv w:val="1"/>
      <w:marLeft w:val="0"/>
      <w:marRight w:val="0"/>
      <w:marTop w:val="0"/>
      <w:marBottom w:val="0"/>
      <w:divBdr>
        <w:top w:val="none" w:sz="0" w:space="0" w:color="auto"/>
        <w:left w:val="none" w:sz="0" w:space="0" w:color="auto"/>
        <w:bottom w:val="none" w:sz="0" w:space="0" w:color="auto"/>
        <w:right w:val="none" w:sz="0" w:space="0" w:color="auto"/>
      </w:divBdr>
      <w:divsChild>
        <w:div w:id="235241325">
          <w:marLeft w:val="274"/>
          <w:marRight w:val="0"/>
          <w:marTop w:val="0"/>
          <w:marBottom w:val="0"/>
          <w:divBdr>
            <w:top w:val="none" w:sz="0" w:space="0" w:color="auto"/>
            <w:left w:val="none" w:sz="0" w:space="0" w:color="auto"/>
            <w:bottom w:val="none" w:sz="0" w:space="0" w:color="auto"/>
            <w:right w:val="none" w:sz="0" w:space="0" w:color="auto"/>
          </w:divBdr>
        </w:div>
        <w:div w:id="1465271088">
          <w:marLeft w:val="274"/>
          <w:marRight w:val="0"/>
          <w:marTop w:val="0"/>
          <w:marBottom w:val="0"/>
          <w:divBdr>
            <w:top w:val="none" w:sz="0" w:space="0" w:color="auto"/>
            <w:left w:val="none" w:sz="0" w:space="0" w:color="auto"/>
            <w:bottom w:val="none" w:sz="0" w:space="0" w:color="auto"/>
            <w:right w:val="none" w:sz="0" w:space="0" w:color="auto"/>
          </w:divBdr>
        </w:div>
      </w:divsChild>
    </w:div>
    <w:div w:id="733237245">
      <w:bodyDiv w:val="1"/>
      <w:marLeft w:val="0"/>
      <w:marRight w:val="0"/>
      <w:marTop w:val="0"/>
      <w:marBottom w:val="0"/>
      <w:divBdr>
        <w:top w:val="none" w:sz="0" w:space="0" w:color="auto"/>
        <w:left w:val="none" w:sz="0" w:space="0" w:color="auto"/>
        <w:bottom w:val="none" w:sz="0" w:space="0" w:color="auto"/>
        <w:right w:val="none" w:sz="0" w:space="0" w:color="auto"/>
      </w:divBdr>
      <w:divsChild>
        <w:div w:id="296495258">
          <w:marLeft w:val="274"/>
          <w:marRight w:val="0"/>
          <w:marTop w:val="0"/>
          <w:marBottom w:val="0"/>
          <w:divBdr>
            <w:top w:val="none" w:sz="0" w:space="0" w:color="auto"/>
            <w:left w:val="none" w:sz="0" w:space="0" w:color="auto"/>
            <w:bottom w:val="none" w:sz="0" w:space="0" w:color="auto"/>
            <w:right w:val="none" w:sz="0" w:space="0" w:color="auto"/>
          </w:divBdr>
        </w:div>
        <w:div w:id="1674409446">
          <w:marLeft w:val="274"/>
          <w:marRight w:val="0"/>
          <w:marTop w:val="0"/>
          <w:marBottom w:val="0"/>
          <w:divBdr>
            <w:top w:val="none" w:sz="0" w:space="0" w:color="auto"/>
            <w:left w:val="none" w:sz="0" w:space="0" w:color="auto"/>
            <w:bottom w:val="none" w:sz="0" w:space="0" w:color="auto"/>
            <w:right w:val="none" w:sz="0" w:space="0" w:color="auto"/>
          </w:divBdr>
        </w:div>
        <w:div w:id="1707213952">
          <w:marLeft w:val="274"/>
          <w:marRight w:val="0"/>
          <w:marTop w:val="0"/>
          <w:marBottom w:val="0"/>
          <w:divBdr>
            <w:top w:val="none" w:sz="0" w:space="0" w:color="auto"/>
            <w:left w:val="none" w:sz="0" w:space="0" w:color="auto"/>
            <w:bottom w:val="none" w:sz="0" w:space="0" w:color="auto"/>
            <w:right w:val="none" w:sz="0" w:space="0" w:color="auto"/>
          </w:divBdr>
        </w:div>
        <w:div w:id="1970816389">
          <w:marLeft w:val="274"/>
          <w:marRight w:val="0"/>
          <w:marTop w:val="0"/>
          <w:marBottom w:val="0"/>
          <w:divBdr>
            <w:top w:val="none" w:sz="0" w:space="0" w:color="auto"/>
            <w:left w:val="none" w:sz="0" w:space="0" w:color="auto"/>
            <w:bottom w:val="none" w:sz="0" w:space="0" w:color="auto"/>
            <w:right w:val="none" w:sz="0" w:space="0" w:color="auto"/>
          </w:divBdr>
        </w:div>
      </w:divsChild>
    </w:div>
    <w:div w:id="738752465">
      <w:bodyDiv w:val="1"/>
      <w:marLeft w:val="0"/>
      <w:marRight w:val="0"/>
      <w:marTop w:val="0"/>
      <w:marBottom w:val="0"/>
      <w:divBdr>
        <w:top w:val="none" w:sz="0" w:space="0" w:color="auto"/>
        <w:left w:val="none" w:sz="0" w:space="0" w:color="auto"/>
        <w:bottom w:val="none" w:sz="0" w:space="0" w:color="auto"/>
        <w:right w:val="none" w:sz="0" w:space="0" w:color="auto"/>
      </w:divBdr>
    </w:div>
    <w:div w:id="766849922">
      <w:bodyDiv w:val="1"/>
      <w:marLeft w:val="0"/>
      <w:marRight w:val="0"/>
      <w:marTop w:val="0"/>
      <w:marBottom w:val="0"/>
      <w:divBdr>
        <w:top w:val="none" w:sz="0" w:space="0" w:color="auto"/>
        <w:left w:val="none" w:sz="0" w:space="0" w:color="auto"/>
        <w:bottom w:val="none" w:sz="0" w:space="0" w:color="auto"/>
        <w:right w:val="none" w:sz="0" w:space="0" w:color="auto"/>
      </w:divBdr>
    </w:div>
    <w:div w:id="799500526">
      <w:bodyDiv w:val="1"/>
      <w:marLeft w:val="0"/>
      <w:marRight w:val="0"/>
      <w:marTop w:val="0"/>
      <w:marBottom w:val="0"/>
      <w:divBdr>
        <w:top w:val="none" w:sz="0" w:space="0" w:color="auto"/>
        <w:left w:val="none" w:sz="0" w:space="0" w:color="auto"/>
        <w:bottom w:val="none" w:sz="0" w:space="0" w:color="auto"/>
        <w:right w:val="none" w:sz="0" w:space="0" w:color="auto"/>
      </w:divBdr>
    </w:div>
    <w:div w:id="801995007">
      <w:bodyDiv w:val="1"/>
      <w:marLeft w:val="0"/>
      <w:marRight w:val="0"/>
      <w:marTop w:val="0"/>
      <w:marBottom w:val="0"/>
      <w:divBdr>
        <w:top w:val="none" w:sz="0" w:space="0" w:color="auto"/>
        <w:left w:val="none" w:sz="0" w:space="0" w:color="auto"/>
        <w:bottom w:val="none" w:sz="0" w:space="0" w:color="auto"/>
        <w:right w:val="none" w:sz="0" w:space="0" w:color="auto"/>
      </w:divBdr>
    </w:div>
    <w:div w:id="818619225">
      <w:bodyDiv w:val="1"/>
      <w:marLeft w:val="0"/>
      <w:marRight w:val="0"/>
      <w:marTop w:val="0"/>
      <w:marBottom w:val="0"/>
      <w:divBdr>
        <w:top w:val="none" w:sz="0" w:space="0" w:color="auto"/>
        <w:left w:val="none" w:sz="0" w:space="0" w:color="auto"/>
        <w:bottom w:val="none" w:sz="0" w:space="0" w:color="auto"/>
        <w:right w:val="none" w:sz="0" w:space="0" w:color="auto"/>
      </w:divBdr>
      <w:divsChild>
        <w:div w:id="310528236">
          <w:marLeft w:val="274"/>
          <w:marRight w:val="0"/>
          <w:marTop w:val="0"/>
          <w:marBottom w:val="0"/>
          <w:divBdr>
            <w:top w:val="none" w:sz="0" w:space="0" w:color="auto"/>
            <w:left w:val="none" w:sz="0" w:space="0" w:color="auto"/>
            <w:bottom w:val="none" w:sz="0" w:space="0" w:color="auto"/>
            <w:right w:val="none" w:sz="0" w:space="0" w:color="auto"/>
          </w:divBdr>
        </w:div>
        <w:div w:id="1107970037">
          <w:marLeft w:val="274"/>
          <w:marRight w:val="0"/>
          <w:marTop w:val="0"/>
          <w:marBottom w:val="0"/>
          <w:divBdr>
            <w:top w:val="none" w:sz="0" w:space="0" w:color="auto"/>
            <w:left w:val="none" w:sz="0" w:space="0" w:color="auto"/>
            <w:bottom w:val="none" w:sz="0" w:space="0" w:color="auto"/>
            <w:right w:val="none" w:sz="0" w:space="0" w:color="auto"/>
          </w:divBdr>
        </w:div>
        <w:div w:id="1775249851">
          <w:marLeft w:val="274"/>
          <w:marRight w:val="0"/>
          <w:marTop w:val="0"/>
          <w:marBottom w:val="0"/>
          <w:divBdr>
            <w:top w:val="none" w:sz="0" w:space="0" w:color="auto"/>
            <w:left w:val="none" w:sz="0" w:space="0" w:color="auto"/>
            <w:bottom w:val="none" w:sz="0" w:space="0" w:color="auto"/>
            <w:right w:val="none" w:sz="0" w:space="0" w:color="auto"/>
          </w:divBdr>
        </w:div>
        <w:div w:id="1794977931">
          <w:marLeft w:val="274"/>
          <w:marRight w:val="0"/>
          <w:marTop w:val="0"/>
          <w:marBottom w:val="0"/>
          <w:divBdr>
            <w:top w:val="none" w:sz="0" w:space="0" w:color="auto"/>
            <w:left w:val="none" w:sz="0" w:space="0" w:color="auto"/>
            <w:bottom w:val="none" w:sz="0" w:space="0" w:color="auto"/>
            <w:right w:val="none" w:sz="0" w:space="0" w:color="auto"/>
          </w:divBdr>
        </w:div>
        <w:div w:id="1874729265">
          <w:marLeft w:val="274"/>
          <w:marRight w:val="0"/>
          <w:marTop w:val="0"/>
          <w:marBottom w:val="0"/>
          <w:divBdr>
            <w:top w:val="none" w:sz="0" w:space="0" w:color="auto"/>
            <w:left w:val="none" w:sz="0" w:space="0" w:color="auto"/>
            <w:bottom w:val="none" w:sz="0" w:space="0" w:color="auto"/>
            <w:right w:val="none" w:sz="0" w:space="0" w:color="auto"/>
          </w:divBdr>
        </w:div>
      </w:divsChild>
    </w:div>
    <w:div w:id="827328525">
      <w:bodyDiv w:val="1"/>
      <w:marLeft w:val="0"/>
      <w:marRight w:val="0"/>
      <w:marTop w:val="0"/>
      <w:marBottom w:val="0"/>
      <w:divBdr>
        <w:top w:val="none" w:sz="0" w:space="0" w:color="auto"/>
        <w:left w:val="none" w:sz="0" w:space="0" w:color="auto"/>
        <w:bottom w:val="none" w:sz="0" w:space="0" w:color="auto"/>
        <w:right w:val="none" w:sz="0" w:space="0" w:color="auto"/>
      </w:divBdr>
    </w:div>
    <w:div w:id="867256772">
      <w:bodyDiv w:val="1"/>
      <w:marLeft w:val="0"/>
      <w:marRight w:val="0"/>
      <w:marTop w:val="0"/>
      <w:marBottom w:val="0"/>
      <w:divBdr>
        <w:top w:val="none" w:sz="0" w:space="0" w:color="auto"/>
        <w:left w:val="none" w:sz="0" w:space="0" w:color="auto"/>
        <w:bottom w:val="none" w:sz="0" w:space="0" w:color="auto"/>
        <w:right w:val="none" w:sz="0" w:space="0" w:color="auto"/>
      </w:divBdr>
    </w:div>
    <w:div w:id="890186746">
      <w:bodyDiv w:val="1"/>
      <w:marLeft w:val="0"/>
      <w:marRight w:val="0"/>
      <w:marTop w:val="0"/>
      <w:marBottom w:val="0"/>
      <w:divBdr>
        <w:top w:val="none" w:sz="0" w:space="0" w:color="auto"/>
        <w:left w:val="none" w:sz="0" w:space="0" w:color="auto"/>
        <w:bottom w:val="none" w:sz="0" w:space="0" w:color="auto"/>
        <w:right w:val="none" w:sz="0" w:space="0" w:color="auto"/>
      </w:divBdr>
    </w:div>
    <w:div w:id="894898293">
      <w:bodyDiv w:val="1"/>
      <w:marLeft w:val="0"/>
      <w:marRight w:val="0"/>
      <w:marTop w:val="0"/>
      <w:marBottom w:val="0"/>
      <w:divBdr>
        <w:top w:val="none" w:sz="0" w:space="0" w:color="auto"/>
        <w:left w:val="none" w:sz="0" w:space="0" w:color="auto"/>
        <w:bottom w:val="none" w:sz="0" w:space="0" w:color="auto"/>
        <w:right w:val="none" w:sz="0" w:space="0" w:color="auto"/>
      </w:divBdr>
    </w:div>
    <w:div w:id="911551277">
      <w:bodyDiv w:val="1"/>
      <w:marLeft w:val="0"/>
      <w:marRight w:val="0"/>
      <w:marTop w:val="0"/>
      <w:marBottom w:val="0"/>
      <w:divBdr>
        <w:top w:val="none" w:sz="0" w:space="0" w:color="auto"/>
        <w:left w:val="none" w:sz="0" w:space="0" w:color="auto"/>
        <w:bottom w:val="none" w:sz="0" w:space="0" w:color="auto"/>
        <w:right w:val="none" w:sz="0" w:space="0" w:color="auto"/>
      </w:divBdr>
    </w:div>
    <w:div w:id="912548824">
      <w:bodyDiv w:val="1"/>
      <w:marLeft w:val="0"/>
      <w:marRight w:val="0"/>
      <w:marTop w:val="0"/>
      <w:marBottom w:val="0"/>
      <w:divBdr>
        <w:top w:val="none" w:sz="0" w:space="0" w:color="auto"/>
        <w:left w:val="none" w:sz="0" w:space="0" w:color="auto"/>
        <w:bottom w:val="none" w:sz="0" w:space="0" w:color="auto"/>
        <w:right w:val="none" w:sz="0" w:space="0" w:color="auto"/>
      </w:divBdr>
    </w:div>
    <w:div w:id="916785889">
      <w:bodyDiv w:val="1"/>
      <w:marLeft w:val="0"/>
      <w:marRight w:val="0"/>
      <w:marTop w:val="0"/>
      <w:marBottom w:val="0"/>
      <w:divBdr>
        <w:top w:val="none" w:sz="0" w:space="0" w:color="auto"/>
        <w:left w:val="none" w:sz="0" w:space="0" w:color="auto"/>
        <w:bottom w:val="none" w:sz="0" w:space="0" w:color="auto"/>
        <w:right w:val="none" w:sz="0" w:space="0" w:color="auto"/>
      </w:divBdr>
    </w:div>
    <w:div w:id="942759867">
      <w:bodyDiv w:val="1"/>
      <w:marLeft w:val="0"/>
      <w:marRight w:val="0"/>
      <w:marTop w:val="0"/>
      <w:marBottom w:val="0"/>
      <w:divBdr>
        <w:top w:val="none" w:sz="0" w:space="0" w:color="auto"/>
        <w:left w:val="none" w:sz="0" w:space="0" w:color="auto"/>
        <w:bottom w:val="none" w:sz="0" w:space="0" w:color="auto"/>
        <w:right w:val="none" w:sz="0" w:space="0" w:color="auto"/>
      </w:divBdr>
    </w:div>
    <w:div w:id="947784481">
      <w:bodyDiv w:val="1"/>
      <w:marLeft w:val="0"/>
      <w:marRight w:val="0"/>
      <w:marTop w:val="0"/>
      <w:marBottom w:val="0"/>
      <w:divBdr>
        <w:top w:val="none" w:sz="0" w:space="0" w:color="auto"/>
        <w:left w:val="none" w:sz="0" w:space="0" w:color="auto"/>
        <w:bottom w:val="none" w:sz="0" w:space="0" w:color="auto"/>
        <w:right w:val="none" w:sz="0" w:space="0" w:color="auto"/>
      </w:divBdr>
    </w:div>
    <w:div w:id="948195019">
      <w:bodyDiv w:val="1"/>
      <w:marLeft w:val="0"/>
      <w:marRight w:val="0"/>
      <w:marTop w:val="0"/>
      <w:marBottom w:val="0"/>
      <w:divBdr>
        <w:top w:val="none" w:sz="0" w:space="0" w:color="auto"/>
        <w:left w:val="none" w:sz="0" w:space="0" w:color="auto"/>
        <w:bottom w:val="none" w:sz="0" w:space="0" w:color="auto"/>
        <w:right w:val="none" w:sz="0" w:space="0" w:color="auto"/>
      </w:divBdr>
    </w:div>
    <w:div w:id="949511199">
      <w:bodyDiv w:val="1"/>
      <w:marLeft w:val="0"/>
      <w:marRight w:val="0"/>
      <w:marTop w:val="0"/>
      <w:marBottom w:val="0"/>
      <w:divBdr>
        <w:top w:val="none" w:sz="0" w:space="0" w:color="auto"/>
        <w:left w:val="none" w:sz="0" w:space="0" w:color="auto"/>
        <w:bottom w:val="none" w:sz="0" w:space="0" w:color="auto"/>
        <w:right w:val="none" w:sz="0" w:space="0" w:color="auto"/>
      </w:divBdr>
    </w:div>
    <w:div w:id="971708912">
      <w:bodyDiv w:val="1"/>
      <w:marLeft w:val="0"/>
      <w:marRight w:val="0"/>
      <w:marTop w:val="0"/>
      <w:marBottom w:val="0"/>
      <w:divBdr>
        <w:top w:val="none" w:sz="0" w:space="0" w:color="auto"/>
        <w:left w:val="none" w:sz="0" w:space="0" w:color="auto"/>
        <w:bottom w:val="none" w:sz="0" w:space="0" w:color="auto"/>
        <w:right w:val="none" w:sz="0" w:space="0" w:color="auto"/>
      </w:divBdr>
    </w:div>
    <w:div w:id="980354203">
      <w:bodyDiv w:val="1"/>
      <w:marLeft w:val="0"/>
      <w:marRight w:val="0"/>
      <w:marTop w:val="0"/>
      <w:marBottom w:val="0"/>
      <w:divBdr>
        <w:top w:val="none" w:sz="0" w:space="0" w:color="auto"/>
        <w:left w:val="none" w:sz="0" w:space="0" w:color="auto"/>
        <w:bottom w:val="none" w:sz="0" w:space="0" w:color="auto"/>
        <w:right w:val="none" w:sz="0" w:space="0" w:color="auto"/>
      </w:divBdr>
      <w:divsChild>
        <w:div w:id="355694762">
          <w:marLeft w:val="0"/>
          <w:marRight w:val="0"/>
          <w:marTop w:val="0"/>
          <w:marBottom w:val="40"/>
          <w:divBdr>
            <w:top w:val="none" w:sz="0" w:space="0" w:color="auto"/>
            <w:left w:val="none" w:sz="0" w:space="0" w:color="auto"/>
            <w:bottom w:val="none" w:sz="0" w:space="0" w:color="auto"/>
            <w:right w:val="none" w:sz="0" w:space="0" w:color="auto"/>
          </w:divBdr>
        </w:div>
        <w:div w:id="650526097">
          <w:marLeft w:val="0"/>
          <w:marRight w:val="0"/>
          <w:marTop w:val="0"/>
          <w:marBottom w:val="40"/>
          <w:divBdr>
            <w:top w:val="none" w:sz="0" w:space="0" w:color="auto"/>
            <w:left w:val="none" w:sz="0" w:space="0" w:color="auto"/>
            <w:bottom w:val="none" w:sz="0" w:space="0" w:color="auto"/>
            <w:right w:val="none" w:sz="0" w:space="0" w:color="auto"/>
          </w:divBdr>
        </w:div>
        <w:div w:id="944537269">
          <w:marLeft w:val="0"/>
          <w:marRight w:val="0"/>
          <w:marTop w:val="0"/>
          <w:marBottom w:val="40"/>
          <w:divBdr>
            <w:top w:val="none" w:sz="0" w:space="0" w:color="auto"/>
            <w:left w:val="none" w:sz="0" w:space="0" w:color="auto"/>
            <w:bottom w:val="none" w:sz="0" w:space="0" w:color="auto"/>
            <w:right w:val="none" w:sz="0" w:space="0" w:color="auto"/>
          </w:divBdr>
        </w:div>
        <w:div w:id="1288585760">
          <w:marLeft w:val="0"/>
          <w:marRight w:val="0"/>
          <w:marTop w:val="0"/>
          <w:marBottom w:val="40"/>
          <w:divBdr>
            <w:top w:val="none" w:sz="0" w:space="0" w:color="auto"/>
            <w:left w:val="none" w:sz="0" w:space="0" w:color="auto"/>
            <w:bottom w:val="none" w:sz="0" w:space="0" w:color="auto"/>
            <w:right w:val="none" w:sz="0" w:space="0" w:color="auto"/>
          </w:divBdr>
        </w:div>
      </w:divsChild>
    </w:div>
    <w:div w:id="992414153">
      <w:bodyDiv w:val="1"/>
      <w:marLeft w:val="0"/>
      <w:marRight w:val="0"/>
      <w:marTop w:val="0"/>
      <w:marBottom w:val="0"/>
      <w:divBdr>
        <w:top w:val="none" w:sz="0" w:space="0" w:color="auto"/>
        <w:left w:val="none" w:sz="0" w:space="0" w:color="auto"/>
        <w:bottom w:val="none" w:sz="0" w:space="0" w:color="auto"/>
        <w:right w:val="none" w:sz="0" w:space="0" w:color="auto"/>
      </w:divBdr>
      <w:divsChild>
        <w:div w:id="52311859">
          <w:marLeft w:val="274"/>
          <w:marRight w:val="0"/>
          <w:marTop w:val="0"/>
          <w:marBottom w:val="0"/>
          <w:divBdr>
            <w:top w:val="none" w:sz="0" w:space="0" w:color="auto"/>
            <w:left w:val="none" w:sz="0" w:space="0" w:color="auto"/>
            <w:bottom w:val="none" w:sz="0" w:space="0" w:color="auto"/>
            <w:right w:val="none" w:sz="0" w:space="0" w:color="auto"/>
          </w:divBdr>
        </w:div>
        <w:div w:id="106897781">
          <w:marLeft w:val="274"/>
          <w:marRight w:val="0"/>
          <w:marTop w:val="0"/>
          <w:marBottom w:val="0"/>
          <w:divBdr>
            <w:top w:val="none" w:sz="0" w:space="0" w:color="auto"/>
            <w:left w:val="none" w:sz="0" w:space="0" w:color="auto"/>
            <w:bottom w:val="none" w:sz="0" w:space="0" w:color="auto"/>
            <w:right w:val="none" w:sz="0" w:space="0" w:color="auto"/>
          </w:divBdr>
        </w:div>
        <w:div w:id="241569018">
          <w:marLeft w:val="274"/>
          <w:marRight w:val="0"/>
          <w:marTop w:val="0"/>
          <w:marBottom w:val="0"/>
          <w:divBdr>
            <w:top w:val="none" w:sz="0" w:space="0" w:color="auto"/>
            <w:left w:val="none" w:sz="0" w:space="0" w:color="auto"/>
            <w:bottom w:val="none" w:sz="0" w:space="0" w:color="auto"/>
            <w:right w:val="none" w:sz="0" w:space="0" w:color="auto"/>
          </w:divBdr>
        </w:div>
        <w:div w:id="295961303">
          <w:marLeft w:val="274"/>
          <w:marRight w:val="0"/>
          <w:marTop w:val="0"/>
          <w:marBottom w:val="0"/>
          <w:divBdr>
            <w:top w:val="none" w:sz="0" w:space="0" w:color="auto"/>
            <w:left w:val="none" w:sz="0" w:space="0" w:color="auto"/>
            <w:bottom w:val="none" w:sz="0" w:space="0" w:color="auto"/>
            <w:right w:val="none" w:sz="0" w:space="0" w:color="auto"/>
          </w:divBdr>
        </w:div>
        <w:div w:id="1403214807">
          <w:marLeft w:val="274"/>
          <w:marRight w:val="0"/>
          <w:marTop w:val="0"/>
          <w:marBottom w:val="0"/>
          <w:divBdr>
            <w:top w:val="none" w:sz="0" w:space="0" w:color="auto"/>
            <w:left w:val="none" w:sz="0" w:space="0" w:color="auto"/>
            <w:bottom w:val="none" w:sz="0" w:space="0" w:color="auto"/>
            <w:right w:val="none" w:sz="0" w:space="0" w:color="auto"/>
          </w:divBdr>
        </w:div>
        <w:div w:id="1473332984">
          <w:marLeft w:val="274"/>
          <w:marRight w:val="0"/>
          <w:marTop w:val="0"/>
          <w:marBottom w:val="0"/>
          <w:divBdr>
            <w:top w:val="none" w:sz="0" w:space="0" w:color="auto"/>
            <w:left w:val="none" w:sz="0" w:space="0" w:color="auto"/>
            <w:bottom w:val="none" w:sz="0" w:space="0" w:color="auto"/>
            <w:right w:val="none" w:sz="0" w:space="0" w:color="auto"/>
          </w:divBdr>
        </w:div>
      </w:divsChild>
    </w:div>
    <w:div w:id="1009061043">
      <w:bodyDiv w:val="1"/>
      <w:marLeft w:val="0"/>
      <w:marRight w:val="0"/>
      <w:marTop w:val="0"/>
      <w:marBottom w:val="0"/>
      <w:divBdr>
        <w:top w:val="none" w:sz="0" w:space="0" w:color="auto"/>
        <w:left w:val="none" w:sz="0" w:space="0" w:color="auto"/>
        <w:bottom w:val="none" w:sz="0" w:space="0" w:color="auto"/>
        <w:right w:val="none" w:sz="0" w:space="0" w:color="auto"/>
      </w:divBdr>
    </w:div>
    <w:div w:id="1044599130">
      <w:bodyDiv w:val="1"/>
      <w:marLeft w:val="0"/>
      <w:marRight w:val="0"/>
      <w:marTop w:val="0"/>
      <w:marBottom w:val="0"/>
      <w:divBdr>
        <w:top w:val="none" w:sz="0" w:space="0" w:color="auto"/>
        <w:left w:val="none" w:sz="0" w:space="0" w:color="auto"/>
        <w:bottom w:val="none" w:sz="0" w:space="0" w:color="auto"/>
        <w:right w:val="none" w:sz="0" w:space="0" w:color="auto"/>
      </w:divBdr>
    </w:div>
    <w:div w:id="1059548390">
      <w:bodyDiv w:val="1"/>
      <w:marLeft w:val="0"/>
      <w:marRight w:val="0"/>
      <w:marTop w:val="0"/>
      <w:marBottom w:val="0"/>
      <w:divBdr>
        <w:top w:val="none" w:sz="0" w:space="0" w:color="auto"/>
        <w:left w:val="none" w:sz="0" w:space="0" w:color="auto"/>
        <w:bottom w:val="none" w:sz="0" w:space="0" w:color="auto"/>
        <w:right w:val="none" w:sz="0" w:space="0" w:color="auto"/>
      </w:divBdr>
    </w:div>
    <w:div w:id="1069301883">
      <w:bodyDiv w:val="1"/>
      <w:marLeft w:val="0"/>
      <w:marRight w:val="0"/>
      <w:marTop w:val="0"/>
      <w:marBottom w:val="0"/>
      <w:divBdr>
        <w:top w:val="none" w:sz="0" w:space="0" w:color="auto"/>
        <w:left w:val="none" w:sz="0" w:space="0" w:color="auto"/>
        <w:bottom w:val="none" w:sz="0" w:space="0" w:color="auto"/>
        <w:right w:val="none" w:sz="0" w:space="0" w:color="auto"/>
      </w:divBdr>
    </w:div>
    <w:div w:id="1076249982">
      <w:bodyDiv w:val="1"/>
      <w:marLeft w:val="0"/>
      <w:marRight w:val="0"/>
      <w:marTop w:val="0"/>
      <w:marBottom w:val="0"/>
      <w:divBdr>
        <w:top w:val="none" w:sz="0" w:space="0" w:color="auto"/>
        <w:left w:val="none" w:sz="0" w:space="0" w:color="auto"/>
        <w:bottom w:val="none" w:sz="0" w:space="0" w:color="auto"/>
        <w:right w:val="none" w:sz="0" w:space="0" w:color="auto"/>
      </w:divBdr>
    </w:div>
    <w:div w:id="1084909779">
      <w:bodyDiv w:val="1"/>
      <w:marLeft w:val="0"/>
      <w:marRight w:val="0"/>
      <w:marTop w:val="0"/>
      <w:marBottom w:val="0"/>
      <w:divBdr>
        <w:top w:val="none" w:sz="0" w:space="0" w:color="auto"/>
        <w:left w:val="none" w:sz="0" w:space="0" w:color="auto"/>
        <w:bottom w:val="none" w:sz="0" w:space="0" w:color="auto"/>
        <w:right w:val="none" w:sz="0" w:space="0" w:color="auto"/>
      </w:divBdr>
    </w:div>
    <w:div w:id="1089277853">
      <w:bodyDiv w:val="1"/>
      <w:marLeft w:val="0"/>
      <w:marRight w:val="0"/>
      <w:marTop w:val="0"/>
      <w:marBottom w:val="0"/>
      <w:divBdr>
        <w:top w:val="none" w:sz="0" w:space="0" w:color="auto"/>
        <w:left w:val="none" w:sz="0" w:space="0" w:color="auto"/>
        <w:bottom w:val="none" w:sz="0" w:space="0" w:color="auto"/>
        <w:right w:val="none" w:sz="0" w:space="0" w:color="auto"/>
      </w:divBdr>
      <w:divsChild>
        <w:div w:id="578640662">
          <w:marLeft w:val="0"/>
          <w:marRight w:val="0"/>
          <w:marTop w:val="0"/>
          <w:marBottom w:val="40"/>
          <w:divBdr>
            <w:top w:val="none" w:sz="0" w:space="0" w:color="auto"/>
            <w:left w:val="none" w:sz="0" w:space="0" w:color="auto"/>
            <w:bottom w:val="none" w:sz="0" w:space="0" w:color="auto"/>
            <w:right w:val="none" w:sz="0" w:space="0" w:color="auto"/>
          </w:divBdr>
        </w:div>
        <w:div w:id="1602254084">
          <w:marLeft w:val="0"/>
          <w:marRight w:val="0"/>
          <w:marTop w:val="0"/>
          <w:marBottom w:val="40"/>
          <w:divBdr>
            <w:top w:val="none" w:sz="0" w:space="0" w:color="auto"/>
            <w:left w:val="none" w:sz="0" w:space="0" w:color="auto"/>
            <w:bottom w:val="none" w:sz="0" w:space="0" w:color="auto"/>
            <w:right w:val="none" w:sz="0" w:space="0" w:color="auto"/>
          </w:divBdr>
        </w:div>
        <w:div w:id="1624732076">
          <w:marLeft w:val="0"/>
          <w:marRight w:val="0"/>
          <w:marTop w:val="0"/>
          <w:marBottom w:val="40"/>
          <w:divBdr>
            <w:top w:val="none" w:sz="0" w:space="0" w:color="auto"/>
            <w:left w:val="none" w:sz="0" w:space="0" w:color="auto"/>
            <w:bottom w:val="none" w:sz="0" w:space="0" w:color="auto"/>
            <w:right w:val="none" w:sz="0" w:space="0" w:color="auto"/>
          </w:divBdr>
        </w:div>
      </w:divsChild>
    </w:div>
    <w:div w:id="1119179875">
      <w:bodyDiv w:val="1"/>
      <w:marLeft w:val="0"/>
      <w:marRight w:val="0"/>
      <w:marTop w:val="0"/>
      <w:marBottom w:val="0"/>
      <w:divBdr>
        <w:top w:val="none" w:sz="0" w:space="0" w:color="auto"/>
        <w:left w:val="none" w:sz="0" w:space="0" w:color="auto"/>
        <w:bottom w:val="none" w:sz="0" w:space="0" w:color="auto"/>
        <w:right w:val="none" w:sz="0" w:space="0" w:color="auto"/>
      </w:divBdr>
    </w:div>
    <w:div w:id="1162814182">
      <w:bodyDiv w:val="1"/>
      <w:marLeft w:val="0"/>
      <w:marRight w:val="0"/>
      <w:marTop w:val="0"/>
      <w:marBottom w:val="0"/>
      <w:divBdr>
        <w:top w:val="none" w:sz="0" w:space="0" w:color="auto"/>
        <w:left w:val="none" w:sz="0" w:space="0" w:color="auto"/>
        <w:bottom w:val="none" w:sz="0" w:space="0" w:color="auto"/>
        <w:right w:val="none" w:sz="0" w:space="0" w:color="auto"/>
      </w:divBdr>
    </w:div>
    <w:div w:id="1170558336">
      <w:bodyDiv w:val="1"/>
      <w:marLeft w:val="0"/>
      <w:marRight w:val="0"/>
      <w:marTop w:val="0"/>
      <w:marBottom w:val="0"/>
      <w:divBdr>
        <w:top w:val="none" w:sz="0" w:space="0" w:color="auto"/>
        <w:left w:val="none" w:sz="0" w:space="0" w:color="auto"/>
        <w:bottom w:val="none" w:sz="0" w:space="0" w:color="auto"/>
        <w:right w:val="none" w:sz="0" w:space="0" w:color="auto"/>
      </w:divBdr>
    </w:div>
    <w:div w:id="1206789780">
      <w:bodyDiv w:val="1"/>
      <w:marLeft w:val="0"/>
      <w:marRight w:val="0"/>
      <w:marTop w:val="0"/>
      <w:marBottom w:val="0"/>
      <w:divBdr>
        <w:top w:val="none" w:sz="0" w:space="0" w:color="auto"/>
        <w:left w:val="none" w:sz="0" w:space="0" w:color="auto"/>
        <w:bottom w:val="none" w:sz="0" w:space="0" w:color="auto"/>
        <w:right w:val="none" w:sz="0" w:space="0" w:color="auto"/>
      </w:divBdr>
    </w:div>
    <w:div w:id="1243948221">
      <w:bodyDiv w:val="1"/>
      <w:marLeft w:val="0"/>
      <w:marRight w:val="0"/>
      <w:marTop w:val="0"/>
      <w:marBottom w:val="0"/>
      <w:divBdr>
        <w:top w:val="none" w:sz="0" w:space="0" w:color="auto"/>
        <w:left w:val="none" w:sz="0" w:space="0" w:color="auto"/>
        <w:bottom w:val="none" w:sz="0" w:space="0" w:color="auto"/>
        <w:right w:val="none" w:sz="0" w:space="0" w:color="auto"/>
      </w:divBdr>
    </w:div>
    <w:div w:id="1272473074">
      <w:bodyDiv w:val="1"/>
      <w:marLeft w:val="0"/>
      <w:marRight w:val="0"/>
      <w:marTop w:val="0"/>
      <w:marBottom w:val="0"/>
      <w:divBdr>
        <w:top w:val="none" w:sz="0" w:space="0" w:color="auto"/>
        <w:left w:val="none" w:sz="0" w:space="0" w:color="auto"/>
        <w:bottom w:val="none" w:sz="0" w:space="0" w:color="auto"/>
        <w:right w:val="none" w:sz="0" w:space="0" w:color="auto"/>
      </w:divBdr>
    </w:div>
    <w:div w:id="1309242992">
      <w:bodyDiv w:val="1"/>
      <w:marLeft w:val="0"/>
      <w:marRight w:val="0"/>
      <w:marTop w:val="0"/>
      <w:marBottom w:val="0"/>
      <w:divBdr>
        <w:top w:val="none" w:sz="0" w:space="0" w:color="auto"/>
        <w:left w:val="none" w:sz="0" w:space="0" w:color="auto"/>
        <w:bottom w:val="none" w:sz="0" w:space="0" w:color="auto"/>
        <w:right w:val="none" w:sz="0" w:space="0" w:color="auto"/>
      </w:divBdr>
    </w:div>
    <w:div w:id="1370716683">
      <w:bodyDiv w:val="1"/>
      <w:marLeft w:val="0"/>
      <w:marRight w:val="0"/>
      <w:marTop w:val="0"/>
      <w:marBottom w:val="0"/>
      <w:divBdr>
        <w:top w:val="none" w:sz="0" w:space="0" w:color="auto"/>
        <w:left w:val="none" w:sz="0" w:space="0" w:color="auto"/>
        <w:bottom w:val="none" w:sz="0" w:space="0" w:color="auto"/>
        <w:right w:val="none" w:sz="0" w:space="0" w:color="auto"/>
      </w:divBdr>
    </w:div>
    <w:div w:id="1380084848">
      <w:bodyDiv w:val="1"/>
      <w:marLeft w:val="0"/>
      <w:marRight w:val="0"/>
      <w:marTop w:val="0"/>
      <w:marBottom w:val="0"/>
      <w:divBdr>
        <w:top w:val="none" w:sz="0" w:space="0" w:color="auto"/>
        <w:left w:val="none" w:sz="0" w:space="0" w:color="auto"/>
        <w:bottom w:val="none" w:sz="0" w:space="0" w:color="auto"/>
        <w:right w:val="none" w:sz="0" w:space="0" w:color="auto"/>
      </w:divBdr>
    </w:div>
    <w:div w:id="1395272846">
      <w:bodyDiv w:val="1"/>
      <w:marLeft w:val="0"/>
      <w:marRight w:val="0"/>
      <w:marTop w:val="0"/>
      <w:marBottom w:val="0"/>
      <w:divBdr>
        <w:top w:val="none" w:sz="0" w:space="0" w:color="auto"/>
        <w:left w:val="none" w:sz="0" w:space="0" w:color="auto"/>
        <w:bottom w:val="none" w:sz="0" w:space="0" w:color="auto"/>
        <w:right w:val="none" w:sz="0" w:space="0" w:color="auto"/>
      </w:divBdr>
    </w:div>
    <w:div w:id="1396512489">
      <w:bodyDiv w:val="1"/>
      <w:marLeft w:val="0"/>
      <w:marRight w:val="0"/>
      <w:marTop w:val="0"/>
      <w:marBottom w:val="0"/>
      <w:divBdr>
        <w:top w:val="none" w:sz="0" w:space="0" w:color="auto"/>
        <w:left w:val="none" w:sz="0" w:space="0" w:color="auto"/>
        <w:bottom w:val="none" w:sz="0" w:space="0" w:color="auto"/>
        <w:right w:val="none" w:sz="0" w:space="0" w:color="auto"/>
      </w:divBdr>
    </w:div>
    <w:div w:id="1403672255">
      <w:bodyDiv w:val="1"/>
      <w:marLeft w:val="0"/>
      <w:marRight w:val="0"/>
      <w:marTop w:val="0"/>
      <w:marBottom w:val="0"/>
      <w:divBdr>
        <w:top w:val="none" w:sz="0" w:space="0" w:color="auto"/>
        <w:left w:val="none" w:sz="0" w:space="0" w:color="auto"/>
        <w:bottom w:val="none" w:sz="0" w:space="0" w:color="auto"/>
        <w:right w:val="none" w:sz="0" w:space="0" w:color="auto"/>
      </w:divBdr>
    </w:div>
    <w:div w:id="1412777292">
      <w:bodyDiv w:val="1"/>
      <w:marLeft w:val="0"/>
      <w:marRight w:val="0"/>
      <w:marTop w:val="0"/>
      <w:marBottom w:val="0"/>
      <w:divBdr>
        <w:top w:val="none" w:sz="0" w:space="0" w:color="auto"/>
        <w:left w:val="none" w:sz="0" w:space="0" w:color="auto"/>
        <w:bottom w:val="none" w:sz="0" w:space="0" w:color="auto"/>
        <w:right w:val="none" w:sz="0" w:space="0" w:color="auto"/>
      </w:divBdr>
    </w:div>
    <w:div w:id="1424061663">
      <w:bodyDiv w:val="1"/>
      <w:marLeft w:val="0"/>
      <w:marRight w:val="0"/>
      <w:marTop w:val="0"/>
      <w:marBottom w:val="0"/>
      <w:divBdr>
        <w:top w:val="none" w:sz="0" w:space="0" w:color="auto"/>
        <w:left w:val="none" w:sz="0" w:space="0" w:color="auto"/>
        <w:bottom w:val="none" w:sz="0" w:space="0" w:color="auto"/>
        <w:right w:val="none" w:sz="0" w:space="0" w:color="auto"/>
      </w:divBdr>
      <w:divsChild>
        <w:div w:id="356083785">
          <w:marLeft w:val="274"/>
          <w:marRight w:val="0"/>
          <w:marTop w:val="0"/>
          <w:marBottom w:val="0"/>
          <w:divBdr>
            <w:top w:val="none" w:sz="0" w:space="0" w:color="auto"/>
            <w:left w:val="none" w:sz="0" w:space="0" w:color="auto"/>
            <w:bottom w:val="none" w:sz="0" w:space="0" w:color="auto"/>
            <w:right w:val="none" w:sz="0" w:space="0" w:color="auto"/>
          </w:divBdr>
        </w:div>
        <w:div w:id="371613480">
          <w:marLeft w:val="274"/>
          <w:marRight w:val="0"/>
          <w:marTop w:val="0"/>
          <w:marBottom w:val="0"/>
          <w:divBdr>
            <w:top w:val="none" w:sz="0" w:space="0" w:color="auto"/>
            <w:left w:val="none" w:sz="0" w:space="0" w:color="auto"/>
            <w:bottom w:val="none" w:sz="0" w:space="0" w:color="auto"/>
            <w:right w:val="none" w:sz="0" w:space="0" w:color="auto"/>
          </w:divBdr>
        </w:div>
        <w:div w:id="484973532">
          <w:marLeft w:val="274"/>
          <w:marRight w:val="0"/>
          <w:marTop w:val="0"/>
          <w:marBottom w:val="0"/>
          <w:divBdr>
            <w:top w:val="none" w:sz="0" w:space="0" w:color="auto"/>
            <w:left w:val="none" w:sz="0" w:space="0" w:color="auto"/>
            <w:bottom w:val="none" w:sz="0" w:space="0" w:color="auto"/>
            <w:right w:val="none" w:sz="0" w:space="0" w:color="auto"/>
          </w:divBdr>
        </w:div>
        <w:div w:id="721097644">
          <w:marLeft w:val="274"/>
          <w:marRight w:val="0"/>
          <w:marTop w:val="0"/>
          <w:marBottom w:val="0"/>
          <w:divBdr>
            <w:top w:val="none" w:sz="0" w:space="0" w:color="auto"/>
            <w:left w:val="none" w:sz="0" w:space="0" w:color="auto"/>
            <w:bottom w:val="none" w:sz="0" w:space="0" w:color="auto"/>
            <w:right w:val="none" w:sz="0" w:space="0" w:color="auto"/>
          </w:divBdr>
        </w:div>
        <w:div w:id="855196551">
          <w:marLeft w:val="274"/>
          <w:marRight w:val="0"/>
          <w:marTop w:val="0"/>
          <w:marBottom w:val="0"/>
          <w:divBdr>
            <w:top w:val="none" w:sz="0" w:space="0" w:color="auto"/>
            <w:left w:val="none" w:sz="0" w:space="0" w:color="auto"/>
            <w:bottom w:val="none" w:sz="0" w:space="0" w:color="auto"/>
            <w:right w:val="none" w:sz="0" w:space="0" w:color="auto"/>
          </w:divBdr>
        </w:div>
        <w:div w:id="1048921278">
          <w:marLeft w:val="274"/>
          <w:marRight w:val="0"/>
          <w:marTop w:val="0"/>
          <w:marBottom w:val="0"/>
          <w:divBdr>
            <w:top w:val="none" w:sz="0" w:space="0" w:color="auto"/>
            <w:left w:val="none" w:sz="0" w:space="0" w:color="auto"/>
            <w:bottom w:val="none" w:sz="0" w:space="0" w:color="auto"/>
            <w:right w:val="none" w:sz="0" w:space="0" w:color="auto"/>
          </w:divBdr>
        </w:div>
        <w:div w:id="1616474852">
          <w:marLeft w:val="274"/>
          <w:marRight w:val="0"/>
          <w:marTop w:val="0"/>
          <w:marBottom w:val="0"/>
          <w:divBdr>
            <w:top w:val="none" w:sz="0" w:space="0" w:color="auto"/>
            <w:left w:val="none" w:sz="0" w:space="0" w:color="auto"/>
            <w:bottom w:val="none" w:sz="0" w:space="0" w:color="auto"/>
            <w:right w:val="none" w:sz="0" w:space="0" w:color="auto"/>
          </w:divBdr>
        </w:div>
        <w:div w:id="1665008192">
          <w:marLeft w:val="274"/>
          <w:marRight w:val="0"/>
          <w:marTop w:val="0"/>
          <w:marBottom w:val="0"/>
          <w:divBdr>
            <w:top w:val="none" w:sz="0" w:space="0" w:color="auto"/>
            <w:left w:val="none" w:sz="0" w:space="0" w:color="auto"/>
            <w:bottom w:val="none" w:sz="0" w:space="0" w:color="auto"/>
            <w:right w:val="none" w:sz="0" w:space="0" w:color="auto"/>
          </w:divBdr>
        </w:div>
        <w:div w:id="1900167920">
          <w:marLeft w:val="274"/>
          <w:marRight w:val="0"/>
          <w:marTop w:val="0"/>
          <w:marBottom w:val="0"/>
          <w:divBdr>
            <w:top w:val="none" w:sz="0" w:space="0" w:color="auto"/>
            <w:left w:val="none" w:sz="0" w:space="0" w:color="auto"/>
            <w:bottom w:val="none" w:sz="0" w:space="0" w:color="auto"/>
            <w:right w:val="none" w:sz="0" w:space="0" w:color="auto"/>
          </w:divBdr>
        </w:div>
        <w:div w:id="1910461266">
          <w:marLeft w:val="274"/>
          <w:marRight w:val="0"/>
          <w:marTop w:val="0"/>
          <w:marBottom w:val="0"/>
          <w:divBdr>
            <w:top w:val="none" w:sz="0" w:space="0" w:color="auto"/>
            <w:left w:val="none" w:sz="0" w:space="0" w:color="auto"/>
            <w:bottom w:val="none" w:sz="0" w:space="0" w:color="auto"/>
            <w:right w:val="none" w:sz="0" w:space="0" w:color="auto"/>
          </w:divBdr>
        </w:div>
        <w:div w:id="2046439996">
          <w:marLeft w:val="274"/>
          <w:marRight w:val="0"/>
          <w:marTop w:val="0"/>
          <w:marBottom w:val="0"/>
          <w:divBdr>
            <w:top w:val="none" w:sz="0" w:space="0" w:color="auto"/>
            <w:left w:val="none" w:sz="0" w:space="0" w:color="auto"/>
            <w:bottom w:val="none" w:sz="0" w:space="0" w:color="auto"/>
            <w:right w:val="none" w:sz="0" w:space="0" w:color="auto"/>
          </w:divBdr>
        </w:div>
      </w:divsChild>
    </w:div>
    <w:div w:id="1458178695">
      <w:bodyDiv w:val="1"/>
      <w:marLeft w:val="0"/>
      <w:marRight w:val="0"/>
      <w:marTop w:val="0"/>
      <w:marBottom w:val="0"/>
      <w:divBdr>
        <w:top w:val="none" w:sz="0" w:space="0" w:color="auto"/>
        <w:left w:val="none" w:sz="0" w:space="0" w:color="auto"/>
        <w:bottom w:val="none" w:sz="0" w:space="0" w:color="auto"/>
        <w:right w:val="none" w:sz="0" w:space="0" w:color="auto"/>
      </w:divBdr>
    </w:div>
    <w:div w:id="1474905389">
      <w:bodyDiv w:val="1"/>
      <w:marLeft w:val="0"/>
      <w:marRight w:val="0"/>
      <w:marTop w:val="0"/>
      <w:marBottom w:val="0"/>
      <w:divBdr>
        <w:top w:val="none" w:sz="0" w:space="0" w:color="auto"/>
        <w:left w:val="none" w:sz="0" w:space="0" w:color="auto"/>
        <w:bottom w:val="none" w:sz="0" w:space="0" w:color="auto"/>
        <w:right w:val="none" w:sz="0" w:space="0" w:color="auto"/>
      </w:divBdr>
      <w:divsChild>
        <w:div w:id="95952455">
          <w:marLeft w:val="274"/>
          <w:marRight w:val="0"/>
          <w:marTop w:val="0"/>
          <w:marBottom w:val="0"/>
          <w:divBdr>
            <w:top w:val="none" w:sz="0" w:space="0" w:color="auto"/>
            <w:left w:val="none" w:sz="0" w:space="0" w:color="auto"/>
            <w:bottom w:val="none" w:sz="0" w:space="0" w:color="auto"/>
            <w:right w:val="none" w:sz="0" w:space="0" w:color="auto"/>
          </w:divBdr>
        </w:div>
        <w:div w:id="1503618284">
          <w:marLeft w:val="274"/>
          <w:marRight w:val="0"/>
          <w:marTop w:val="0"/>
          <w:marBottom w:val="0"/>
          <w:divBdr>
            <w:top w:val="none" w:sz="0" w:space="0" w:color="auto"/>
            <w:left w:val="none" w:sz="0" w:space="0" w:color="auto"/>
            <w:bottom w:val="none" w:sz="0" w:space="0" w:color="auto"/>
            <w:right w:val="none" w:sz="0" w:space="0" w:color="auto"/>
          </w:divBdr>
        </w:div>
      </w:divsChild>
    </w:div>
    <w:div w:id="1488324616">
      <w:bodyDiv w:val="1"/>
      <w:marLeft w:val="0"/>
      <w:marRight w:val="0"/>
      <w:marTop w:val="0"/>
      <w:marBottom w:val="0"/>
      <w:divBdr>
        <w:top w:val="none" w:sz="0" w:space="0" w:color="auto"/>
        <w:left w:val="none" w:sz="0" w:space="0" w:color="auto"/>
        <w:bottom w:val="none" w:sz="0" w:space="0" w:color="auto"/>
        <w:right w:val="none" w:sz="0" w:space="0" w:color="auto"/>
      </w:divBdr>
      <w:divsChild>
        <w:div w:id="475726390">
          <w:marLeft w:val="0"/>
          <w:marRight w:val="0"/>
          <w:marTop w:val="0"/>
          <w:marBottom w:val="40"/>
          <w:divBdr>
            <w:top w:val="none" w:sz="0" w:space="0" w:color="auto"/>
            <w:left w:val="none" w:sz="0" w:space="0" w:color="auto"/>
            <w:bottom w:val="none" w:sz="0" w:space="0" w:color="auto"/>
            <w:right w:val="none" w:sz="0" w:space="0" w:color="auto"/>
          </w:divBdr>
        </w:div>
        <w:div w:id="536969168">
          <w:marLeft w:val="0"/>
          <w:marRight w:val="0"/>
          <w:marTop w:val="0"/>
          <w:marBottom w:val="40"/>
          <w:divBdr>
            <w:top w:val="none" w:sz="0" w:space="0" w:color="auto"/>
            <w:left w:val="none" w:sz="0" w:space="0" w:color="auto"/>
            <w:bottom w:val="none" w:sz="0" w:space="0" w:color="auto"/>
            <w:right w:val="none" w:sz="0" w:space="0" w:color="auto"/>
          </w:divBdr>
        </w:div>
        <w:div w:id="1345978597">
          <w:marLeft w:val="0"/>
          <w:marRight w:val="0"/>
          <w:marTop w:val="0"/>
          <w:marBottom w:val="40"/>
          <w:divBdr>
            <w:top w:val="none" w:sz="0" w:space="0" w:color="auto"/>
            <w:left w:val="none" w:sz="0" w:space="0" w:color="auto"/>
            <w:bottom w:val="none" w:sz="0" w:space="0" w:color="auto"/>
            <w:right w:val="none" w:sz="0" w:space="0" w:color="auto"/>
          </w:divBdr>
        </w:div>
        <w:div w:id="1575121315">
          <w:marLeft w:val="0"/>
          <w:marRight w:val="0"/>
          <w:marTop w:val="0"/>
          <w:marBottom w:val="40"/>
          <w:divBdr>
            <w:top w:val="none" w:sz="0" w:space="0" w:color="auto"/>
            <w:left w:val="none" w:sz="0" w:space="0" w:color="auto"/>
            <w:bottom w:val="none" w:sz="0" w:space="0" w:color="auto"/>
            <w:right w:val="none" w:sz="0" w:space="0" w:color="auto"/>
          </w:divBdr>
        </w:div>
        <w:div w:id="1992173634">
          <w:marLeft w:val="0"/>
          <w:marRight w:val="0"/>
          <w:marTop w:val="0"/>
          <w:marBottom w:val="40"/>
          <w:divBdr>
            <w:top w:val="none" w:sz="0" w:space="0" w:color="auto"/>
            <w:left w:val="none" w:sz="0" w:space="0" w:color="auto"/>
            <w:bottom w:val="none" w:sz="0" w:space="0" w:color="auto"/>
            <w:right w:val="none" w:sz="0" w:space="0" w:color="auto"/>
          </w:divBdr>
        </w:div>
      </w:divsChild>
    </w:div>
    <w:div w:id="1513374115">
      <w:bodyDiv w:val="1"/>
      <w:marLeft w:val="0"/>
      <w:marRight w:val="0"/>
      <w:marTop w:val="0"/>
      <w:marBottom w:val="0"/>
      <w:divBdr>
        <w:top w:val="none" w:sz="0" w:space="0" w:color="auto"/>
        <w:left w:val="none" w:sz="0" w:space="0" w:color="auto"/>
        <w:bottom w:val="none" w:sz="0" w:space="0" w:color="auto"/>
        <w:right w:val="none" w:sz="0" w:space="0" w:color="auto"/>
      </w:divBdr>
    </w:div>
    <w:div w:id="1517427260">
      <w:bodyDiv w:val="1"/>
      <w:marLeft w:val="0"/>
      <w:marRight w:val="0"/>
      <w:marTop w:val="0"/>
      <w:marBottom w:val="0"/>
      <w:divBdr>
        <w:top w:val="none" w:sz="0" w:space="0" w:color="auto"/>
        <w:left w:val="none" w:sz="0" w:space="0" w:color="auto"/>
        <w:bottom w:val="none" w:sz="0" w:space="0" w:color="auto"/>
        <w:right w:val="none" w:sz="0" w:space="0" w:color="auto"/>
      </w:divBdr>
      <w:divsChild>
        <w:div w:id="309336158">
          <w:marLeft w:val="274"/>
          <w:marRight w:val="0"/>
          <w:marTop w:val="0"/>
          <w:marBottom w:val="0"/>
          <w:divBdr>
            <w:top w:val="none" w:sz="0" w:space="0" w:color="auto"/>
            <w:left w:val="none" w:sz="0" w:space="0" w:color="auto"/>
            <w:bottom w:val="none" w:sz="0" w:space="0" w:color="auto"/>
            <w:right w:val="none" w:sz="0" w:space="0" w:color="auto"/>
          </w:divBdr>
        </w:div>
        <w:div w:id="317392234">
          <w:marLeft w:val="274"/>
          <w:marRight w:val="0"/>
          <w:marTop w:val="0"/>
          <w:marBottom w:val="0"/>
          <w:divBdr>
            <w:top w:val="none" w:sz="0" w:space="0" w:color="auto"/>
            <w:left w:val="none" w:sz="0" w:space="0" w:color="auto"/>
            <w:bottom w:val="none" w:sz="0" w:space="0" w:color="auto"/>
            <w:right w:val="none" w:sz="0" w:space="0" w:color="auto"/>
          </w:divBdr>
        </w:div>
        <w:div w:id="614295163">
          <w:marLeft w:val="274"/>
          <w:marRight w:val="0"/>
          <w:marTop w:val="0"/>
          <w:marBottom w:val="0"/>
          <w:divBdr>
            <w:top w:val="none" w:sz="0" w:space="0" w:color="auto"/>
            <w:left w:val="none" w:sz="0" w:space="0" w:color="auto"/>
            <w:bottom w:val="none" w:sz="0" w:space="0" w:color="auto"/>
            <w:right w:val="none" w:sz="0" w:space="0" w:color="auto"/>
          </w:divBdr>
        </w:div>
        <w:div w:id="883978372">
          <w:marLeft w:val="274"/>
          <w:marRight w:val="0"/>
          <w:marTop w:val="0"/>
          <w:marBottom w:val="0"/>
          <w:divBdr>
            <w:top w:val="none" w:sz="0" w:space="0" w:color="auto"/>
            <w:left w:val="none" w:sz="0" w:space="0" w:color="auto"/>
            <w:bottom w:val="none" w:sz="0" w:space="0" w:color="auto"/>
            <w:right w:val="none" w:sz="0" w:space="0" w:color="auto"/>
          </w:divBdr>
        </w:div>
        <w:div w:id="1576665981">
          <w:marLeft w:val="274"/>
          <w:marRight w:val="0"/>
          <w:marTop w:val="0"/>
          <w:marBottom w:val="0"/>
          <w:divBdr>
            <w:top w:val="none" w:sz="0" w:space="0" w:color="auto"/>
            <w:left w:val="none" w:sz="0" w:space="0" w:color="auto"/>
            <w:bottom w:val="none" w:sz="0" w:space="0" w:color="auto"/>
            <w:right w:val="none" w:sz="0" w:space="0" w:color="auto"/>
          </w:divBdr>
        </w:div>
        <w:div w:id="2105414336">
          <w:marLeft w:val="274"/>
          <w:marRight w:val="0"/>
          <w:marTop w:val="0"/>
          <w:marBottom w:val="0"/>
          <w:divBdr>
            <w:top w:val="none" w:sz="0" w:space="0" w:color="auto"/>
            <w:left w:val="none" w:sz="0" w:space="0" w:color="auto"/>
            <w:bottom w:val="none" w:sz="0" w:space="0" w:color="auto"/>
            <w:right w:val="none" w:sz="0" w:space="0" w:color="auto"/>
          </w:divBdr>
        </w:div>
        <w:div w:id="2129927464">
          <w:marLeft w:val="274"/>
          <w:marRight w:val="0"/>
          <w:marTop w:val="0"/>
          <w:marBottom w:val="0"/>
          <w:divBdr>
            <w:top w:val="none" w:sz="0" w:space="0" w:color="auto"/>
            <w:left w:val="none" w:sz="0" w:space="0" w:color="auto"/>
            <w:bottom w:val="none" w:sz="0" w:space="0" w:color="auto"/>
            <w:right w:val="none" w:sz="0" w:space="0" w:color="auto"/>
          </w:divBdr>
        </w:div>
      </w:divsChild>
    </w:div>
    <w:div w:id="1555314959">
      <w:bodyDiv w:val="1"/>
      <w:marLeft w:val="0"/>
      <w:marRight w:val="0"/>
      <w:marTop w:val="0"/>
      <w:marBottom w:val="0"/>
      <w:divBdr>
        <w:top w:val="none" w:sz="0" w:space="0" w:color="auto"/>
        <w:left w:val="none" w:sz="0" w:space="0" w:color="auto"/>
        <w:bottom w:val="none" w:sz="0" w:space="0" w:color="auto"/>
        <w:right w:val="none" w:sz="0" w:space="0" w:color="auto"/>
      </w:divBdr>
    </w:div>
    <w:div w:id="1568760673">
      <w:bodyDiv w:val="1"/>
      <w:marLeft w:val="0"/>
      <w:marRight w:val="0"/>
      <w:marTop w:val="0"/>
      <w:marBottom w:val="0"/>
      <w:divBdr>
        <w:top w:val="none" w:sz="0" w:space="0" w:color="auto"/>
        <w:left w:val="none" w:sz="0" w:space="0" w:color="auto"/>
        <w:bottom w:val="none" w:sz="0" w:space="0" w:color="auto"/>
        <w:right w:val="none" w:sz="0" w:space="0" w:color="auto"/>
      </w:divBdr>
      <w:divsChild>
        <w:div w:id="445271120">
          <w:marLeft w:val="274"/>
          <w:marRight w:val="0"/>
          <w:marTop w:val="0"/>
          <w:marBottom w:val="0"/>
          <w:divBdr>
            <w:top w:val="none" w:sz="0" w:space="0" w:color="auto"/>
            <w:left w:val="none" w:sz="0" w:space="0" w:color="auto"/>
            <w:bottom w:val="none" w:sz="0" w:space="0" w:color="auto"/>
            <w:right w:val="none" w:sz="0" w:space="0" w:color="auto"/>
          </w:divBdr>
        </w:div>
        <w:div w:id="2047872717">
          <w:marLeft w:val="274"/>
          <w:marRight w:val="0"/>
          <w:marTop w:val="0"/>
          <w:marBottom w:val="0"/>
          <w:divBdr>
            <w:top w:val="none" w:sz="0" w:space="0" w:color="auto"/>
            <w:left w:val="none" w:sz="0" w:space="0" w:color="auto"/>
            <w:bottom w:val="none" w:sz="0" w:space="0" w:color="auto"/>
            <w:right w:val="none" w:sz="0" w:space="0" w:color="auto"/>
          </w:divBdr>
        </w:div>
      </w:divsChild>
    </w:div>
    <w:div w:id="1611349960">
      <w:bodyDiv w:val="1"/>
      <w:marLeft w:val="0"/>
      <w:marRight w:val="0"/>
      <w:marTop w:val="0"/>
      <w:marBottom w:val="0"/>
      <w:divBdr>
        <w:top w:val="none" w:sz="0" w:space="0" w:color="auto"/>
        <w:left w:val="none" w:sz="0" w:space="0" w:color="auto"/>
        <w:bottom w:val="none" w:sz="0" w:space="0" w:color="auto"/>
        <w:right w:val="none" w:sz="0" w:space="0" w:color="auto"/>
      </w:divBdr>
    </w:div>
    <w:div w:id="1620724558">
      <w:bodyDiv w:val="1"/>
      <w:marLeft w:val="0"/>
      <w:marRight w:val="0"/>
      <w:marTop w:val="0"/>
      <w:marBottom w:val="0"/>
      <w:divBdr>
        <w:top w:val="none" w:sz="0" w:space="0" w:color="auto"/>
        <w:left w:val="none" w:sz="0" w:space="0" w:color="auto"/>
        <w:bottom w:val="none" w:sz="0" w:space="0" w:color="auto"/>
        <w:right w:val="none" w:sz="0" w:space="0" w:color="auto"/>
      </w:divBdr>
    </w:div>
    <w:div w:id="1656448920">
      <w:bodyDiv w:val="1"/>
      <w:marLeft w:val="0"/>
      <w:marRight w:val="0"/>
      <w:marTop w:val="0"/>
      <w:marBottom w:val="0"/>
      <w:divBdr>
        <w:top w:val="none" w:sz="0" w:space="0" w:color="auto"/>
        <w:left w:val="none" w:sz="0" w:space="0" w:color="auto"/>
        <w:bottom w:val="none" w:sz="0" w:space="0" w:color="auto"/>
        <w:right w:val="none" w:sz="0" w:space="0" w:color="auto"/>
      </w:divBdr>
    </w:div>
    <w:div w:id="1698697369">
      <w:bodyDiv w:val="1"/>
      <w:marLeft w:val="0"/>
      <w:marRight w:val="0"/>
      <w:marTop w:val="0"/>
      <w:marBottom w:val="0"/>
      <w:divBdr>
        <w:top w:val="none" w:sz="0" w:space="0" w:color="auto"/>
        <w:left w:val="none" w:sz="0" w:space="0" w:color="auto"/>
        <w:bottom w:val="none" w:sz="0" w:space="0" w:color="auto"/>
        <w:right w:val="none" w:sz="0" w:space="0" w:color="auto"/>
      </w:divBdr>
    </w:div>
    <w:div w:id="1711343265">
      <w:bodyDiv w:val="1"/>
      <w:marLeft w:val="0"/>
      <w:marRight w:val="0"/>
      <w:marTop w:val="0"/>
      <w:marBottom w:val="0"/>
      <w:divBdr>
        <w:top w:val="none" w:sz="0" w:space="0" w:color="auto"/>
        <w:left w:val="none" w:sz="0" w:space="0" w:color="auto"/>
        <w:bottom w:val="none" w:sz="0" w:space="0" w:color="auto"/>
        <w:right w:val="none" w:sz="0" w:space="0" w:color="auto"/>
      </w:divBdr>
    </w:div>
    <w:div w:id="1749375786">
      <w:bodyDiv w:val="1"/>
      <w:marLeft w:val="0"/>
      <w:marRight w:val="0"/>
      <w:marTop w:val="0"/>
      <w:marBottom w:val="0"/>
      <w:divBdr>
        <w:top w:val="none" w:sz="0" w:space="0" w:color="auto"/>
        <w:left w:val="none" w:sz="0" w:space="0" w:color="auto"/>
        <w:bottom w:val="none" w:sz="0" w:space="0" w:color="auto"/>
        <w:right w:val="none" w:sz="0" w:space="0" w:color="auto"/>
      </w:divBdr>
    </w:div>
    <w:div w:id="1758674835">
      <w:bodyDiv w:val="1"/>
      <w:marLeft w:val="0"/>
      <w:marRight w:val="0"/>
      <w:marTop w:val="0"/>
      <w:marBottom w:val="0"/>
      <w:divBdr>
        <w:top w:val="none" w:sz="0" w:space="0" w:color="auto"/>
        <w:left w:val="none" w:sz="0" w:space="0" w:color="auto"/>
        <w:bottom w:val="none" w:sz="0" w:space="0" w:color="auto"/>
        <w:right w:val="none" w:sz="0" w:space="0" w:color="auto"/>
      </w:divBdr>
    </w:div>
    <w:div w:id="1787695813">
      <w:bodyDiv w:val="1"/>
      <w:marLeft w:val="0"/>
      <w:marRight w:val="0"/>
      <w:marTop w:val="0"/>
      <w:marBottom w:val="0"/>
      <w:divBdr>
        <w:top w:val="none" w:sz="0" w:space="0" w:color="auto"/>
        <w:left w:val="none" w:sz="0" w:space="0" w:color="auto"/>
        <w:bottom w:val="none" w:sz="0" w:space="0" w:color="auto"/>
        <w:right w:val="none" w:sz="0" w:space="0" w:color="auto"/>
      </w:divBdr>
      <w:divsChild>
        <w:div w:id="611329379">
          <w:marLeft w:val="274"/>
          <w:marRight w:val="0"/>
          <w:marTop w:val="0"/>
          <w:marBottom w:val="0"/>
          <w:divBdr>
            <w:top w:val="none" w:sz="0" w:space="0" w:color="auto"/>
            <w:left w:val="none" w:sz="0" w:space="0" w:color="auto"/>
            <w:bottom w:val="none" w:sz="0" w:space="0" w:color="auto"/>
            <w:right w:val="none" w:sz="0" w:space="0" w:color="auto"/>
          </w:divBdr>
        </w:div>
        <w:div w:id="1766414915">
          <w:marLeft w:val="274"/>
          <w:marRight w:val="0"/>
          <w:marTop w:val="0"/>
          <w:marBottom w:val="0"/>
          <w:divBdr>
            <w:top w:val="none" w:sz="0" w:space="0" w:color="auto"/>
            <w:left w:val="none" w:sz="0" w:space="0" w:color="auto"/>
            <w:bottom w:val="none" w:sz="0" w:space="0" w:color="auto"/>
            <w:right w:val="none" w:sz="0" w:space="0" w:color="auto"/>
          </w:divBdr>
        </w:div>
      </w:divsChild>
    </w:div>
    <w:div w:id="1808349959">
      <w:bodyDiv w:val="1"/>
      <w:marLeft w:val="0"/>
      <w:marRight w:val="0"/>
      <w:marTop w:val="0"/>
      <w:marBottom w:val="0"/>
      <w:divBdr>
        <w:top w:val="none" w:sz="0" w:space="0" w:color="auto"/>
        <w:left w:val="none" w:sz="0" w:space="0" w:color="auto"/>
        <w:bottom w:val="none" w:sz="0" w:space="0" w:color="auto"/>
        <w:right w:val="none" w:sz="0" w:space="0" w:color="auto"/>
      </w:divBdr>
    </w:div>
    <w:div w:id="1821189173">
      <w:bodyDiv w:val="1"/>
      <w:marLeft w:val="0"/>
      <w:marRight w:val="0"/>
      <w:marTop w:val="0"/>
      <w:marBottom w:val="0"/>
      <w:divBdr>
        <w:top w:val="none" w:sz="0" w:space="0" w:color="auto"/>
        <w:left w:val="none" w:sz="0" w:space="0" w:color="auto"/>
        <w:bottom w:val="none" w:sz="0" w:space="0" w:color="auto"/>
        <w:right w:val="none" w:sz="0" w:space="0" w:color="auto"/>
      </w:divBdr>
      <w:divsChild>
        <w:div w:id="1473476859">
          <w:marLeft w:val="0"/>
          <w:marRight w:val="0"/>
          <w:marTop w:val="0"/>
          <w:marBottom w:val="50"/>
          <w:divBdr>
            <w:top w:val="none" w:sz="0" w:space="0" w:color="auto"/>
            <w:left w:val="none" w:sz="0" w:space="0" w:color="auto"/>
            <w:bottom w:val="none" w:sz="0" w:space="0" w:color="auto"/>
            <w:right w:val="none" w:sz="0" w:space="0" w:color="auto"/>
          </w:divBdr>
        </w:div>
      </w:divsChild>
    </w:div>
    <w:div w:id="1825466073">
      <w:bodyDiv w:val="1"/>
      <w:marLeft w:val="0"/>
      <w:marRight w:val="0"/>
      <w:marTop w:val="0"/>
      <w:marBottom w:val="0"/>
      <w:divBdr>
        <w:top w:val="none" w:sz="0" w:space="0" w:color="auto"/>
        <w:left w:val="none" w:sz="0" w:space="0" w:color="auto"/>
        <w:bottom w:val="none" w:sz="0" w:space="0" w:color="auto"/>
        <w:right w:val="none" w:sz="0" w:space="0" w:color="auto"/>
      </w:divBdr>
    </w:div>
    <w:div w:id="1844780488">
      <w:bodyDiv w:val="1"/>
      <w:marLeft w:val="0"/>
      <w:marRight w:val="0"/>
      <w:marTop w:val="0"/>
      <w:marBottom w:val="0"/>
      <w:divBdr>
        <w:top w:val="none" w:sz="0" w:space="0" w:color="auto"/>
        <w:left w:val="none" w:sz="0" w:space="0" w:color="auto"/>
        <w:bottom w:val="none" w:sz="0" w:space="0" w:color="auto"/>
        <w:right w:val="none" w:sz="0" w:space="0" w:color="auto"/>
      </w:divBdr>
    </w:div>
    <w:div w:id="1852261364">
      <w:bodyDiv w:val="1"/>
      <w:marLeft w:val="0"/>
      <w:marRight w:val="0"/>
      <w:marTop w:val="0"/>
      <w:marBottom w:val="0"/>
      <w:divBdr>
        <w:top w:val="none" w:sz="0" w:space="0" w:color="auto"/>
        <w:left w:val="none" w:sz="0" w:space="0" w:color="auto"/>
        <w:bottom w:val="none" w:sz="0" w:space="0" w:color="auto"/>
        <w:right w:val="none" w:sz="0" w:space="0" w:color="auto"/>
      </w:divBdr>
    </w:div>
    <w:div w:id="1909459737">
      <w:bodyDiv w:val="1"/>
      <w:marLeft w:val="0"/>
      <w:marRight w:val="0"/>
      <w:marTop w:val="0"/>
      <w:marBottom w:val="0"/>
      <w:divBdr>
        <w:top w:val="none" w:sz="0" w:space="0" w:color="auto"/>
        <w:left w:val="none" w:sz="0" w:space="0" w:color="auto"/>
        <w:bottom w:val="none" w:sz="0" w:space="0" w:color="auto"/>
        <w:right w:val="none" w:sz="0" w:space="0" w:color="auto"/>
      </w:divBdr>
      <w:divsChild>
        <w:div w:id="75326858">
          <w:marLeft w:val="274"/>
          <w:marRight w:val="0"/>
          <w:marTop w:val="0"/>
          <w:marBottom w:val="0"/>
          <w:divBdr>
            <w:top w:val="none" w:sz="0" w:space="0" w:color="auto"/>
            <w:left w:val="none" w:sz="0" w:space="0" w:color="auto"/>
            <w:bottom w:val="none" w:sz="0" w:space="0" w:color="auto"/>
            <w:right w:val="none" w:sz="0" w:space="0" w:color="auto"/>
          </w:divBdr>
        </w:div>
        <w:div w:id="238830453">
          <w:marLeft w:val="274"/>
          <w:marRight w:val="0"/>
          <w:marTop w:val="0"/>
          <w:marBottom w:val="0"/>
          <w:divBdr>
            <w:top w:val="none" w:sz="0" w:space="0" w:color="auto"/>
            <w:left w:val="none" w:sz="0" w:space="0" w:color="auto"/>
            <w:bottom w:val="none" w:sz="0" w:space="0" w:color="auto"/>
            <w:right w:val="none" w:sz="0" w:space="0" w:color="auto"/>
          </w:divBdr>
        </w:div>
        <w:div w:id="477839686">
          <w:marLeft w:val="274"/>
          <w:marRight w:val="0"/>
          <w:marTop w:val="0"/>
          <w:marBottom w:val="0"/>
          <w:divBdr>
            <w:top w:val="none" w:sz="0" w:space="0" w:color="auto"/>
            <w:left w:val="none" w:sz="0" w:space="0" w:color="auto"/>
            <w:bottom w:val="none" w:sz="0" w:space="0" w:color="auto"/>
            <w:right w:val="none" w:sz="0" w:space="0" w:color="auto"/>
          </w:divBdr>
        </w:div>
        <w:div w:id="607589775">
          <w:marLeft w:val="274"/>
          <w:marRight w:val="0"/>
          <w:marTop w:val="0"/>
          <w:marBottom w:val="0"/>
          <w:divBdr>
            <w:top w:val="none" w:sz="0" w:space="0" w:color="auto"/>
            <w:left w:val="none" w:sz="0" w:space="0" w:color="auto"/>
            <w:bottom w:val="none" w:sz="0" w:space="0" w:color="auto"/>
            <w:right w:val="none" w:sz="0" w:space="0" w:color="auto"/>
          </w:divBdr>
        </w:div>
        <w:div w:id="729306248">
          <w:marLeft w:val="274"/>
          <w:marRight w:val="0"/>
          <w:marTop w:val="0"/>
          <w:marBottom w:val="0"/>
          <w:divBdr>
            <w:top w:val="none" w:sz="0" w:space="0" w:color="auto"/>
            <w:left w:val="none" w:sz="0" w:space="0" w:color="auto"/>
            <w:bottom w:val="none" w:sz="0" w:space="0" w:color="auto"/>
            <w:right w:val="none" w:sz="0" w:space="0" w:color="auto"/>
          </w:divBdr>
        </w:div>
        <w:div w:id="1316227104">
          <w:marLeft w:val="274"/>
          <w:marRight w:val="0"/>
          <w:marTop w:val="0"/>
          <w:marBottom w:val="0"/>
          <w:divBdr>
            <w:top w:val="none" w:sz="0" w:space="0" w:color="auto"/>
            <w:left w:val="none" w:sz="0" w:space="0" w:color="auto"/>
            <w:bottom w:val="none" w:sz="0" w:space="0" w:color="auto"/>
            <w:right w:val="none" w:sz="0" w:space="0" w:color="auto"/>
          </w:divBdr>
        </w:div>
        <w:div w:id="1448044571">
          <w:marLeft w:val="274"/>
          <w:marRight w:val="0"/>
          <w:marTop w:val="0"/>
          <w:marBottom w:val="0"/>
          <w:divBdr>
            <w:top w:val="none" w:sz="0" w:space="0" w:color="auto"/>
            <w:left w:val="none" w:sz="0" w:space="0" w:color="auto"/>
            <w:bottom w:val="none" w:sz="0" w:space="0" w:color="auto"/>
            <w:right w:val="none" w:sz="0" w:space="0" w:color="auto"/>
          </w:divBdr>
        </w:div>
        <w:div w:id="1746492989">
          <w:marLeft w:val="274"/>
          <w:marRight w:val="0"/>
          <w:marTop w:val="0"/>
          <w:marBottom w:val="0"/>
          <w:divBdr>
            <w:top w:val="none" w:sz="0" w:space="0" w:color="auto"/>
            <w:left w:val="none" w:sz="0" w:space="0" w:color="auto"/>
            <w:bottom w:val="none" w:sz="0" w:space="0" w:color="auto"/>
            <w:right w:val="none" w:sz="0" w:space="0" w:color="auto"/>
          </w:divBdr>
        </w:div>
        <w:div w:id="1787383054">
          <w:marLeft w:val="274"/>
          <w:marRight w:val="0"/>
          <w:marTop w:val="0"/>
          <w:marBottom w:val="0"/>
          <w:divBdr>
            <w:top w:val="none" w:sz="0" w:space="0" w:color="auto"/>
            <w:left w:val="none" w:sz="0" w:space="0" w:color="auto"/>
            <w:bottom w:val="none" w:sz="0" w:space="0" w:color="auto"/>
            <w:right w:val="none" w:sz="0" w:space="0" w:color="auto"/>
          </w:divBdr>
        </w:div>
        <w:div w:id="1934513318">
          <w:marLeft w:val="274"/>
          <w:marRight w:val="0"/>
          <w:marTop w:val="0"/>
          <w:marBottom w:val="0"/>
          <w:divBdr>
            <w:top w:val="none" w:sz="0" w:space="0" w:color="auto"/>
            <w:left w:val="none" w:sz="0" w:space="0" w:color="auto"/>
            <w:bottom w:val="none" w:sz="0" w:space="0" w:color="auto"/>
            <w:right w:val="none" w:sz="0" w:space="0" w:color="auto"/>
          </w:divBdr>
        </w:div>
        <w:div w:id="1948922923">
          <w:marLeft w:val="274"/>
          <w:marRight w:val="0"/>
          <w:marTop w:val="0"/>
          <w:marBottom w:val="0"/>
          <w:divBdr>
            <w:top w:val="none" w:sz="0" w:space="0" w:color="auto"/>
            <w:left w:val="none" w:sz="0" w:space="0" w:color="auto"/>
            <w:bottom w:val="none" w:sz="0" w:space="0" w:color="auto"/>
            <w:right w:val="none" w:sz="0" w:space="0" w:color="auto"/>
          </w:divBdr>
        </w:div>
        <w:div w:id="1991858859">
          <w:marLeft w:val="274"/>
          <w:marRight w:val="0"/>
          <w:marTop w:val="0"/>
          <w:marBottom w:val="0"/>
          <w:divBdr>
            <w:top w:val="none" w:sz="0" w:space="0" w:color="auto"/>
            <w:left w:val="none" w:sz="0" w:space="0" w:color="auto"/>
            <w:bottom w:val="none" w:sz="0" w:space="0" w:color="auto"/>
            <w:right w:val="none" w:sz="0" w:space="0" w:color="auto"/>
          </w:divBdr>
        </w:div>
      </w:divsChild>
    </w:div>
    <w:div w:id="1975061303">
      <w:bodyDiv w:val="1"/>
      <w:marLeft w:val="0"/>
      <w:marRight w:val="0"/>
      <w:marTop w:val="0"/>
      <w:marBottom w:val="0"/>
      <w:divBdr>
        <w:top w:val="none" w:sz="0" w:space="0" w:color="auto"/>
        <w:left w:val="none" w:sz="0" w:space="0" w:color="auto"/>
        <w:bottom w:val="none" w:sz="0" w:space="0" w:color="auto"/>
        <w:right w:val="none" w:sz="0" w:space="0" w:color="auto"/>
      </w:divBdr>
    </w:div>
    <w:div w:id="1989937205">
      <w:bodyDiv w:val="1"/>
      <w:marLeft w:val="0"/>
      <w:marRight w:val="0"/>
      <w:marTop w:val="0"/>
      <w:marBottom w:val="0"/>
      <w:divBdr>
        <w:top w:val="none" w:sz="0" w:space="0" w:color="auto"/>
        <w:left w:val="none" w:sz="0" w:space="0" w:color="auto"/>
        <w:bottom w:val="none" w:sz="0" w:space="0" w:color="auto"/>
        <w:right w:val="none" w:sz="0" w:space="0" w:color="auto"/>
      </w:divBdr>
    </w:div>
    <w:div w:id="2068914127">
      <w:bodyDiv w:val="1"/>
      <w:marLeft w:val="0"/>
      <w:marRight w:val="0"/>
      <w:marTop w:val="0"/>
      <w:marBottom w:val="0"/>
      <w:divBdr>
        <w:top w:val="none" w:sz="0" w:space="0" w:color="auto"/>
        <w:left w:val="none" w:sz="0" w:space="0" w:color="auto"/>
        <w:bottom w:val="none" w:sz="0" w:space="0" w:color="auto"/>
        <w:right w:val="none" w:sz="0" w:space="0" w:color="auto"/>
      </w:divBdr>
    </w:div>
    <w:div w:id="2111968705">
      <w:bodyDiv w:val="1"/>
      <w:marLeft w:val="0"/>
      <w:marRight w:val="0"/>
      <w:marTop w:val="0"/>
      <w:marBottom w:val="0"/>
      <w:divBdr>
        <w:top w:val="none" w:sz="0" w:space="0" w:color="auto"/>
        <w:left w:val="none" w:sz="0" w:space="0" w:color="auto"/>
        <w:bottom w:val="none" w:sz="0" w:space="0" w:color="auto"/>
        <w:right w:val="none" w:sz="0" w:space="0" w:color="auto"/>
      </w:divBdr>
    </w:div>
    <w:div w:id="2129230326">
      <w:bodyDiv w:val="1"/>
      <w:marLeft w:val="0"/>
      <w:marRight w:val="0"/>
      <w:marTop w:val="0"/>
      <w:marBottom w:val="0"/>
      <w:divBdr>
        <w:top w:val="none" w:sz="0" w:space="0" w:color="auto"/>
        <w:left w:val="none" w:sz="0" w:space="0" w:color="auto"/>
        <w:bottom w:val="none" w:sz="0" w:space="0" w:color="auto"/>
        <w:right w:val="none" w:sz="0" w:space="0" w:color="auto"/>
      </w:divBdr>
    </w:div>
    <w:div w:id="2130277304">
      <w:bodyDiv w:val="1"/>
      <w:marLeft w:val="0"/>
      <w:marRight w:val="0"/>
      <w:marTop w:val="0"/>
      <w:marBottom w:val="0"/>
      <w:divBdr>
        <w:top w:val="none" w:sz="0" w:space="0" w:color="auto"/>
        <w:left w:val="none" w:sz="0" w:space="0" w:color="auto"/>
        <w:bottom w:val="none" w:sz="0" w:space="0" w:color="auto"/>
        <w:right w:val="none" w:sz="0" w:space="0" w:color="auto"/>
      </w:divBdr>
    </w:div>
    <w:div w:id="213818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shithjohn\KPMG\AU%20-%20MC%20Ignition-Pursuit%20Library%20-%202016xxxx-St%20John%20of%20God%20Health%20Care-\99%20Admin\02%20Bid%20Management\KPMG_Arial-Standard%20Blue_V0-02.dotm" TargetMode="External"/></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CAAE3EBC345642AF73B7BAD19219FA" ma:contentTypeVersion="20" ma:contentTypeDescription="Create a new document." ma:contentTypeScope="" ma:versionID="a2400ebe5f0f45ec1155a97712559c45">
  <xsd:schema xmlns:xsd="http://www.w3.org/2001/XMLSchema" xmlns:xs="http://www.w3.org/2001/XMLSchema" xmlns:p="http://schemas.microsoft.com/office/2006/metadata/properties" xmlns:ns2="7875a62f-3a3e-48f8-aeb2-cb4a71ffece3" xmlns:ns3="3d9b7bd6-3d32-4b60-be05-1aec8669813b" xmlns:ns5="4243d5be-521d-4052-81ca-f0f31ea6f2da" targetNamespace="http://schemas.microsoft.com/office/2006/metadata/properties" ma:root="true" ma:fieldsID="a51e438a526798f6ac81b14313e50f8f" ns2:_="" ns3:_="" ns5:_="">
    <xsd:import namespace="7875a62f-3a3e-48f8-aeb2-cb4a71ffece3"/>
    <xsd:import namespace="3d9b7bd6-3d32-4b60-be05-1aec8669813b"/>
    <xsd:import namespace="4243d5be-521d-4052-81ca-f0f31ea6f2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5: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75a62f-3a3e-48f8-aeb2-cb4a71ffec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9b7bd6-3d32-4b60-be05-1aec866981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3d5be-521d-4052-81ca-f0f31ea6f2da"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10ecd44c-2380-4561-97b5-eee821584fe8}" ma:internalName="TaxCatchAll" ma:showField="CatchAllData" ma:web="3d9b7bd6-3d32-4b60-be05-1aec8669813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ma:index="20"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7875a62f-3a3e-48f8-aeb2-cb4a71ffece3">
      <Terms xmlns="http://schemas.microsoft.com/office/infopath/2007/PartnerControls"/>
    </lcf76f155ced4ddcb4097134ff3c332f>
    <TaxCatchAll xmlns="4243d5be-521d-4052-81ca-f0f31ea6f2da" xsi:nil="true"/>
  </documentManagement>
</p:properties>
</file>

<file path=customXml/itemProps1.xml><?xml version="1.0" encoding="utf-8"?>
<ds:datastoreItem xmlns:ds="http://schemas.openxmlformats.org/officeDocument/2006/customXml" ds:itemID="{415CDC05-55C8-4322-BA81-096BFF470944}">
  <ds:schemaRefs>
    <ds:schemaRef ds:uri="http://schemas.openxmlformats.org/officeDocument/2006/bibliography"/>
  </ds:schemaRefs>
</ds:datastoreItem>
</file>

<file path=customXml/itemProps2.xml><?xml version="1.0" encoding="utf-8"?>
<ds:datastoreItem xmlns:ds="http://schemas.openxmlformats.org/officeDocument/2006/customXml" ds:itemID="{4110DB56-4470-4CF2-9098-F9D3FD874B40}">
  <ds:schemaRefs>
    <ds:schemaRef ds:uri="http://schemas.microsoft.com/sharepoint/v3/contenttype/forms"/>
  </ds:schemaRefs>
</ds:datastoreItem>
</file>

<file path=customXml/itemProps3.xml><?xml version="1.0" encoding="utf-8"?>
<ds:datastoreItem xmlns:ds="http://schemas.openxmlformats.org/officeDocument/2006/customXml" ds:itemID="{A558C71F-6A09-4D75-BD39-CE5C5AD02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75a62f-3a3e-48f8-aeb2-cb4a71ffece3"/>
    <ds:schemaRef ds:uri="3d9b7bd6-3d32-4b60-be05-1aec8669813b"/>
    <ds:schemaRef ds:uri="4243d5be-521d-4052-81ca-f0f31ea6f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3DC290-F34A-4C68-8253-FBE4A78C202D}">
  <ds:schemaRefs>
    <ds:schemaRef ds:uri="http://schemas.microsoft.com/office/2006/metadata/properties"/>
    <ds:schemaRef ds:uri="http://schemas.microsoft.com/office/infopath/2007/PartnerControls"/>
    <ds:schemaRef ds:uri="7875a62f-3a3e-48f8-aeb2-cb4a71ffece3"/>
    <ds:schemaRef ds:uri="4243d5be-521d-4052-81ca-f0f31ea6f2da"/>
  </ds:schemaRefs>
</ds:datastoreItem>
</file>

<file path=docProps/app.xml><?xml version="1.0" encoding="utf-8"?>
<Properties xmlns="http://schemas.openxmlformats.org/officeDocument/2006/extended-properties" xmlns:vt="http://schemas.openxmlformats.org/officeDocument/2006/docPropsVTypes">
  <Template>KPMG_Arial-Standard Blue_V0-02</Template>
  <TotalTime>2120</TotalTime>
  <Pages>2</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Schedule A, B, C and D</vt:lpstr>
    </vt:vector>
  </TitlesOfParts>
  <Manager>Hilda Carmichael</Manager>
  <Company>KPMG Australia Technology Solutions Pty Limited</Company>
  <LinksUpToDate>false</LinksUpToDate>
  <CharactersWithSpaces>3</CharactersWithSpaces>
  <SharedDoc>false</SharedDoc>
  <HLinks>
    <vt:vector size="42" baseType="variant">
      <vt:variant>
        <vt:i4>3014690</vt:i4>
      </vt:variant>
      <vt:variant>
        <vt:i4>57</vt:i4>
      </vt:variant>
      <vt:variant>
        <vt:i4>0</vt:i4>
      </vt:variant>
      <vt:variant>
        <vt:i4>5</vt:i4>
      </vt:variant>
      <vt:variant>
        <vt:lpwstr>https://assets.kpmg/content/dam/kpmg/au/pdf/2021/kpmg-australia-impact-report-fy21.pdf</vt:lpwstr>
      </vt:variant>
      <vt:variant>
        <vt:lpwstr/>
      </vt:variant>
      <vt:variant>
        <vt:i4>3014690</vt:i4>
      </vt:variant>
      <vt:variant>
        <vt:i4>54</vt:i4>
      </vt:variant>
      <vt:variant>
        <vt:i4>0</vt:i4>
      </vt:variant>
      <vt:variant>
        <vt:i4>5</vt:i4>
      </vt:variant>
      <vt:variant>
        <vt:lpwstr>https://assets.kpmg/content/dam/kpmg/au/pdf/2021/kpmg-australia-impact-report-fy21.pdf</vt:lpwstr>
      </vt:variant>
      <vt:variant>
        <vt:lpwstr/>
      </vt:variant>
      <vt:variant>
        <vt:i4>1507389</vt:i4>
      </vt:variant>
      <vt:variant>
        <vt:i4>41</vt:i4>
      </vt:variant>
      <vt:variant>
        <vt:i4>0</vt:i4>
      </vt:variant>
      <vt:variant>
        <vt:i4>5</vt:i4>
      </vt:variant>
      <vt:variant>
        <vt:lpwstr/>
      </vt:variant>
      <vt:variant>
        <vt:lpwstr>_Toc85174301</vt:lpwstr>
      </vt:variant>
      <vt:variant>
        <vt:i4>1441853</vt:i4>
      </vt:variant>
      <vt:variant>
        <vt:i4>35</vt:i4>
      </vt:variant>
      <vt:variant>
        <vt:i4>0</vt:i4>
      </vt:variant>
      <vt:variant>
        <vt:i4>5</vt:i4>
      </vt:variant>
      <vt:variant>
        <vt:lpwstr/>
      </vt:variant>
      <vt:variant>
        <vt:lpwstr>_Toc85174300</vt:lpwstr>
      </vt:variant>
      <vt:variant>
        <vt:i4>1966132</vt:i4>
      </vt:variant>
      <vt:variant>
        <vt:i4>29</vt:i4>
      </vt:variant>
      <vt:variant>
        <vt:i4>0</vt:i4>
      </vt:variant>
      <vt:variant>
        <vt:i4>5</vt:i4>
      </vt:variant>
      <vt:variant>
        <vt:lpwstr/>
      </vt:variant>
      <vt:variant>
        <vt:lpwstr>_Toc85174299</vt:lpwstr>
      </vt:variant>
      <vt:variant>
        <vt:i4>2031668</vt:i4>
      </vt:variant>
      <vt:variant>
        <vt:i4>23</vt:i4>
      </vt:variant>
      <vt:variant>
        <vt:i4>0</vt:i4>
      </vt:variant>
      <vt:variant>
        <vt:i4>5</vt:i4>
      </vt:variant>
      <vt:variant>
        <vt:lpwstr/>
      </vt:variant>
      <vt:variant>
        <vt:lpwstr>_Toc85174298</vt:lpwstr>
      </vt:variant>
      <vt:variant>
        <vt:i4>1048628</vt:i4>
      </vt:variant>
      <vt:variant>
        <vt:i4>17</vt:i4>
      </vt:variant>
      <vt:variant>
        <vt:i4>0</vt:i4>
      </vt:variant>
      <vt:variant>
        <vt:i4>5</vt:i4>
      </vt:variant>
      <vt:variant>
        <vt:lpwstr/>
      </vt:variant>
      <vt:variant>
        <vt:lpwstr>_Toc85174297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A, B, C and D</dc:title>
  <dc:subject>Provision of a Human Resources Information System (HRIS) Product, Implementation Services and Support Services</dc:subject>
  <dc:creator>Dunne, Lisa</dc:creator>
  <cp:keywords>[ClientReferenceNumber]|Schedule A, B, C and D</cp:keywords>
  <dc:description>Proposal Template_x000d_
19 July 2021_x000d_
V0-05</dc:description>
  <cp:lastModifiedBy>Khanapure,  Shubham Umakant</cp:lastModifiedBy>
  <cp:revision>888</cp:revision>
  <cp:lastPrinted>2021-10-13T06:07:00Z</cp:lastPrinted>
  <dcterms:created xsi:type="dcterms:W3CDTF">2021-10-14T04:14:00Z</dcterms:created>
  <dcterms:modified xsi:type="dcterms:W3CDTF">2023-04-25T06:49:00Z</dcterms:modified>
  <cp:category>Response to RFP</cp:category>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Line1Pri">
    <vt:lpwstr>Level 36 Tower Two</vt:lpwstr>
  </property>
  <property fmtid="{D5CDD505-2E9C-101B-9397-08002B2CF9AE}" pid="3" name="AddrLine1Sec">
    <vt:lpwstr>Level 38 Tower Three</vt:lpwstr>
  </property>
  <property fmtid="{D5CDD505-2E9C-101B-9397-08002B2CF9AE}" pid="4" name="AddrLine2Pri">
    <vt:lpwstr>727 Collins Street</vt:lpwstr>
  </property>
  <property fmtid="{D5CDD505-2E9C-101B-9397-08002B2CF9AE}" pid="5" name="AddrLine2Sec">
    <vt:lpwstr>300 Barangaroo Avenue</vt:lpwstr>
  </property>
  <property fmtid="{D5CDD505-2E9C-101B-9397-08002B2CF9AE}" pid="6" name="AddrLine3Pri">
    <vt:lpwstr>Melbourne VIC 3008</vt:lpwstr>
  </property>
  <property fmtid="{D5CDD505-2E9C-101B-9397-08002B2CF9AE}" pid="7" name="AddrLine3Sec">
    <vt:lpwstr>Sydney NSW 2000</vt:lpwstr>
  </property>
  <property fmtid="{D5CDD505-2E9C-101B-9397-08002B2CF9AE}" pid="8" name="AddrLine4Pri">
    <vt:lpwstr>PO Box 2291U</vt:lpwstr>
  </property>
  <property fmtid="{D5CDD505-2E9C-101B-9397-08002B2CF9AE}" pid="9" name="AddrLine4Sec">
    <vt:lpwstr>PO Box H67 Australia Square</vt:lpwstr>
  </property>
  <property fmtid="{D5CDD505-2E9C-101B-9397-08002B2CF9AE}" pid="10" name="AddrLine5Pri">
    <vt:lpwstr>Melbourne VIC 3000</vt:lpwstr>
  </property>
  <property fmtid="{D5CDD505-2E9C-101B-9397-08002B2CF9AE}" pid="11" name="AddrLine5Sec">
    <vt:lpwstr>Sydney NSW 1213</vt:lpwstr>
  </property>
  <property fmtid="{D5CDD505-2E9C-101B-9397-08002B2CF9AE}" pid="12" name="AddrLine6Pri">
    <vt:lpwstr>Australia</vt:lpwstr>
  </property>
  <property fmtid="{D5CDD505-2E9C-101B-9397-08002B2CF9AE}" pid="13" name="AddrLine6Sec">
    <vt:lpwstr>Australia</vt:lpwstr>
  </property>
  <property fmtid="{D5CDD505-2E9C-101B-9397-08002B2CF9AE}" pid="14" name="ClientFullName">
    <vt:lpwstr>St John of God Health Care Inc.</vt:lpwstr>
  </property>
  <property fmtid="{D5CDD505-2E9C-101B-9397-08002B2CF9AE}" pid="15" name="ClientReferenceNumber">
    <vt:lpwstr>[ClientReferenceNumber]</vt:lpwstr>
  </property>
  <property fmtid="{D5CDD505-2E9C-101B-9397-08002B2CF9AE}" pid="16" name="ClientShortName">
    <vt:lpwstr>SJGHC</vt:lpwstr>
  </property>
  <property fmtid="{D5CDD505-2E9C-101B-9397-08002B2CF9AE}" pid="17" name="CompanyABN">
    <vt:lpwstr>29 606 612 962</vt:lpwstr>
  </property>
  <property fmtid="{D5CDD505-2E9C-101B-9397-08002B2CF9AE}" pid="18" name="CompanyPri">
    <vt:lpwstr>KPMG Australia Technology Solutions Pty Limited</vt:lpwstr>
  </property>
  <property fmtid="{D5CDD505-2E9C-101B-9397-08002B2CF9AE}" pid="19" name="CompanySec">
    <vt:lpwstr>KPMG Australia Technology Solutions Pty Limited</vt:lpwstr>
  </property>
  <property fmtid="{D5CDD505-2E9C-101B-9397-08002B2CF9AE}" pid="20" name="CountryPri">
    <vt:lpwstr>Australia</vt:lpwstr>
  </property>
  <property fmtid="{D5CDD505-2E9C-101B-9397-08002B2CF9AE}" pid="21" name="CountrySec">
    <vt:lpwstr>[CountrySec]</vt:lpwstr>
  </property>
  <property fmtid="{D5CDD505-2E9C-101B-9397-08002B2CF9AE}" pid="22" name="DocumentClassification">
    <vt:lpwstr>KPMG Confidential</vt:lpwstr>
  </property>
  <property fmtid="{D5CDD505-2E9C-101B-9397-08002B2CF9AE}" pid="23" name="DocumentHeadLine">
    <vt:lpwstr>Service. Value. Innovation</vt:lpwstr>
  </property>
  <property fmtid="{D5CDD505-2E9C-101B-9397-08002B2CF9AE}" pid="24" name="DocumentSubject">
    <vt:lpwstr>Provision of a Human Resources Information System (HRIS) Product, Implementation Services and Support Services</vt:lpwstr>
  </property>
  <property fmtid="{D5CDD505-2E9C-101B-9397-08002B2CF9AE}" pid="25" name="DocumentTitle">
    <vt:lpwstr>Schedule A, B, C and D</vt:lpwstr>
  </property>
  <property fmtid="{D5CDD505-2E9C-101B-9397-08002B2CF9AE}" pid="26" name="DocumentType">
    <vt:lpwstr>Response to RFP</vt:lpwstr>
  </property>
  <property fmtid="{D5CDD505-2E9C-101B-9397-08002B2CF9AE}" pid="27" name="DocumentVersion">
    <vt:r8>1</vt:r8>
  </property>
  <property fmtid="{D5CDD505-2E9C-101B-9397-08002B2CF9AE}" pid="28" name="EmailAddressPri">
    <vt:lpwstr>hcarmichael@kpmg.com.au</vt:lpwstr>
  </property>
  <property fmtid="{D5CDD505-2E9C-101B-9397-08002B2CF9AE}" pid="29" name="EmailAddressSec">
    <vt:lpwstr>jonathandimichiel@kpmg.com.au</vt:lpwstr>
  </property>
  <property fmtid="{D5CDD505-2E9C-101B-9397-08002B2CF9AE}" pid="30" name="FirstNamePri">
    <vt:lpwstr>Hilda</vt:lpwstr>
  </property>
  <property fmtid="{D5CDD505-2E9C-101B-9397-08002B2CF9AE}" pid="31" name="FirstNameSec">
    <vt:lpwstr>Jonathan</vt:lpwstr>
  </property>
  <property fmtid="{D5CDD505-2E9C-101B-9397-08002B2CF9AE}" pid="32" name="Initialized">
    <vt:bool>true</vt:bool>
  </property>
  <property fmtid="{D5CDD505-2E9C-101B-9397-08002B2CF9AE}" pid="33" name="InterCode">
    <vt:bool>false</vt:bool>
  </property>
  <property fmtid="{D5CDD505-2E9C-101B-9397-08002B2CF9AE}" pid="34" name="JobTitlePri">
    <vt:lpwstr>Partner</vt:lpwstr>
  </property>
  <property fmtid="{D5CDD505-2E9C-101B-9397-08002B2CF9AE}" pid="35" name="JobTitleSec">
    <vt:lpwstr>Partner</vt:lpwstr>
  </property>
  <property fmtid="{D5CDD505-2E9C-101B-9397-08002B2CF9AE}" pid="36" name="LastNamePri">
    <vt:lpwstr>Carmichael</vt:lpwstr>
  </property>
  <property fmtid="{D5CDD505-2E9C-101B-9397-08002B2CF9AE}" pid="37" name="LastNameSec">
    <vt:lpwstr>Di Michiel</vt:lpwstr>
  </property>
  <property fmtid="{D5CDD505-2E9C-101B-9397-08002B2CF9AE}" pid="38" name="MobileNumberPri">
    <vt:lpwstr>0412 414 315</vt:lpwstr>
  </property>
  <property fmtid="{D5CDD505-2E9C-101B-9397-08002B2CF9AE}" pid="39" name="MobileNumberSec">
    <vt:lpwstr>0401 997 949</vt:lpwstr>
  </property>
  <property fmtid="{D5CDD505-2E9C-101B-9397-08002B2CF9AE}" pid="40" name="OfficeFaxNumber">
    <vt:lpwstr>+61 3 9288 6666</vt:lpwstr>
  </property>
  <property fmtid="{D5CDD505-2E9C-101B-9397-08002B2CF9AE}" pid="41" name="OfficePhoneNumber">
    <vt:lpwstr>+61 3 9288 5555</vt:lpwstr>
  </property>
  <property fmtid="{D5CDD505-2E9C-101B-9397-08002B2CF9AE}" pid="42" name="OfficePri">
    <vt:lpwstr>Melbourne</vt:lpwstr>
  </property>
  <property fmtid="{D5CDD505-2E9C-101B-9397-08002B2CF9AE}" pid="43" name="OfficeSec">
    <vt:lpwstr>Sydney</vt:lpwstr>
  </property>
  <property fmtid="{D5CDD505-2E9C-101B-9397-08002B2CF9AE}" pid="44" name="PhoneNumberPri">
    <vt:lpwstr>03 9838 4824</vt:lpwstr>
  </property>
  <property fmtid="{D5CDD505-2E9C-101B-9397-08002B2CF9AE}" pid="45" name="PhoneNumberSec">
    <vt:lpwstr>02 9335 839</vt:lpwstr>
  </property>
  <property fmtid="{D5CDD505-2E9C-101B-9397-08002B2CF9AE}" pid="46" name="RecipientAddress">
    <vt:lpwstr>Level 1, 556 Wellington Street, Perth WA 6000</vt:lpwstr>
  </property>
  <property fmtid="{D5CDD505-2E9C-101B-9397-08002B2CF9AE}" pid="47" name="RecipientGreeting">
    <vt:lpwstr>Yours sincerely</vt:lpwstr>
  </property>
  <property fmtid="{D5CDD505-2E9C-101B-9397-08002B2CF9AE}" pid="48" name="RecipientName">
    <vt:lpwstr>Anton van Heerden</vt:lpwstr>
  </property>
  <property fmtid="{D5CDD505-2E9C-101B-9397-08002B2CF9AE}" pid="49" name="RecipientSalutation">
    <vt:lpwstr>Mr</vt:lpwstr>
  </property>
  <property fmtid="{D5CDD505-2E9C-101B-9397-08002B2CF9AE}" pid="50" name="RecipientTitle">
    <vt:lpwstr>Contract Sourcing Lead – ICT</vt:lpwstr>
  </property>
  <property fmtid="{D5CDD505-2E9C-101B-9397-08002B2CF9AE}" pid="51" name="ReferenceNumber">
    <vt:lpwstr/>
  </property>
  <property fmtid="{D5CDD505-2E9C-101B-9397-08002B2CF9AE}" pid="52" name="RegionPri">
    <vt:lpwstr>[RegionPri]</vt:lpwstr>
  </property>
  <property fmtid="{D5CDD505-2E9C-101B-9397-08002B2CF9AE}" pid="53" name="RegionSec">
    <vt:lpwstr>[RegionSec]</vt:lpwstr>
  </property>
  <property fmtid="{D5CDD505-2E9C-101B-9397-08002B2CF9AE}" pid="54" name="TemplateClass">
    <vt:lpwstr>Proposal Template</vt:lpwstr>
  </property>
  <property fmtid="{D5CDD505-2E9C-101B-9397-08002B2CF9AE}" pid="55" name="TemplateDate">
    <vt:lpwstr>19 July 2021</vt:lpwstr>
  </property>
  <property fmtid="{D5CDD505-2E9C-101B-9397-08002B2CF9AE}" pid="56" name="TemplateVersion">
    <vt:lpwstr>V0-05</vt:lpwstr>
  </property>
  <property fmtid="{D5CDD505-2E9C-101B-9397-08002B2CF9AE}" pid="57" name="ValidDays">
    <vt:r8>14</vt:r8>
  </property>
  <property fmtid="{D5CDD505-2E9C-101B-9397-08002B2CF9AE}" pid="58" name="Year">
    <vt:lpwstr>2021</vt:lpwstr>
  </property>
  <property fmtid="{D5CDD505-2E9C-101B-9397-08002B2CF9AE}" pid="59" name="ContentTypeId">
    <vt:lpwstr>0x01010057CAAE3EBC345642AF73B7BAD19219FA</vt:lpwstr>
  </property>
  <property fmtid="{D5CDD505-2E9C-101B-9397-08002B2CF9AE}" pid="60" name="SubmissionDate">
    <vt:lpwstr>15 October 2021</vt:lpwstr>
  </property>
  <property fmtid="{D5CDD505-2E9C-101B-9397-08002B2CF9AE}" pid="61" name="ValidityDate">
    <vt:lpwstr>29 October 2021</vt:lpwstr>
  </property>
  <property fmtid="{D5CDD505-2E9C-101B-9397-08002B2CF9AE}" pid="62" name="MediaServiceImageTags">
    <vt:lpwstr/>
  </property>
</Properties>
</file>