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8966" w14:textId="2614467F" w:rsidR="008A02FD" w:rsidRDefault="00CD7F33" w:rsidP="00216660">
      <w:pPr>
        <w:pStyle w:val="BodyText"/>
        <w:sectPr w:rsidR="008A02FD" w:rsidSect="00590F88">
          <w:headerReference w:type="even" r:id="rId11"/>
          <w:headerReference w:type="default" r:id="rId12"/>
          <w:footerReference w:type="default" r:id="rId13"/>
          <w:headerReference w:type="first" r:id="rId14"/>
          <w:pgSz w:w="11906" w:h="16838" w:code="9"/>
          <w:pgMar w:top="1417" w:right="1134" w:bottom="2268" w:left="1899" w:header="680" w:footer="567" w:gutter="0"/>
          <w:pgNumType w:start="0"/>
          <w:cols w:space="708"/>
          <w:titlePg/>
          <w:docGrid w:linePitch="360"/>
        </w:sectPr>
      </w:pPr>
      <w:r w:rsidRPr="00CD7F33">
        <w:rPr>
          <w:noProof/>
        </w:rPr>
        <mc:AlternateContent>
          <mc:Choice Requires="wpg">
            <w:drawing>
              <wp:anchor distT="0" distB="0" distL="114300" distR="114300" simplePos="0" relativeHeight="251658257" behindDoc="0" locked="1" layoutInCell="1" allowOverlap="0" wp14:anchorId="210D5F07" wp14:editId="689E3871">
                <wp:simplePos x="0" y="0"/>
                <wp:positionH relativeFrom="margin">
                  <wp:posOffset>-485140</wp:posOffset>
                </wp:positionH>
                <wp:positionV relativeFrom="page">
                  <wp:posOffset>1286510</wp:posOffset>
                </wp:positionV>
                <wp:extent cx="6119495" cy="7127875"/>
                <wp:effectExtent l="0" t="0" r="0" b="0"/>
                <wp:wrapNone/>
                <wp:docPr id="1001" name="Group 28"/>
                <wp:cNvGraphicFramePr/>
                <a:graphic xmlns:a="http://schemas.openxmlformats.org/drawingml/2006/main">
                  <a:graphicData uri="http://schemas.microsoft.com/office/word/2010/wordprocessingGroup">
                    <wpg:wgp>
                      <wpg:cNvGrpSpPr/>
                      <wpg:grpSpPr>
                        <a:xfrm>
                          <a:off x="0" y="0"/>
                          <a:ext cx="6119495" cy="7127875"/>
                          <a:chOff x="0" y="0"/>
                          <a:chExt cx="6119495" cy="7132536"/>
                        </a:xfrm>
                      </wpg:grpSpPr>
                      <wps:wsp>
                        <wps:cNvPr id="4" name="Text Box 4"/>
                        <wps:cNvSpPr txBox="1"/>
                        <wps:spPr>
                          <a:xfrm>
                            <a:off x="0" y="6650736"/>
                            <a:ext cx="3600000" cy="481800"/>
                          </a:xfrm>
                          <a:prstGeom prst="rect">
                            <a:avLst/>
                          </a:prstGeom>
                          <a:noFill/>
                          <a:ln w="6350">
                            <a:noFill/>
                          </a:ln>
                        </wps:spPr>
                        <wps:txb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7" name="Text Box 2"/>
                        <wps:cNvSpPr txBox="1">
                          <a:spLocks noChangeArrowheads="1"/>
                        </wps:cNvSpPr>
                        <wps:spPr bwMode="auto">
                          <a:xfrm>
                            <a:off x="0" y="0"/>
                            <a:ext cx="6119495" cy="4084320"/>
                          </a:xfrm>
                          <a:prstGeom prst="rect">
                            <a:avLst/>
                          </a:prstGeom>
                          <a:noFill/>
                          <a:ln w="9525">
                            <a:noFill/>
                            <a:miter lim="800000"/>
                            <a:headEnd/>
                            <a:tailEnd/>
                          </a:ln>
                        </wps:spPr>
                        <wps:txb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wps:txbx>
                        <wps:bodyPr rot="0" vert="horz" wrap="square" lIns="91440" tIns="45720" rIns="91440" bIns="45720" anchor="t" anchorCtr="0">
                          <a:noAutofit/>
                        </wps:bodyPr>
                      </wps:wsp>
                      <wps:wsp>
                        <wps:cNvPr id="5" name="Text Box 5"/>
                        <wps:cNvSpPr txBox="1"/>
                        <wps:spPr>
                          <a:xfrm>
                            <a:off x="1" y="4334256"/>
                            <a:ext cx="4724400" cy="2146300"/>
                          </a:xfrm>
                          <a:prstGeom prst="rect">
                            <a:avLst/>
                          </a:prstGeom>
                          <a:noFill/>
                          <a:ln w="6350">
                            <a:noFill/>
                          </a:ln>
                        </wps:spPr>
                        <wps:txb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RFGT</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 xml:space="preserve">Provision of a Human Resources Information System (HRIS) Product, Implementation Services and Support Services</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0D5F07" id="Group 28" o:spid="_x0000_s1026" style="position:absolute;margin-left:-38.2pt;margin-top:101.3pt;width:481.85pt;height:561.25pt;z-index:251658257;mso-position-horizontal-relative:margin;mso-position-vertical-relative:page;mso-width-relative:margin;mso-height-relative:margin" coordsize="61194,7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" o:allowoverlap="f">
                <v:shapetype id="_x0000_t202" coordsize="21600,21600" o:spt="202" path="m,l,21600r21600,l21600,xe">
                  <v:stroke joinstyle="miter"/>
                  <v:path gradientshapeok="t" o:connecttype="rect"/>
                </v:shapetype>
                <v:shape id="Text Box 4" o:spid="_x0000_s1027" type="#_x0000_t202" style="position:absolute;top:66507;width:36000;height:4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8CE5D24" w14:textId="45EC5B21" w:rsidR="00CD7F33" w:rsidRPr="00F94417" w:rsidRDefault="00CD7F33" w:rsidP="00CD7F33">
                        <w:pPr>
                          <w:pStyle w:val="Cover4"/>
                        </w:pPr>
                        <w:r w:rsidRPr="00F94417">
                          <w:t xml:space="preserve">Date </w:t>
                        </w:r>
                        <w:proofErr w:type="gramStart"/>
                        <w:r w:rsidR="005332F2" w:rsidRPr="005332F2">
                          <w:t xml:space="preserve">April 25, 2023</w:t>
                        </w:r>
                        <w:r w:rsidRPr="00F94417">
                          <w:t xml:space="preserve"> </w:t>
                        </w:r>
                        <w:r w:rsidRPr="004B00E0">
                          <w:rPr>
                            <w:rStyle w:val="Emphasis"/>
                          </w:rPr>
                          <w:t>|</w:t>
                        </w:r>
                        <w:r w:rsidRPr="00F94417">
                          <w:t xml:space="preserve"> Document Version </w:t>
                        </w:r>
                        <w:r>
                          <w:fldChar w:fldCharType="begin"/>
                        </w:r>
                        <w:r>
                          <w:instrText>DocProperty "DocumentVersion"</w:instrText>
                        </w:r>
                        <w:r>
                          <w:fldChar w:fldCharType="separate"/>
                        </w:r>
                        <w:r w:rsidR="003A133B">
                          <w:t>1</w:t>
                        </w:r>
                        <w:r>
                          <w:fldChar w:fldCharType="end"/>
                        </w:r>
                      </w:p>
                    </w:txbxContent>
                  </v:textbox>
                </v:shape>
                <v:shape id="_x0000_s1028" type="#_x0000_t202" style="position:absolute;width:61194;height:40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6AFA1378" w14:textId="69F9486D" w:rsidR="00CD7F33" w:rsidRPr="00580078" w:rsidRDefault="00664408" w:rsidP="00CD7F33">
                        <w:pPr>
                          <w:pStyle w:val="Cover"/>
                        </w:pPr>
                        <w:r>
                          <w:fldChar w:fldCharType="begin"/>
                        </w:r>
                        <w:r>
                          <w:instrText>DocProperty "DocumentHeadLine"</w:instrText>
                        </w:r>
                        <w:r>
                          <w:fldChar w:fldCharType="separate"/>
                        </w:r>
                        <w:r w:rsidR="003D7D85">
                          <w:t>Service. Value. Innovation</w:t>
                        </w:r>
                        <w:r>
                          <w:fldChar w:fldCharType="end"/>
                        </w:r>
                      </w:p>
                    </w:txbxContent>
                  </v:textbox>
                </v:shape>
                <v:shape id="Text Box 5" o:spid="_x0000_s1029" type="#_x0000_t202" style="position:absolute;top:43342;width:47244;height:214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" filled="f" stroked="f" strokeweight=".5pt">
                  <v:textbox>
                    <w:txbxContent>
                      <w:p w14:paraId="54D5DA11" w14:textId="687D7073" w:rsidR="00CD7F33" w:rsidRPr="00580078" w:rsidRDefault="00CD7F33" w:rsidP="00CD7F33">
                        <w:pPr>
                          <w:pStyle w:val="Cover2"/>
                        </w:pPr>
                        <w:r w:rsidRPr="00580078">
                          <w:t xml:space="preserve">KPMGs </w:t>
                        </w:r>
                        <w:r>
                          <w:fldChar w:fldCharType="begin"/>
                        </w:r>
                        <w:r>
                          <w:instrText>DocProperty "DocumentType"</w:instrText>
                        </w:r>
                        <w:r>
                          <w:fldChar w:fldCharType="separate"/>
                        </w:r>
                        <w:r w:rsidR="003D7D85">
                          <w:t>Response to RFP</w:t>
                        </w:r>
                        <w:r>
                          <w:fldChar w:fldCharType="end"/>
                        </w:r>
                        <w:r w:rsidRPr="00580078">
                          <w:t xml:space="preserve"> for the </w:t>
                        </w:r>
                        <w:proofErr w:type="gramStart"/>
                        <w:r w:rsidR="00851D5E" w:rsidRPr="00851D5E">
                          <w:t xml:space="preserve">RFGT</w:t>
                        </w:r>
                      </w:p>
                      <w:p w14:paraId="2B1BA3A1" w14:textId="77777777" w:rsidR="00CD7F33" w:rsidRPr="00580078" w:rsidRDefault="00CD7F33" w:rsidP="00CD7F33"/>
                      <w:p w14:paraId="5E612F14" w14:textId="60BEAC56" w:rsidR="00CD7F33" w:rsidRPr="00F94417" w:rsidRDefault="00664408" w:rsidP="00CD7F33">
                        <w:pPr>
                          <w:pStyle w:val="Cover3"/>
                        </w:pPr>
                        <w:r>
                          <w:fldChar w:fldCharType="begin"/>
                        </w:r>
                        <w:r>
                          <w:instrText>DocProperty "DocumentTitle"</w:instrText>
                        </w:r>
                        <w:r>
                          <w:fldChar w:fldCharType="separate"/>
                        </w:r>
                        <w:r w:rsidR="003D7D85">
                          <w:t>Schedule A, B, C and D</w:t>
                        </w:r>
                        <w:r>
                          <w:fldChar w:fldCharType="end"/>
                        </w:r>
                      </w:p>
                      <w:p w14:paraId="5157F911" w14:textId="588F799B" w:rsidR="00CD7F33" w:rsidRPr="00F94417" w:rsidRDefault="00664408" w:rsidP="00CD7F33">
                        <w:pPr>
                          <w:pStyle w:val="Cover3"/>
                        </w:pPr>
                        <w:r>
                          <w:fldChar w:fldCharType="begin"/>
                        </w:r>
                        <w:r>
                          <w:instrText>DocProperty "DocumentSubject"</w:instrText>
                        </w:r>
                        <w:r>
                          <w:fldChar w:fldCharType="separate"/>
                        </w:r>
                        <w:r w:rsidR="003D7D85">
                          <w:t>Provision of a Human Resources Information System (HRIS) Product, Implementation Services and Support Services</w:t>
                        </w:r>
                        <w:r>
                          <w:fldChar w:fldCharType="end"/>
                        </w:r>
                      </w:p>
                    </w:txbxContent>
                  </v:textbox>
                </v:shape>
                <w10:wrap anchorx="margin" anchory="page"/>
                <w10:anchorlock/>
              </v:group>
            </w:pict>
          </mc:Fallback>
        </mc:AlternateContent>
      </w:r>
      <w:r w:rsidR="00044490">
        <w:rPr>
          <w:noProof/>
        </w:rPr>
        <w:drawing>
          <wp:anchor distT="0" distB="0" distL="114300" distR="114300" simplePos="0" relativeHeight="251658243" behindDoc="1" locked="0" layoutInCell="1" allowOverlap="1" wp14:anchorId="6039EF42" wp14:editId="520EF551">
            <wp:simplePos x="0" y="0"/>
            <wp:positionH relativeFrom="column">
              <wp:posOffset>-1205865</wp:posOffset>
            </wp:positionH>
            <wp:positionV relativeFrom="paragraph">
              <wp:posOffset>-899795</wp:posOffset>
            </wp:positionV>
            <wp:extent cx="7553325" cy="10687050"/>
            <wp:effectExtent l="0" t="0" r="9525" b="0"/>
            <wp:wrapNone/>
            <wp:docPr id="100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53325" cy="10687050"/>
                    </a:xfrm>
                    <a:prstGeom prst="rect">
                      <a:avLst/>
                    </a:prstGeom>
                    <a:noFill/>
                  </pic:spPr>
                </pic:pic>
              </a:graphicData>
            </a:graphic>
            <wp14:sizeRelH relativeFrom="page">
              <wp14:pctWidth>0</wp14:pctWidth>
            </wp14:sizeRelH>
            <wp14:sizeRelV relativeFrom="page">
              <wp14:pctHeight>0</wp14:pctHeight>
            </wp14:sizeRelV>
          </wp:anchor>
        </w:drawing>
      </w:r>
    </w:p>
    <w:p w14:paraId="565BF686" w14:textId="0385267A" w:rsidR="00E610EC" w:rsidRPr="004B5263" w:rsidRDefault="00E610EC" w:rsidP="00F87C77">
      <w:pPr>
        <w:pStyle w:val="ListNumber"/>
        <w:numPr>
          <w:ilvl w:val="0"/>
          <w:numId w:val="0"/>
        </w:numPr>
      </w:pPr>
    </w:p>
    <w:sectPr w:rsidR="00E610EC" w:rsidRPr="004B5263" w:rsidSect="00F87C77">
      <w:headerReference w:type="default" r:id="rId16"/>
      <w:footerReference w:type="default" r:id="rId17"/>
      <w:pgSz w:w="11907" w:h="16839" w:code="9"/>
      <w:pgMar w:top="1418" w:right="1134" w:bottom="1418" w:left="1134" w:header="68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E411B" w14:textId="77777777" w:rsidR="00866D15" w:rsidRPr="00B9356D" w:rsidRDefault="00866D15" w:rsidP="00B9356D">
      <w:r>
        <w:separator/>
      </w:r>
    </w:p>
  </w:endnote>
  <w:endnote w:type="continuationSeparator" w:id="0">
    <w:p w14:paraId="2C299801" w14:textId="77777777" w:rsidR="00866D15" w:rsidRPr="00B9356D" w:rsidRDefault="00866D15" w:rsidP="00B9356D">
      <w:r>
        <w:continuationSeparator/>
      </w:r>
    </w:p>
  </w:endnote>
  <w:endnote w:type="continuationNotice" w:id="1">
    <w:p w14:paraId="268E55FD" w14:textId="77777777" w:rsidR="00866D15" w:rsidRDefault="00866D15">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MS PGothic">
    <w:panose1 w:val="020B0600070205080204"/>
    <w:charset w:val="80"/>
    <w:family w:val="swiss"/>
    <w:pitch w:val="variable"/>
    <w:sig w:usb0="E00002FF" w:usb1="6AC7FDFB" w:usb2="08000012" w:usb3="00000000" w:csb0="0002009F" w:csb1="00000000"/>
  </w:font>
  <w:font w:name="Univers 45 Light">
    <w:charset w:val="00"/>
    <w:family w:val="auto"/>
    <w:pitch w:val="variable"/>
    <w:sig w:usb0="8000002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old">
    <w:panose1 w:val="020B0704020202020204"/>
    <w:charset w:val="00"/>
    <w:family w:val="roman"/>
    <w:notTrueType/>
    <w:pitch w:val="default"/>
  </w:font>
  <w:font w:name="KPMG Extralight">
    <w:panose1 w:val="020B030303020204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125219"/>
      <w:docPartObj>
        <w:docPartGallery w:val="Page Numbers (Bottom of Page)"/>
        <w:docPartUnique/>
      </w:docPartObj>
    </w:sdtPr>
    <w:sdtContent>
      <w:p w14:paraId="3D94DA04" w14:textId="77777777" w:rsidR="00B23348" w:rsidRPr="00B23348" w:rsidRDefault="00B23348" w:rsidP="00B23348">
        <w:pPr>
          <w:pStyle w:val="Footer1"/>
        </w:pPr>
        <w:r w:rsidRPr="00F07030">
          <w:t xml:space="preserve">Page | </w:t>
        </w:r>
        <w:r w:rsidRPr="00F07030">
          <w:fldChar w:fldCharType="begin"/>
        </w:r>
        <w:r w:rsidRPr="00F07030">
          <w:instrText xml:space="preserve"> PAGE  \* Arabic  \* MERGEFORMAT </w:instrText>
        </w:r>
        <w:r w:rsidRPr="00F07030">
          <w:fldChar w:fldCharType="separate"/>
        </w:r>
        <w:r>
          <w:t>3</w:t>
        </w:r>
        <w:r w:rsidRPr="00F07030">
          <w:fldChar w:fldCharType="end"/>
        </w:r>
      </w:p>
    </w:sdtContent>
  </w:sdt>
  <w:p w14:paraId="18508208" w14:textId="69498EE5" w:rsidR="004C5C42" w:rsidRDefault="00A53BAA" w:rsidP="004C5C42">
    <w:pPr>
      <w:pStyle w:val="Footer"/>
    </w:pPr>
    <w:r w:rsidRPr="00A53BAA">
      <w:t>©</w:t>
    </w:r>
    <w:r>
      <w:fldChar w:fldCharType="begin"/>
    </w:r>
    <w:r>
      <w:instrText>DocProperty "Year"</w:instrText>
    </w:r>
    <w:r>
      <w:fldChar w:fldCharType="separate"/>
    </w:r>
    <w:r w:rsidR="003D7D85">
      <w:t>2021</w:t>
    </w:r>
    <w:r>
      <w:fldChar w:fldCharType="end"/>
    </w:r>
    <w:r w:rsidR="00E22A0B">
      <w:t xml:space="preserve"> </w:t>
    </w:r>
    <w:r w:rsidR="004C5C42">
      <w:t xml:space="preserve">This </w:t>
    </w:r>
    <w:r>
      <w:fldChar w:fldCharType="begin"/>
    </w:r>
    <w:r>
      <w:instrText>DocProperty "DocumentType"</w:instrText>
    </w:r>
    <w:r>
      <w:fldChar w:fldCharType="separate"/>
    </w:r>
    <w:r w:rsidR="003D7D85">
      <w:t>Response to RFP</w:t>
    </w:r>
    <w:r>
      <w:fldChar w:fldCharType="end"/>
    </w:r>
    <w:r w:rsidR="009942A4">
      <w:t xml:space="preserve"> </w:t>
    </w:r>
    <w:r w:rsidR="004C5C42">
      <w:t xml:space="preserve">is made by </w:t>
    </w:r>
    <w:r>
      <w:fldChar w:fldCharType="begin"/>
    </w:r>
    <w:r>
      <w:instrText>DocProperty "CompanyPri"</w:instrText>
    </w:r>
    <w:r>
      <w:fldChar w:fldCharType="separate"/>
    </w:r>
    <w:r w:rsidR="003D7D85">
      <w:t>KPMG Australia Technology Solutions Pty Limited</w:t>
    </w:r>
    <w:r>
      <w:fldChar w:fldCharType="end"/>
    </w:r>
    <w:r w:rsidR="004C5C42">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2C66A785" w14:textId="69EEF61F" w:rsidR="00B45A20" w:rsidRDefault="004C5C42" w:rsidP="00B45A20">
    <w:pPr>
      <w:pStyle w:val="Footer"/>
    </w:pPr>
    <w:r w:rsidRPr="007A20E2">
      <w:rPr>
        <w:rStyle w:val="Emphasis"/>
        <w:b w:val="0"/>
        <w:sz w:val="12"/>
      </w:rPr>
      <w:t>Document Classification:</w:t>
    </w:r>
    <w:r w:rsidRPr="000F6A17">
      <w:t xml:space="preserve"> </w:t>
    </w:r>
    <w:r>
      <w:fldChar w:fldCharType="begin"/>
    </w:r>
    <w:r>
      <w:instrText>DocProperty "DocumentClassification"</w:instrText>
    </w:r>
    <w:r>
      <w:fldChar w:fldCharType="separate"/>
    </w:r>
    <w:r w:rsidR="003D7D85">
      <w:t>KPMG Confidential</w:t>
    </w:r>
    <w:r>
      <w:fldChar w:fldCharType="end"/>
    </w:r>
    <w:r w:rsidR="009942A4">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A8B5" w14:textId="77777777" w:rsidR="00BE3A09" w:rsidRDefault="00BE3A09" w:rsidP="00061104">
    <w:pPr>
      <w:pStyle w:val="Footer"/>
    </w:pPr>
    <w:bookmarkStart w:id="0" w:name="_Hlk62831625"/>
  </w:p>
  <w:p w14:paraId="284D6092" w14:textId="77777777" w:rsidR="00BE3A09" w:rsidRDefault="00BE3A09" w:rsidP="00061104">
    <w:pPr>
      <w:pStyle w:val="Footer"/>
    </w:pPr>
  </w:p>
  <w:p w14:paraId="30213E3F" w14:textId="5817E8DE" w:rsidR="00061104" w:rsidRPr="000F6A17" w:rsidRDefault="00061104" w:rsidP="00061104">
    <w:pPr>
      <w:pStyle w:val="Footer"/>
    </w:pPr>
    <w:r w:rsidRPr="00061104">
      <w:rPr>
        <w:noProof/>
      </w:rPr>
      <mc:AlternateContent>
        <mc:Choice Requires="wps">
          <w:drawing>
            <wp:anchor distT="45720" distB="45720" distL="114300" distR="114300" simplePos="0" relativeHeight="251658247" behindDoc="0" locked="1" layoutInCell="1" allowOverlap="0" wp14:anchorId="07357422" wp14:editId="28B4F1DA">
              <wp:simplePos x="0" y="0"/>
              <wp:positionH relativeFrom="column">
                <wp:posOffset>-107315</wp:posOffset>
              </wp:positionH>
              <wp:positionV relativeFrom="page">
                <wp:posOffset>8426450</wp:posOffset>
              </wp:positionV>
              <wp:extent cx="1174750" cy="359410"/>
              <wp:effectExtent l="0" t="0" r="0" b="2540"/>
              <wp:wrapTopAndBottom/>
              <wp:docPr id="8138875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4750" cy="359410"/>
                      </a:xfrm>
                      <a:prstGeom prst="rect">
                        <a:avLst/>
                      </a:prstGeom>
                      <a:noFill/>
                      <a:ln w="9525">
                        <a:noFill/>
                        <a:miter lim="800000"/>
                        <a:headEnd/>
                        <a:tailEnd/>
                      </a:ln>
                    </wps:spPr>
                    <wps:txbx>
                      <w:txbxContent>
                        <w:p w14:paraId="26A557AD" w14:textId="77777777" w:rsidR="00061104" w:rsidRPr="000F6A17" w:rsidRDefault="00061104" w:rsidP="00061104">
                          <w:pPr>
                            <w:pStyle w:val="BodyText"/>
                            <w:rPr>
                              <w:rStyle w:val="Emphasis"/>
                            </w:rPr>
                          </w:pPr>
                          <w:r w:rsidRPr="000F6A17">
                            <w:rPr>
                              <w:rStyle w:val="Emphasis"/>
                            </w:rPr>
                            <w:t>KPMG.com.au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357422" id="_x0000_t202" coordsize="21600,21600" o:spt="202" path="m,l,21600r21600,l21600,xe">
              <v:stroke joinstyle="miter"/>
              <v:path gradientshapeok="t" o:connecttype="rect"/>
            </v:shapetype>
            <v:shape id="Text Box 2" o:spid="_x0000_s1030" type="#_x0000_t202" style="position:absolute;margin-left:-8.45pt;margin-top:663.5pt;width:92.5pt;height:28.3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" o:allowoverlap="f" filled="f" stroked="f">
              <v:textbox>
                <w:txbxContent>
                  <w:p w14:paraId="26A557AD" w14:textId="77777777" w:rsidR="00061104" w:rsidRPr="000F6A17" w:rsidRDefault="00061104" w:rsidP="00061104">
                    <w:pPr>
                      <w:pStyle w:val="BodyText"/>
                      <w:rPr>
                        <w:rStyle w:val="Emphasis"/>
                      </w:rPr>
                    </w:pPr>
                    <w:r w:rsidRPr="000F6A17">
                      <w:rPr>
                        <w:rStyle w:val="Emphasis"/>
                      </w:rPr>
                      <w:t>KPMG.com.au</w:t>
                    </w:r>
                  </w:p>
                </w:txbxContent>
              </v:textbox>
              <w10:wrap type="topAndBottom" anchory="page"/>
              <w10:anchorlock/>
            </v:shape>
          </w:pict>
        </mc:Fallback>
      </mc:AlternateContent>
    </w:r>
    <w:r w:rsidRPr="00061104">
      <w:rPr>
        <w:noProof/>
      </w:rPr>
      <w:drawing>
        <wp:anchor distT="0" distB="71755" distL="114300" distR="114300" simplePos="0" relativeHeight="251658246" behindDoc="0" locked="1" layoutInCell="1" allowOverlap="0" wp14:anchorId="40AF0632" wp14:editId="158D8961">
          <wp:simplePos x="0" y="0"/>
          <wp:positionH relativeFrom="page">
            <wp:posOffset>683895</wp:posOffset>
          </wp:positionH>
          <wp:positionV relativeFrom="page">
            <wp:posOffset>8813800</wp:posOffset>
          </wp:positionV>
          <wp:extent cx="1951200" cy="370800"/>
          <wp:effectExtent l="0" t="0" r="0" b="0"/>
          <wp:wrapTopAndBottom/>
          <wp:docPr id="813887503" name="Picture 6">
            <a:extLst xmlns:a="http://schemas.openxmlformats.org/drawingml/2006/main">
              <a:ext uri="{FF2B5EF4-FFF2-40B4-BE49-F238E27FC236}">
                <a16:creationId xmlns:a16="http://schemas.microsoft.com/office/drawing/2014/main" id="{03D1D352-4D69-439E-A0F6-996EF84646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3D1D352-4D69-439E-A0F6-996EF8464608}"/>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951200" cy="370800"/>
                  </a:xfrm>
                  <a:prstGeom prst="rect">
                    <a:avLst/>
                  </a:prstGeom>
                </pic:spPr>
              </pic:pic>
            </a:graphicData>
          </a:graphic>
          <wp14:sizeRelH relativeFrom="margin">
            <wp14:pctWidth>0</wp14:pctWidth>
          </wp14:sizeRelH>
          <wp14:sizeRelV relativeFrom="margin">
            <wp14:pctHeight>0</wp14:pctHeight>
          </wp14:sizeRelV>
        </wp:anchor>
      </w:drawing>
    </w:r>
    <w:r w:rsidRPr="000F6A17">
      <w:t>©</w:t>
    </w:r>
    <w:bookmarkStart w:id="1" w:name="_Hlk62833692"/>
    <w:r w:rsidRPr="000F6A17">
      <w:fldChar w:fldCharType="begin"/>
    </w:r>
    <w:r w:rsidRPr="000F6A17">
      <w:instrText xml:space="preserve"> DocProperty "Year" </w:instrText>
    </w:r>
    <w:r w:rsidRPr="000F6A17">
      <w:fldChar w:fldCharType="separate"/>
    </w:r>
    <w:r>
      <w:t>2021</w:t>
    </w:r>
    <w:r w:rsidRPr="000F6A17">
      <w:fldChar w:fldCharType="end"/>
    </w:r>
    <w:r w:rsidRPr="000F6A17">
      <w:t xml:space="preserve"> This </w:t>
    </w:r>
    <w:fldSimple w:instr=" DocProperty &quot;DocumentType&quot; ">
      <w:r>
        <w:t>Proposal</w:t>
      </w:r>
    </w:fldSimple>
    <w:r w:rsidRPr="000F6A17">
      <w:t xml:space="preserve"> is made by </w:t>
    </w:r>
    <w:fldSimple w:instr=" DocProperty &quot;CompanyPri&quot; ">
      <w:r>
        <w:t>KPMG Australia Technology Solutions Pty Limited</w:t>
      </w:r>
    </w:fldSimple>
    <w:r w:rsidRPr="000F6A17">
      <w:t>, an affiliate of KPMG. KPMG is an Australian partnership and a member firm of the KPMG global organisation of independent member firms affiliated with KPMG International Limited, a private English company limited by guarantee. All rights reserved. The KPMG name and logo are trademarks used under license by the independent member firms of the KPMG global organisation.</w:t>
    </w:r>
  </w:p>
  <w:p w14:paraId="065DCBC9" w14:textId="53315931" w:rsidR="00061104" w:rsidRPr="00B45A20" w:rsidRDefault="00061104" w:rsidP="00061104">
    <w:pPr>
      <w:pStyle w:val="Footer"/>
    </w:pPr>
    <w:r w:rsidRPr="00B45A20">
      <w:t xml:space="preserve">This </w:t>
    </w:r>
    <w:fldSimple w:instr=" DocProperty &quot;DocumentType&quot; ">
      <w:r>
        <w:t>Proposal</w:t>
      </w:r>
    </w:fldSimple>
    <w:r w:rsidRPr="00B45A20">
      <w:t xml:space="preserve"> is in all respects subject to the negotiation, agreement, and signing of a specific engagement letter or contract and the satisfactory completion of KPMG’s internal risk assessment procedures. Should the results of our internal risk assessment not be satisfactory, KPMG reserves the right to withdraw this </w:t>
    </w:r>
    <w:fldSimple w:instr=" DocProperty &quot;DocumentType&quot; ">
      <w:r>
        <w:t>Proposal</w:t>
      </w:r>
    </w:fldSimple>
    <w:r w:rsidRPr="00B45A20">
      <w:t xml:space="preserve">. KPMG International provides no client services. No member firm has any authority to obligate or bind KPMG International or any other member firm vis-à-vis third parties, nor does KPMG International have any such authority to obligate or bind any member firm. The KPMG name and logo are registered trademarks or trademarks of KPMG </w:t>
    </w:r>
    <w:r w:rsidR="001D368C" w:rsidRPr="00B45A20">
      <w:t>International.</w:t>
    </w:r>
  </w:p>
  <w:p w14:paraId="5C1C7EA9" w14:textId="575F89C7" w:rsidR="00A17EEF" w:rsidRPr="00A17EEF" w:rsidRDefault="00061104" w:rsidP="00061104">
    <w:pPr>
      <w:pStyle w:val="Footer"/>
    </w:pPr>
    <w:r w:rsidRPr="00D935F5">
      <w:rPr>
        <w:b/>
        <w:bCs/>
      </w:rPr>
      <w:t>Document Classification</w:t>
    </w:r>
    <w:r w:rsidRPr="00061104">
      <w:t xml:space="preserve">: </w:t>
    </w:r>
    <w:fldSimple w:instr=" DocProperty &quot;DocumentClassification&quot; ">
      <w:r>
        <w:t>KPMG Confidential</w:t>
      </w:r>
    </w:fldSimple>
    <w:r w:rsidRPr="00C869B7">
      <w:t>.</w:t>
    </w:r>
    <w:bookmarkEnd w:id="0"/>
    <w:bookmarkEnd w: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812846" w14:textId="77777777" w:rsidR="00866D15" w:rsidRPr="00B9356D" w:rsidRDefault="00866D15" w:rsidP="00B9356D">
      <w:r>
        <w:separator/>
      </w:r>
    </w:p>
  </w:footnote>
  <w:footnote w:type="continuationSeparator" w:id="0">
    <w:p w14:paraId="3E70E67F" w14:textId="77777777" w:rsidR="00866D15" w:rsidRPr="00B9356D" w:rsidRDefault="00866D15" w:rsidP="00B9356D">
      <w:r>
        <w:continuationSeparator/>
      </w:r>
    </w:p>
  </w:footnote>
  <w:footnote w:type="continuationNotice" w:id="1">
    <w:p w14:paraId="2946D686" w14:textId="77777777" w:rsidR="00866D15" w:rsidRDefault="00866D15">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27855B" w14:textId="77777777" w:rsidR="0081775B" w:rsidRDefault="0081775B">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054090" w14:textId="77777777" w:rsidR="00BA1E60" w:rsidRDefault="002262F9" w:rsidP="00F829A4">
    <w:pPr>
      <w:pStyle w:val="BodyText"/>
    </w:pPr>
    <w:r w:rsidRPr="006F7CFD">
      <w:rPr>
        <w:noProof/>
      </w:rPr>
      <w:drawing>
        <wp:anchor distT="0" distB="0" distL="114300" distR="114300" simplePos="0" relativeHeight="251658241" behindDoc="0" locked="1" layoutInCell="1" allowOverlap="0" wp14:anchorId="53727691" wp14:editId="5DB5DE3A">
          <wp:simplePos x="0" y="0"/>
          <wp:positionH relativeFrom="page">
            <wp:posOffset>612140</wp:posOffset>
          </wp:positionH>
          <wp:positionV relativeFrom="page">
            <wp:posOffset>0</wp:posOffset>
          </wp:positionV>
          <wp:extent cx="1116000" cy="82800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67B37" w14:textId="77777777" w:rsidR="0081775B" w:rsidRDefault="0081775B">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5C8C87" w14:textId="47A48A71" w:rsidR="009535A8" w:rsidRDefault="002262F9">
    <w:pPr>
      <w:spacing w:before="0" w:after="0" w:line="240" w:lineRule="auto"/>
    </w:pPr>
    <w:r w:rsidRPr="006F7CFD">
      <w:rPr>
        <w:noProof/>
      </w:rPr>
      <w:drawing>
        <wp:anchor distT="0" distB="0" distL="114300" distR="114300" simplePos="0" relativeHeight="251658245" behindDoc="0" locked="1" layoutInCell="1" allowOverlap="0" wp14:anchorId="1239CBD3" wp14:editId="66B601AD">
          <wp:simplePos x="0" y="0"/>
          <wp:positionH relativeFrom="column">
            <wp:posOffset>-125730</wp:posOffset>
          </wp:positionH>
          <wp:positionV relativeFrom="page">
            <wp:posOffset>12441</wp:posOffset>
          </wp:positionV>
          <wp:extent cx="1116000" cy="828000"/>
          <wp:effectExtent l="0" t="0" r="0" b="0"/>
          <wp:wrapTopAndBottom/>
          <wp:docPr id="813887488" name="Picture 813887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6000" cy="828000"/>
                  </a:xfrm>
                  <a:prstGeom prst="rect">
                    <a:avLst/>
                  </a:prstGeom>
                  <a:noFill/>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B0C70"/>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 w15:restartNumberingAfterBreak="0">
    <w:nsid w:val="04F72998"/>
    <w:multiLevelType w:val="hybridMultilevel"/>
    <w:tmpl w:val="E20A29A0"/>
    <w:lvl w:ilvl="0" w:tplc="641265DE">
      <w:start w:val="1"/>
      <w:numFmt w:val="bullet"/>
      <w:lvlText w:val="•"/>
      <w:lvlJc w:val="left"/>
      <w:pPr>
        <w:tabs>
          <w:tab w:val="num" w:pos="720"/>
        </w:tabs>
        <w:ind w:left="720" w:hanging="360"/>
      </w:pPr>
      <w:rPr>
        <w:rFonts w:ascii="Times New Roman" w:hAnsi="Times New Roman" w:hint="default"/>
      </w:rPr>
    </w:lvl>
    <w:lvl w:ilvl="1" w:tplc="4D8EBBBC" w:tentative="1">
      <w:start w:val="1"/>
      <w:numFmt w:val="bullet"/>
      <w:lvlText w:val="•"/>
      <w:lvlJc w:val="left"/>
      <w:pPr>
        <w:tabs>
          <w:tab w:val="num" w:pos="1440"/>
        </w:tabs>
        <w:ind w:left="1440" w:hanging="360"/>
      </w:pPr>
      <w:rPr>
        <w:rFonts w:ascii="Times New Roman" w:hAnsi="Times New Roman" w:hint="default"/>
      </w:rPr>
    </w:lvl>
    <w:lvl w:ilvl="2" w:tplc="9892C54A" w:tentative="1">
      <w:start w:val="1"/>
      <w:numFmt w:val="bullet"/>
      <w:lvlText w:val="•"/>
      <w:lvlJc w:val="left"/>
      <w:pPr>
        <w:tabs>
          <w:tab w:val="num" w:pos="2160"/>
        </w:tabs>
        <w:ind w:left="2160" w:hanging="360"/>
      </w:pPr>
      <w:rPr>
        <w:rFonts w:ascii="Times New Roman" w:hAnsi="Times New Roman" w:hint="default"/>
      </w:rPr>
    </w:lvl>
    <w:lvl w:ilvl="3" w:tplc="3542AB6C" w:tentative="1">
      <w:start w:val="1"/>
      <w:numFmt w:val="bullet"/>
      <w:lvlText w:val="•"/>
      <w:lvlJc w:val="left"/>
      <w:pPr>
        <w:tabs>
          <w:tab w:val="num" w:pos="2880"/>
        </w:tabs>
        <w:ind w:left="2880" w:hanging="360"/>
      </w:pPr>
      <w:rPr>
        <w:rFonts w:ascii="Times New Roman" w:hAnsi="Times New Roman" w:hint="default"/>
      </w:rPr>
    </w:lvl>
    <w:lvl w:ilvl="4" w:tplc="F4783BB0" w:tentative="1">
      <w:start w:val="1"/>
      <w:numFmt w:val="bullet"/>
      <w:lvlText w:val="•"/>
      <w:lvlJc w:val="left"/>
      <w:pPr>
        <w:tabs>
          <w:tab w:val="num" w:pos="3600"/>
        </w:tabs>
        <w:ind w:left="3600" w:hanging="360"/>
      </w:pPr>
      <w:rPr>
        <w:rFonts w:ascii="Times New Roman" w:hAnsi="Times New Roman" w:hint="default"/>
      </w:rPr>
    </w:lvl>
    <w:lvl w:ilvl="5" w:tplc="33A8291C" w:tentative="1">
      <w:start w:val="1"/>
      <w:numFmt w:val="bullet"/>
      <w:lvlText w:val="•"/>
      <w:lvlJc w:val="left"/>
      <w:pPr>
        <w:tabs>
          <w:tab w:val="num" w:pos="4320"/>
        </w:tabs>
        <w:ind w:left="4320" w:hanging="360"/>
      </w:pPr>
      <w:rPr>
        <w:rFonts w:ascii="Times New Roman" w:hAnsi="Times New Roman" w:hint="default"/>
      </w:rPr>
    </w:lvl>
    <w:lvl w:ilvl="6" w:tplc="5B3EC36E" w:tentative="1">
      <w:start w:val="1"/>
      <w:numFmt w:val="bullet"/>
      <w:lvlText w:val="•"/>
      <w:lvlJc w:val="left"/>
      <w:pPr>
        <w:tabs>
          <w:tab w:val="num" w:pos="5040"/>
        </w:tabs>
        <w:ind w:left="5040" w:hanging="360"/>
      </w:pPr>
      <w:rPr>
        <w:rFonts w:ascii="Times New Roman" w:hAnsi="Times New Roman" w:hint="default"/>
      </w:rPr>
    </w:lvl>
    <w:lvl w:ilvl="7" w:tplc="DED05324" w:tentative="1">
      <w:start w:val="1"/>
      <w:numFmt w:val="bullet"/>
      <w:lvlText w:val="•"/>
      <w:lvlJc w:val="left"/>
      <w:pPr>
        <w:tabs>
          <w:tab w:val="num" w:pos="5760"/>
        </w:tabs>
        <w:ind w:left="5760" w:hanging="360"/>
      </w:pPr>
      <w:rPr>
        <w:rFonts w:ascii="Times New Roman" w:hAnsi="Times New Roman" w:hint="default"/>
      </w:rPr>
    </w:lvl>
    <w:lvl w:ilvl="8" w:tplc="067C14D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070878AA"/>
    <w:multiLevelType w:val="multilevel"/>
    <w:tmpl w:val="BBA42B28"/>
    <w:lvl w:ilvl="0">
      <w:start w:val="1"/>
      <w:numFmt w:val="decimal"/>
      <w:pStyle w:val="ListNumber"/>
      <w:lvlText w:val="%1."/>
      <w:lvlJc w:val="left"/>
      <w:pPr>
        <w:ind w:left="360" w:hanging="360"/>
      </w:pPr>
      <w:rPr>
        <w:rFonts w:asciiTheme="minorHAnsi" w:hAnsiTheme="minorHAnsi" w:hint="default"/>
        <w:color w:val="auto"/>
        <w:sz w:val="22"/>
      </w:rPr>
    </w:lvl>
    <w:lvl w:ilvl="1">
      <w:start w:val="1"/>
      <w:numFmt w:val="lowerLetter"/>
      <w:pStyle w:val="ListNumber2"/>
      <w:lvlText w:val="%2."/>
      <w:lvlJc w:val="left"/>
      <w:pPr>
        <w:ind w:left="720" w:hanging="360"/>
      </w:pPr>
      <w:rPr>
        <w:rFonts w:asciiTheme="minorHAnsi" w:hAnsiTheme="minorHAnsi" w:hint="default"/>
      </w:rPr>
    </w:lvl>
    <w:lvl w:ilvl="2">
      <w:start w:val="1"/>
      <w:numFmt w:val="lowerRoman"/>
      <w:pStyle w:val="ListNumber3"/>
      <w:lvlText w:val="%3."/>
      <w:lvlJc w:val="left"/>
      <w:pPr>
        <w:ind w:left="1080" w:hanging="360"/>
      </w:pPr>
      <w:rPr>
        <w:rFonts w:asciiTheme="minorHAnsi" w:hAnsiTheme="minorHAnsi" w:hint="default"/>
      </w:rPr>
    </w:lvl>
    <w:lvl w:ilvl="3">
      <w:start w:val="1"/>
      <w:numFmt w:val="decimal"/>
      <w:pStyle w:val="ListNumber4"/>
      <w:lvlText w:val="%4)"/>
      <w:lvlJc w:val="left"/>
      <w:pPr>
        <w:ind w:left="357" w:hanging="357"/>
      </w:pPr>
      <w:rPr>
        <w:rFonts w:asciiTheme="minorHAnsi" w:hAnsiTheme="minorHAnsi" w:hint="default"/>
      </w:rPr>
    </w:lvl>
    <w:lvl w:ilvl="4">
      <w:start w:val="1"/>
      <w:numFmt w:val="lowerLetter"/>
      <w:pStyle w:val="ListNumber5"/>
      <w:lvlText w:val="%5)"/>
      <w:lvlJc w:val="left"/>
      <w:pPr>
        <w:ind w:left="720" w:hanging="363"/>
      </w:pPr>
      <w:rPr>
        <w:rFonts w:asciiTheme="minorHAnsi" w:hAnsiTheme="minorHAnsi" w:hint="default"/>
      </w:rPr>
    </w:lvl>
    <w:lvl w:ilvl="5">
      <w:start w:val="1"/>
      <w:numFmt w:val="lowerRoman"/>
      <w:pStyle w:val="ListNumber6"/>
      <w:lvlText w:val="%6)"/>
      <w:lvlJc w:val="left"/>
      <w:pPr>
        <w:ind w:left="1077" w:hanging="357"/>
      </w:pPr>
      <w:rPr>
        <w:rFonts w:asciiTheme="minorHAnsi" w:hAnsiTheme="minorHAnsi" w:hint="default"/>
      </w:rPr>
    </w:lvl>
    <w:lvl w:ilvl="6">
      <w:start w:val="1"/>
      <w:numFmt w:val="decimal"/>
      <w:pStyle w:val="ListNumber7"/>
      <w:lvlText w:val="(%7)"/>
      <w:lvlJc w:val="left"/>
      <w:pPr>
        <w:tabs>
          <w:tab w:val="num" w:pos="720"/>
        </w:tabs>
        <w:ind w:left="357" w:hanging="357"/>
      </w:pPr>
      <w:rPr>
        <w:rFonts w:asciiTheme="minorHAnsi" w:hAnsiTheme="minorHAnsi" w:hint="default"/>
      </w:rPr>
    </w:lvl>
    <w:lvl w:ilvl="7">
      <w:start w:val="1"/>
      <w:numFmt w:val="lowerLetter"/>
      <w:pStyle w:val="ListNumber8"/>
      <w:lvlText w:val="(%8)"/>
      <w:lvlJc w:val="left"/>
      <w:pPr>
        <w:ind w:left="720" w:hanging="363"/>
      </w:pPr>
      <w:rPr>
        <w:rFonts w:asciiTheme="minorHAnsi" w:hAnsiTheme="minorHAnsi" w:hint="default"/>
      </w:rPr>
    </w:lvl>
    <w:lvl w:ilvl="8">
      <w:start w:val="1"/>
      <w:numFmt w:val="lowerRoman"/>
      <w:pStyle w:val="ListNumber9"/>
      <w:lvlText w:val="(%9)"/>
      <w:lvlJc w:val="left"/>
      <w:pPr>
        <w:ind w:left="1077" w:hanging="357"/>
      </w:pPr>
      <w:rPr>
        <w:rFonts w:asciiTheme="minorHAnsi" w:hAnsiTheme="minorHAnsi" w:hint="default"/>
      </w:rPr>
    </w:lvl>
  </w:abstractNum>
  <w:abstractNum w:abstractNumId="3" w15:restartNumberingAfterBreak="0">
    <w:nsid w:val="07642D4E"/>
    <w:multiLevelType w:val="multilevel"/>
    <w:tmpl w:val="BBA42B28"/>
    <w:styleLink w:val="KPMGNumberList"/>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4" w15:restartNumberingAfterBreak="0">
    <w:nsid w:val="0939075C"/>
    <w:multiLevelType w:val="multilevel"/>
    <w:tmpl w:val="E5D4909E"/>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5" w15:restartNumberingAfterBreak="0">
    <w:nsid w:val="1446659F"/>
    <w:multiLevelType w:val="multilevel"/>
    <w:tmpl w:val="98B499BC"/>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6" w15:restartNumberingAfterBreak="0">
    <w:nsid w:val="14D6071D"/>
    <w:multiLevelType w:val="multilevel"/>
    <w:tmpl w:val="065C4F94"/>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7" w15:restartNumberingAfterBreak="0">
    <w:nsid w:val="1D6B4DF2"/>
    <w:multiLevelType w:val="multilevel"/>
    <w:tmpl w:val="29CCDBEE"/>
    <w:lvl w:ilvl="0">
      <w:start w:val="6"/>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8" w15:restartNumberingAfterBreak="0">
    <w:nsid w:val="1DDE0B0B"/>
    <w:multiLevelType w:val="hybridMultilevel"/>
    <w:tmpl w:val="B010DEF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9" w15:restartNumberingAfterBreak="0">
    <w:nsid w:val="2282068C"/>
    <w:multiLevelType w:val="hybridMultilevel"/>
    <w:tmpl w:val="C88E8FBA"/>
    <w:lvl w:ilvl="0" w:tplc="0C09000F">
      <w:start w:val="1"/>
      <w:numFmt w:val="decimal"/>
      <w:lvlText w:val="%1."/>
      <w:lvlJc w:val="left"/>
      <w:pPr>
        <w:ind w:left="360" w:hanging="360"/>
      </w:pPr>
    </w:lvl>
    <w:lvl w:ilvl="1" w:tplc="CC2AF862">
      <w:start w:val="1"/>
      <w:numFmt w:val="lowerLetter"/>
      <w:lvlText w:val="%2."/>
      <w:lvlJc w:val="left"/>
      <w:pPr>
        <w:ind w:left="1080" w:hanging="360"/>
      </w:pPr>
      <w:rPr>
        <w:rFonts w:ascii="Arial" w:hAnsi="Arial" w:hint="default"/>
        <w:b w:val="0"/>
        <w:i w:val="0"/>
        <w:sz w:val="20"/>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C8F251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1" w15:restartNumberingAfterBreak="0">
    <w:nsid w:val="2D596C1B"/>
    <w:multiLevelType w:val="multilevel"/>
    <w:tmpl w:val="F1281A3E"/>
    <w:styleLink w:val="KPMGBulletList"/>
    <w:lvl w:ilvl="0">
      <w:start w:val="1"/>
      <w:numFmt w:val="bullet"/>
      <w:pStyle w:val="ListBullet"/>
      <w:lvlText w:val=""/>
      <w:lvlJc w:val="left"/>
      <w:pPr>
        <w:ind w:left="360" w:hanging="360"/>
      </w:pPr>
      <w:rPr>
        <w:rFonts w:ascii="Wingdings" w:hAnsi="Wingdings"/>
        <w:b w:val="0"/>
        <w:i w:val="0"/>
        <w:color w:val="auto"/>
        <w:sz w:val="18"/>
      </w:rPr>
    </w:lvl>
    <w:lvl w:ilvl="1">
      <w:start w:val="1"/>
      <w:numFmt w:val="bullet"/>
      <w:pStyle w:val="ListBullet2"/>
      <w:lvlText w:val=""/>
      <w:lvlJc w:val="left"/>
      <w:pPr>
        <w:ind w:left="720" w:hanging="360"/>
      </w:pPr>
      <w:rPr>
        <w:rFonts w:ascii="Wingdings" w:hAnsi="Wingdings" w:hint="default"/>
        <w:b w:val="0"/>
        <w:i w:val="0"/>
        <w:sz w:val="18"/>
      </w:rPr>
    </w:lvl>
    <w:lvl w:ilvl="2">
      <w:start w:val="1"/>
      <w:numFmt w:val="bullet"/>
      <w:pStyle w:val="ListBullet3"/>
      <w:lvlText w:val=""/>
      <w:lvlJc w:val="left"/>
      <w:pPr>
        <w:ind w:left="1080" w:hanging="360"/>
      </w:pPr>
      <w:rPr>
        <w:rFonts w:ascii="Wingdings" w:hAnsi="Wingdings" w:hint="default"/>
        <w:b w:val="0"/>
        <w:i w:val="0"/>
        <w:sz w:val="18"/>
      </w:rPr>
    </w:lvl>
    <w:lvl w:ilvl="3">
      <w:start w:val="1"/>
      <w:numFmt w:val="bullet"/>
      <w:pStyle w:val="ListBullet4"/>
      <w:lvlText w:val=""/>
      <w:lvlJc w:val="left"/>
      <w:pPr>
        <w:ind w:left="357" w:hanging="357"/>
      </w:pPr>
      <w:rPr>
        <w:rFonts w:ascii="Wingdings" w:hAnsi="Wingdings" w:hint="default"/>
        <w:b w:val="0"/>
        <w:i w:val="0"/>
        <w:sz w:val="18"/>
      </w:rPr>
    </w:lvl>
    <w:lvl w:ilvl="4">
      <w:start w:val="1"/>
      <w:numFmt w:val="bullet"/>
      <w:pStyle w:val="ListBullet5"/>
      <w:lvlText w:val=""/>
      <w:lvlJc w:val="left"/>
      <w:pPr>
        <w:ind w:left="720" w:hanging="363"/>
      </w:pPr>
      <w:rPr>
        <w:rFonts w:ascii="Wingdings" w:hAnsi="Wingdings" w:hint="default"/>
        <w:b w:val="0"/>
        <w:i w:val="0"/>
        <w:sz w:val="18"/>
      </w:rPr>
    </w:lvl>
    <w:lvl w:ilvl="5">
      <w:start w:val="1"/>
      <w:numFmt w:val="bullet"/>
      <w:pStyle w:val="ListBullet6"/>
      <w:lvlText w:val=""/>
      <w:lvlJc w:val="left"/>
      <w:pPr>
        <w:ind w:left="1077" w:hanging="357"/>
      </w:pPr>
      <w:rPr>
        <w:rFonts w:ascii="Wingdings 3" w:hAnsi="Wingdings 3" w:hint="default"/>
        <w:b w:val="0"/>
        <w:i w:val="0"/>
        <w:sz w:val="18"/>
      </w:rPr>
    </w:lvl>
    <w:lvl w:ilvl="6">
      <w:start w:val="1"/>
      <w:numFmt w:val="bullet"/>
      <w:pStyle w:val="ListBullet7"/>
      <w:lvlText w:val=""/>
      <w:lvlJc w:val="left"/>
      <w:pPr>
        <w:ind w:left="357" w:hanging="357"/>
      </w:pPr>
      <w:rPr>
        <w:rFonts w:ascii="Wingdings" w:hAnsi="Wingdings" w:hint="default"/>
        <w:b w:val="0"/>
        <w:i w:val="0"/>
        <w:sz w:val="18"/>
      </w:rPr>
    </w:lvl>
    <w:lvl w:ilvl="7">
      <w:start w:val="1"/>
      <w:numFmt w:val="bullet"/>
      <w:pStyle w:val="ListBullet8"/>
      <w:lvlText w:val=""/>
      <w:lvlJc w:val="left"/>
      <w:pPr>
        <w:ind w:left="720" w:hanging="363"/>
      </w:pPr>
      <w:rPr>
        <w:rFonts w:ascii="Wingdings 2" w:hAnsi="Wingdings 2" w:hint="default"/>
        <w:b w:val="0"/>
        <w:i w:val="0"/>
        <w:sz w:val="18"/>
      </w:rPr>
    </w:lvl>
    <w:lvl w:ilvl="8">
      <w:start w:val="1"/>
      <w:numFmt w:val="bullet"/>
      <w:pStyle w:val="ListBullet9"/>
      <w:lvlText w:val=""/>
      <w:lvlJc w:val="left"/>
      <w:pPr>
        <w:ind w:left="1077" w:hanging="357"/>
      </w:pPr>
      <w:rPr>
        <w:rFonts w:ascii="Wingdings" w:hAnsi="Wingdings" w:hint="default"/>
        <w:b w:val="0"/>
        <w:i w:val="0"/>
        <w:sz w:val="18"/>
      </w:rPr>
    </w:lvl>
  </w:abstractNum>
  <w:abstractNum w:abstractNumId="12" w15:restartNumberingAfterBreak="0">
    <w:nsid w:val="2E8B3CD8"/>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F157CA5"/>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4" w15:restartNumberingAfterBreak="0">
    <w:nsid w:val="30752890"/>
    <w:multiLevelType w:val="multilevel"/>
    <w:tmpl w:val="CC4C00E6"/>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5" w15:restartNumberingAfterBreak="0">
    <w:nsid w:val="440669A9"/>
    <w:multiLevelType w:val="multilevel"/>
    <w:tmpl w:val="6C06A4E0"/>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6" w15:restartNumberingAfterBreak="0">
    <w:nsid w:val="4A100374"/>
    <w:multiLevelType w:val="multilevel"/>
    <w:tmpl w:val="5EDC735A"/>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7" w15:restartNumberingAfterBreak="0">
    <w:nsid w:val="4FAB08D4"/>
    <w:multiLevelType w:val="multilevel"/>
    <w:tmpl w:val="97D8E26E"/>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18" w15:restartNumberingAfterBreak="0">
    <w:nsid w:val="51E175D6"/>
    <w:multiLevelType w:val="hybridMultilevel"/>
    <w:tmpl w:val="E7C876CC"/>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9" w15:restartNumberingAfterBreak="0">
    <w:nsid w:val="53634ED5"/>
    <w:multiLevelType w:val="hybridMultilevel"/>
    <w:tmpl w:val="0906A7A4"/>
    <w:lvl w:ilvl="0" w:tplc="0C09000F">
      <w:start w:val="1"/>
      <w:numFmt w:val="decimal"/>
      <w:lvlText w:val="%1."/>
      <w:lvlJc w:val="left"/>
      <w:pPr>
        <w:ind w:left="360" w:hanging="360"/>
      </w:p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0" w15:restartNumberingAfterBreak="0">
    <w:nsid w:val="54837698"/>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1" w15:restartNumberingAfterBreak="0">
    <w:nsid w:val="554D3D0C"/>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2" w15:restartNumberingAfterBreak="0">
    <w:nsid w:val="64497EAC"/>
    <w:multiLevelType w:val="hybridMultilevel"/>
    <w:tmpl w:val="AC00307E"/>
    <w:lvl w:ilvl="0" w:tplc="E2766C1E">
      <w:start w:val="1"/>
      <w:numFmt w:val="bullet"/>
      <w:lvlText w:val="•"/>
      <w:lvlJc w:val="left"/>
      <w:pPr>
        <w:tabs>
          <w:tab w:val="num" w:pos="720"/>
        </w:tabs>
        <w:ind w:left="720" w:hanging="360"/>
      </w:pPr>
      <w:rPr>
        <w:rFonts w:ascii="Times New Roman" w:hAnsi="Times New Roman" w:hint="default"/>
      </w:rPr>
    </w:lvl>
    <w:lvl w:ilvl="1" w:tplc="337EEA92" w:tentative="1">
      <w:start w:val="1"/>
      <w:numFmt w:val="bullet"/>
      <w:lvlText w:val="•"/>
      <w:lvlJc w:val="left"/>
      <w:pPr>
        <w:tabs>
          <w:tab w:val="num" w:pos="1440"/>
        </w:tabs>
        <w:ind w:left="1440" w:hanging="360"/>
      </w:pPr>
      <w:rPr>
        <w:rFonts w:ascii="Times New Roman" w:hAnsi="Times New Roman" w:hint="default"/>
      </w:rPr>
    </w:lvl>
    <w:lvl w:ilvl="2" w:tplc="76425604" w:tentative="1">
      <w:start w:val="1"/>
      <w:numFmt w:val="bullet"/>
      <w:lvlText w:val="•"/>
      <w:lvlJc w:val="left"/>
      <w:pPr>
        <w:tabs>
          <w:tab w:val="num" w:pos="2160"/>
        </w:tabs>
        <w:ind w:left="2160" w:hanging="360"/>
      </w:pPr>
      <w:rPr>
        <w:rFonts w:ascii="Times New Roman" w:hAnsi="Times New Roman" w:hint="default"/>
      </w:rPr>
    </w:lvl>
    <w:lvl w:ilvl="3" w:tplc="294E216C" w:tentative="1">
      <w:start w:val="1"/>
      <w:numFmt w:val="bullet"/>
      <w:lvlText w:val="•"/>
      <w:lvlJc w:val="left"/>
      <w:pPr>
        <w:tabs>
          <w:tab w:val="num" w:pos="2880"/>
        </w:tabs>
        <w:ind w:left="2880" w:hanging="360"/>
      </w:pPr>
      <w:rPr>
        <w:rFonts w:ascii="Times New Roman" w:hAnsi="Times New Roman" w:hint="default"/>
      </w:rPr>
    </w:lvl>
    <w:lvl w:ilvl="4" w:tplc="B4489B1A" w:tentative="1">
      <w:start w:val="1"/>
      <w:numFmt w:val="bullet"/>
      <w:lvlText w:val="•"/>
      <w:lvlJc w:val="left"/>
      <w:pPr>
        <w:tabs>
          <w:tab w:val="num" w:pos="3600"/>
        </w:tabs>
        <w:ind w:left="3600" w:hanging="360"/>
      </w:pPr>
      <w:rPr>
        <w:rFonts w:ascii="Times New Roman" w:hAnsi="Times New Roman" w:hint="default"/>
      </w:rPr>
    </w:lvl>
    <w:lvl w:ilvl="5" w:tplc="CD7209A2" w:tentative="1">
      <w:start w:val="1"/>
      <w:numFmt w:val="bullet"/>
      <w:lvlText w:val="•"/>
      <w:lvlJc w:val="left"/>
      <w:pPr>
        <w:tabs>
          <w:tab w:val="num" w:pos="4320"/>
        </w:tabs>
        <w:ind w:left="4320" w:hanging="360"/>
      </w:pPr>
      <w:rPr>
        <w:rFonts w:ascii="Times New Roman" w:hAnsi="Times New Roman" w:hint="default"/>
      </w:rPr>
    </w:lvl>
    <w:lvl w:ilvl="6" w:tplc="D99A67F2" w:tentative="1">
      <w:start w:val="1"/>
      <w:numFmt w:val="bullet"/>
      <w:lvlText w:val="•"/>
      <w:lvlJc w:val="left"/>
      <w:pPr>
        <w:tabs>
          <w:tab w:val="num" w:pos="5040"/>
        </w:tabs>
        <w:ind w:left="5040" w:hanging="360"/>
      </w:pPr>
      <w:rPr>
        <w:rFonts w:ascii="Times New Roman" w:hAnsi="Times New Roman" w:hint="default"/>
      </w:rPr>
    </w:lvl>
    <w:lvl w:ilvl="7" w:tplc="1F5438F8" w:tentative="1">
      <w:start w:val="1"/>
      <w:numFmt w:val="bullet"/>
      <w:lvlText w:val="•"/>
      <w:lvlJc w:val="left"/>
      <w:pPr>
        <w:tabs>
          <w:tab w:val="num" w:pos="5760"/>
        </w:tabs>
        <w:ind w:left="5760" w:hanging="360"/>
      </w:pPr>
      <w:rPr>
        <w:rFonts w:ascii="Times New Roman" w:hAnsi="Times New Roman" w:hint="default"/>
      </w:rPr>
    </w:lvl>
    <w:lvl w:ilvl="8" w:tplc="F9ACC3CC" w:tentative="1">
      <w:start w:val="1"/>
      <w:numFmt w:val="bullet"/>
      <w:lvlText w:val="•"/>
      <w:lvlJc w:val="left"/>
      <w:pPr>
        <w:tabs>
          <w:tab w:val="num" w:pos="6480"/>
        </w:tabs>
        <w:ind w:left="6480" w:hanging="360"/>
      </w:pPr>
      <w:rPr>
        <w:rFonts w:ascii="Times New Roman" w:hAnsi="Times New Roman" w:hint="default"/>
      </w:rPr>
    </w:lvl>
  </w:abstractNum>
  <w:abstractNum w:abstractNumId="23" w15:restartNumberingAfterBreak="0">
    <w:nsid w:val="681E2561"/>
    <w:multiLevelType w:val="hybridMultilevel"/>
    <w:tmpl w:val="675479FA"/>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4" w15:restartNumberingAfterBreak="0">
    <w:nsid w:val="6B8B00FD"/>
    <w:multiLevelType w:val="multilevel"/>
    <w:tmpl w:val="26724EC0"/>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Arial" w:hAnsi="Arial" w:hint="default"/>
        <w:b w:val="0"/>
        <w:i w:val="0"/>
        <w:sz w:val="20"/>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5" w15:restartNumberingAfterBreak="0">
    <w:nsid w:val="6ED54093"/>
    <w:multiLevelType w:val="hybridMultilevel"/>
    <w:tmpl w:val="0C823E62"/>
    <w:lvl w:ilvl="0" w:tplc="7FD20BC0">
      <w:start w:val="1"/>
      <w:numFmt w:val="bullet"/>
      <w:lvlText w:val="•"/>
      <w:lvlJc w:val="left"/>
      <w:pPr>
        <w:tabs>
          <w:tab w:val="num" w:pos="720"/>
        </w:tabs>
        <w:ind w:left="720" w:hanging="360"/>
      </w:pPr>
      <w:rPr>
        <w:rFonts w:ascii="Times New Roman" w:hAnsi="Times New Roman" w:hint="default"/>
      </w:rPr>
    </w:lvl>
    <w:lvl w:ilvl="1" w:tplc="0374B7A0" w:tentative="1">
      <w:start w:val="1"/>
      <w:numFmt w:val="bullet"/>
      <w:lvlText w:val="•"/>
      <w:lvlJc w:val="left"/>
      <w:pPr>
        <w:tabs>
          <w:tab w:val="num" w:pos="1440"/>
        </w:tabs>
        <w:ind w:left="1440" w:hanging="360"/>
      </w:pPr>
      <w:rPr>
        <w:rFonts w:ascii="Times New Roman" w:hAnsi="Times New Roman" w:hint="default"/>
      </w:rPr>
    </w:lvl>
    <w:lvl w:ilvl="2" w:tplc="FFDE849C" w:tentative="1">
      <w:start w:val="1"/>
      <w:numFmt w:val="bullet"/>
      <w:lvlText w:val="•"/>
      <w:lvlJc w:val="left"/>
      <w:pPr>
        <w:tabs>
          <w:tab w:val="num" w:pos="2160"/>
        </w:tabs>
        <w:ind w:left="2160" w:hanging="360"/>
      </w:pPr>
      <w:rPr>
        <w:rFonts w:ascii="Times New Roman" w:hAnsi="Times New Roman" w:hint="default"/>
      </w:rPr>
    </w:lvl>
    <w:lvl w:ilvl="3" w:tplc="C0E6B5DC" w:tentative="1">
      <w:start w:val="1"/>
      <w:numFmt w:val="bullet"/>
      <w:lvlText w:val="•"/>
      <w:lvlJc w:val="left"/>
      <w:pPr>
        <w:tabs>
          <w:tab w:val="num" w:pos="2880"/>
        </w:tabs>
        <w:ind w:left="2880" w:hanging="360"/>
      </w:pPr>
      <w:rPr>
        <w:rFonts w:ascii="Times New Roman" w:hAnsi="Times New Roman" w:hint="default"/>
      </w:rPr>
    </w:lvl>
    <w:lvl w:ilvl="4" w:tplc="2BDC044E" w:tentative="1">
      <w:start w:val="1"/>
      <w:numFmt w:val="bullet"/>
      <w:lvlText w:val="•"/>
      <w:lvlJc w:val="left"/>
      <w:pPr>
        <w:tabs>
          <w:tab w:val="num" w:pos="3600"/>
        </w:tabs>
        <w:ind w:left="3600" w:hanging="360"/>
      </w:pPr>
      <w:rPr>
        <w:rFonts w:ascii="Times New Roman" w:hAnsi="Times New Roman" w:hint="default"/>
      </w:rPr>
    </w:lvl>
    <w:lvl w:ilvl="5" w:tplc="70F8507E" w:tentative="1">
      <w:start w:val="1"/>
      <w:numFmt w:val="bullet"/>
      <w:lvlText w:val="•"/>
      <w:lvlJc w:val="left"/>
      <w:pPr>
        <w:tabs>
          <w:tab w:val="num" w:pos="4320"/>
        </w:tabs>
        <w:ind w:left="4320" w:hanging="360"/>
      </w:pPr>
      <w:rPr>
        <w:rFonts w:ascii="Times New Roman" w:hAnsi="Times New Roman" w:hint="default"/>
      </w:rPr>
    </w:lvl>
    <w:lvl w:ilvl="6" w:tplc="46407146" w:tentative="1">
      <w:start w:val="1"/>
      <w:numFmt w:val="bullet"/>
      <w:lvlText w:val="•"/>
      <w:lvlJc w:val="left"/>
      <w:pPr>
        <w:tabs>
          <w:tab w:val="num" w:pos="5040"/>
        </w:tabs>
        <w:ind w:left="5040" w:hanging="360"/>
      </w:pPr>
      <w:rPr>
        <w:rFonts w:ascii="Times New Roman" w:hAnsi="Times New Roman" w:hint="default"/>
      </w:rPr>
    </w:lvl>
    <w:lvl w:ilvl="7" w:tplc="154EA50E" w:tentative="1">
      <w:start w:val="1"/>
      <w:numFmt w:val="bullet"/>
      <w:lvlText w:val="•"/>
      <w:lvlJc w:val="left"/>
      <w:pPr>
        <w:tabs>
          <w:tab w:val="num" w:pos="5760"/>
        </w:tabs>
        <w:ind w:left="5760" w:hanging="360"/>
      </w:pPr>
      <w:rPr>
        <w:rFonts w:ascii="Times New Roman" w:hAnsi="Times New Roman" w:hint="default"/>
      </w:rPr>
    </w:lvl>
    <w:lvl w:ilvl="8" w:tplc="A3A21DA0" w:tentative="1">
      <w:start w:val="1"/>
      <w:numFmt w:val="bullet"/>
      <w:lvlText w:val="•"/>
      <w:lvlJc w:val="left"/>
      <w:pPr>
        <w:tabs>
          <w:tab w:val="num" w:pos="6480"/>
        </w:tabs>
        <w:ind w:left="6480" w:hanging="360"/>
      </w:pPr>
      <w:rPr>
        <w:rFonts w:ascii="Times New Roman" w:hAnsi="Times New Roman" w:hint="default"/>
      </w:rPr>
    </w:lvl>
  </w:abstractNum>
  <w:abstractNum w:abstractNumId="26" w15:restartNumberingAfterBreak="0">
    <w:nsid w:val="7C3004CD"/>
    <w:multiLevelType w:val="multilevel"/>
    <w:tmpl w:val="9FEA3D5C"/>
    <w:lvl w:ilvl="0">
      <w:start w:val="1"/>
      <w:numFmt w:val="decimal"/>
      <w:lvlText w:val="%1."/>
      <w:lvlJc w:val="left"/>
      <w:pPr>
        <w:ind w:left="360" w:hanging="360"/>
      </w:pPr>
      <w:rPr>
        <w:rFonts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abstractNum w:abstractNumId="27" w15:restartNumberingAfterBreak="0">
    <w:nsid w:val="7F720C5E"/>
    <w:multiLevelType w:val="multilevel"/>
    <w:tmpl w:val="BBA42B28"/>
    <w:lvl w:ilvl="0">
      <w:start w:val="1"/>
      <w:numFmt w:val="decimal"/>
      <w:lvlText w:val="%1."/>
      <w:lvlJc w:val="left"/>
      <w:pPr>
        <w:ind w:left="360" w:hanging="360"/>
      </w:pPr>
      <w:rPr>
        <w:rFonts w:asciiTheme="minorHAnsi" w:hAnsiTheme="minorHAnsi" w:hint="default"/>
        <w:color w:val="auto"/>
        <w:sz w:val="22"/>
      </w:rPr>
    </w:lvl>
    <w:lvl w:ilvl="1">
      <w:start w:val="1"/>
      <w:numFmt w:val="lowerLetter"/>
      <w:lvlText w:val="%2."/>
      <w:lvlJc w:val="left"/>
      <w:pPr>
        <w:ind w:left="720" w:hanging="360"/>
      </w:pPr>
      <w:rPr>
        <w:rFonts w:asciiTheme="minorHAnsi" w:hAnsiTheme="minorHAnsi" w:hint="default"/>
      </w:rPr>
    </w:lvl>
    <w:lvl w:ilvl="2">
      <w:start w:val="1"/>
      <w:numFmt w:val="lowerRoman"/>
      <w:lvlText w:val="%3."/>
      <w:lvlJc w:val="left"/>
      <w:pPr>
        <w:ind w:left="1080" w:hanging="360"/>
      </w:pPr>
      <w:rPr>
        <w:rFonts w:asciiTheme="minorHAnsi" w:hAnsiTheme="minorHAnsi" w:hint="default"/>
      </w:rPr>
    </w:lvl>
    <w:lvl w:ilvl="3">
      <w:start w:val="1"/>
      <w:numFmt w:val="decimal"/>
      <w:lvlText w:val="%4)"/>
      <w:lvlJc w:val="left"/>
      <w:pPr>
        <w:ind w:left="357" w:hanging="357"/>
      </w:pPr>
      <w:rPr>
        <w:rFonts w:asciiTheme="minorHAnsi" w:hAnsiTheme="minorHAnsi" w:hint="default"/>
      </w:rPr>
    </w:lvl>
    <w:lvl w:ilvl="4">
      <w:start w:val="1"/>
      <w:numFmt w:val="lowerLetter"/>
      <w:lvlText w:val="%5)"/>
      <w:lvlJc w:val="left"/>
      <w:pPr>
        <w:ind w:left="720" w:hanging="363"/>
      </w:pPr>
      <w:rPr>
        <w:rFonts w:asciiTheme="minorHAnsi" w:hAnsiTheme="minorHAnsi" w:hint="default"/>
      </w:rPr>
    </w:lvl>
    <w:lvl w:ilvl="5">
      <w:start w:val="1"/>
      <w:numFmt w:val="lowerRoman"/>
      <w:lvlText w:val="%6)"/>
      <w:lvlJc w:val="left"/>
      <w:pPr>
        <w:ind w:left="1077" w:hanging="357"/>
      </w:pPr>
      <w:rPr>
        <w:rFonts w:asciiTheme="minorHAnsi" w:hAnsiTheme="minorHAnsi" w:hint="default"/>
      </w:rPr>
    </w:lvl>
    <w:lvl w:ilvl="6">
      <w:start w:val="1"/>
      <w:numFmt w:val="decimal"/>
      <w:lvlText w:val="(%7)"/>
      <w:lvlJc w:val="left"/>
      <w:pPr>
        <w:tabs>
          <w:tab w:val="num" w:pos="720"/>
        </w:tabs>
        <w:ind w:left="357" w:hanging="357"/>
      </w:pPr>
      <w:rPr>
        <w:rFonts w:asciiTheme="minorHAnsi" w:hAnsiTheme="minorHAnsi" w:hint="default"/>
      </w:rPr>
    </w:lvl>
    <w:lvl w:ilvl="7">
      <w:start w:val="1"/>
      <w:numFmt w:val="lowerLetter"/>
      <w:lvlText w:val="(%8)"/>
      <w:lvlJc w:val="left"/>
      <w:pPr>
        <w:ind w:left="720" w:hanging="363"/>
      </w:pPr>
      <w:rPr>
        <w:rFonts w:asciiTheme="minorHAnsi" w:hAnsiTheme="minorHAnsi" w:hint="default"/>
      </w:rPr>
    </w:lvl>
    <w:lvl w:ilvl="8">
      <w:start w:val="1"/>
      <w:numFmt w:val="lowerRoman"/>
      <w:lvlText w:val="(%9)"/>
      <w:lvlJc w:val="left"/>
      <w:pPr>
        <w:ind w:left="1077" w:hanging="357"/>
      </w:pPr>
      <w:rPr>
        <w:rFonts w:asciiTheme="minorHAnsi" w:hAnsiTheme="minorHAnsi" w:hint="default"/>
      </w:rPr>
    </w:lvl>
  </w:abstractNum>
  <w:num w:numId="1" w16cid:durableId="844630850">
    <w:abstractNumId w:val="11"/>
  </w:num>
  <w:num w:numId="2" w16cid:durableId="1979413258">
    <w:abstractNumId w:val="12"/>
  </w:num>
  <w:num w:numId="3" w16cid:durableId="605426790">
    <w:abstractNumId w:val="3"/>
  </w:num>
  <w:num w:numId="4" w16cid:durableId="1720323035">
    <w:abstractNumId w:val="2"/>
  </w:num>
  <w:num w:numId="5" w16cid:durableId="12022852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034931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86691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588050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887907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315190345">
    <w:abstractNumId w:val="13"/>
  </w:num>
  <w:num w:numId="11" w16cid:durableId="978996051">
    <w:abstractNumId w:val="27"/>
  </w:num>
  <w:num w:numId="12" w16cid:durableId="882134007">
    <w:abstractNumId w:val="0"/>
  </w:num>
  <w:num w:numId="13" w16cid:durableId="1689791260">
    <w:abstractNumId w:val="3"/>
    <w:lvlOverride w:ilvl="0">
      <w:lvl w:ilvl="0">
        <w:start w:val="1"/>
        <w:numFmt w:val="decimal"/>
        <w:lvlText w:val="%1."/>
        <w:lvlJc w:val="left"/>
        <w:pPr>
          <w:ind w:left="360" w:hanging="360"/>
        </w:pPr>
        <w:rPr>
          <w:rFonts w:asciiTheme="minorHAnsi" w:hAnsiTheme="minorHAnsi" w:hint="default"/>
          <w:color w:val="auto"/>
          <w:sz w:val="22"/>
        </w:rPr>
      </w:lvl>
    </w:lvlOverride>
    <w:lvlOverride w:ilvl="1">
      <w:lvl w:ilvl="1">
        <w:start w:val="1"/>
        <w:numFmt w:val="lowerLetter"/>
        <w:lvlText w:val="%2."/>
        <w:lvlJc w:val="left"/>
        <w:pPr>
          <w:ind w:left="720" w:hanging="360"/>
        </w:pPr>
        <w:rPr>
          <w:rFonts w:asciiTheme="minorHAnsi" w:hAnsiTheme="minorHAnsi" w:hint="default"/>
        </w:rPr>
      </w:lvl>
    </w:lvlOverride>
    <w:lvlOverride w:ilvl="2">
      <w:lvl w:ilvl="2">
        <w:start w:val="1"/>
        <w:numFmt w:val="lowerRoman"/>
        <w:lvlText w:val="%3."/>
        <w:lvlJc w:val="left"/>
        <w:pPr>
          <w:ind w:left="1080" w:hanging="360"/>
        </w:pPr>
        <w:rPr>
          <w:rFonts w:asciiTheme="minorHAnsi" w:hAnsiTheme="minorHAnsi" w:hint="default"/>
        </w:rPr>
      </w:lvl>
    </w:lvlOverride>
    <w:lvlOverride w:ilvl="3">
      <w:lvl w:ilvl="3">
        <w:start w:val="1"/>
        <w:numFmt w:val="decimal"/>
        <w:lvlText w:val="%4)"/>
        <w:lvlJc w:val="left"/>
        <w:pPr>
          <w:ind w:left="357" w:hanging="357"/>
        </w:pPr>
        <w:rPr>
          <w:rFonts w:asciiTheme="minorHAnsi" w:hAnsiTheme="minorHAnsi" w:hint="default"/>
        </w:rPr>
      </w:lvl>
    </w:lvlOverride>
    <w:lvlOverride w:ilvl="4">
      <w:lvl w:ilvl="4">
        <w:start w:val="1"/>
        <w:numFmt w:val="lowerLetter"/>
        <w:lvlText w:val="%5)"/>
        <w:lvlJc w:val="left"/>
        <w:pPr>
          <w:ind w:left="720" w:hanging="363"/>
        </w:pPr>
        <w:rPr>
          <w:rFonts w:asciiTheme="minorHAnsi" w:hAnsiTheme="minorHAnsi" w:hint="default"/>
        </w:rPr>
      </w:lvl>
    </w:lvlOverride>
    <w:lvlOverride w:ilvl="5">
      <w:lvl w:ilvl="5">
        <w:start w:val="1"/>
        <w:numFmt w:val="lowerRoman"/>
        <w:lvlText w:val="%6)"/>
        <w:lvlJc w:val="left"/>
        <w:pPr>
          <w:ind w:left="1077" w:hanging="357"/>
        </w:pPr>
        <w:rPr>
          <w:rFonts w:asciiTheme="minorHAnsi" w:hAnsiTheme="minorHAnsi" w:hint="default"/>
        </w:rPr>
      </w:lvl>
    </w:lvlOverride>
    <w:lvlOverride w:ilvl="6">
      <w:lvl w:ilvl="6">
        <w:start w:val="1"/>
        <w:numFmt w:val="decimal"/>
        <w:lvlText w:val="(%7)"/>
        <w:lvlJc w:val="left"/>
        <w:pPr>
          <w:tabs>
            <w:tab w:val="num" w:pos="720"/>
          </w:tabs>
          <w:ind w:left="357" w:hanging="357"/>
        </w:pPr>
        <w:rPr>
          <w:rFonts w:asciiTheme="minorHAnsi" w:hAnsiTheme="minorHAnsi" w:hint="default"/>
        </w:rPr>
      </w:lvl>
    </w:lvlOverride>
    <w:lvlOverride w:ilvl="7">
      <w:lvl w:ilvl="7">
        <w:start w:val="1"/>
        <w:numFmt w:val="lowerLetter"/>
        <w:lvlText w:val="(%8)"/>
        <w:lvlJc w:val="left"/>
        <w:pPr>
          <w:ind w:left="720" w:hanging="363"/>
        </w:pPr>
        <w:rPr>
          <w:rFonts w:asciiTheme="minorHAnsi" w:hAnsiTheme="minorHAnsi" w:hint="default"/>
        </w:rPr>
      </w:lvl>
    </w:lvlOverride>
    <w:lvlOverride w:ilvl="8">
      <w:lvl w:ilvl="8">
        <w:start w:val="1"/>
        <w:numFmt w:val="lowerRoman"/>
        <w:lvlText w:val="(%9)"/>
        <w:lvlJc w:val="left"/>
        <w:pPr>
          <w:ind w:left="1077" w:hanging="357"/>
        </w:pPr>
        <w:rPr>
          <w:rFonts w:asciiTheme="minorHAnsi" w:hAnsiTheme="minorHAnsi" w:hint="default"/>
        </w:rPr>
      </w:lvl>
    </w:lvlOverride>
  </w:num>
  <w:num w:numId="14" w16cid:durableId="1445153886">
    <w:abstractNumId w:val="20"/>
  </w:num>
  <w:num w:numId="15" w16cid:durableId="513811410">
    <w:abstractNumId w:val="2"/>
  </w:num>
  <w:num w:numId="16" w16cid:durableId="16730218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1499004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94909420">
    <w:abstractNumId w:val="21"/>
  </w:num>
  <w:num w:numId="19" w16cid:durableId="644993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60921677">
    <w:abstractNumId w:val="10"/>
  </w:num>
  <w:num w:numId="21" w16cid:durableId="94630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4505199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71199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201819148">
    <w:abstractNumId w:val="22"/>
  </w:num>
  <w:num w:numId="25" w16cid:durableId="922836698">
    <w:abstractNumId w:val="1"/>
  </w:num>
  <w:num w:numId="26" w16cid:durableId="946354608">
    <w:abstractNumId w:val="25"/>
  </w:num>
  <w:num w:numId="27" w16cid:durableId="880092739">
    <w:abstractNumId w:val="24"/>
  </w:num>
  <w:num w:numId="28" w16cid:durableId="2024433955">
    <w:abstractNumId w:val="14"/>
  </w:num>
  <w:num w:numId="29" w16cid:durableId="488061135">
    <w:abstractNumId w:val="5"/>
  </w:num>
  <w:num w:numId="30" w16cid:durableId="312489603">
    <w:abstractNumId w:val="17"/>
  </w:num>
  <w:num w:numId="31" w16cid:durableId="16539876">
    <w:abstractNumId w:val="26"/>
  </w:num>
  <w:num w:numId="32" w16cid:durableId="1616593780">
    <w:abstractNumId w:val="8"/>
  </w:num>
  <w:num w:numId="33" w16cid:durableId="1777024198">
    <w:abstractNumId w:val="6"/>
  </w:num>
  <w:num w:numId="34" w16cid:durableId="1272275085">
    <w:abstractNumId w:val="7"/>
  </w:num>
  <w:num w:numId="35" w16cid:durableId="987396168">
    <w:abstractNumId w:val="19"/>
  </w:num>
  <w:num w:numId="36" w16cid:durableId="524828009">
    <w:abstractNumId w:val="9"/>
  </w:num>
  <w:num w:numId="37" w16cid:durableId="532574728">
    <w:abstractNumId w:val="16"/>
  </w:num>
  <w:num w:numId="38" w16cid:durableId="384178417">
    <w:abstractNumId w:val="4"/>
  </w:num>
  <w:num w:numId="39" w16cid:durableId="237179416">
    <w:abstractNumId w:val="18"/>
  </w:num>
  <w:num w:numId="40" w16cid:durableId="484054161">
    <w:abstractNumId w:val="15"/>
  </w:num>
  <w:num w:numId="41" w16cid:durableId="1228444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71719895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86145923">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linkStyles/>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ocumentProtection w:formatting="1" w:enforcement="1" w:cryptProviderType="rsaAES" w:cryptAlgorithmClass="hash" w:cryptAlgorithmType="typeAny" w:cryptAlgorithmSid="14" w:cryptSpinCount="100000" w:hash="KiXU7gmTUh7aE9//Rq07TuX6y++7tf04e4wMhRSaTx4b7kbZ1FKO5QKEAPkHLdA8U1pOUsBcGEzbg9pReit4Jw==" w:salt="Olf4fmtQuKiKbOxxff1qug=="/>
  <w:styleLockTheme/>
  <w:styleLockQFSet/>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zAzMTAwNDa0MDU3NTRW0lEKTi0uzszPAykwNKoFAEAYS0otAAAA"/>
    <w:docVar w:name="DocToolsFormatStyle" w:val="Emphasis"/>
  </w:docVars>
  <w:rsids>
    <w:rsidRoot w:val="00C742CE"/>
    <w:rsid w:val="00000504"/>
    <w:rsid w:val="000006CE"/>
    <w:rsid w:val="00000EA1"/>
    <w:rsid w:val="00001253"/>
    <w:rsid w:val="000013DA"/>
    <w:rsid w:val="00001755"/>
    <w:rsid w:val="000017C6"/>
    <w:rsid w:val="0000187C"/>
    <w:rsid w:val="00001961"/>
    <w:rsid w:val="000021BE"/>
    <w:rsid w:val="0000253C"/>
    <w:rsid w:val="00002557"/>
    <w:rsid w:val="00002F0A"/>
    <w:rsid w:val="00002F11"/>
    <w:rsid w:val="00002FF0"/>
    <w:rsid w:val="0000315A"/>
    <w:rsid w:val="0000375E"/>
    <w:rsid w:val="0000387F"/>
    <w:rsid w:val="00003980"/>
    <w:rsid w:val="0000398B"/>
    <w:rsid w:val="00003A26"/>
    <w:rsid w:val="00003A9D"/>
    <w:rsid w:val="00004201"/>
    <w:rsid w:val="000046B0"/>
    <w:rsid w:val="000046B2"/>
    <w:rsid w:val="000049B1"/>
    <w:rsid w:val="00005249"/>
    <w:rsid w:val="000052F9"/>
    <w:rsid w:val="00005390"/>
    <w:rsid w:val="00005480"/>
    <w:rsid w:val="00005912"/>
    <w:rsid w:val="00005972"/>
    <w:rsid w:val="00005CF8"/>
    <w:rsid w:val="00005E89"/>
    <w:rsid w:val="00006012"/>
    <w:rsid w:val="0000605E"/>
    <w:rsid w:val="0000633C"/>
    <w:rsid w:val="000063F0"/>
    <w:rsid w:val="0000644F"/>
    <w:rsid w:val="00006BFF"/>
    <w:rsid w:val="00006E26"/>
    <w:rsid w:val="00006E3F"/>
    <w:rsid w:val="000071E4"/>
    <w:rsid w:val="00007589"/>
    <w:rsid w:val="0000758D"/>
    <w:rsid w:val="0000760A"/>
    <w:rsid w:val="00007787"/>
    <w:rsid w:val="00007A07"/>
    <w:rsid w:val="00007B78"/>
    <w:rsid w:val="00007D35"/>
    <w:rsid w:val="000103CB"/>
    <w:rsid w:val="00010417"/>
    <w:rsid w:val="00010583"/>
    <w:rsid w:val="00010670"/>
    <w:rsid w:val="00010893"/>
    <w:rsid w:val="000109A4"/>
    <w:rsid w:val="000109DB"/>
    <w:rsid w:val="00011198"/>
    <w:rsid w:val="00011266"/>
    <w:rsid w:val="000116A9"/>
    <w:rsid w:val="000116B0"/>
    <w:rsid w:val="00011744"/>
    <w:rsid w:val="00011A4C"/>
    <w:rsid w:val="00011D17"/>
    <w:rsid w:val="0001222F"/>
    <w:rsid w:val="00012278"/>
    <w:rsid w:val="00012574"/>
    <w:rsid w:val="00012ACC"/>
    <w:rsid w:val="00012E73"/>
    <w:rsid w:val="00012ED3"/>
    <w:rsid w:val="00013678"/>
    <w:rsid w:val="00013997"/>
    <w:rsid w:val="0001437F"/>
    <w:rsid w:val="0001452C"/>
    <w:rsid w:val="0001459D"/>
    <w:rsid w:val="000147C0"/>
    <w:rsid w:val="000151F7"/>
    <w:rsid w:val="000159DC"/>
    <w:rsid w:val="00015F45"/>
    <w:rsid w:val="00016098"/>
    <w:rsid w:val="0001627C"/>
    <w:rsid w:val="000163A9"/>
    <w:rsid w:val="0001651A"/>
    <w:rsid w:val="00016955"/>
    <w:rsid w:val="000176A1"/>
    <w:rsid w:val="00020030"/>
    <w:rsid w:val="000200F9"/>
    <w:rsid w:val="00020122"/>
    <w:rsid w:val="00020870"/>
    <w:rsid w:val="00020A6D"/>
    <w:rsid w:val="00020AD0"/>
    <w:rsid w:val="00020BC5"/>
    <w:rsid w:val="0002111D"/>
    <w:rsid w:val="00021323"/>
    <w:rsid w:val="00021983"/>
    <w:rsid w:val="00021C09"/>
    <w:rsid w:val="00021CA8"/>
    <w:rsid w:val="00021CB0"/>
    <w:rsid w:val="00021E6D"/>
    <w:rsid w:val="00021EDB"/>
    <w:rsid w:val="00022094"/>
    <w:rsid w:val="000221E4"/>
    <w:rsid w:val="0002221E"/>
    <w:rsid w:val="00022489"/>
    <w:rsid w:val="00022964"/>
    <w:rsid w:val="00022B45"/>
    <w:rsid w:val="00022C02"/>
    <w:rsid w:val="00022DC4"/>
    <w:rsid w:val="00023037"/>
    <w:rsid w:val="000233B9"/>
    <w:rsid w:val="000233D1"/>
    <w:rsid w:val="000234E2"/>
    <w:rsid w:val="000236F9"/>
    <w:rsid w:val="000239E0"/>
    <w:rsid w:val="00023BC6"/>
    <w:rsid w:val="00023D42"/>
    <w:rsid w:val="00023F17"/>
    <w:rsid w:val="00023F57"/>
    <w:rsid w:val="0002415B"/>
    <w:rsid w:val="00024217"/>
    <w:rsid w:val="0002427A"/>
    <w:rsid w:val="000242AD"/>
    <w:rsid w:val="00024357"/>
    <w:rsid w:val="000245E1"/>
    <w:rsid w:val="000246C7"/>
    <w:rsid w:val="00024764"/>
    <w:rsid w:val="0002476A"/>
    <w:rsid w:val="000248B0"/>
    <w:rsid w:val="00024A3B"/>
    <w:rsid w:val="00024CB0"/>
    <w:rsid w:val="00024D31"/>
    <w:rsid w:val="00024F5D"/>
    <w:rsid w:val="00024FCE"/>
    <w:rsid w:val="00025069"/>
    <w:rsid w:val="000252B7"/>
    <w:rsid w:val="000252FD"/>
    <w:rsid w:val="000256F6"/>
    <w:rsid w:val="00025F40"/>
    <w:rsid w:val="0002619E"/>
    <w:rsid w:val="0002634B"/>
    <w:rsid w:val="000265BB"/>
    <w:rsid w:val="000269FE"/>
    <w:rsid w:val="00026D60"/>
    <w:rsid w:val="00026DAE"/>
    <w:rsid w:val="000271BA"/>
    <w:rsid w:val="00027649"/>
    <w:rsid w:val="00027684"/>
    <w:rsid w:val="000277E3"/>
    <w:rsid w:val="000279F2"/>
    <w:rsid w:val="00027BA6"/>
    <w:rsid w:val="00027F5A"/>
    <w:rsid w:val="00030122"/>
    <w:rsid w:val="000301EA"/>
    <w:rsid w:val="000305D0"/>
    <w:rsid w:val="00030B46"/>
    <w:rsid w:val="00030D96"/>
    <w:rsid w:val="00030F63"/>
    <w:rsid w:val="000316DC"/>
    <w:rsid w:val="00031F04"/>
    <w:rsid w:val="00031FC5"/>
    <w:rsid w:val="00031FCE"/>
    <w:rsid w:val="00032829"/>
    <w:rsid w:val="000329F0"/>
    <w:rsid w:val="00032A34"/>
    <w:rsid w:val="00032DB4"/>
    <w:rsid w:val="00033796"/>
    <w:rsid w:val="00033BB1"/>
    <w:rsid w:val="00034163"/>
    <w:rsid w:val="000344C4"/>
    <w:rsid w:val="00034793"/>
    <w:rsid w:val="00034B74"/>
    <w:rsid w:val="00034FAC"/>
    <w:rsid w:val="000350DB"/>
    <w:rsid w:val="000351B6"/>
    <w:rsid w:val="000354E2"/>
    <w:rsid w:val="000356C3"/>
    <w:rsid w:val="0003578A"/>
    <w:rsid w:val="000357A0"/>
    <w:rsid w:val="00035A23"/>
    <w:rsid w:val="00035C69"/>
    <w:rsid w:val="00035CC6"/>
    <w:rsid w:val="00035F11"/>
    <w:rsid w:val="00036247"/>
    <w:rsid w:val="000363B3"/>
    <w:rsid w:val="0003650E"/>
    <w:rsid w:val="0003653E"/>
    <w:rsid w:val="0003654D"/>
    <w:rsid w:val="000367E5"/>
    <w:rsid w:val="000369D5"/>
    <w:rsid w:val="00036BC9"/>
    <w:rsid w:val="00037166"/>
    <w:rsid w:val="000372DB"/>
    <w:rsid w:val="0003730F"/>
    <w:rsid w:val="00037348"/>
    <w:rsid w:val="000375EF"/>
    <w:rsid w:val="00037B41"/>
    <w:rsid w:val="00037C75"/>
    <w:rsid w:val="00037CA0"/>
    <w:rsid w:val="00037F40"/>
    <w:rsid w:val="00037FB8"/>
    <w:rsid w:val="00040101"/>
    <w:rsid w:val="00040453"/>
    <w:rsid w:val="00040ADD"/>
    <w:rsid w:val="00040F18"/>
    <w:rsid w:val="0004119F"/>
    <w:rsid w:val="000411F4"/>
    <w:rsid w:val="0004148F"/>
    <w:rsid w:val="000418DD"/>
    <w:rsid w:val="000419B5"/>
    <w:rsid w:val="000419BC"/>
    <w:rsid w:val="00041ECF"/>
    <w:rsid w:val="00042193"/>
    <w:rsid w:val="000422F1"/>
    <w:rsid w:val="00042970"/>
    <w:rsid w:val="00042AC2"/>
    <w:rsid w:val="00042AD5"/>
    <w:rsid w:val="00042B10"/>
    <w:rsid w:val="00042B8A"/>
    <w:rsid w:val="0004369D"/>
    <w:rsid w:val="000437B9"/>
    <w:rsid w:val="0004394C"/>
    <w:rsid w:val="00043F22"/>
    <w:rsid w:val="00043F79"/>
    <w:rsid w:val="0004426E"/>
    <w:rsid w:val="0004441B"/>
    <w:rsid w:val="00044490"/>
    <w:rsid w:val="00044763"/>
    <w:rsid w:val="00044898"/>
    <w:rsid w:val="00044AA3"/>
    <w:rsid w:val="00044B07"/>
    <w:rsid w:val="00044CE8"/>
    <w:rsid w:val="00044E83"/>
    <w:rsid w:val="00045009"/>
    <w:rsid w:val="0004520A"/>
    <w:rsid w:val="0004595C"/>
    <w:rsid w:val="00045C07"/>
    <w:rsid w:val="00046257"/>
    <w:rsid w:val="000462A8"/>
    <w:rsid w:val="00046395"/>
    <w:rsid w:val="00046579"/>
    <w:rsid w:val="0004658B"/>
    <w:rsid w:val="000469F9"/>
    <w:rsid w:val="00046A59"/>
    <w:rsid w:val="00046E55"/>
    <w:rsid w:val="0004742E"/>
    <w:rsid w:val="00047766"/>
    <w:rsid w:val="00050046"/>
    <w:rsid w:val="000500EA"/>
    <w:rsid w:val="000501CE"/>
    <w:rsid w:val="0005029A"/>
    <w:rsid w:val="000503C3"/>
    <w:rsid w:val="000505B0"/>
    <w:rsid w:val="000508D7"/>
    <w:rsid w:val="00050994"/>
    <w:rsid w:val="00050C4C"/>
    <w:rsid w:val="00050D0F"/>
    <w:rsid w:val="000510EC"/>
    <w:rsid w:val="000514EF"/>
    <w:rsid w:val="00051782"/>
    <w:rsid w:val="00051EE5"/>
    <w:rsid w:val="00051F08"/>
    <w:rsid w:val="0005248B"/>
    <w:rsid w:val="00052AC1"/>
    <w:rsid w:val="00052B34"/>
    <w:rsid w:val="00052C98"/>
    <w:rsid w:val="00052E0B"/>
    <w:rsid w:val="00052FD4"/>
    <w:rsid w:val="00053257"/>
    <w:rsid w:val="000537C0"/>
    <w:rsid w:val="00053827"/>
    <w:rsid w:val="000539E8"/>
    <w:rsid w:val="00053A4E"/>
    <w:rsid w:val="00053B11"/>
    <w:rsid w:val="00053B26"/>
    <w:rsid w:val="00053C0E"/>
    <w:rsid w:val="0005446B"/>
    <w:rsid w:val="0005462B"/>
    <w:rsid w:val="00054B2E"/>
    <w:rsid w:val="00054F88"/>
    <w:rsid w:val="000552F7"/>
    <w:rsid w:val="00055430"/>
    <w:rsid w:val="00055437"/>
    <w:rsid w:val="0005574F"/>
    <w:rsid w:val="00055AA2"/>
    <w:rsid w:val="00055B1B"/>
    <w:rsid w:val="00055CDB"/>
    <w:rsid w:val="00055F02"/>
    <w:rsid w:val="00055FD5"/>
    <w:rsid w:val="00056395"/>
    <w:rsid w:val="0005660D"/>
    <w:rsid w:val="00056710"/>
    <w:rsid w:val="0005674B"/>
    <w:rsid w:val="00056B1D"/>
    <w:rsid w:val="00056E37"/>
    <w:rsid w:val="00056F64"/>
    <w:rsid w:val="00057152"/>
    <w:rsid w:val="000573BD"/>
    <w:rsid w:val="0005740D"/>
    <w:rsid w:val="00057706"/>
    <w:rsid w:val="00057C39"/>
    <w:rsid w:val="00057E62"/>
    <w:rsid w:val="000601D2"/>
    <w:rsid w:val="000604C7"/>
    <w:rsid w:val="00060A8A"/>
    <w:rsid w:val="00060FA3"/>
    <w:rsid w:val="00061104"/>
    <w:rsid w:val="00061467"/>
    <w:rsid w:val="0006167F"/>
    <w:rsid w:val="0006181B"/>
    <w:rsid w:val="00061A81"/>
    <w:rsid w:val="00061E0E"/>
    <w:rsid w:val="00061FAF"/>
    <w:rsid w:val="00062076"/>
    <w:rsid w:val="000624B8"/>
    <w:rsid w:val="000625CF"/>
    <w:rsid w:val="000628A2"/>
    <w:rsid w:val="0006291B"/>
    <w:rsid w:val="000629D2"/>
    <w:rsid w:val="00062BE7"/>
    <w:rsid w:val="000630F0"/>
    <w:rsid w:val="0006314C"/>
    <w:rsid w:val="000632E7"/>
    <w:rsid w:val="000638EF"/>
    <w:rsid w:val="000639B9"/>
    <w:rsid w:val="00064053"/>
    <w:rsid w:val="000641BA"/>
    <w:rsid w:val="00064A9E"/>
    <w:rsid w:val="00064C97"/>
    <w:rsid w:val="000651F8"/>
    <w:rsid w:val="0006549B"/>
    <w:rsid w:val="000654E6"/>
    <w:rsid w:val="0006575A"/>
    <w:rsid w:val="00065794"/>
    <w:rsid w:val="000659E5"/>
    <w:rsid w:val="00065A06"/>
    <w:rsid w:val="00065CA4"/>
    <w:rsid w:val="00065D40"/>
    <w:rsid w:val="00066131"/>
    <w:rsid w:val="00066681"/>
    <w:rsid w:val="000668D2"/>
    <w:rsid w:val="00066D8C"/>
    <w:rsid w:val="00066EC2"/>
    <w:rsid w:val="0006702B"/>
    <w:rsid w:val="00067205"/>
    <w:rsid w:val="000674F8"/>
    <w:rsid w:val="00067AF3"/>
    <w:rsid w:val="00067BA3"/>
    <w:rsid w:val="00067C71"/>
    <w:rsid w:val="00067E22"/>
    <w:rsid w:val="00067EAC"/>
    <w:rsid w:val="00067FC1"/>
    <w:rsid w:val="00070260"/>
    <w:rsid w:val="000702C5"/>
    <w:rsid w:val="000702FC"/>
    <w:rsid w:val="000706CD"/>
    <w:rsid w:val="00070E1F"/>
    <w:rsid w:val="00071015"/>
    <w:rsid w:val="000713F4"/>
    <w:rsid w:val="000715CC"/>
    <w:rsid w:val="00071691"/>
    <w:rsid w:val="000716A5"/>
    <w:rsid w:val="000719DA"/>
    <w:rsid w:val="00071A31"/>
    <w:rsid w:val="00071C5D"/>
    <w:rsid w:val="00071D79"/>
    <w:rsid w:val="000721DB"/>
    <w:rsid w:val="000721F6"/>
    <w:rsid w:val="00072421"/>
    <w:rsid w:val="00072607"/>
    <w:rsid w:val="00072A90"/>
    <w:rsid w:val="000732E9"/>
    <w:rsid w:val="000733E0"/>
    <w:rsid w:val="0007383E"/>
    <w:rsid w:val="00073DD3"/>
    <w:rsid w:val="00073FAD"/>
    <w:rsid w:val="0007408E"/>
    <w:rsid w:val="00074142"/>
    <w:rsid w:val="00074188"/>
    <w:rsid w:val="0007438C"/>
    <w:rsid w:val="00074549"/>
    <w:rsid w:val="0007455B"/>
    <w:rsid w:val="0007459F"/>
    <w:rsid w:val="00074881"/>
    <w:rsid w:val="00074A18"/>
    <w:rsid w:val="00074A30"/>
    <w:rsid w:val="00074CC1"/>
    <w:rsid w:val="00075022"/>
    <w:rsid w:val="0007541B"/>
    <w:rsid w:val="000754F4"/>
    <w:rsid w:val="000756C1"/>
    <w:rsid w:val="000756FA"/>
    <w:rsid w:val="00075774"/>
    <w:rsid w:val="00075804"/>
    <w:rsid w:val="00075A2D"/>
    <w:rsid w:val="00075DC1"/>
    <w:rsid w:val="00076108"/>
    <w:rsid w:val="000763C1"/>
    <w:rsid w:val="00076476"/>
    <w:rsid w:val="0007656C"/>
    <w:rsid w:val="0007673E"/>
    <w:rsid w:val="00076787"/>
    <w:rsid w:val="000767AF"/>
    <w:rsid w:val="00076994"/>
    <w:rsid w:val="00076B09"/>
    <w:rsid w:val="00076E59"/>
    <w:rsid w:val="00076E85"/>
    <w:rsid w:val="0007710F"/>
    <w:rsid w:val="000776EB"/>
    <w:rsid w:val="00080586"/>
    <w:rsid w:val="000806D8"/>
    <w:rsid w:val="000807EC"/>
    <w:rsid w:val="00080BC1"/>
    <w:rsid w:val="00080DCA"/>
    <w:rsid w:val="00080E8D"/>
    <w:rsid w:val="0008139F"/>
    <w:rsid w:val="000814A0"/>
    <w:rsid w:val="00081746"/>
    <w:rsid w:val="0008177A"/>
    <w:rsid w:val="0008194C"/>
    <w:rsid w:val="00081B3C"/>
    <w:rsid w:val="00081F13"/>
    <w:rsid w:val="00082259"/>
    <w:rsid w:val="00082380"/>
    <w:rsid w:val="0008263F"/>
    <w:rsid w:val="00082BC5"/>
    <w:rsid w:val="00082BC6"/>
    <w:rsid w:val="00082FA1"/>
    <w:rsid w:val="00082FBF"/>
    <w:rsid w:val="000832B7"/>
    <w:rsid w:val="0008363A"/>
    <w:rsid w:val="000836A4"/>
    <w:rsid w:val="000837D5"/>
    <w:rsid w:val="00083873"/>
    <w:rsid w:val="000838F0"/>
    <w:rsid w:val="00083A72"/>
    <w:rsid w:val="00083A81"/>
    <w:rsid w:val="00083CA2"/>
    <w:rsid w:val="0008432C"/>
    <w:rsid w:val="00084806"/>
    <w:rsid w:val="00084945"/>
    <w:rsid w:val="00085204"/>
    <w:rsid w:val="000853AD"/>
    <w:rsid w:val="0008564B"/>
    <w:rsid w:val="000857EC"/>
    <w:rsid w:val="00085931"/>
    <w:rsid w:val="0008597C"/>
    <w:rsid w:val="00085991"/>
    <w:rsid w:val="000867BB"/>
    <w:rsid w:val="000867C9"/>
    <w:rsid w:val="00086A13"/>
    <w:rsid w:val="00087140"/>
    <w:rsid w:val="00087145"/>
    <w:rsid w:val="00087247"/>
    <w:rsid w:val="00087341"/>
    <w:rsid w:val="000876A8"/>
    <w:rsid w:val="00087990"/>
    <w:rsid w:val="00087FB7"/>
    <w:rsid w:val="00090258"/>
    <w:rsid w:val="000906BB"/>
    <w:rsid w:val="000908CB"/>
    <w:rsid w:val="00091642"/>
    <w:rsid w:val="00091846"/>
    <w:rsid w:val="000919AE"/>
    <w:rsid w:val="00091AE8"/>
    <w:rsid w:val="00091C55"/>
    <w:rsid w:val="00091D2A"/>
    <w:rsid w:val="00091D87"/>
    <w:rsid w:val="00091E68"/>
    <w:rsid w:val="00091F5E"/>
    <w:rsid w:val="00091FD7"/>
    <w:rsid w:val="00092284"/>
    <w:rsid w:val="00092AB7"/>
    <w:rsid w:val="00092B11"/>
    <w:rsid w:val="00092F90"/>
    <w:rsid w:val="000930B8"/>
    <w:rsid w:val="000930F1"/>
    <w:rsid w:val="000931C5"/>
    <w:rsid w:val="000932F4"/>
    <w:rsid w:val="00093676"/>
    <w:rsid w:val="00093BC4"/>
    <w:rsid w:val="00093DB7"/>
    <w:rsid w:val="000941C8"/>
    <w:rsid w:val="000941F3"/>
    <w:rsid w:val="00094354"/>
    <w:rsid w:val="0009451F"/>
    <w:rsid w:val="000945AD"/>
    <w:rsid w:val="0009487A"/>
    <w:rsid w:val="00094BA3"/>
    <w:rsid w:val="00094DE6"/>
    <w:rsid w:val="00094E82"/>
    <w:rsid w:val="00095078"/>
    <w:rsid w:val="000952C8"/>
    <w:rsid w:val="000956C2"/>
    <w:rsid w:val="000956D4"/>
    <w:rsid w:val="00095787"/>
    <w:rsid w:val="000957D1"/>
    <w:rsid w:val="00096295"/>
    <w:rsid w:val="00096855"/>
    <w:rsid w:val="00096A3F"/>
    <w:rsid w:val="00096D98"/>
    <w:rsid w:val="00096E32"/>
    <w:rsid w:val="00096EE9"/>
    <w:rsid w:val="00096F5A"/>
    <w:rsid w:val="00097059"/>
    <w:rsid w:val="000972E3"/>
    <w:rsid w:val="000972F1"/>
    <w:rsid w:val="000973CF"/>
    <w:rsid w:val="00097713"/>
    <w:rsid w:val="000977E4"/>
    <w:rsid w:val="00097839"/>
    <w:rsid w:val="00097AA4"/>
    <w:rsid w:val="00097DCF"/>
    <w:rsid w:val="000A0020"/>
    <w:rsid w:val="000A0260"/>
    <w:rsid w:val="000A034F"/>
    <w:rsid w:val="000A0458"/>
    <w:rsid w:val="000A09AE"/>
    <w:rsid w:val="000A0A93"/>
    <w:rsid w:val="000A0D2E"/>
    <w:rsid w:val="000A1043"/>
    <w:rsid w:val="000A1171"/>
    <w:rsid w:val="000A137C"/>
    <w:rsid w:val="000A1419"/>
    <w:rsid w:val="000A17EB"/>
    <w:rsid w:val="000A1B9C"/>
    <w:rsid w:val="000A1BDF"/>
    <w:rsid w:val="000A1D91"/>
    <w:rsid w:val="000A1F22"/>
    <w:rsid w:val="000A2085"/>
    <w:rsid w:val="000A2105"/>
    <w:rsid w:val="000A24AC"/>
    <w:rsid w:val="000A2A9F"/>
    <w:rsid w:val="000A2C35"/>
    <w:rsid w:val="000A30A2"/>
    <w:rsid w:val="000A35D1"/>
    <w:rsid w:val="000A36AC"/>
    <w:rsid w:val="000A39E7"/>
    <w:rsid w:val="000A3CAC"/>
    <w:rsid w:val="000A3D34"/>
    <w:rsid w:val="000A411C"/>
    <w:rsid w:val="000A4269"/>
    <w:rsid w:val="000A4757"/>
    <w:rsid w:val="000A4FF0"/>
    <w:rsid w:val="000A591C"/>
    <w:rsid w:val="000A5A58"/>
    <w:rsid w:val="000A5B7E"/>
    <w:rsid w:val="000A5CD6"/>
    <w:rsid w:val="000A6144"/>
    <w:rsid w:val="000A61AF"/>
    <w:rsid w:val="000A62A3"/>
    <w:rsid w:val="000A65DB"/>
    <w:rsid w:val="000A67B9"/>
    <w:rsid w:val="000A6A21"/>
    <w:rsid w:val="000A6C5E"/>
    <w:rsid w:val="000A6F5B"/>
    <w:rsid w:val="000A7163"/>
    <w:rsid w:val="000A7659"/>
    <w:rsid w:val="000A7A15"/>
    <w:rsid w:val="000A7DE5"/>
    <w:rsid w:val="000A7E3A"/>
    <w:rsid w:val="000A7EC4"/>
    <w:rsid w:val="000B01FC"/>
    <w:rsid w:val="000B0335"/>
    <w:rsid w:val="000B059C"/>
    <w:rsid w:val="000B0AB2"/>
    <w:rsid w:val="000B0B77"/>
    <w:rsid w:val="000B1128"/>
    <w:rsid w:val="000B113C"/>
    <w:rsid w:val="000B1429"/>
    <w:rsid w:val="000B15D9"/>
    <w:rsid w:val="000B1AC3"/>
    <w:rsid w:val="000B28EB"/>
    <w:rsid w:val="000B2DE3"/>
    <w:rsid w:val="000B2EC6"/>
    <w:rsid w:val="000B3086"/>
    <w:rsid w:val="000B324D"/>
    <w:rsid w:val="000B32A8"/>
    <w:rsid w:val="000B38CB"/>
    <w:rsid w:val="000B39C4"/>
    <w:rsid w:val="000B3B4B"/>
    <w:rsid w:val="000B3EE7"/>
    <w:rsid w:val="000B3FA8"/>
    <w:rsid w:val="000B4027"/>
    <w:rsid w:val="000B41CB"/>
    <w:rsid w:val="000B4456"/>
    <w:rsid w:val="000B44ED"/>
    <w:rsid w:val="000B4598"/>
    <w:rsid w:val="000B45D2"/>
    <w:rsid w:val="000B4679"/>
    <w:rsid w:val="000B4932"/>
    <w:rsid w:val="000B4AE0"/>
    <w:rsid w:val="000B4E54"/>
    <w:rsid w:val="000B4F12"/>
    <w:rsid w:val="000B5737"/>
    <w:rsid w:val="000B58D9"/>
    <w:rsid w:val="000B5A9E"/>
    <w:rsid w:val="000B6227"/>
    <w:rsid w:val="000B62AB"/>
    <w:rsid w:val="000B665C"/>
    <w:rsid w:val="000B67C8"/>
    <w:rsid w:val="000B688D"/>
    <w:rsid w:val="000B69B2"/>
    <w:rsid w:val="000B6FEF"/>
    <w:rsid w:val="000B7636"/>
    <w:rsid w:val="000B7842"/>
    <w:rsid w:val="000B78FF"/>
    <w:rsid w:val="000B7EA1"/>
    <w:rsid w:val="000B7F30"/>
    <w:rsid w:val="000B7FA7"/>
    <w:rsid w:val="000C01D1"/>
    <w:rsid w:val="000C082A"/>
    <w:rsid w:val="000C0862"/>
    <w:rsid w:val="000C0893"/>
    <w:rsid w:val="000C09DB"/>
    <w:rsid w:val="000C0B26"/>
    <w:rsid w:val="000C0B9C"/>
    <w:rsid w:val="000C0C7B"/>
    <w:rsid w:val="000C0FB8"/>
    <w:rsid w:val="000C1021"/>
    <w:rsid w:val="000C1137"/>
    <w:rsid w:val="000C1737"/>
    <w:rsid w:val="000C18D0"/>
    <w:rsid w:val="000C1B90"/>
    <w:rsid w:val="000C1E32"/>
    <w:rsid w:val="000C221B"/>
    <w:rsid w:val="000C227B"/>
    <w:rsid w:val="000C238B"/>
    <w:rsid w:val="000C2660"/>
    <w:rsid w:val="000C28B9"/>
    <w:rsid w:val="000C2C89"/>
    <w:rsid w:val="000C2EBC"/>
    <w:rsid w:val="000C2F66"/>
    <w:rsid w:val="000C3182"/>
    <w:rsid w:val="000C3234"/>
    <w:rsid w:val="000C3617"/>
    <w:rsid w:val="000C3B36"/>
    <w:rsid w:val="000C3C6C"/>
    <w:rsid w:val="000C3D24"/>
    <w:rsid w:val="000C4180"/>
    <w:rsid w:val="000C42D9"/>
    <w:rsid w:val="000C45B0"/>
    <w:rsid w:val="000C4D81"/>
    <w:rsid w:val="000C4E8B"/>
    <w:rsid w:val="000C52DB"/>
    <w:rsid w:val="000C569A"/>
    <w:rsid w:val="000C57FE"/>
    <w:rsid w:val="000C5BE8"/>
    <w:rsid w:val="000C5CD3"/>
    <w:rsid w:val="000C5F31"/>
    <w:rsid w:val="000C6759"/>
    <w:rsid w:val="000C6A3B"/>
    <w:rsid w:val="000C6C5B"/>
    <w:rsid w:val="000C6C72"/>
    <w:rsid w:val="000C6D4A"/>
    <w:rsid w:val="000C7075"/>
    <w:rsid w:val="000C724B"/>
    <w:rsid w:val="000C7602"/>
    <w:rsid w:val="000C77C7"/>
    <w:rsid w:val="000C7802"/>
    <w:rsid w:val="000C7A8D"/>
    <w:rsid w:val="000C7C77"/>
    <w:rsid w:val="000C7D0A"/>
    <w:rsid w:val="000C7ECC"/>
    <w:rsid w:val="000C7F16"/>
    <w:rsid w:val="000D0040"/>
    <w:rsid w:val="000D013A"/>
    <w:rsid w:val="000D024D"/>
    <w:rsid w:val="000D037D"/>
    <w:rsid w:val="000D03AD"/>
    <w:rsid w:val="000D0513"/>
    <w:rsid w:val="000D07E5"/>
    <w:rsid w:val="000D07EA"/>
    <w:rsid w:val="000D0963"/>
    <w:rsid w:val="000D0E76"/>
    <w:rsid w:val="000D0EF7"/>
    <w:rsid w:val="000D12E8"/>
    <w:rsid w:val="000D142F"/>
    <w:rsid w:val="000D144D"/>
    <w:rsid w:val="000D15A8"/>
    <w:rsid w:val="000D1782"/>
    <w:rsid w:val="000D18C7"/>
    <w:rsid w:val="000D19C0"/>
    <w:rsid w:val="000D1BDE"/>
    <w:rsid w:val="000D2181"/>
    <w:rsid w:val="000D2429"/>
    <w:rsid w:val="000D24BD"/>
    <w:rsid w:val="000D26AB"/>
    <w:rsid w:val="000D27E2"/>
    <w:rsid w:val="000D2CF6"/>
    <w:rsid w:val="000D2E35"/>
    <w:rsid w:val="000D30A1"/>
    <w:rsid w:val="000D3381"/>
    <w:rsid w:val="000D38C0"/>
    <w:rsid w:val="000D3A6B"/>
    <w:rsid w:val="000D408B"/>
    <w:rsid w:val="000D427C"/>
    <w:rsid w:val="000D4588"/>
    <w:rsid w:val="000D4838"/>
    <w:rsid w:val="000D4B81"/>
    <w:rsid w:val="000D4CB2"/>
    <w:rsid w:val="000D4F34"/>
    <w:rsid w:val="000D5031"/>
    <w:rsid w:val="000D534E"/>
    <w:rsid w:val="000D5417"/>
    <w:rsid w:val="000D5743"/>
    <w:rsid w:val="000D58EE"/>
    <w:rsid w:val="000D5958"/>
    <w:rsid w:val="000D5E8D"/>
    <w:rsid w:val="000D6080"/>
    <w:rsid w:val="000D615B"/>
    <w:rsid w:val="000D6168"/>
    <w:rsid w:val="000D655B"/>
    <w:rsid w:val="000D6683"/>
    <w:rsid w:val="000D66E5"/>
    <w:rsid w:val="000D6766"/>
    <w:rsid w:val="000D6A39"/>
    <w:rsid w:val="000D6C74"/>
    <w:rsid w:val="000D6EF1"/>
    <w:rsid w:val="000D711D"/>
    <w:rsid w:val="000D74B5"/>
    <w:rsid w:val="000D757A"/>
    <w:rsid w:val="000D75FC"/>
    <w:rsid w:val="000D7A56"/>
    <w:rsid w:val="000D7A81"/>
    <w:rsid w:val="000D7CAF"/>
    <w:rsid w:val="000E003F"/>
    <w:rsid w:val="000E01F8"/>
    <w:rsid w:val="000E0917"/>
    <w:rsid w:val="000E0997"/>
    <w:rsid w:val="000E11A3"/>
    <w:rsid w:val="000E2592"/>
    <w:rsid w:val="000E282B"/>
    <w:rsid w:val="000E29D2"/>
    <w:rsid w:val="000E31E4"/>
    <w:rsid w:val="000E3BCA"/>
    <w:rsid w:val="000E3BF3"/>
    <w:rsid w:val="000E3C32"/>
    <w:rsid w:val="000E3D17"/>
    <w:rsid w:val="000E450F"/>
    <w:rsid w:val="000E4A75"/>
    <w:rsid w:val="000E4CD1"/>
    <w:rsid w:val="000E4E13"/>
    <w:rsid w:val="000E52B5"/>
    <w:rsid w:val="000E52E1"/>
    <w:rsid w:val="000E5456"/>
    <w:rsid w:val="000E599B"/>
    <w:rsid w:val="000E5A1B"/>
    <w:rsid w:val="000E5A7A"/>
    <w:rsid w:val="000E5AEE"/>
    <w:rsid w:val="000E5E3D"/>
    <w:rsid w:val="000E5EAC"/>
    <w:rsid w:val="000E5ED7"/>
    <w:rsid w:val="000E5F2C"/>
    <w:rsid w:val="000E6022"/>
    <w:rsid w:val="000E60B6"/>
    <w:rsid w:val="000E6200"/>
    <w:rsid w:val="000E648C"/>
    <w:rsid w:val="000E65E6"/>
    <w:rsid w:val="000E6725"/>
    <w:rsid w:val="000E683A"/>
    <w:rsid w:val="000E6CCC"/>
    <w:rsid w:val="000E75F6"/>
    <w:rsid w:val="000E7637"/>
    <w:rsid w:val="000E7673"/>
    <w:rsid w:val="000E76E2"/>
    <w:rsid w:val="000E78AC"/>
    <w:rsid w:val="000E7939"/>
    <w:rsid w:val="000E798B"/>
    <w:rsid w:val="000E7E58"/>
    <w:rsid w:val="000E7E81"/>
    <w:rsid w:val="000E7E93"/>
    <w:rsid w:val="000E7EAA"/>
    <w:rsid w:val="000F0096"/>
    <w:rsid w:val="000F0109"/>
    <w:rsid w:val="000F014C"/>
    <w:rsid w:val="000F04B3"/>
    <w:rsid w:val="000F04EE"/>
    <w:rsid w:val="000F0531"/>
    <w:rsid w:val="000F066E"/>
    <w:rsid w:val="000F0921"/>
    <w:rsid w:val="000F0AA5"/>
    <w:rsid w:val="000F0EF9"/>
    <w:rsid w:val="000F12FF"/>
    <w:rsid w:val="000F1442"/>
    <w:rsid w:val="000F161D"/>
    <w:rsid w:val="000F1F44"/>
    <w:rsid w:val="000F240B"/>
    <w:rsid w:val="000F251E"/>
    <w:rsid w:val="000F2A59"/>
    <w:rsid w:val="000F2C9F"/>
    <w:rsid w:val="000F2DFD"/>
    <w:rsid w:val="000F2F65"/>
    <w:rsid w:val="000F3072"/>
    <w:rsid w:val="000F3139"/>
    <w:rsid w:val="000F3322"/>
    <w:rsid w:val="000F352B"/>
    <w:rsid w:val="000F39E6"/>
    <w:rsid w:val="000F3A40"/>
    <w:rsid w:val="000F3C22"/>
    <w:rsid w:val="000F3CAB"/>
    <w:rsid w:val="000F3D00"/>
    <w:rsid w:val="000F3E00"/>
    <w:rsid w:val="000F3EDD"/>
    <w:rsid w:val="000F3EE7"/>
    <w:rsid w:val="000F4260"/>
    <w:rsid w:val="000F43CC"/>
    <w:rsid w:val="000F47E8"/>
    <w:rsid w:val="000F4909"/>
    <w:rsid w:val="000F49FF"/>
    <w:rsid w:val="000F4D81"/>
    <w:rsid w:val="000F4ED4"/>
    <w:rsid w:val="000F515B"/>
    <w:rsid w:val="000F5B0D"/>
    <w:rsid w:val="000F60E8"/>
    <w:rsid w:val="000F63F8"/>
    <w:rsid w:val="000F6A17"/>
    <w:rsid w:val="000F6B10"/>
    <w:rsid w:val="000F6FAC"/>
    <w:rsid w:val="000F74D0"/>
    <w:rsid w:val="000F7A10"/>
    <w:rsid w:val="000F7B1D"/>
    <w:rsid w:val="000F7B9D"/>
    <w:rsid w:val="000F7C4F"/>
    <w:rsid w:val="000F7CCB"/>
    <w:rsid w:val="00100457"/>
    <w:rsid w:val="00100578"/>
    <w:rsid w:val="001005A4"/>
    <w:rsid w:val="00100614"/>
    <w:rsid w:val="00100703"/>
    <w:rsid w:val="0010083C"/>
    <w:rsid w:val="00100B7F"/>
    <w:rsid w:val="00100D34"/>
    <w:rsid w:val="00100DA0"/>
    <w:rsid w:val="0010100E"/>
    <w:rsid w:val="001013DD"/>
    <w:rsid w:val="0010150F"/>
    <w:rsid w:val="0010184C"/>
    <w:rsid w:val="001018EB"/>
    <w:rsid w:val="00101BFF"/>
    <w:rsid w:val="00101C70"/>
    <w:rsid w:val="00101D6B"/>
    <w:rsid w:val="00101F03"/>
    <w:rsid w:val="00102279"/>
    <w:rsid w:val="0010228E"/>
    <w:rsid w:val="001026A5"/>
    <w:rsid w:val="0010287B"/>
    <w:rsid w:val="00102C1F"/>
    <w:rsid w:val="00102D5C"/>
    <w:rsid w:val="00102D7E"/>
    <w:rsid w:val="00102EB2"/>
    <w:rsid w:val="00103601"/>
    <w:rsid w:val="0010375B"/>
    <w:rsid w:val="00103C45"/>
    <w:rsid w:val="00103CB5"/>
    <w:rsid w:val="00103DB1"/>
    <w:rsid w:val="00103F4B"/>
    <w:rsid w:val="0010438D"/>
    <w:rsid w:val="0010440C"/>
    <w:rsid w:val="001045C7"/>
    <w:rsid w:val="00104B46"/>
    <w:rsid w:val="00104E6B"/>
    <w:rsid w:val="00104EC9"/>
    <w:rsid w:val="00105033"/>
    <w:rsid w:val="001050DD"/>
    <w:rsid w:val="001053BC"/>
    <w:rsid w:val="00105CF1"/>
    <w:rsid w:val="001062BF"/>
    <w:rsid w:val="001063A1"/>
    <w:rsid w:val="00106644"/>
    <w:rsid w:val="001067C3"/>
    <w:rsid w:val="0010692C"/>
    <w:rsid w:val="00106975"/>
    <w:rsid w:val="001069D1"/>
    <w:rsid w:val="00106CE6"/>
    <w:rsid w:val="00106F64"/>
    <w:rsid w:val="00106FF6"/>
    <w:rsid w:val="00107950"/>
    <w:rsid w:val="001079F6"/>
    <w:rsid w:val="00107BBA"/>
    <w:rsid w:val="00107EBD"/>
    <w:rsid w:val="00110051"/>
    <w:rsid w:val="001102F2"/>
    <w:rsid w:val="001104B8"/>
    <w:rsid w:val="0011071D"/>
    <w:rsid w:val="00110C7C"/>
    <w:rsid w:val="00110F5B"/>
    <w:rsid w:val="0011146A"/>
    <w:rsid w:val="00111475"/>
    <w:rsid w:val="0011151F"/>
    <w:rsid w:val="001115F5"/>
    <w:rsid w:val="00111898"/>
    <w:rsid w:val="00111A28"/>
    <w:rsid w:val="00111CDF"/>
    <w:rsid w:val="00111FA5"/>
    <w:rsid w:val="001120CB"/>
    <w:rsid w:val="001121C5"/>
    <w:rsid w:val="001122ED"/>
    <w:rsid w:val="00112A1C"/>
    <w:rsid w:val="00112CC5"/>
    <w:rsid w:val="00112E47"/>
    <w:rsid w:val="001132F3"/>
    <w:rsid w:val="00113A0E"/>
    <w:rsid w:val="00113BFF"/>
    <w:rsid w:val="00114203"/>
    <w:rsid w:val="001142C8"/>
    <w:rsid w:val="00114415"/>
    <w:rsid w:val="00114508"/>
    <w:rsid w:val="0011456F"/>
    <w:rsid w:val="00114783"/>
    <w:rsid w:val="001148D1"/>
    <w:rsid w:val="00114B8A"/>
    <w:rsid w:val="00114DA0"/>
    <w:rsid w:val="00114FC4"/>
    <w:rsid w:val="001152AE"/>
    <w:rsid w:val="00115378"/>
    <w:rsid w:val="001155CA"/>
    <w:rsid w:val="001156A5"/>
    <w:rsid w:val="00115B32"/>
    <w:rsid w:val="00115C10"/>
    <w:rsid w:val="00115D54"/>
    <w:rsid w:val="0011608A"/>
    <w:rsid w:val="00116164"/>
    <w:rsid w:val="001162BD"/>
    <w:rsid w:val="00116713"/>
    <w:rsid w:val="00116922"/>
    <w:rsid w:val="00116BFA"/>
    <w:rsid w:val="001172E3"/>
    <w:rsid w:val="00117ECD"/>
    <w:rsid w:val="00117EF7"/>
    <w:rsid w:val="001203E2"/>
    <w:rsid w:val="00120453"/>
    <w:rsid w:val="001208C4"/>
    <w:rsid w:val="00120A76"/>
    <w:rsid w:val="00120C3E"/>
    <w:rsid w:val="00120D3A"/>
    <w:rsid w:val="00120F5A"/>
    <w:rsid w:val="00120F70"/>
    <w:rsid w:val="00121390"/>
    <w:rsid w:val="001215AA"/>
    <w:rsid w:val="001215C7"/>
    <w:rsid w:val="001218FB"/>
    <w:rsid w:val="00121E0C"/>
    <w:rsid w:val="00121FDA"/>
    <w:rsid w:val="00122209"/>
    <w:rsid w:val="0012224D"/>
    <w:rsid w:val="001225B2"/>
    <w:rsid w:val="00122773"/>
    <w:rsid w:val="00122B80"/>
    <w:rsid w:val="00122B8D"/>
    <w:rsid w:val="00123038"/>
    <w:rsid w:val="00123236"/>
    <w:rsid w:val="001238FF"/>
    <w:rsid w:val="00123BC2"/>
    <w:rsid w:val="00123C0C"/>
    <w:rsid w:val="00123F2A"/>
    <w:rsid w:val="001243E7"/>
    <w:rsid w:val="001244BD"/>
    <w:rsid w:val="001245B5"/>
    <w:rsid w:val="00124DF6"/>
    <w:rsid w:val="0012501C"/>
    <w:rsid w:val="001257E9"/>
    <w:rsid w:val="00125842"/>
    <w:rsid w:val="00125984"/>
    <w:rsid w:val="001261BB"/>
    <w:rsid w:val="001262E8"/>
    <w:rsid w:val="00126517"/>
    <w:rsid w:val="00126861"/>
    <w:rsid w:val="00126D06"/>
    <w:rsid w:val="00126E71"/>
    <w:rsid w:val="00126F90"/>
    <w:rsid w:val="001270A4"/>
    <w:rsid w:val="00127246"/>
    <w:rsid w:val="00127466"/>
    <w:rsid w:val="0012756C"/>
    <w:rsid w:val="00127588"/>
    <w:rsid w:val="00127593"/>
    <w:rsid w:val="00127F4E"/>
    <w:rsid w:val="0013002A"/>
    <w:rsid w:val="0013017F"/>
    <w:rsid w:val="0013023A"/>
    <w:rsid w:val="0013050C"/>
    <w:rsid w:val="001308B6"/>
    <w:rsid w:val="0013091A"/>
    <w:rsid w:val="0013098E"/>
    <w:rsid w:val="00130A62"/>
    <w:rsid w:val="00130E1C"/>
    <w:rsid w:val="001316FD"/>
    <w:rsid w:val="00131A73"/>
    <w:rsid w:val="00131BF7"/>
    <w:rsid w:val="00131D27"/>
    <w:rsid w:val="0013241E"/>
    <w:rsid w:val="0013245E"/>
    <w:rsid w:val="0013249F"/>
    <w:rsid w:val="00132BEF"/>
    <w:rsid w:val="00132E36"/>
    <w:rsid w:val="00132E9C"/>
    <w:rsid w:val="00132F2F"/>
    <w:rsid w:val="0013305A"/>
    <w:rsid w:val="00133151"/>
    <w:rsid w:val="001334CD"/>
    <w:rsid w:val="001334E6"/>
    <w:rsid w:val="001334FF"/>
    <w:rsid w:val="001339A7"/>
    <w:rsid w:val="00133A0D"/>
    <w:rsid w:val="00133BD6"/>
    <w:rsid w:val="00133DBB"/>
    <w:rsid w:val="00134236"/>
    <w:rsid w:val="001345CA"/>
    <w:rsid w:val="001345D0"/>
    <w:rsid w:val="001346AB"/>
    <w:rsid w:val="00134A47"/>
    <w:rsid w:val="00134D4D"/>
    <w:rsid w:val="00134EF7"/>
    <w:rsid w:val="00135638"/>
    <w:rsid w:val="00135669"/>
    <w:rsid w:val="001358F7"/>
    <w:rsid w:val="0013595B"/>
    <w:rsid w:val="00135A43"/>
    <w:rsid w:val="00135C45"/>
    <w:rsid w:val="00135EF6"/>
    <w:rsid w:val="0013604E"/>
    <w:rsid w:val="001364FD"/>
    <w:rsid w:val="001367E9"/>
    <w:rsid w:val="00136ECA"/>
    <w:rsid w:val="00136F9F"/>
    <w:rsid w:val="001371CF"/>
    <w:rsid w:val="0013732F"/>
    <w:rsid w:val="00137C50"/>
    <w:rsid w:val="00137FC2"/>
    <w:rsid w:val="00140120"/>
    <w:rsid w:val="001402DB"/>
    <w:rsid w:val="001405A1"/>
    <w:rsid w:val="001406ED"/>
    <w:rsid w:val="00140BBF"/>
    <w:rsid w:val="00140E4A"/>
    <w:rsid w:val="00141100"/>
    <w:rsid w:val="0014126C"/>
    <w:rsid w:val="001412A2"/>
    <w:rsid w:val="0014155F"/>
    <w:rsid w:val="001417DE"/>
    <w:rsid w:val="00141EAF"/>
    <w:rsid w:val="0014228E"/>
    <w:rsid w:val="00142587"/>
    <w:rsid w:val="00142795"/>
    <w:rsid w:val="0014296C"/>
    <w:rsid w:val="00142A34"/>
    <w:rsid w:val="00142A90"/>
    <w:rsid w:val="00142C06"/>
    <w:rsid w:val="00142F3D"/>
    <w:rsid w:val="001432EE"/>
    <w:rsid w:val="001433FC"/>
    <w:rsid w:val="00143791"/>
    <w:rsid w:val="00143979"/>
    <w:rsid w:val="00143D02"/>
    <w:rsid w:val="00144002"/>
    <w:rsid w:val="00144055"/>
    <w:rsid w:val="001441FB"/>
    <w:rsid w:val="00144363"/>
    <w:rsid w:val="001444D6"/>
    <w:rsid w:val="0014480E"/>
    <w:rsid w:val="00144817"/>
    <w:rsid w:val="0014491E"/>
    <w:rsid w:val="00144955"/>
    <w:rsid w:val="00144DB8"/>
    <w:rsid w:val="00145233"/>
    <w:rsid w:val="001456B9"/>
    <w:rsid w:val="001457F1"/>
    <w:rsid w:val="0014584F"/>
    <w:rsid w:val="00145AC0"/>
    <w:rsid w:val="00145B07"/>
    <w:rsid w:val="00145BDF"/>
    <w:rsid w:val="00145CC3"/>
    <w:rsid w:val="0014622F"/>
    <w:rsid w:val="00146A7D"/>
    <w:rsid w:val="00146B0C"/>
    <w:rsid w:val="00146EAB"/>
    <w:rsid w:val="00147655"/>
    <w:rsid w:val="0014765A"/>
    <w:rsid w:val="0014775D"/>
    <w:rsid w:val="00147911"/>
    <w:rsid w:val="00147930"/>
    <w:rsid w:val="00147AF5"/>
    <w:rsid w:val="0015010F"/>
    <w:rsid w:val="00150150"/>
    <w:rsid w:val="001503CC"/>
    <w:rsid w:val="001507AE"/>
    <w:rsid w:val="00150BA8"/>
    <w:rsid w:val="00150F7F"/>
    <w:rsid w:val="0015106C"/>
    <w:rsid w:val="00151541"/>
    <w:rsid w:val="00151551"/>
    <w:rsid w:val="0015157A"/>
    <w:rsid w:val="00151950"/>
    <w:rsid w:val="00151C35"/>
    <w:rsid w:val="00151CC5"/>
    <w:rsid w:val="00151ED3"/>
    <w:rsid w:val="001521E6"/>
    <w:rsid w:val="00152659"/>
    <w:rsid w:val="001526E6"/>
    <w:rsid w:val="00152960"/>
    <w:rsid w:val="00152BE2"/>
    <w:rsid w:val="00152C7C"/>
    <w:rsid w:val="00152E9A"/>
    <w:rsid w:val="001531FC"/>
    <w:rsid w:val="001533FC"/>
    <w:rsid w:val="0015371B"/>
    <w:rsid w:val="001537B6"/>
    <w:rsid w:val="001537E8"/>
    <w:rsid w:val="00154131"/>
    <w:rsid w:val="001545C3"/>
    <w:rsid w:val="00154902"/>
    <w:rsid w:val="00154BA3"/>
    <w:rsid w:val="00154BB2"/>
    <w:rsid w:val="00154E3C"/>
    <w:rsid w:val="00154E8F"/>
    <w:rsid w:val="00154F77"/>
    <w:rsid w:val="00155221"/>
    <w:rsid w:val="0015534D"/>
    <w:rsid w:val="00155879"/>
    <w:rsid w:val="00155944"/>
    <w:rsid w:val="00155B77"/>
    <w:rsid w:val="00155C15"/>
    <w:rsid w:val="00156118"/>
    <w:rsid w:val="0015733B"/>
    <w:rsid w:val="0015763E"/>
    <w:rsid w:val="0015786E"/>
    <w:rsid w:val="00157997"/>
    <w:rsid w:val="00157C35"/>
    <w:rsid w:val="00157DB9"/>
    <w:rsid w:val="001600EB"/>
    <w:rsid w:val="00160158"/>
    <w:rsid w:val="001602B6"/>
    <w:rsid w:val="001609C4"/>
    <w:rsid w:val="00160EB4"/>
    <w:rsid w:val="001616A3"/>
    <w:rsid w:val="001618D9"/>
    <w:rsid w:val="00161D02"/>
    <w:rsid w:val="00162060"/>
    <w:rsid w:val="00162386"/>
    <w:rsid w:val="00162746"/>
    <w:rsid w:val="001629A8"/>
    <w:rsid w:val="00162ACD"/>
    <w:rsid w:val="00162E2F"/>
    <w:rsid w:val="00162E6A"/>
    <w:rsid w:val="0016300D"/>
    <w:rsid w:val="001633A2"/>
    <w:rsid w:val="00163591"/>
    <w:rsid w:val="00163C21"/>
    <w:rsid w:val="0016411C"/>
    <w:rsid w:val="0016423C"/>
    <w:rsid w:val="001645B1"/>
    <w:rsid w:val="001646E0"/>
    <w:rsid w:val="00164A88"/>
    <w:rsid w:val="0016554D"/>
    <w:rsid w:val="001657D9"/>
    <w:rsid w:val="00165A47"/>
    <w:rsid w:val="00165AE9"/>
    <w:rsid w:val="00165EB4"/>
    <w:rsid w:val="00165F13"/>
    <w:rsid w:val="00165FE1"/>
    <w:rsid w:val="0016631F"/>
    <w:rsid w:val="00166765"/>
    <w:rsid w:val="0016693E"/>
    <w:rsid w:val="00166C08"/>
    <w:rsid w:val="00166D1B"/>
    <w:rsid w:val="00166D91"/>
    <w:rsid w:val="00167048"/>
    <w:rsid w:val="0016719B"/>
    <w:rsid w:val="00167253"/>
    <w:rsid w:val="00167760"/>
    <w:rsid w:val="001678CD"/>
    <w:rsid w:val="00167A30"/>
    <w:rsid w:val="00167DB8"/>
    <w:rsid w:val="00170206"/>
    <w:rsid w:val="001702E7"/>
    <w:rsid w:val="001703C6"/>
    <w:rsid w:val="001704AC"/>
    <w:rsid w:val="00170B9A"/>
    <w:rsid w:val="00171087"/>
    <w:rsid w:val="00171588"/>
    <w:rsid w:val="001715CD"/>
    <w:rsid w:val="00171933"/>
    <w:rsid w:val="00171B26"/>
    <w:rsid w:val="00171D3E"/>
    <w:rsid w:val="00171EAA"/>
    <w:rsid w:val="00171F2F"/>
    <w:rsid w:val="00172C48"/>
    <w:rsid w:val="00172CA2"/>
    <w:rsid w:val="001731FA"/>
    <w:rsid w:val="0017375E"/>
    <w:rsid w:val="00173979"/>
    <w:rsid w:val="00173A1D"/>
    <w:rsid w:val="00173DAA"/>
    <w:rsid w:val="00173E97"/>
    <w:rsid w:val="00173F87"/>
    <w:rsid w:val="00174223"/>
    <w:rsid w:val="00174780"/>
    <w:rsid w:val="00174881"/>
    <w:rsid w:val="00174D3D"/>
    <w:rsid w:val="00175879"/>
    <w:rsid w:val="00175DB6"/>
    <w:rsid w:val="00176814"/>
    <w:rsid w:val="00176E1F"/>
    <w:rsid w:val="0017714C"/>
    <w:rsid w:val="001773F1"/>
    <w:rsid w:val="0017755B"/>
    <w:rsid w:val="001776B5"/>
    <w:rsid w:val="001776E3"/>
    <w:rsid w:val="00177846"/>
    <w:rsid w:val="001778DB"/>
    <w:rsid w:val="00177DA1"/>
    <w:rsid w:val="00177FFB"/>
    <w:rsid w:val="00180984"/>
    <w:rsid w:val="00180F62"/>
    <w:rsid w:val="00180FDF"/>
    <w:rsid w:val="0018116F"/>
    <w:rsid w:val="001817C4"/>
    <w:rsid w:val="001817D6"/>
    <w:rsid w:val="00181E64"/>
    <w:rsid w:val="00181FD5"/>
    <w:rsid w:val="00182147"/>
    <w:rsid w:val="00182174"/>
    <w:rsid w:val="001825EE"/>
    <w:rsid w:val="00182702"/>
    <w:rsid w:val="00182A6B"/>
    <w:rsid w:val="00182CD9"/>
    <w:rsid w:val="00183067"/>
    <w:rsid w:val="001830FD"/>
    <w:rsid w:val="00183491"/>
    <w:rsid w:val="001835EB"/>
    <w:rsid w:val="00183700"/>
    <w:rsid w:val="001837EE"/>
    <w:rsid w:val="0018390A"/>
    <w:rsid w:val="00183965"/>
    <w:rsid w:val="00183999"/>
    <w:rsid w:val="00183C4E"/>
    <w:rsid w:val="00183F08"/>
    <w:rsid w:val="00184571"/>
    <w:rsid w:val="0018459F"/>
    <w:rsid w:val="00184848"/>
    <w:rsid w:val="0018493C"/>
    <w:rsid w:val="00184C0D"/>
    <w:rsid w:val="00184DA2"/>
    <w:rsid w:val="0018504A"/>
    <w:rsid w:val="00185068"/>
    <w:rsid w:val="001856D5"/>
    <w:rsid w:val="00185D56"/>
    <w:rsid w:val="00185E63"/>
    <w:rsid w:val="00185EF2"/>
    <w:rsid w:val="00186209"/>
    <w:rsid w:val="00186363"/>
    <w:rsid w:val="00186560"/>
    <w:rsid w:val="001868BB"/>
    <w:rsid w:val="00186A93"/>
    <w:rsid w:val="00186CE6"/>
    <w:rsid w:val="00186D65"/>
    <w:rsid w:val="00186F7A"/>
    <w:rsid w:val="0018739E"/>
    <w:rsid w:val="001874DB"/>
    <w:rsid w:val="001879D2"/>
    <w:rsid w:val="00187DA4"/>
    <w:rsid w:val="001900A3"/>
    <w:rsid w:val="001900E6"/>
    <w:rsid w:val="001903B2"/>
    <w:rsid w:val="001905CD"/>
    <w:rsid w:val="0019080A"/>
    <w:rsid w:val="00190986"/>
    <w:rsid w:val="00190E81"/>
    <w:rsid w:val="00190F00"/>
    <w:rsid w:val="001917B9"/>
    <w:rsid w:val="00191C3D"/>
    <w:rsid w:val="00191F76"/>
    <w:rsid w:val="0019217D"/>
    <w:rsid w:val="0019240D"/>
    <w:rsid w:val="0019251D"/>
    <w:rsid w:val="00192533"/>
    <w:rsid w:val="001929B3"/>
    <w:rsid w:val="00192DD7"/>
    <w:rsid w:val="00193105"/>
    <w:rsid w:val="001932EE"/>
    <w:rsid w:val="0019365C"/>
    <w:rsid w:val="0019376D"/>
    <w:rsid w:val="001938F0"/>
    <w:rsid w:val="00193B72"/>
    <w:rsid w:val="00193CDF"/>
    <w:rsid w:val="00193F41"/>
    <w:rsid w:val="00194236"/>
    <w:rsid w:val="00194352"/>
    <w:rsid w:val="001948A7"/>
    <w:rsid w:val="001948F6"/>
    <w:rsid w:val="00194B8A"/>
    <w:rsid w:val="00194D3D"/>
    <w:rsid w:val="00194F4A"/>
    <w:rsid w:val="00195031"/>
    <w:rsid w:val="001951E0"/>
    <w:rsid w:val="00195662"/>
    <w:rsid w:val="00195747"/>
    <w:rsid w:val="00195C5B"/>
    <w:rsid w:val="00195E87"/>
    <w:rsid w:val="00195F52"/>
    <w:rsid w:val="0019601A"/>
    <w:rsid w:val="00196033"/>
    <w:rsid w:val="001964FE"/>
    <w:rsid w:val="00196698"/>
    <w:rsid w:val="0019694E"/>
    <w:rsid w:val="001969C7"/>
    <w:rsid w:val="00196B54"/>
    <w:rsid w:val="00196C60"/>
    <w:rsid w:val="00196D31"/>
    <w:rsid w:val="00196DEF"/>
    <w:rsid w:val="00197094"/>
    <w:rsid w:val="00197426"/>
    <w:rsid w:val="00197867"/>
    <w:rsid w:val="00197D26"/>
    <w:rsid w:val="001A0114"/>
    <w:rsid w:val="001A047D"/>
    <w:rsid w:val="001A0780"/>
    <w:rsid w:val="001A0925"/>
    <w:rsid w:val="001A0954"/>
    <w:rsid w:val="001A0A19"/>
    <w:rsid w:val="001A0B8F"/>
    <w:rsid w:val="001A0CA7"/>
    <w:rsid w:val="001A0DAB"/>
    <w:rsid w:val="001A0F14"/>
    <w:rsid w:val="001A0F1D"/>
    <w:rsid w:val="001A0FF0"/>
    <w:rsid w:val="001A1039"/>
    <w:rsid w:val="001A140F"/>
    <w:rsid w:val="001A1618"/>
    <w:rsid w:val="001A16B9"/>
    <w:rsid w:val="001A185B"/>
    <w:rsid w:val="001A1B20"/>
    <w:rsid w:val="001A1DA0"/>
    <w:rsid w:val="001A1EFB"/>
    <w:rsid w:val="001A2030"/>
    <w:rsid w:val="001A203E"/>
    <w:rsid w:val="001A22CB"/>
    <w:rsid w:val="001A294B"/>
    <w:rsid w:val="001A298F"/>
    <w:rsid w:val="001A2B19"/>
    <w:rsid w:val="001A2C8F"/>
    <w:rsid w:val="001A2CCF"/>
    <w:rsid w:val="001A2DE9"/>
    <w:rsid w:val="001A2E4E"/>
    <w:rsid w:val="001A2E6E"/>
    <w:rsid w:val="001A317B"/>
    <w:rsid w:val="001A342C"/>
    <w:rsid w:val="001A372E"/>
    <w:rsid w:val="001A3955"/>
    <w:rsid w:val="001A3C9D"/>
    <w:rsid w:val="001A3D0B"/>
    <w:rsid w:val="001A3D82"/>
    <w:rsid w:val="001A3DCD"/>
    <w:rsid w:val="001A3F1F"/>
    <w:rsid w:val="001A3FDF"/>
    <w:rsid w:val="001A4444"/>
    <w:rsid w:val="001A45AB"/>
    <w:rsid w:val="001A4A3E"/>
    <w:rsid w:val="001A4E4C"/>
    <w:rsid w:val="001A5098"/>
    <w:rsid w:val="001A514B"/>
    <w:rsid w:val="001A54D1"/>
    <w:rsid w:val="001A5666"/>
    <w:rsid w:val="001A5910"/>
    <w:rsid w:val="001A5B30"/>
    <w:rsid w:val="001A655A"/>
    <w:rsid w:val="001A6917"/>
    <w:rsid w:val="001A6AB8"/>
    <w:rsid w:val="001A6AE7"/>
    <w:rsid w:val="001A70F2"/>
    <w:rsid w:val="001A7251"/>
    <w:rsid w:val="001A754B"/>
    <w:rsid w:val="001A76A9"/>
    <w:rsid w:val="001A7EE6"/>
    <w:rsid w:val="001A7F79"/>
    <w:rsid w:val="001B0136"/>
    <w:rsid w:val="001B07F8"/>
    <w:rsid w:val="001B0869"/>
    <w:rsid w:val="001B08A3"/>
    <w:rsid w:val="001B0AD7"/>
    <w:rsid w:val="001B0C7E"/>
    <w:rsid w:val="001B0C80"/>
    <w:rsid w:val="001B1245"/>
    <w:rsid w:val="001B137C"/>
    <w:rsid w:val="001B13DE"/>
    <w:rsid w:val="001B1537"/>
    <w:rsid w:val="001B16FD"/>
    <w:rsid w:val="001B18CA"/>
    <w:rsid w:val="001B1F1C"/>
    <w:rsid w:val="001B2145"/>
    <w:rsid w:val="001B21D2"/>
    <w:rsid w:val="001B2404"/>
    <w:rsid w:val="001B2A63"/>
    <w:rsid w:val="001B2ABC"/>
    <w:rsid w:val="001B2ACC"/>
    <w:rsid w:val="001B2B55"/>
    <w:rsid w:val="001B2FD5"/>
    <w:rsid w:val="001B3054"/>
    <w:rsid w:val="001B307E"/>
    <w:rsid w:val="001B327C"/>
    <w:rsid w:val="001B328C"/>
    <w:rsid w:val="001B3355"/>
    <w:rsid w:val="001B337C"/>
    <w:rsid w:val="001B3387"/>
    <w:rsid w:val="001B387D"/>
    <w:rsid w:val="001B3A49"/>
    <w:rsid w:val="001B3A96"/>
    <w:rsid w:val="001B3AF5"/>
    <w:rsid w:val="001B401E"/>
    <w:rsid w:val="001B427E"/>
    <w:rsid w:val="001B45CD"/>
    <w:rsid w:val="001B45DA"/>
    <w:rsid w:val="001B4AD9"/>
    <w:rsid w:val="001B4C3B"/>
    <w:rsid w:val="001B502C"/>
    <w:rsid w:val="001B5142"/>
    <w:rsid w:val="001B5722"/>
    <w:rsid w:val="001B5730"/>
    <w:rsid w:val="001B5A66"/>
    <w:rsid w:val="001B5CF6"/>
    <w:rsid w:val="001B64EF"/>
    <w:rsid w:val="001B6A88"/>
    <w:rsid w:val="001B6C7F"/>
    <w:rsid w:val="001B6C8E"/>
    <w:rsid w:val="001B6E2E"/>
    <w:rsid w:val="001B707C"/>
    <w:rsid w:val="001B7101"/>
    <w:rsid w:val="001B773D"/>
    <w:rsid w:val="001B786B"/>
    <w:rsid w:val="001B7DB5"/>
    <w:rsid w:val="001B7E70"/>
    <w:rsid w:val="001C052C"/>
    <w:rsid w:val="001C0E76"/>
    <w:rsid w:val="001C10F5"/>
    <w:rsid w:val="001C1439"/>
    <w:rsid w:val="001C164B"/>
    <w:rsid w:val="001C1756"/>
    <w:rsid w:val="001C1A9A"/>
    <w:rsid w:val="001C1BED"/>
    <w:rsid w:val="001C1C6E"/>
    <w:rsid w:val="001C1DD5"/>
    <w:rsid w:val="001C1F66"/>
    <w:rsid w:val="001C22BD"/>
    <w:rsid w:val="001C253E"/>
    <w:rsid w:val="001C2750"/>
    <w:rsid w:val="001C2ABF"/>
    <w:rsid w:val="001C2C04"/>
    <w:rsid w:val="001C313B"/>
    <w:rsid w:val="001C3372"/>
    <w:rsid w:val="001C337E"/>
    <w:rsid w:val="001C3424"/>
    <w:rsid w:val="001C34BB"/>
    <w:rsid w:val="001C36D4"/>
    <w:rsid w:val="001C3717"/>
    <w:rsid w:val="001C3875"/>
    <w:rsid w:val="001C39EB"/>
    <w:rsid w:val="001C3B4B"/>
    <w:rsid w:val="001C3B9D"/>
    <w:rsid w:val="001C3DB2"/>
    <w:rsid w:val="001C4360"/>
    <w:rsid w:val="001C4927"/>
    <w:rsid w:val="001C4C97"/>
    <w:rsid w:val="001C5030"/>
    <w:rsid w:val="001C51D5"/>
    <w:rsid w:val="001C5216"/>
    <w:rsid w:val="001C560F"/>
    <w:rsid w:val="001C563D"/>
    <w:rsid w:val="001C58E9"/>
    <w:rsid w:val="001C5A12"/>
    <w:rsid w:val="001C5DE2"/>
    <w:rsid w:val="001C601B"/>
    <w:rsid w:val="001C61B1"/>
    <w:rsid w:val="001C623F"/>
    <w:rsid w:val="001C62AC"/>
    <w:rsid w:val="001C62C9"/>
    <w:rsid w:val="001C635E"/>
    <w:rsid w:val="001C67BE"/>
    <w:rsid w:val="001C6AA2"/>
    <w:rsid w:val="001C6AB4"/>
    <w:rsid w:val="001C715E"/>
    <w:rsid w:val="001C7277"/>
    <w:rsid w:val="001C736C"/>
    <w:rsid w:val="001C736F"/>
    <w:rsid w:val="001C73E6"/>
    <w:rsid w:val="001C744C"/>
    <w:rsid w:val="001C7503"/>
    <w:rsid w:val="001C7734"/>
    <w:rsid w:val="001C7746"/>
    <w:rsid w:val="001C78BA"/>
    <w:rsid w:val="001C7A36"/>
    <w:rsid w:val="001C7CA4"/>
    <w:rsid w:val="001C7F4F"/>
    <w:rsid w:val="001C7F8A"/>
    <w:rsid w:val="001D0382"/>
    <w:rsid w:val="001D0887"/>
    <w:rsid w:val="001D0B2B"/>
    <w:rsid w:val="001D0B2D"/>
    <w:rsid w:val="001D0CE8"/>
    <w:rsid w:val="001D0D49"/>
    <w:rsid w:val="001D0D4B"/>
    <w:rsid w:val="001D0EC9"/>
    <w:rsid w:val="001D0FF7"/>
    <w:rsid w:val="001D14EE"/>
    <w:rsid w:val="001D1575"/>
    <w:rsid w:val="001D17F8"/>
    <w:rsid w:val="001D19FF"/>
    <w:rsid w:val="001D1A2E"/>
    <w:rsid w:val="001D1A88"/>
    <w:rsid w:val="001D1B7A"/>
    <w:rsid w:val="001D1EFE"/>
    <w:rsid w:val="001D1FC5"/>
    <w:rsid w:val="001D232E"/>
    <w:rsid w:val="001D23B3"/>
    <w:rsid w:val="001D2732"/>
    <w:rsid w:val="001D27AF"/>
    <w:rsid w:val="001D2ADF"/>
    <w:rsid w:val="001D2EDE"/>
    <w:rsid w:val="001D2F9F"/>
    <w:rsid w:val="001D3004"/>
    <w:rsid w:val="001D3629"/>
    <w:rsid w:val="001D368C"/>
    <w:rsid w:val="001D3813"/>
    <w:rsid w:val="001D3848"/>
    <w:rsid w:val="001D3B7D"/>
    <w:rsid w:val="001D3CD1"/>
    <w:rsid w:val="001D49B6"/>
    <w:rsid w:val="001D4B19"/>
    <w:rsid w:val="001D4BED"/>
    <w:rsid w:val="001D4D53"/>
    <w:rsid w:val="001D4F11"/>
    <w:rsid w:val="001D51E0"/>
    <w:rsid w:val="001D5321"/>
    <w:rsid w:val="001D5466"/>
    <w:rsid w:val="001D54E5"/>
    <w:rsid w:val="001D5510"/>
    <w:rsid w:val="001D5540"/>
    <w:rsid w:val="001D5940"/>
    <w:rsid w:val="001D5A15"/>
    <w:rsid w:val="001D5FF9"/>
    <w:rsid w:val="001D63E2"/>
    <w:rsid w:val="001D64D1"/>
    <w:rsid w:val="001D6544"/>
    <w:rsid w:val="001D6844"/>
    <w:rsid w:val="001D697C"/>
    <w:rsid w:val="001D6B02"/>
    <w:rsid w:val="001D6E7E"/>
    <w:rsid w:val="001D7599"/>
    <w:rsid w:val="001D7A88"/>
    <w:rsid w:val="001E0079"/>
    <w:rsid w:val="001E0296"/>
    <w:rsid w:val="001E069B"/>
    <w:rsid w:val="001E0868"/>
    <w:rsid w:val="001E08B1"/>
    <w:rsid w:val="001E08D9"/>
    <w:rsid w:val="001E0981"/>
    <w:rsid w:val="001E0A9D"/>
    <w:rsid w:val="001E0B16"/>
    <w:rsid w:val="001E0B36"/>
    <w:rsid w:val="001E0D69"/>
    <w:rsid w:val="001E0E3B"/>
    <w:rsid w:val="001E1230"/>
    <w:rsid w:val="001E1677"/>
    <w:rsid w:val="001E18DA"/>
    <w:rsid w:val="001E1931"/>
    <w:rsid w:val="001E2387"/>
    <w:rsid w:val="001E246B"/>
    <w:rsid w:val="001E246D"/>
    <w:rsid w:val="001E260E"/>
    <w:rsid w:val="001E29B6"/>
    <w:rsid w:val="001E2BF7"/>
    <w:rsid w:val="001E2BFE"/>
    <w:rsid w:val="001E3050"/>
    <w:rsid w:val="001E305C"/>
    <w:rsid w:val="001E329D"/>
    <w:rsid w:val="001E330A"/>
    <w:rsid w:val="001E3941"/>
    <w:rsid w:val="001E3ADC"/>
    <w:rsid w:val="001E4005"/>
    <w:rsid w:val="001E4010"/>
    <w:rsid w:val="001E4383"/>
    <w:rsid w:val="001E4741"/>
    <w:rsid w:val="001E4968"/>
    <w:rsid w:val="001E5064"/>
    <w:rsid w:val="001E506C"/>
    <w:rsid w:val="001E51C6"/>
    <w:rsid w:val="001E525B"/>
    <w:rsid w:val="001E5378"/>
    <w:rsid w:val="001E5756"/>
    <w:rsid w:val="001E5BDF"/>
    <w:rsid w:val="001E5C55"/>
    <w:rsid w:val="001E5EC8"/>
    <w:rsid w:val="001E6393"/>
    <w:rsid w:val="001E6CF5"/>
    <w:rsid w:val="001E7029"/>
    <w:rsid w:val="001E7096"/>
    <w:rsid w:val="001E716D"/>
    <w:rsid w:val="001E7199"/>
    <w:rsid w:val="001E7275"/>
    <w:rsid w:val="001E72F4"/>
    <w:rsid w:val="001E7498"/>
    <w:rsid w:val="001E74FE"/>
    <w:rsid w:val="001E7667"/>
    <w:rsid w:val="001E7823"/>
    <w:rsid w:val="001E79BA"/>
    <w:rsid w:val="001E79C8"/>
    <w:rsid w:val="001E7B3E"/>
    <w:rsid w:val="001E7BE2"/>
    <w:rsid w:val="001E7C75"/>
    <w:rsid w:val="001E7D9E"/>
    <w:rsid w:val="001E7FA2"/>
    <w:rsid w:val="001F09ED"/>
    <w:rsid w:val="001F0AED"/>
    <w:rsid w:val="001F0B8C"/>
    <w:rsid w:val="001F142C"/>
    <w:rsid w:val="001F156F"/>
    <w:rsid w:val="001F1879"/>
    <w:rsid w:val="001F18A9"/>
    <w:rsid w:val="001F1AE5"/>
    <w:rsid w:val="001F1FAB"/>
    <w:rsid w:val="001F20C6"/>
    <w:rsid w:val="001F21D4"/>
    <w:rsid w:val="001F22AD"/>
    <w:rsid w:val="001F22DA"/>
    <w:rsid w:val="001F24B0"/>
    <w:rsid w:val="001F2931"/>
    <w:rsid w:val="001F2AAF"/>
    <w:rsid w:val="001F2B49"/>
    <w:rsid w:val="001F2C07"/>
    <w:rsid w:val="001F2C5C"/>
    <w:rsid w:val="001F31E4"/>
    <w:rsid w:val="001F38CC"/>
    <w:rsid w:val="001F3B32"/>
    <w:rsid w:val="001F3B42"/>
    <w:rsid w:val="001F3B91"/>
    <w:rsid w:val="001F404A"/>
    <w:rsid w:val="001F4314"/>
    <w:rsid w:val="001F44C1"/>
    <w:rsid w:val="001F46A3"/>
    <w:rsid w:val="001F4B28"/>
    <w:rsid w:val="001F4DC7"/>
    <w:rsid w:val="001F4EBF"/>
    <w:rsid w:val="001F4FEA"/>
    <w:rsid w:val="001F500C"/>
    <w:rsid w:val="001F503D"/>
    <w:rsid w:val="001F50C3"/>
    <w:rsid w:val="001F5134"/>
    <w:rsid w:val="001F53BF"/>
    <w:rsid w:val="001F5DF2"/>
    <w:rsid w:val="001F5F51"/>
    <w:rsid w:val="001F5F6D"/>
    <w:rsid w:val="001F605C"/>
    <w:rsid w:val="001F60C3"/>
    <w:rsid w:val="001F610E"/>
    <w:rsid w:val="001F6147"/>
    <w:rsid w:val="001F69C3"/>
    <w:rsid w:val="001F6CBE"/>
    <w:rsid w:val="001F6E6C"/>
    <w:rsid w:val="001F70D7"/>
    <w:rsid w:val="001F7336"/>
    <w:rsid w:val="001F73C7"/>
    <w:rsid w:val="001F76F2"/>
    <w:rsid w:val="001F77D6"/>
    <w:rsid w:val="001F7C46"/>
    <w:rsid w:val="001F7C4F"/>
    <w:rsid w:val="001F7E1A"/>
    <w:rsid w:val="001F7F59"/>
    <w:rsid w:val="002003EA"/>
    <w:rsid w:val="002004D8"/>
    <w:rsid w:val="002005A5"/>
    <w:rsid w:val="00200658"/>
    <w:rsid w:val="00200839"/>
    <w:rsid w:val="00200A53"/>
    <w:rsid w:val="00200BB0"/>
    <w:rsid w:val="00200C35"/>
    <w:rsid w:val="00200EAA"/>
    <w:rsid w:val="00200EF3"/>
    <w:rsid w:val="0020103C"/>
    <w:rsid w:val="0020169C"/>
    <w:rsid w:val="00201705"/>
    <w:rsid w:val="00201879"/>
    <w:rsid w:val="00201A54"/>
    <w:rsid w:val="00201B75"/>
    <w:rsid w:val="00202329"/>
    <w:rsid w:val="0020236B"/>
    <w:rsid w:val="0020237D"/>
    <w:rsid w:val="002023D4"/>
    <w:rsid w:val="0020267A"/>
    <w:rsid w:val="002029C2"/>
    <w:rsid w:val="00202A96"/>
    <w:rsid w:val="0020310B"/>
    <w:rsid w:val="00203115"/>
    <w:rsid w:val="00203412"/>
    <w:rsid w:val="0020349D"/>
    <w:rsid w:val="00203A46"/>
    <w:rsid w:val="002041AD"/>
    <w:rsid w:val="002041B1"/>
    <w:rsid w:val="002042B6"/>
    <w:rsid w:val="0020440F"/>
    <w:rsid w:val="002044A1"/>
    <w:rsid w:val="00204544"/>
    <w:rsid w:val="0020463A"/>
    <w:rsid w:val="002048E9"/>
    <w:rsid w:val="002050EF"/>
    <w:rsid w:val="002051DB"/>
    <w:rsid w:val="00205350"/>
    <w:rsid w:val="0020557B"/>
    <w:rsid w:val="00205740"/>
    <w:rsid w:val="00205E95"/>
    <w:rsid w:val="00205FF9"/>
    <w:rsid w:val="00206673"/>
    <w:rsid w:val="002067C8"/>
    <w:rsid w:val="00206A99"/>
    <w:rsid w:val="00206B1D"/>
    <w:rsid w:val="00206B9A"/>
    <w:rsid w:val="00206D45"/>
    <w:rsid w:val="00206DFF"/>
    <w:rsid w:val="00207AA4"/>
    <w:rsid w:val="00207AC4"/>
    <w:rsid w:val="00207D85"/>
    <w:rsid w:val="002101C1"/>
    <w:rsid w:val="00210268"/>
    <w:rsid w:val="0021033D"/>
    <w:rsid w:val="0021081E"/>
    <w:rsid w:val="00210AD7"/>
    <w:rsid w:val="00210C66"/>
    <w:rsid w:val="00210CFF"/>
    <w:rsid w:val="00210DCC"/>
    <w:rsid w:val="00210F65"/>
    <w:rsid w:val="00211232"/>
    <w:rsid w:val="0021170D"/>
    <w:rsid w:val="002119A2"/>
    <w:rsid w:val="00211BE9"/>
    <w:rsid w:val="00211DE9"/>
    <w:rsid w:val="00212035"/>
    <w:rsid w:val="002122E3"/>
    <w:rsid w:val="00212408"/>
    <w:rsid w:val="00212875"/>
    <w:rsid w:val="002128A8"/>
    <w:rsid w:val="0021293A"/>
    <w:rsid w:val="00212BF9"/>
    <w:rsid w:val="00212C43"/>
    <w:rsid w:val="00212DF9"/>
    <w:rsid w:val="00212F41"/>
    <w:rsid w:val="00213458"/>
    <w:rsid w:val="00213558"/>
    <w:rsid w:val="00213561"/>
    <w:rsid w:val="002136EF"/>
    <w:rsid w:val="002139A9"/>
    <w:rsid w:val="00213E85"/>
    <w:rsid w:val="00213EFC"/>
    <w:rsid w:val="00214169"/>
    <w:rsid w:val="002144B5"/>
    <w:rsid w:val="002145B8"/>
    <w:rsid w:val="0021469D"/>
    <w:rsid w:val="0021471C"/>
    <w:rsid w:val="00214745"/>
    <w:rsid w:val="002147A6"/>
    <w:rsid w:val="00214943"/>
    <w:rsid w:val="00214A87"/>
    <w:rsid w:val="00214AA5"/>
    <w:rsid w:val="00214C85"/>
    <w:rsid w:val="00214EDF"/>
    <w:rsid w:val="0021588E"/>
    <w:rsid w:val="00215A9E"/>
    <w:rsid w:val="00215AF0"/>
    <w:rsid w:val="00215BAF"/>
    <w:rsid w:val="00215BB9"/>
    <w:rsid w:val="00215E93"/>
    <w:rsid w:val="00215F38"/>
    <w:rsid w:val="00216660"/>
    <w:rsid w:val="002169A9"/>
    <w:rsid w:val="002169EE"/>
    <w:rsid w:val="00216B7A"/>
    <w:rsid w:val="00216FCA"/>
    <w:rsid w:val="002172AB"/>
    <w:rsid w:val="00217485"/>
    <w:rsid w:val="002174E2"/>
    <w:rsid w:val="002175FB"/>
    <w:rsid w:val="0021764B"/>
    <w:rsid w:val="00217CAE"/>
    <w:rsid w:val="00217F87"/>
    <w:rsid w:val="002201F8"/>
    <w:rsid w:val="00220463"/>
    <w:rsid w:val="0022062E"/>
    <w:rsid w:val="00220B31"/>
    <w:rsid w:val="00220BBF"/>
    <w:rsid w:val="002216EE"/>
    <w:rsid w:val="0022194B"/>
    <w:rsid w:val="00221A4D"/>
    <w:rsid w:val="00221BDB"/>
    <w:rsid w:val="00221F48"/>
    <w:rsid w:val="002220C1"/>
    <w:rsid w:val="002222CA"/>
    <w:rsid w:val="002228F3"/>
    <w:rsid w:val="00222B0E"/>
    <w:rsid w:val="002231EB"/>
    <w:rsid w:val="00223462"/>
    <w:rsid w:val="002235C2"/>
    <w:rsid w:val="00223C8D"/>
    <w:rsid w:val="00223E76"/>
    <w:rsid w:val="002245D1"/>
    <w:rsid w:val="002246AE"/>
    <w:rsid w:val="002246E5"/>
    <w:rsid w:val="002247F6"/>
    <w:rsid w:val="00224D05"/>
    <w:rsid w:val="00224D42"/>
    <w:rsid w:val="00224DEC"/>
    <w:rsid w:val="00224F18"/>
    <w:rsid w:val="00225082"/>
    <w:rsid w:val="00225265"/>
    <w:rsid w:val="00225354"/>
    <w:rsid w:val="002253E4"/>
    <w:rsid w:val="00225437"/>
    <w:rsid w:val="00225775"/>
    <w:rsid w:val="00225AED"/>
    <w:rsid w:val="00225DEA"/>
    <w:rsid w:val="00226152"/>
    <w:rsid w:val="002262F9"/>
    <w:rsid w:val="00226379"/>
    <w:rsid w:val="002266F6"/>
    <w:rsid w:val="00226732"/>
    <w:rsid w:val="0022689C"/>
    <w:rsid w:val="00226CF1"/>
    <w:rsid w:val="00226EF0"/>
    <w:rsid w:val="00227223"/>
    <w:rsid w:val="00227369"/>
    <w:rsid w:val="00227842"/>
    <w:rsid w:val="0022784E"/>
    <w:rsid w:val="00227E9F"/>
    <w:rsid w:val="00230365"/>
    <w:rsid w:val="00230899"/>
    <w:rsid w:val="00230BDF"/>
    <w:rsid w:val="00230D2E"/>
    <w:rsid w:val="00230D80"/>
    <w:rsid w:val="00230DAF"/>
    <w:rsid w:val="00230F58"/>
    <w:rsid w:val="00230F98"/>
    <w:rsid w:val="00230FD3"/>
    <w:rsid w:val="00231604"/>
    <w:rsid w:val="0023187C"/>
    <w:rsid w:val="00231C98"/>
    <w:rsid w:val="002320D8"/>
    <w:rsid w:val="00232418"/>
    <w:rsid w:val="00232E8C"/>
    <w:rsid w:val="00233599"/>
    <w:rsid w:val="0023365D"/>
    <w:rsid w:val="00233748"/>
    <w:rsid w:val="0023393C"/>
    <w:rsid w:val="00233B97"/>
    <w:rsid w:val="00234363"/>
    <w:rsid w:val="002343F4"/>
    <w:rsid w:val="00234550"/>
    <w:rsid w:val="002345CD"/>
    <w:rsid w:val="0023468F"/>
    <w:rsid w:val="00234AD8"/>
    <w:rsid w:val="0023500B"/>
    <w:rsid w:val="0023506C"/>
    <w:rsid w:val="0023520C"/>
    <w:rsid w:val="00235397"/>
    <w:rsid w:val="002358D6"/>
    <w:rsid w:val="00235AAB"/>
    <w:rsid w:val="00235ADA"/>
    <w:rsid w:val="00235BF9"/>
    <w:rsid w:val="00235C8D"/>
    <w:rsid w:val="0023608C"/>
    <w:rsid w:val="00236334"/>
    <w:rsid w:val="00236BEF"/>
    <w:rsid w:val="00236C6A"/>
    <w:rsid w:val="00236FC7"/>
    <w:rsid w:val="002371BB"/>
    <w:rsid w:val="00237568"/>
    <w:rsid w:val="00237850"/>
    <w:rsid w:val="002379FD"/>
    <w:rsid w:val="00237BCF"/>
    <w:rsid w:val="00237D93"/>
    <w:rsid w:val="00237E93"/>
    <w:rsid w:val="00237E9F"/>
    <w:rsid w:val="00240093"/>
    <w:rsid w:val="002405E6"/>
    <w:rsid w:val="00240765"/>
    <w:rsid w:val="00240CB1"/>
    <w:rsid w:val="00240D17"/>
    <w:rsid w:val="00240F27"/>
    <w:rsid w:val="002410F2"/>
    <w:rsid w:val="0024149E"/>
    <w:rsid w:val="002414D8"/>
    <w:rsid w:val="002414FB"/>
    <w:rsid w:val="00241599"/>
    <w:rsid w:val="0024179D"/>
    <w:rsid w:val="0024181D"/>
    <w:rsid w:val="002420A1"/>
    <w:rsid w:val="002420F3"/>
    <w:rsid w:val="00242175"/>
    <w:rsid w:val="00242233"/>
    <w:rsid w:val="00242831"/>
    <w:rsid w:val="0024296A"/>
    <w:rsid w:val="00242C05"/>
    <w:rsid w:val="00242EC4"/>
    <w:rsid w:val="002433CF"/>
    <w:rsid w:val="00243589"/>
    <w:rsid w:val="002435A7"/>
    <w:rsid w:val="00243D17"/>
    <w:rsid w:val="00243DAC"/>
    <w:rsid w:val="00244070"/>
    <w:rsid w:val="002445D8"/>
    <w:rsid w:val="00244856"/>
    <w:rsid w:val="00244B72"/>
    <w:rsid w:val="00244C80"/>
    <w:rsid w:val="00244E9A"/>
    <w:rsid w:val="00244ED5"/>
    <w:rsid w:val="00244FE8"/>
    <w:rsid w:val="00245084"/>
    <w:rsid w:val="00245118"/>
    <w:rsid w:val="0024519A"/>
    <w:rsid w:val="0024527F"/>
    <w:rsid w:val="0024596B"/>
    <w:rsid w:val="00245A7D"/>
    <w:rsid w:val="002460E3"/>
    <w:rsid w:val="0024633C"/>
    <w:rsid w:val="00246451"/>
    <w:rsid w:val="0024647D"/>
    <w:rsid w:val="0024670B"/>
    <w:rsid w:val="00246A42"/>
    <w:rsid w:val="00246BC4"/>
    <w:rsid w:val="00246D84"/>
    <w:rsid w:val="002470ED"/>
    <w:rsid w:val="00247210"/>
    <w:rsid w:val="00247272"/>
    <w:rsid w:val="00247342"/>
    <w:rsid w:val="00247408"/>
    <w:rsid w:val="002474B9"/>
    <w:rsid w:val="002475D1"/>
    <w:rsid w:val="002477F8"/>
    <w:rsid w:val="00247804"/>
    <w:rsid w:val="0024783A"/>
    <w:rsid w:val="00247FFB"/>
    <w:rsid w:val="002503CD"/>
    <w:rsid w:val="00250503"/>
    <w:rsid w:val="00250C26"/>
    <w:rsid w:val="00250D85"/>
    <w:rsid w:val="0025109B"/>
    <w:rsid w:val="0025181A"/>
    <w:rsid w:val="00251A5D"/>
    <w:rsid w:val="00251C4C"/>
    <w:rsid w:val="00251C63"/>
    <w:rsid w:val="00251C89"/>
    <w:rsid w:val="00251D5B"/>
    <w:rsid w:val="00251D6E"/>
    <w:rsid w:val="00251F25"/>
    <w:rsid w:val="00251F57"/>
    <w:rsid w:val="00252135"/>
    <w:rsid w:val="00252E07"/>
    <w:rsid w:val="0025382B"/>
    <w:rsid w:val="00254604"/>
    <w:rsid w:val="00254B9F"/>
    <w:rsid w:val="00254BD7"/>
    <w:rsid w:val="00254EBD"/>
    <w:rsid w:val="0025526B"/>
    <w:rsid w:val="002553C3"/>
    <w:rsid w:val="0025568A"/>
    <w:rsid w:val="0025568F"/>
    <w:rsid w:val="00255856"/>
    <w:rsid w:val="002558DD"/>
    <w:rsid w:val="00255974"/>
    <w:rsid w:val="00255CC7"/>
    <w:rsid w:val="00255EE5"/>
    <w:rsid w:val="00255F78"/>
    <w:rsid w:val="002560B8"/>
    <w:rsid w:val="002564A8"/>
    <w:rsid w:val="00256580"/>
    <w:rsid w:val="00256826"/>
    <w:rsid w:val="00256969"/>
    <w:rsid w:val="00256FA3"/>
    <w:rsid w:val="002572A5"/>
    <w:rsid w:val="00257470"/>
    <w:rsid w:val="00257611"/>
    <w:rsid w:val="002579D8"/>
    <w:rsid w:val="00257B30"/>
    <w:rsid w:val="00257B89"/>
    <w:rsid w:val="00257E9D"/>
    <w:rsid w:val="00257EFE"/>
    <w:rsid w:val="00260588"/>
    <w:rsid w:val="0026078C"/>
    <w:rsid w:val="00260AC3"/>
    <w:rsid w:val="00260D75"/>
    <w:rsid w:val="00260E2F"/>
    <w:rsid w:val="00260EE6"/>
    <w:rsid w:val="00261728"/>
    <w:rsid w:val="002618C2"/>
    <w:rsid w:val="00261A1E"/>
    <w:rsid w:val="00261ABD"/>
    <w:rsid w:val="00261F4D"/>
    <w:rsid w:val="002622C3"/>
    <w:rsid w:val="00262382"/>
    <w:rsid w:val="002626EF"/>
    <w:rsid w:val="002629C9"/>
    <w:rsid w:val="00262D64"/>
    <w:rsid w:val="002632D3"/>
    <w:rsid w:val="00263369"/>
    <w:rsid w:val="00263438"/>
    <w:rsid w:val="002636CC"/>
    <w:rsid w:val="0026374C"/>
    <w:rsid w:val="00263F84"/>
    <w:rsid w:val="00264351"/>
    <w:rsid w:val="00264391"/>
    <w:rsid w:val="002644D0"/>
    <w:rsid w:val="002644DB"/>
    <w:rsid w:val="002644DD"/>
    <w:rsid w:val="0026456A"/>
    <w:rsid w:val="0026469A"/>
    <w:rsid w:val="0026478C"/>
    <w:rsid w:val="00264926"/>
    <w:rsid w:val="00264C28"/>
    <w:rsid w:val="00264DB7"/>
    <w:rsid w:val="002652AC"/>
    <w:rsid w:val="002658D1"/>
    <w:rsid w:val="00265FE2"/>
    <w:rsid w:val="00266098"/>
    <w:rsid w:val="00266119"/>
    <w:rsid w:val="002663A3"/>
    <w:rsid w:val="002666E5"/>
    <w:rsid w:val="002668B0"/>
    <w:rsid w:val="00266EF0"/>
    <w:rsid w:val="00266FA5"/>
    <w:rsid w:val="002670DF"/>
    <w:rsid w:val="00267938"/>
    <w:rsid w:val="00267AE3"/>
    <w:rsid w:val="00267AF7"/>
    <w:rsid w:val="00267E52"/>
    <w:rsid w:val="00270135"/>
    <w:rsid w:val="0027017B"/>
    <w:rsid w:val="00270247"/>
    <w:rsid w:val="00270306"/>
    <w:rsid w:val="0027030B"/>
    <w:rsid w:val="00270372"/>
    <w:rsid w:val="002703FF"/>
    <w:rsid w:val="002704E7"/>
    <w:rsid w:val="00270629"/>
    <w:rsid w:val="00270768"/>
    <w:rsid w:val="002707E5"/>
    <w:rsid w:val="00270BD0"/>
    <w:rsid w:val="00270E8C"/>
    <w:rsid w:val="00270F07"/>
    <w:rsid w:val="002714D4"/>
    <w:rsid w:val="0027189F"/>
    <w:rsid w:val="00271FEC"/>
    <w:rsid w:val="00272097"/>
    <w:rsid w:val="0027215E"/>
    <w:rsid w:val="0027224D"/>
    <w:rsid w:val="00272405"/>
    <w:rsid w:val="0027245D"/>
    <w:rsid w:val="002725AB"/>
    <w:rsid w:val="0027277B"/>
    <w:rsid w:val="002727AB"/>
    <w:rsid w:val="00272980"/>
    <w:rsid w:val="00272CEF"/>
    <w:rsid w:val="00272E30"/>
    <w:rsid w:val="00272F23"/>
    <w:rsid w:val="0027305C"/>
    <w:rsid w:val="002732B8"/>
    <w:rsid w:val="0027343B"/>
    <w:rsid w:val="0027355A"/>
    <w:rsid w:val="002736D8"/>
    <w:rsid w:val="002736F5"/>
    <w:rsid w:val="0027375B"/>
    <w:rsid w:val="0027392D"/>
    <w:rsid w:val="002739CE"/>
    <w:rsid w:val="00273A0E"/>
    <w:rsid w:val="00273A99"/>
    <w:rsid w:val="00273CB4"/>
    <w:rsid w:val="00274698"/>
    <w:rsid w:val="00274A7E"/>
    <w:rsid w:val="00274A9F"/>
    <w:rsid w:val="00274B9B"/>
    <w:rsid w:val="00274E27"/>
    <w:rsid w:val="00274F69"/>
    <w:rsid w:val="002752D0"/>
    <w:rsid w:val="00275358"/>
    <w:rsid w:val="002753E5"/>
    <w:rsid w:val="0027545E"/>
    <w:rsid w:val="0027546E"/>
    <w:rsid w:val="00275853"/>
    <w:rsid w:val="00275935"/>
    <w:rsid w:val="0027614C"/>
    <w:rsid w:val="00276474"/>
    <w:rsid w:val="00276D88"/>
    <w:rsid w:val="00276DA1"/>
    <w:rsid w:val="0027709F"/>
    <w:rsid w:val="00277583"/>
    <w:rsid w:val="00277623"/>
    <w:rsid w:val="00277719"/>
    <w:rsid w:val="00277E00"/>
    <w:rsid w:val="00277F87"/>
    <w:rsid w:val="00277F90"/>
    <w:rsid w:val="0028002B"/>
    <w:rsid w:val="0028048B"/>
    <w:rsid w:val="0028054A"/>
    <w:rsid w:val="00280E81"/>
    <w:rsid w:val="00280FE6"/>
    <w:rsid w:val="002811F0"/>
    <w:rsid w:val="002812AF"/>
    <w:rsid w:val="002812DB"/>
    <w:rsid w:val="002812E3"/>
    <w:rsid w:val="002815BB"/>
    <w:rsid w:val="0028183C"/>
    <w:rsid w:val="0028187C"/>
    <w:rsid w:val="002819A2"/>
    <w:rsid w:val="002819B2"/>
    <w:rsid w:val="00281DE5"/>
    <w:rsid w:val="00281E5F"/>
    <w:rsid w:val="002826FC"/>
    <w:rsid w:val="00282A3B"/>
    <w:rsid w:val="00282ACB"/>
    <w:rsid w:val="00282B7B"/>
    <w:rsid w:val="00282C76"/>
    <w:rsid w:val="00282C8D"/>
    <w:rsid w:val="00283394"/>
    <w:rsid w:val="00283398"/>
    <w:rsid w:val="002833A0"/>
    <w:rsid w:val="002834B0"/>
    <w:rsid w:val="00283568"/>
    <w:rsid w:val="00283776"/>
    <w:rsid w:val="0028387D"/>
    <w:rsid w:val="002839D7"/>
    <w:rsid w:val="00283B05"/>
    <w:rsid w:val="002840D9"/>
    <w:rsid w:val="002841AB"/>
    <w:rsid w:val="002841F4"/>
    <w:rsid w:val="0028433D"/>
    <w:rsid w:val="0028476D"/>
    <w:rsid w:val="00284C64"/>
    <w:rsid w:val="00284CCC"/>
    <w:rsid w:val="002855BD"/>
    <w:rsid w:val="0028577A"/>
    <w:rsid w:val="00285CC7"/>
    <w:rsid w:val="00285D3A"/>
    <w:rsid w:val="00285DF3"/>
    <w:rsid w:val="00285E5D"/>
    <w:rsid w:val="00285E74"/>
    <w:rsid w:val="00285FC2"/>
    <w:rsid w:val="00286138"/>
    <w:rsid w:val="0028616D"/>
    <w:rsid w:val="00286B8F"/>
    <w:rsid w:val="00286C8C"/>
    <w:rsid w:val="00286E99"/>
    <w:rsid w:val="0028741A"/>
    <w:rsid w:val="00287549"/>
    <w:rsid w:val="002876DA"/>
    <w:rsid w:val="00287BAD"/>
    <w:rsid w:val="00287EA3"/>
    <w:rsid w:val="00287F42"/>
    <w:rsid w:val="00287F95"/>
    <w:rsid w:val="002901B6"/>
    <w:rsid w:val="002902DE"/>
    <w:rsid w:val="00290572"/>
    <w:rsid w:val="00290BB2"/>
    <w:rsid w:val="00290C02"/>
    <w:rsid w:val="00290DDE"/>
    <w:rsid w:val="00290F1E"/>
    <w:rsid w:val="0029117D"/>
    <w:rsid w:val="002911B0"/>
    <w:rsid w:val="0029136C"/>
    <w:rsid w:val="002913EF"/>
    <w:rsid w:val="00291419"/>
    <w:rsid w:val="0029173D"/>
    <w:rsid w:val="00291AFF"/>
    <w:rsid w:val="00291FE2"/>
    <w:rsid w:val="002923AB"/>
    <w:rsid w:val="00292491"/>
    <w:rsid w:val="00292544"/>
    <w:rsid w:val="0029257B"/>
    <w:rsid w:val="00292730"/>
    <w:rsid w:val="00292945"/>
    <w:rsid w:val="00292A73"/>
    <w:rsid w:val="00292DDB"/>
    <w:rsid w:val="00292F12"/>
    <w:rsid w:val="00293059"/>
    <w:rsid w:val="002930D3"/>
    <w:rsid w:val="002930DC"/>
    <w:rsid w:val="0029332B"/>
    <w:rsid w:val="00293848"/>
    <w:rsid w:val="00293857"/>
    <w:rsid w:val="002939C4"/>
    <w:rsid w:val="00293A4F"/>
    <w:rsid w:val="00293B91"/>
    <w:rsid w:val="00293E80"/>
    <w:rsid w:val="002943F8"/>
    <w:rsid w:val="002947FC"/>
    <w:rsid w:val="0029488D"/>
    <w:rsid w:val="0029492B"/>
    <w:rsid w:val="00294ED6"/>
    <w:rsid w:val="00294FF2"/>
    <w:rsid w:val="002950D9"/>
    <w:rsid w:val="002951B0"/>
    <w:rsid w:val="002952B4"/>
    <w:rsid w:val="00295441"/>
    <w:rsid w:val="00295A54"/>
    <w:rsid w:val="00295B3B"/>
    <w:rsid w:val="0029607E"/>
    <w:rsid w:val="0029624F"/>
    <w:rsid w:val="00296318"/>
    <w:rsid w:val="00296341"/>
    <w:rsid w:val="00296490"/>
    <w:rsid w:val="00296749"/>
    <w:rsid w:val="002967A3"/>
    <w:rsid w:val="0029692C"/>
    <w:rsid w:val="00296A00"/>
    <w:rsid w:val="00296C04"/>
    <w:rsid w:val="00296C70"/>
    <w:rsid w:val="00296CA0"/>
    <w:rsid w:val="0029727D"/>
    <w:rsid w:val="00297562"/>
    <w:rsid w:val="0029786F"/>
    <w:rsid w:val="002A0E39"/>
    <w:rsid w:val="002A0E70"/>
    <w:rsid w:val="002A1193"/>
    <w:rsid w:val="002A1495"/>
    <w:rsid w:val="002A1A80"/>
    <w:rsid w:val="002A1BEE"/>
    <w:rsid w:val="002A2232"/>
    <w:rsid w:val="002A23C6"/>
    <w:rsid w:val="002A23E1"/>
    <w:rsid w:val="002A25CA"/>
    <w:rsid w:val="002A26BA"/>
    <w:rsid w:val="002A2D56"/>
    <w:rsid w:val="002A31C1"/>
    <w:rsid w:val="002A3801"/>
    <w:rsid w:val="002A3829"/>
    <w:rsid w:val="002A3837"/>
    <w:rsid w:val="002A3BAE"/>
    <w:rsid w:val="002A3DE7"/>
    <w:rsid w:val="002A4327"/>
    <w:rsid w:val="002A4A71"/>
    <w:rsid w:val="002A4B08"/>
    <w:rsid w:val="002A4C63"/>
    <w:rsid w:val="002A5130"/>
    <w:rsid w:val="002A52B8"/>
    <w:rsid w:val="002A553D"/>
    <w:rsid w:val="002A57FD"/>
    <w:rsid w:val="002A5C7B"/>
    <w:rsid w:val="002A5EEF"/>
    <w:rsid w:val="002A6079"/>
    <w:rsid w:val="002A6090"/>
    <w:rsid w:val="002A6118"/>
    <w:rsid w:val="002A621E"/>
    <w:rsid w:val="002A674C"/>
    <w:rsid w:val="002A6803"/>
    <w:rsid w:val="002A6951"/>
    <w:rsid w:val="002A6BC7"/>
    <w:rsid w:val="002A6BCE"/>
    <w:rsid w:val="002A7034"/>
    <w:rsid w:val="002A708F"/>
    <w:rsid w:val="002A75C7"/>
    <w:rsid w:val="002A7B26"/>
    <w:rsid w:val="002A7CF3"/>
    <w:rsid w:val="002A7DBD"/>
    <w:rsid w:val="002B0136"/>
    <w:rsid w:val="002B015A"/>
    <w:rsid w:val="002B0336"/>
    <w:rsid w:val="002B0497"/>
    <w:rsid w:val="002B0517"/>
    <w:rsid w:val="002B053E"/>
    <w:rsid w:val="002B1394"/>
    <w:rsid w:val="002B13FC"/>
    <w:rsid w:val="002B1805"/>
    <w:rsid w:val="002B199D"/>
    <w:rsid w:val="002B1DED"/>
    <w:rsid w:val="002B1F21"/>
    <w:rsid w:val="002B21C6"/>
    <w:rsid w:val="002B24B5"/>
    <w:rsid w:val="002B253C"/>
    <w:rsid w:val="002B2614"/>
    <w:rsid w:val="002B2740"/>
    <w:rsid w:val="002B2D0E"/>
    <w:rsid w:val="002B3013"/>
    <w:rsid w:val="002B33B3"/>
    <w:rsid w:val="002B3673"/>
    <w:rsid w:val="002B3806"/>
    <w:rsid w:val="002B38E3"/>
    <w:rsid w:val="002B3D77"/>
    <w:rsid w:val="002B3F37"/>
    <w:rsid w:val="002B4678"/>
    <w:rsid w:val="002B4782"/>
    <w:rsid w:val="002B4D23"/>
    <w:rsid w:val="002B4EC3"/>
    <w:rsid w:val="002B4F32"/>
    <w:rsid w:val="002B51B8"/>
    <w:rsid w:val="002B5211"/>
    <w:rsid w:val="002B555C"/>
    <w:rsid w:val="002B5562"/>
    <w:rsid w:val="002B59B9"/>
    <w:rsid w:val="002B5D5E"/>
    <w:rsid w:val="002B5EE7"/>
    <w:rsid w:val="002B63BD"/>
    <w:rsid w:val="002B6649"/>
    <w:rsid w:val="002B6B1F"/>
    <w:rsid w:val="002B6C36"/>
    <w:rsid w:val="002B6CD4"/>
    <w:rsid w:val="002B6DC6"/>
    <w:rsid w:val="002B6E0F"/>
    <w:rsid w:val="002B6EDC"/>
    <w:rsid w:val="002B6F0F"/>
    <w:rsid w:val="002B6FCF"/>
    <w:rsid w:val="002B7018"/>
    <w:rsid w:val="002B70F0"/>
    <w:rsid w:val="002B72A9"/>
    <w:rsid w:val="002B7376"/>
    <w:rsid w:val="002B740A"/>
    <w:rsid w:val="002B740B"/>
    <w:rsid w:val="002B76B3"/>
    <w:rsid w:val="002B76BE"/>
    <w:rsid w:val="002B7725"/>
    <w:rsid w:val="002B7AF3"/>
    <w:rsid w:val="002C03A3"/>
    <w:rsid w:val="002C0435"/>
    <w:rsid w:val="002C08C9"/>
    <w:rsid w:val="002C0E0A"/>
    <w:rsid w:val="002C0F96"/>
    <w:rsid w:val="002C0FFE"/>
    <w:rsid w:val="002C1152"/>
    <w:rsid w:val="002C11F8"/>
    <w:rsid w:val="002C187E"/>
    <w:rsid w:val="002C1965"/>
    <w:rsid w:val="002C1FAF"/>
    <w:rsid w:val="002C1FE7"/>
    <w:rsid w:val="002C1FEB"/>
    <w:rsid w:val="002C208F"/>
    <w:rsid w:val="002C21B3"/>
    <w:rsid w:val="002C2279"/>
    <w:rsid w:val="002C2708"/>
    <w:rsid w:val="002C29DB"/>
    <w:rsid w:val="002C2AEB"/>
    <w:rsid w:val="002C3855"/>
    <w:rsid w:val="002C38AF"/>
    <w:rsid w:val="002C3CA6"/>
    <w:rsid w:val="002C4020"/>
    <w:rsid w:val="002C409E"/>
    <w:rsid w:val="002C44E3"/>
    <w:rsid w:val="002C4708"/>
    <w:rsid w:val="002C47DA"/>
    <w:rsid w:val="002C4A80"/>
    <w:rsid w:val="002C4E60"/>
    <w:rsid w:val="002C507E"/>
    <w:rsid w:val="002C52E7"/>
    <w:rsid w:val="002C548D"/>
    <w:rsid w:val="002C5770"/>
    <w:rsid w:val="002C5866"/>
    <w:rsid w:val="002C593E"/>
    <w:rsid w:val="002C5967"/>
    <w:rsid w:val="002C59B6"/>
    <w:rsid w:val="002C5C1E"/>
    <w:rsid w:val="002C5C75"/>
    <w:rsid w:val="002C60C4"/>
    <w:rsid w:val="002C6361"/>
    <w:rsid w:val="002C677C"/>
    <w:rsid w:val="002C694F"/>
    <w:rsid w:val="002C6996"/>
    <w:rsid w:val="002C6E57"/>
    <w:rsid w:val="002C71BC"/>
    <w:rsid w:val="002C7404"/>
    <w:rsid w:val="002C7415"/>
    <w:rsid w:val="002C7476"/>
    <w:rsid w:val="002C7A22"/>
    <w:rsid w:val="002D015D"/>
    <w:rsid w:val="002D0168"/>
    <w:rsid w:val="002D01E4"/>
    <w:rsid w:val="002D05CF"/>
    <w:rsid w:val="002D06C0"/>
    <w:rsid w:val="002D09F8"/>
    <w:rsid w:val="002D0BAE"/>
    <w:rsid w:val="002D0E53"/>
    <w:rsid w:val="002D0E9E"/>
    <w:rsid w:val="002D0EA8"/>
    <w:rsid w:val="002D0EE1"/>
    <w:rsid w:val="002D10FE"/>
    <w:rsid w:val="002D17BA"/>
    <w:rsid w:val="002D1890"/>
    <w:rsid w:val="002D196F"/>
    <w:rsid w:val="002D1E45"/>
    <w:rsid w:val="002D1ED0"/>
    <w:rsid w:val="002D1FF5"/>
    <w:rsid w:val="002D2135"/>
    <w:rsid w:val="002D22BA"/>
    <w:rsid w:val="002D23E7"/>
    <w:rsid w:val="002D24FF"/>
    <w:rsid w:val="002D2617"/>
    <w:rsid w:val="002D27D0"/>
    <w:rsid w:val="002D2ACD"/>
    <w:rsid w:val="002D2C80"/>
    <w:rsid w:val="002D2DAA"/>
    <w:rsid w:val="002D2E0A"/>
    <w:rsid w:val="002D3021"/>
    <w:rsid w:val="002D31AF"/>
    <w:rsid w:val="002D3428"/>
    <w:rsid w:val="002D3498"/>
    <w:rsid w:val="002D351F"/>
    <w:rsid w:val="002D3982"/>
    <w:rsid w:val="002D3ADB"/>
    <w:rsid w:val="002D3BDA"/>
    <w:rsid w:val="002D4073"/>
    <w:rsid w:val="002D4546"/>
    <w:rsid w:val="002D4825"/>
    <w:rsid w:val="002D5150"/>
    <w:rsid w:val="002D59CD"/>
    <w:rsid w:val="002D5AAC"/>
    <w:rsid w:val="002D5D10"/>
    <w:rsid w:val="002D6120"/>
    <w:rsid w:val="002D61EB"/>
    <w:rsid w:val="002D6215"/>
    <w:rsid w:val="002D687F"/>
    <w:rsid w:val="002D6DE0"/>
    <w:rsid w:val="002D6F13"/>
    <w:rsid w:val="002D6F23"/>
    <w:rsid w:val="002D7112"/>
    <w:rsid w:val="002D717A"/>
    <w:rsid w:val="002D7349"/>
    <w:rsid w:val="002D73D2"/>
    <w:rsid w:val="002D7530"/>
    <w:rsid w:val="002D77BB"/>
    <w:rsid w:val="002D78F8"/>
    <w:rsid w:val="002D79FB"/>
    <w:rsid w:val="002D7F45"/>
    <w:rsid w:val="002E0114"/>
    <w:rsid w:val="002E03AD"/>
    <w:rsid w:val="002E06BF"/>
    <w:rsid w:val="002E0AAD"/>
    <w:rsid w:val="002E0B4D"/>
    <w:rsid w:val="002E0B95"/>
    <w:rsid w:val="002E0E2E"/>
    <w:rsid w:val="002E104B"/>
    <w:rsid w:val="002E1074"/>
    <w:rsid w:val="002E1961"/>
    <w:rsid w:val="002E1B90"/>
    <w:rsid w:val="002E1F0D"/>
    <w:rsid w:val="002E1F17"/>
    <w:rsid w:val="002E1F45"/>
    <w:rsid w:val="002E2198"/>
    <w:rsid w:val="002E244C"/>
    <w:rsid w:val="002E24B2"/>
    <w:rsid w:val="002E2566"/>
    <w:rsid w:val="002E25A2"/>
    <w:rsid w:val="002E26F9"/>
    <w:rsid w:val="002E2CB5"/>
    <w:rsid w:val="002E2CF2"/>
    <w:rsid w:val="002E2D32"/>
    <w:rsid w:val="002E2DF0"/>
    <w:rsid w:val="002E2E48"/>
    <w:rsid w:val="002E32E7"/>
    <w:rsid w:val="002E34AA"/>
    <w:rsid w:val="002E3962"/>
    <w:rsid w:val="002E3B7F"/>
    <w:rsid w:val="002E3C25"/>
    <w:rsid w:val="002E3C88"/>
    <w:rsid w:val="002E3E47"/>
    <w:rsid w:val="002E3F79"/>
    <w:rsid w:val="002E4455"/>
    <w:rsid w:val="002E449F"/>
    <w:rsid w:val="002E4612"/>
    <w:rsid w:val="002E4716"/>
    <w:rsid w:val="002E4B52"/>
    <w:rsid w:val="002E4D2C"/>
    <w:rsid w:val="002E4EAA"/>
    <w:rsid w:val="002E53BF"/>
    <w:rsid w:val="002E5860"/>
    <w:rsid w:val="002E59A2"/>
    <w:rsid w:val="002E5BCE"/>
    <w:rsid w:val="002E687A"/>
    <w:rsid w:val="002E6943"/>
    <w:rsid w:val="002E6B0C"/>
    <w:rsid w:val="002E6CC3"/>
    <w:rsid w:val="002E6DCF"/>
    <w:rsid w:val="002E7233"/>
    <w:rsid w:val="002E7343"/>
    <w:rsid w:val="002E7744"/>
    <w:rsid w:val="002E7C38"/>
    <w:rsid w:val="002E7F8F"/>
    <w:rsid w:val="002F0351"/>
    <w:rsid w:val="002F04A9"/>
    <w:rsid w:val="002F0735"/>
    <w:rsid w:val="002F07A3"/>
    <w:rsid w:val="002F07B6"/>
    <w:rsid w:val="002F07F9"/>
    <w:rsid w:val="002F0AB9"/>
    <w:rsid w:val="002F1431"/>
    <w:rsid w:val="002F156E"/>
    <w:rsid w:val="002F188E"/>
    <w:rsid w:val="002F1A5D"/>
    <w:rsid w:val="002F1C15"/>
    <w:rsid w:val="002F1D8F"/>
    <w:rsid w:val="002F1E67"/>
    <w:rsid w:val="002F2050"/>
    <w:rsid w:val="002F21A6"/>
    <w:rsid w:val="002F238E"/>
    <w:rsid w:val="002F2933"/>
    <w:rsid w:val="002F2998"/>
    <w:rsid w:val="002F2A29"/>
    <w:rsid w:val="002F2A7F"/>
    <w:rsid w:val="002F2B00"/>
    <w:rsid w:val="002F2BA9"/>
    <w:rsid w:val="002F2C3A"/>
    <w:rsid w:val="002F2C67"/>
    <w:rsid w:val="002F2E1F"/>
    <w:rsid w:val="002F2FF9"/>
    <w:rsid w:val="002F3030"/>
    <w:rsid w:val="002F32D3"/>
    <w:rsid w:val="002F3374"/>
    <w:rsid w:val="002F3411"/>
    <w:rsid w:val="002F3F64"/>
    <w:rsid w:val="002F40BA"/>
    <w:rsid w:val="002F41D8"/>
    <w:rsid w:val="002F437B"/>
    <w:rsid w:val="002F44CB"/>
    <w:rsid w:val="002F45C1"/>
    <w:rsid w:val="002F4840"/>
    <w:rsid w:val="002F485D"/>
    <w:rsid w:val="002F48F0"/>
    <w:rsid w:val="002F4ADC"/>
    <w:rsid w:val="002F4C02"/>
    <w:rsid w:val="002F4C73"/>
    <w:rsid w:val="002F4EC1"/>
    <w:rsid w:val="002F4F90"/>
    <w:rsid w:val="002F5067"/>
    <w:rsid w:val="002F53A9"/>
    <w:rsid w:val="002F54CE"/>
    <w:rsid w:val="002F56CF"/>
    <w:rsid w:val="002F5839"/>
    <w:rsid w:val="002F58D0"/>
    <w:rsid w:val="002F5BEA"/>
    <w:rsid w:val="002F5BFB"/>
    <w:rsid w:val="002F5DC4"/>
    <w:rsid w:val="002F6207"/>
    <w:rsid w:val="002F63A3"/>
    <w:rsid w:val="002F64CC"/>
    <w:rsid w:val="002F65DF"/>
    <w:rsid w:val="002F6B58"/>
    <w:rsid w:val="002F70E5"/>
    <w:rsid w:val="002F77F2"/>
    <w:rsid w:val="002F7B17"/>
    <w:rsid w:val="002F7F98"/>
    <w:rsid w:val="00300033"/>
    <w:rsid w:val="003006F5"/>
    <w:rsid w:val="003010B2"/>
    <w:rsid w:val="003010D3"/>
    <w:rsid w:val="003011C3"/>
    <w:rsid w:val="00301805"/>
    <w:rsid w:val="00301BA0"/>
    <w:rsid w:val="00301DDB"/>
    <w:rsid w:val="003021F1"/>
    <w:rsid w:val="003024A0"/>
    <w:rsid w:val="003024E7"/>
    <w:rsid w:val="003025CF"/>
    <w:rsid w:val="00302745"/>
    <w:rsid w:val="00302B27"/>
    <w:rsid w:val="00302BC3"/>
    <w:rsid w:val="00302C66"/>
    <w:rsid w:val="00302DE6"/>
    <w:rsid w:val="00302EB3"/>
    <w:rsid w:val="003030BE"/>
    <w:rsid w:val="00303397"/>
    <w:rsid w:val="00303A91"/>
    <w:rsid w:val="00303CF7"/>
    <w:rsid w:val="00303D57"/>
    <w:rsid w:val="00303DB7"/>
    <w:rsid w:val="0030453A"/>
    <w:rsid w:val="0030453C"/>
    <w:rsid w:val="0030486D"/>
    <w:rsid w:val="00304EF3"/>
    <w:rsid w:val="00305333"/>
    <w:rsid w:val="003054B1"/>
    <w:rsid w:val="003055A9"/>
    <w:rsid w:val="00305629"/>
    <w:rsid w:val="003056A9"/>
    <w:rsid w:val="003056F7"/>
    <w:rsid w:val="00305939"/>
    <w:rsid w:val="00305AEA"/>
    <w:rsid w:val="00305C0E"/>
    <w:rsid w:val="0030622D"/>
    <w:rsid w:val="00306450"/>
    <w:rsid w:val="00306492"/>
    <w:rsid w:val="003067B8"/>
    <w:rsid w:val="00306821"/>
    <w:rsid w:val="00306917"/>
    <w:rsid w:val="00306B11"/>
    <w:rsid w:val="00306B82"/>
    <w:rsid w:val="00306D03"/>
    <w:rsid w:val="00306ED0"/>
    <w:rsid w:val="00306F26"/>
    <w:rsid w:val="0030772A"/>
    <w:rsid w:val="00307F90"/>
    <w:rsid w:val="003103C2"/>
    <w:rsid w:val="00310404"/>
    <w:rsid w:val="00310826"/>
    <w:rsid w:val="003108DD"/>
    <w:rsid w:val="00310907"/>
    <w:rsid w:val="00310C08"/>
    <w:rsid w:val="00310CE2"/>
    <w:rsid w:val="00310D7D"/>
    <w:rsid w:val="00310E37"/>
    <w:rsid w:val="00311276"/>
    <w:rsid w:val="003114A3"/>
    <w:rsid w:val="003115CD"/>
    <w:rsid w:val="00311612"/>
    <w:rsid w:val="003116C2"/>
    <w:rsid w:val="003118D0"/>
    <w:rsid w:val="00311A03"/>
    <w:rsid w:val="00311B3E"/>
    <w:rsid w:val="00311B71"/>
    <w:rsid w:val="00311B8B"/>
    <w:rsid w:val="00311FC4"/>
    <w:rsid w:val="00311FF7"/>
    <w:rsid w:val="003120CC"/>
    <w:rsid w:val="00312173"/>
    <w:rsid w:val="003124CE"/>
    <w:rsid w:val="00312AB0"/>
    <w:rsid w:val="00312C4A"/>
    <w:rsid w:val="00312C6E"/>
    <w:rsid w:val="00312EB6"/>
    <w:rsid w:val="003133FC"/>
    <w:rsid w:val="00313438"/>
    <w:rsid w:val="00313DA8"/>
    <w:rsid w:val="00313E25"/>
    <w:rsid w:val="003141F1"/>
    <w:rsid w:val="0031431C"/>
    <w:rsid w:val="0031432D"/>
    <w:rsid w:val="003143D9"/>
    <w:rsid w:val="00314609"/>
    <w:rsid w:val="0031469B"/>
    <w:rsid w:val="0031478F"/>
    <w:rsid w:val="00314830"/>
    <w:rsid w:val="003148B8"/>
    <w:rsid w:val="00314AF0"/>
    <w:rsid w:val="00314D0D"/>
    <w:rsid w:val="00315353"/>
    <w:rsid w:val="003154B0"/>
    <w:rsid w:val="00315520"/>
    <w:rsid w:val="00315975"/>
    <w:rsid w:val="00316093"/>
    <w:rsid w:val="00316101"/>
    <w:rsid w:val="00316290"/>
    <w:rsid w:val="0031668F"/>
    <w:rsid w:val="003167C8"/>
    <w:rsid w:val="003167F4"/>
    <w:rsid w:val="00316ACB"/>
    <w:rsid w:val="00316B85"/>
    <w:rsid w:val="00316CDC"/>
    <w:rsid w:val="00316D2F"/>
    <w:rsid w:val="00317040"/>
    <w:rsid w:val="0031725B"/>
    <w:rsid w:val="003172D5"/>
    <w:rsid w:val="00317515"/>
    <w:rsid w:val="003177A8"/>
    <w:rsid w:val="0031786C"/>
    <w:rsid w:val="00317957"/>
    <w:rsid w:val="00317A0F"/>
    <w:rsid w:val="00317CC7"/>
    <w:rsid w:val="003200FE"/>
    <w:rsid w:val="003203BB"/>
    <w:rsid w:val="0032076F"/>
    <w:rsid w:val="00320772"/>
    <w:rsid w:val="0032079A"/>
    <w:rsid w:val="003208D3"/>
    <w:rsid w:val="003208E9"/>
    <w:rsid w:val="00320939"/>
    <w:rsid w:val="00320A84"/>
    <w:rsid w:val="00320BF9"/>
    <w:rsid w:val="00320E10"/>
    <w:rsid w:val="00320F5D"/>
    <w:rsid w:val="00320FE1"/>
    <w:rsid w:val="003218EE"/>
    <w:rsid w:val="00321C75"/>
    <w:rsid w:val="00321D9C"/>
    <w:rsid w:val="0032236C"/>
    <w:rsid w:val="00322808"/>
    <w:rsid w:val="00323233"/>
    <w:rsid w:val="00323371"/>
    <w:rsid w:val="0032362A"/>
    <w:rsid w:val="00323A61"/>
    <w:rsid w:val="00323AD4"/>
    <w:rsid w:val="00323C54"/>
    <w:rsid w:val="00323F06"/>
    <w:rsid w:val="00323FB5"/>
    <w:rsid w:val="00323FDC"/>
    <w:rsid w:val="003248AF"/>
    <w:rsid w:val="00324C5F"/>
    <w:rsid w:val="00325552"/>
    <w:rsid w:val="00325C00"/>
    <w:rsid w:val="00325D34"/>
    <w:rsid w:val="0032616F"/>
    <w:rsid w:val="00326187"/>
    <w:rsid w:val="003263DA"/>
    <w:rsid w:val="0032660B"/>
    <w:rsid w:val="00326705"/>
    <w:rsid w:val="0032691D"/>
    <w:rsid w:val="00326999"/>
    <w:rsid w:val="003269DD"/>
    <w:rsid w:val="00326B55"/>
    <w:rsid w:val="00326BD5"/>
    <w:rsid w:val="00326F2F"/>
    <w:rsid w:val="003271AE"/>
    <w:rsid w:val="00327303"/>
    <w:rsid w:val="0032759A"/>
    <w:rsid w:val="003275C8"/>
    <w:rsid w:val="0032788B"/>
    <w:rsid w:val="00327893"/>
    <w:rsid w:val="00327C36"/>
    <w:rsid w:val="0033015E"/>
    <w:rsid w:val="0033020E"/>
    <w:rsid w:val="0033037A"/>
    <w:rsid w:val="00330512"/>
    <w:rsid w:val="00330713"/>
    <w:rsid w:val="00330831"/>
    <w:rsid w:val="003308CA"/>
    <w:rsid w:val="00330B97"/>
    <w:rsid w:val="00330BAC"/>
    <w:rsid w:val="00330D2E"/>
    <w:rsid w:val="00330EFA"/>
    <w:rsid w:val="00330F17"/>
    <w:rsid w:val="003317D4"/>
    <w:rsid w:val="00331A11"/>
    <w:rsid w:val="00331AFA"/>
    <w:rsid w:val="00331BF8"/>
    <w:rsid w:val="00331C39"/>
    <w:rsid w:val="00331CD1"/>
    <w:rsid w:val="0033239B"/>
    <w:rsid w:val="0033243E"/>
    <w:rsid w:val="0033258C"/>
    <w:rsid w:val="0033266C"/>
    <w:rsid w:val="0033299B"/>
    <w:rsid w:val="00332C39"/>
    <w:rsid w:val="00332EE5"/>
    <w:rsid w:val="0033303B"/>
    <w:rsid w:val="00333057"/>
    <w:rsid w:val="003334D5"/>
    <w:rsid w:val="003334EB"/>
    <w:rsid w:val="00333987"/>
    <w:rsid w:val="003339BC"/>
    <w:rsid w:val="00333AF5"/>
    <w:rsid w:val="00333C5A"/>
    <w:rsid w:val="00334185"/>
    <w:rsid w:val="00334202"/>
    <w:rsid w:val="0033429E"/>
    <w:rsid w:val="003342BA"/>
    <w:rsid w:val="00334842"/>
    <w:rsid w:val="0033490B"/>
    <w:rsid w:val="00334A5F"/>
    <w:rsid w:val="0033521E"/>
    <w:rsid w:val="0033524B"/>
    <w:rsid w:val="0033528A"/>
    <w:rsid w:val="00335850"/>
    <w:rsid w:val="00335877"/>
    <w:rsid w:val="00335E40"/>
    <w:rsid w:val="00335E8D"/>
    <w:rsid w:val="00335EE6"/>
    <w:rsid w:val="00335F28"/>
    <w:rsid w:val="003360C1"/>
    <w:rsid w:val="00336330"/>
    <w:rsid w:val="0033640B"/>
    <w:rsid w:val="0033658B"/>
    <w:rsid w:val="003365B9"/>
    <w:rsid w:val="0033699B"/>
    <w:rsid w:val="00336AE8"/>
    <w:rsid w:val="00336B7A"/>
    <w:rsid w:val="00336CA6"/>
    <w:rsid w:val="003370BB"/>
    <w:rsid w:val="00337206"/>
    <w:rsid w:val="00337273"/>
    <w:rsid w:val="00337652"/>
    <w:rsid w:val="00337729"/>
    <w:rsid w:val="00337764"/>
    <w:rsid w:val="00337CD8"/>
    <w:rsid w:val="003400CA"/>
    <w:rsid w:val="00340101"/>
    <w:rsid w:val="0034094A"/>
    <w:rsid w:val="00340DAB"/>
    <w:rsid w:val="00341083"/>
    <w:rsid w:val="003411B5"/>
    <w:rsid w:val="00341620"/>
    <w:rsid w:val="0034171A"/>
    <w:rsid w:val="00341737"/>
    <w:rsid w:val="00341791"/>
    <w:rsid w:val="003417FC"/>
    <w:rsid w:val="003421F7"/>
    <w:rsid w:val="00342454"/>
    <w:rsid w:val="0034275F"/>
    <w:rsid w:val="0034285A"/>
    <w:rsid w:val="00342863"/>
    <w:rsid w:val="003429B0"/>
    <w:rsid w:val="00342A80"/>
    <w:rsid w:val="00342DE9"/>
    <w:rsid w:val="00342FAA"/>
    <w:rsid w:val="0034351D"/>
    <w:rsid w:val="0034377C"/>
    <w:rsid w:val="003438EB"/>
    <w:rsid w:val="00343C17"/>
    <w:rsid w:val="00343D9D"/>
    <w:rsid w:val="00343F5F"/>
    <w:rsid w:val="003440A2"/>
    <w:rsid w:val="00344143"/>
    <w:rsid w:val="00344315"/>
    <w:rsid w:val="003448E5"/>
    <w:rsid w:val="00344B18"/>
    <w:rsid w:val="00344C54"/>
    <w:rsid w:val="00344DDD"/>
    <w:rsid w:val="00344EBB"/>
    <w:rsid w:val="00344F00"/>
    <w:rsid w:val="003450C6"/>
    <w:rsid w:val="00345141"/>
    <w:rsid w:val="0034582E"/>
    <w:rsid w:val="00345E15"/>
    <w:rsid w:val="00345E2C"/>
    <w:rsid w:val="00345F2E"/>
    <w:rsid w:val="003460D9"/>
    <w:rsid w:val="00346132"/>
    <w:rsid w:val="003463E3"/>
    <w:rsid w:val="00346588"/>
    <w:rsid w:val="00346BB0"/>
    <w:rsid w:val="00347096"/>
    <w:rsid w:val="003470E8"/>
    <w:rsid w:val="003474A9"/>
    <w:rsid w:val="003474EB"/>
    <w:rsid w:val="00347523"/>
    <w:rsid w:val="00347A3A"/>
    <w:rsid w:val="00347CDF"/>
    <w:rsid w:val="00347F2A"/>
    <w:rsid w:val="00350003"/>
    <w:rsid w:val="003507EE"/>
    <w:rsid w:val="00350834"/>
    <w:rsid w:val="003508B5"/>
    <w:rsid w:val="00350A1F"/>
    <w:rsid w:val="00350A8A"/>
    <w:rsid w:val="00350D5E"/>
    <w:rsid w:val="00350D68"/>
    <w:rsid w:val="0035135C"/>
    <w:rsid w:val="00351478"/>
    <w:rsid w:val="00351778"/>
    <w:rsid w:val="00351CC8"/>
    <w:rsid w:val="00351F7F"/>
    <w:rsid w:val="0035216C"/>
    <w:rsid w:val="003522D1"/>
    <w:rsid w:val="003523ED"/>
    <w:rsid w:val="0035254D"/>
    <w:rsid w:val="0035255C"/>
    <w:rsid w:val="00352627"/>
    <w:rsid w:val="00352746"/>
    <w:rsid w:val="00352826"/>
    <w:rsid w:val="003528A8"/>
    <w:rsid w:val="00352986"/>
    <w:rsid w:val="00352D93"/>
    <w:rsid w:val="00352DCB"/>
    <w:rsid w:val="00352FF6"/>
    <w:rsid w:val="0035308C"/>
    <w:rsid w:val="0035383B"/>
    <w:rsid w:val="003538BC"/>
    <w:rsid w:val="00353BFB"/>
    <w:rsid w:val="00353C64"/>
    <w:rsid w:val="00353DD8"/>
    <w:rsid w:val="00354019"/>
    <w:rsid w:val="003541C6"/>
    <w:rsid w:val="0035482D"/>
    <w:rsid w:val="00354902"/>
    <w:rsid w:val="00354BD7"/>
    <w:rsid w:val="003550F7"/>
    <w:rsid w:val="003551D0"/>
    <w:rsid w:val="00355336"/>
    <w:rsid w:val="003554F2"/>
    <w:rsid w:val="003556B5"/>
    <w:rsid w:val="003558B3"/>
    <w:rsid w:val="00355C8C"/>
    <w:rsid w:val="00355FE6"/>
    <w:rsid w:val="0035651B"/>
    <w:rsid w:val="00356540"/>
    <w:rsid w:val="003567B2"/>
    <w:rsid w:val="003569D1"/>
    <w:rsid w:val="00356BC5"/>
    <w:rsid w:val="00356D61"/>
    <w:rsid w:val="00356D66"/>
    <w:rsid w:val="0035748F"/>
    <w:rsid w:val="003574CA"/>
    <w:rsid w:val="003574F4"/>
    <w:rsid w:val="0035779D"/>
    <w:rsid w:val="00357BF4"/>
    <w:rsid w:val="00357C2E"/>
    <w:rsid w:val="00357EA9"/>
    <w:rsid w:val="003603AA"/>
    <w:rsid w:val="003604A9"/>
    <w:rsid w:val="0036067C"/>
    <w:rsid w:val="00360924"/>
    <w:rsid w:val="00360AF3"/>
    <w:rsid w:val="00360EF3"/>
    <w:rsid w:val="00360F2E"/>
    <w:rsid w:val="00361174"/>
    <w:rsid w:val="003611AB"/>
    <w:rsid w:val="003611AC"/>
    <w:rsid w:val="003613F4"/>
    <w:rsid w:val="00361506"/>
    <w:rsid w:val="003615A7"/>
    <w:rsid w:val="003615D2"/>
    <w:rsid w:val="00361832"/>
    <w:rsid w:val="00361B8D"/>
    <w:rsid w:val="00362651"/>
    <w:rsid w:val="0036270A"/>
    <w:rsid w:val="00362719"/>
    <w:rsid w:val="00362729"/>
    <w:rsid w:val="00362844"/>
    <w:rsid w:val="00362A14"/>
    <w:rsid w:val="00362A84"/>
    <w:rsid w:val="00363000"/>
    <w:rsid w:val="00363948"/>
    <w:rsid w:val="00363A9B"/>
    <w:rsid w:val="00363AF6"/>
    <w:rsid w:val="00363CA2"/>
    <w:rsid w:val="00363DEB"/>
    <w:rsid w:val="00363F13"/>
    <w:rsid w:val="00363FAD"/>
    <w:rsid w:val="0036427D"/>
    <w:rsid w:val="003642D0"/>
    <w:rsid w:val="003643F8"/>
    <w:rsid w:val="0036463F"/>
    <w:rsid w:val="00364647"/>
    <w:rsid w:val="00364778"/>
    <w:rsid w:val="003647A1"/>
    <w:rsid w:val="00364954"/>
    <w:rsid w:val="003650FD"/>
    <w:rsid w:val="00365132"/>
    <w:rsid w:val="00365210"/>
    <w:rsid w:val="00365622"/>
    <w:rsid w:val="00365C85"/>
    <w:rsid w:val="00365EB5"/>
    <w:rsid w:val="00366098"/>
    <w:rsid w:val="003662D6"/>
    <w:rsid w:val="003665C1"/>
    <w:rsid w:val="00366720"/>
    <w:rsid w:val="00366735"/>
    <w:rsid w:val="003669EF"/>
    <w:rsid w:val="00366AC6"/>
    <w:rsid w:val="00366AD7"/>
    <w:rsid w:val="00366B5E"/>
    <w:rsid w:val="00366F51"/>
    <w:rsid w:val="00367169"/>
    <w:rsid w:val="0036716A"/>
    <w:rsid w:val="0036789B"/>
    <w:rsid w:val="00367B41"/>
    <w:rsid w:val="00367CB1"/>
    <w:rsid w:val="00370049"/>
    <w:rsid w:val="00370188"/>
    <w:rsid w:val="0037045E"/>
    <w:rsid w:val="003704A2"/>
    <w:rsid w:val="003704EB"/>
    <w:rsid w:val="0037058C"/>
    <w:rsid w:val="00370794"/>
    <w:rsid w:val="00370CA7"/>
    <w:rsid w:val="00370E1F"/>
    <w:rsid w:val="00370E48"/>
    <w:rsid w:val="00370EA0"/>
    <w:rsid w:val="003710F8"/>
    <w:rsid w:val="0037127D"/>
    <w:rsid w:val="00371363"/>
    <w:rsid w:val="0037177E"/>
    <w:rsid w:val="00371863"/>
    <w:rsid w:val="003719F5"/>
    <w:rsid w:val="00371EE2"/>
    <w:rsid w:val="00371FE0"/>
    <w:rsid w:val="00371FFA"/>
    <w:rsid w:val="00372361"/>
    <w:rsid w:val="003723E5"/>
    <w:rsid w:val="00372660"/>
    <w:rsid w:val="00372A63"/>
    <w:rsid w:val="00372FC1"/>
    <w:rsid w:val="00373164"/>
    <w:rsid w:val="00373191"/>
    <w:rsid w:val="003734DA"/>
    <w:rsid w:val="0037359C"/>
    <w:rsid w:val="00373C89"/>
    <w:rsid w:val="00373D6C"/>
    <w:rsid w:val="00374380"/>
    <w:rsid w:val="003744B6"/>
    <w:rsid w:val="003746B9"/>
    <w:rsid w:val="00374B2F"/>
    <w:rsid w:val="00374C95"/>
    <w:rsid w:val="00374F31"/>
    <w:rsid w:val="00374FFE"/>
    <w:rsid w:val="00375241"/>
    <w:rsid w:val="0037538C"/>
    <w:rsid w:val="00375423"/>
    <w:rsid w:val="00375473"/>
    <w:rsid w:val="0037559C"/>
    <w:rsid w:val="003756AD"/>
    <w:rsid w:val="0037592A"/>
    <w:rsid w:val="00375A2B"/>
    <w:rsid w:val="00375AFB"/>
    <w:rsid w:val="00375D00"/>
    <w:rsid w:val="00375D47"/>
    <w:rsid w:val="003760EB"/>
    <w:rsid w:val="003764FD"/>
    <w:rsid w:val="00376552"/>
    <w:rsid w:val="0037677E"/>
    <w:rsid w:val="00376A85"/>
    <w:rsid w:val="00376F32"/>
    <w:rsid w:val="00377075"/>
    <w:rsid w:val="003776B6"/>
    <w:rsid w:val="003776DC"/>
    <w:rsid w:val="003777AD"/>
    <w:rsid w:val="00377947"/>
    <w:rsid w:val="00377B16"/>
    <w:rsid w:val="00377D4D"/>
    <w:rsid w:val="00377D8D"/>
    <w:rsid w:val="00377EC9"/>
    <w:rsid w:val="00380155"/>
    <w:rsid w:val="003802F6"/>
    <w:rsid w:val="003806B8"/>
    <w:rsid w:val="00380905"/>
    <w:rsid w:val="00380B6D"/>
    <w:rsid w:val="00380D41"/>
    <w:rsid w:val="00380EE5"/>
    <w:rsid w:val="00380F1C"/>
    <w:rsid w:val="00380F87"/>
    <w:rsid w:val="003810BC"/>
    <w:rsid w:val="003812F3"/>
    <w:rsid w:val="00381540"/>
    <w:rsid w:val="00381860"/>
    <w:rsid w:val="00381869"/>
    <w:rsid w:val="00381C92"/>
    <w:rsid w:val="00381E33"/>
    <w:rsid w:val="00382191"/>
    <w:rsid w:val="00382623"/>
    <w:rsid w:val="00382B1A"/>
    <w:rsid w:val="00382C35"/>
    <w:rsid w:val="00382C53"/>
    <w:rsid w:val="00382D91"/>
    <w:rsid w:val="00382ECE"/>
    <w:rsid w:val="00382F38"/>
    <w:rsid w:val="003830C4"/>
    <w:rsid w:val="003832BF"/>
    <w:rsid w:val="0038338C"/>
    <w:rsid w:val="0038377B"/>
    <w:rsid w:val="00383DC7"/>
    <w:rsid w:val="00384034"/>
    <w:rsid w:val="003840BB"/>
    <w:rsid w:val="0038458D"/>
    <w:rsid w:val="00384697"/>
    <w:rsid w:val="00384B6F"/>
    <w:rsid w:val="00384EAF"/>
    <w:rsid w:val="00384F43"/>
    <w:rsid w:val="00384FC1"/>
    <w:rsid w:val="0038534A"/>
    <w:rsid w:val="00385797"/>
    <w:rsid w:val="00385BA2"/>
    <w:rsid w:val="00385BC1"/>
    <w:rsid w:val="00385D1D"/>
    <w:rsid w:val="00385DFE"/>
    <w:rsid w:val="00385EF1"/>
    <w:rsid w:val="003861CC"/>
    <w:rsid w:val="00386722"/>
    <w:rsid w:val="00386789"/>
    <w:rsid w:val="00386CDD"/>
    <w:rsid w:val="00386D95"/>
    <w:rsid w:val="003872D7"/>
    <w:rsid w:val="00387405"/>
    <w:rsid w:val="00387673"/>
    <w:rsid w:val="00387833"/>
    <w:rsid w:val="00387875"/>
    <w:rsid w:val="003879F3"/>
    <w:rsid w:val="00387B4D"/>
    <w:rsid w:val="00387C7B"/>
    <w:rsid w:val="00387DA8"/>
    <w:rsid w:val="00387DCB"/>
    <w:rsid w:val="00387FC3"/>
    <w:rsid w:val="00387FCB"/>
    <w:rsid w:val="00390BFA"/>
    <w:rsid w:val="00390E95"/>
    <w:rsid w:val="0039130C"/>
    <w:rsid w:val="00391641"/>
    <w:rsid w:val="00391BBB"/>
    <w:rsid w:val="00391C73"/>
    <w:rsid w:val="00391EC8"/>
    <w:rsid w:val="003920D9"/>
    <w:rsid w:val="003920DD"/>
    <w:rsid w:val="00392149"/>
    <w:rsid w:val="003922D3"/>
    <w:rsid w:val="00392330"/>
    <w:rsid w:val="00392AB5"/>
    <w:rsid w:val="00392AF9"/>
    <w:rsid w:val="00392BC7"/>
    <w:rsid w:val="00392FB5"/>
    <w:rsid w:val="00393241"/>
    <w:rsid w:val="00393343"/>
    <w:rsid w:val="00393A4D"/>
    <w:rsid w:val="00393C09"/>
    <w:rsid w:val="00393D14"/>
    <w:rsid w:val="00393E89"/>
    <w:rsid w:val="00394385"/>
    <w:rsid w:val="003951DB"/>
    <w:rsid w:val="0039545D"/>
    <w:rsid w:val="00395729"/>
    <w:rsid w:val="00395900"/>
    <w:rsid w:val="003959A6"/>
    <w:rsid w:val="00395C59"/>
    <w:rsid w:val="00395C7A"/>
    <w:rsid w:val="00395D72"/>
    <w:rsid w:val="00395D8A"/>
    <w:rsid w:val="00396063"/>
    <w:rsid w:val="0039613C"/>
    <w:rsid w:val="0039621A"/>
    <w:rsid w:val="003963A3"/>
    <w:rsid w:val="003963BF"/>
    <w:rsid w:val="0039640E"/>
    <w:rsid w:val="003964F0"/>
    <w:rsid w:val="00396798"/>
    <w:rsid w:val="00396B74"/>
    <w:rsid w:val="00396B91"/>
    <w:rsid w:val="00396EA1"/>
    <w:rsid w:val="003972F6"/>
    <w:rsid w:val="0039745B"/>
    <w:rsid w:val="0039762D"/>
    <w:rsid w:val="003976BF"/>
    <w:rsid w:val="00397745"/>
    <w:rsid w:val="0039779F"/>
    <w:rsid w:val="00397975"/>
    <w:rsid w:val="00397980"/>
    <w:rsid w:val="00397996"/>
    <w:rsid w:val="00397C48"/>
    <w:rsid w:val="003A019C"/>
    <w:rsid w:val="003A04E8"/>
    <w:rsid w:val="003A04EE"/>
    <w:rsid w:val="003A05D1"/>
    <w:rsid w:val="003A0896"/>
    <w:rsid w:val="003A08C2"/>
    <w:rsid w:val="003A116A"/>
    <w:rsid w:val="003A1224"/>
    <w:rsid w:val="003A133B"/>
    <w:rsid w:val="003A1774"/>
    <w:rsid w:val="003A1C33"/>
    <w:rsid w:val="003A1D29"/>
    <w:rsid w:val="003A1DD5"/>
    <w:rsid w:val="003A1E17"/>
    <w:rsid w:val="003A1E9C"/>
    <w:rsid w:val="003A20E2"/>
    <w:rsid w:val="003A2544"/>
    <w:rsid w:val="003A26A9"/>
    <w:rsid w:val="003A28E0"/>
    <w:rsid w:val="003A28E1"/>
    <w:rsid w:val="003A2C22"/>
    <w:rsid w:val="003A34A4"/>
    <w:rsid w:val="003A36D1"/>
    <w:rsid w:val="003A37FE"/>
    <w:rsid w:val="003A3ABC"/>
    <w:rsid w:val="003A3AC1"/>
    <w:rsid w:val="003A3C9A"/>
    <w:rsid w:val="003A3D0A"/>
    <w:rsid w:val="003A3DA0"/>
    <w:rsid w:val="003A41C8"/>
    <w:rsid w:val="003A4503"/>
    <w:rsid w:val="003A4698"/>
    <w:rsid w:val="003A46D5"/>
    <w:rsid w:val="003A4896"/>
    <w:rsid w:val="003A4C17"/>
    <w:rsid w:val="003A4E02"/>
    <w:rsid w:val="003A547A"/>
    <w:rsid w:val="003A5E0E"/>
    <w:rsid w:val="003A6474"/>
    <w:rsid w:val="003A670F"/>
    <w:rsid w:val="003A6789"/>
    <w:rsid w:val="003A681A"/>
    <w:rsid w:val="003A71C5"/>
    <w:rsid w:val="003A71E8"/>
    <w:rsid w:val="003A7282"/>
    <w:rsid w:val="003A733F"/>
    <w:rsid w:val="003A75C8"/>
    <w:rsid w:val="003A7642"/>
    <w:rsid w:val="003A7748"/>
    <w:rsid w:val="003A7A36"/>
    <w:rsid w:val="003A7BB1"/>
    <w:rsid w:val="003A7C22"/>
    <w:rsid w:val="003A7E7E"/>
    <w:rsid w:val="003B00A4"/>
    <w:rsid w:val="003B01EC"/>
    <w:rsid w:val="003B0260"/>
    <w:rsid w:val="003B03B8"/>
    <w:rsid w:val="003B0595"/>
    <w:rsid w:val="003B0700"/>
    <w:rsid w:val="003B0CA6"/>
    <w:rsid w:val="003B0CDA"/>
    <w:rsid w:val="003B0F17"/>
    <w:rsid w:val="003B0F4B"/>
    <w:rsid w:val="003B1054"/>
    <w:rsid w:val="003B10D1"/>
    <w:rsid w:val="003B121D"/>
    <w:rsid w:val="003B1AA7"/>
    <w:rsid w:val="003B1AD8"/>
    <w:rsid w:val="003B1FF9"/>
    <w:rsid w:val="003B23BB"/>
    <w:rsid w:val="003B2AB5"/>
    <w:rsid w:val="003B2BF8"/>
    <w:rsid w:val="003B2DE8"/>
    <w:rsid w:val="003B31BB"/>
    <w:rsid w:val="003B3B04"/>
    <w:rsid w:val="003B411E"/>
    <w:rsid w:val="003B4266"/>
    <w:rsid w:val="003B459C"/>
    <w:rsid w:val="003B4828"/>
    <w:rsid w:val="003B51B8"/>
    <w:rsid w:val="003B542D"/>
    <w:rsid w:val="003B55EB"/>
    <w:rsid w:val="003B55F5"/>
    <w:rsid w:val="003B58DB"/>
    <w:rsid w:val="003B5A9F"/>
    <w:rsid w:val="003B5D36"/>
    <w:rsid w:val="003B60B5"/>
    <w:rsid w:val="003B61CC"/>
    <w:rsid w:val="003B652D"/>
    <w:rsid w:val="003B658C"/>
    <w:rsid w:val="003B67BB"/>
    <w:rsid w:val="003B6800"/>
    <w:rsid w:val="003B6975"/>
    <w:rsid w:val="003B6C28"/>
    <w:rsid w:val="003B6DFA"/>
    <w:rsid w:val="003B7987"/>
    <w:rsid w:val="003B7A52"/>
    <w:rsid w:val="003B7EF6"/>
    <w:rsid w:val="003C0152"/>
    <w:rsid w:val="003C02C3"/>
    <w:rsid w:val="003C042C"/>
    <w:rsid w:val="003C043D"/>
    <w:rsid w:val="003C0731"/>
    <w:rsid w:val="003C0BE1"/>
    <w:rsid w:val="003C0FD0"/>
    <w:rsid w:val="003C10F5"/>
    <w:rsid w:val="003C150D"/>
    <w:rsid w:val="003C1673"/>
    <w:rsid w:val="003C16A0"/>
    <w:rsid w:val="003C1C63"/>
    <w:rsid w:val="003C1F3B"/>
    <w:rsid w:val="003C225D"/>
    <w:rsid w:val="003C258C"/>
    <w:rsid w:val="003C25C4"/>
    <w:rsid w:val="003C25EE"/>
    <w:rsid w:val="003C2638"/>
    <w:rsid w:val="003C2739"/>
    <w:rsid w:val="003C291D"/>
    <w:rsid w:val="003C2CF8"/>
    <w:rsid w:val="003C33F6"/>
    <w:rsid w:val="003C3486"/>
    <w:rsid w:val="003C3488"/>
    <w:rsid w:val="003C3BE7"/>
    <w:rsid w:val="003C3F42"/>
    <w:rsid w:val="003C4542"/>
    <w:rsid w:val="003C46B5"/>
    <w:rsid w:val="003C4734"/>
    <w:rsid w:val="003C49E3"/>
    <w:rsid w:val="003C4D8B"/>
    <w:rsid w:val="003C5067"/>
    <w:rsid w:val="003C5101"/>
    <w:rsid w:val="003C568E"/>
    <w:rsid w:val="003C5890"/>
    <w:rsid w:val="003C58EF"/>
    <w:rsid w:val="003C5BE9"/>
    <w:rsid w:val="003C5C38"/>
    <w:rsid w:val="003C5C6B"/>
    <w:rsid w:val="003C5D22"/>
    <w:rsid w:val="003C61F8"/>
    <w:rsid w:val="003C6504"/>
    <w:rsid w:val="003C6758"/>
    <w:rsid w:val="003C6839"/>
    <w:rsid w:val="003C6C6F"/>
    <w:rsid w:val="003C6CB1"/>
    <w:rsid w:val="003C6D31"/>
    <w:rsid w:val="003C70D8"/>
    <w:rsid w:val="003C70F3"/>
    <w:rsid w:val="003C72F8"/>
    <w:rsid w:val="003C761C"/>
    <w:rsid w:val="003C7656"/>
    <w:rsid w:val="003C7968"/>
    <w:rsid w:val="003C7A4B"/>
    <w:rsid w:val="003C7C8C"/>
    <w:rsid w:val="003C7DFA"/>
    <w:rsid w:val="003C7EE7"/>
    <w:rsid w:val="003D0519"/>
    <w:rsid w:val="003D05DC"/>
    <w:rsid w:val="003D0611"/>
    <w:rsid w:val="003D07CB"/>
    <w:rsid w:val="003D07FC"/>
    <w:rsid w:val="003D0ECD"/>
    <w:rsid w:val="003D152E"/>
    <w:rsid w:val="003D189E"/>
    <w:rsid w:val="003D19B5"/>
    <w:rsid w:val="003D1BE8"/>
    <w:rsid w:val="003D1DFE"/>
    <w:rsid w:val="003D1EF9"/>
    <w:rsid w:val="003D234A"/>
    <w:rsid w:val="003D2381"/>
    <w:rsid w:val="003D278E"/>
    <w:rsid w:val="003D27C3"/>
    <w:rsid w:val="003D2A5F"/>
    <w:rsid w:val="003D2E2A"/>
    <w:rsid w:val="003D32D0"/>
    <w:rsid w:val="003D32FE"/>
    <w:rsid w:val="003D33D3"/>
    <w:rsid w:val="003D3441"/>
    <w:rsid w:val="003D3664"/>
    <w:rsid w:val="003D3A47"/>
    <w:rsid w:val="003D3BA2"/>
    <w:rsid w:val="003D43E7"/>
    <w:rsid w:val="003D4495"/>
    <w:rsid w:val="003D45D5"/>
    <w:rsid w:val="003D47AF"/>
    <w:rsid w:val="003D480E"/>
    <w:rsid w:val="003D4891"/>
    <w:rsid w:val="003D48D0"/>
    <w:rsid w:val="003D49B5"/>
    <w:rsid w:val="003D4E05"/>
    <w:rsid w:val="003D525C"/>
    <w:rsid w:val="003D55D1"/>
    <w:rsid w:val="003D6127"/>
    <w:rsid w:val="003D6289"/>
    <w:rsid w:val="003D69D8"/>
    <w:rsid w:val="003D6A69"/>
    <w:rsid w:val="003D71DA"/>
    <w:rsid w:val="003D7658"/>
    <w:rsid w:val="003D76B7"/>
    <w:rsid w:val="003D7794"/>
    <w:rsid w:val="003D7808"/>
    <w:rsid w:val="003D795C"/>
    <w:rsid w:val="003D79A6"/>
    <w:rsid w:val="003D7B26"/>
    <w:rsid w:val="003D7B5F"/>
    <w:rsid w:val="003D7BFC"/>
    <w:rsid w:val="003D7D85"/>
    <w:rsid w:val="003E0549"/>
    <w:rsid w:val="003E0A79"/>
    <w:rsid w:val="003E0D16"/>
    <w:rsid w:val="003E12C9"/>
    <w:rsid w:val="003E1794"/>
    <w:rsid w:val="003E1DA9"/>
    <w:rsid w:val="003E1FB8"/>
    <w:rsid w:val="003E22F0"/>
    <w:rsid w:val="003E2CD2"/>
    <w:rsid w:val="003E2D55"/>
    <w:rsid w:val="003E2D8C"/>
    <w:rsid w:val="003E2F44"/>
    <w:rsid w:val="003E36CB"/>
    <w:rsid w:val="003E3734"/>
    <w:rsid w:val="003E37C4"/>
    <w:rsid w:val="003E3928"/>
    <w:rsid w:val="003E3995"/>
    <w:rsid w:val="003E39B2"/>
    <w:rsid w:val="003E3AB2"/>
    <w:rsid w:val="003E426F"/>
    <w:rsid w:val="003E4B12"/>
    <w:rsid w:val="003E4B46"/>
    <w:rsid w:val="003E5178"/>
    <w:rsid w:val="003E5399"/>
    <w:rsid w:val="003E557A"/>
    <w:rsid w:val="003E57E9"/>
    <w:rsid w:val="003E5AEA"/>
    <w:rsid w:val="003E5AF0"/>
    <w:rsid w:val="003E5CF6"/>
    <w:rsid w:val="003E5D1C"/>
    <w:rsid w:val="003E5E20"/>
    <w:rsid w:val="003E608F"/>
    <w:rsid w:val="003E65DA"/>
    <w:rsid w:val="003E6730"/>
    <w:rsid w:val="003E68F4"/>
    <w:rsid w:val="003E6B5A"/>
    <w:rsid w:val="003E6B77"/>
    <w:rsid w:val="003E6C91"/>
    <w:rsid w:val="003E6DF8"/>
    <w:rsid w:val="003E6F1D"/>
    <w:rsid w:val="003E7C89"/>
    <w:rsid w:val="003F0321"/>
    <w:rsid w:val="003F0339"/>
    <w:rsid w:val="003F04BC"/>
    <w:rsid w:val="003F06CE"/>
    <w:rsid w:val="003F0E0D"/>
    <w:rsid w:val="003F0FC7"/>
    <w:rsid w:val="003F1048"/>
    <w:rsid w:val="003F116E"/>
    <w:rsid w:val="003F118D"/>
    <w:rsid w:val="003F1230"/>
    <w:rsid w:val="003F1495"/>
    <w:rsid w:val="003F1775"/>
    <w:rsid w:val="003F25FD"/>
    <w:rsid w:val="003F281F"/>
    <w:rsid w:val="003F2825"/>
    <w:rsid w:val="003F2E8D"/>
    <w:rsid w:val="003F306E"/>
    <w:rsid w:val="003F3076"/>
    <w:rsid w:val="003F3476"/>
    <w:rsid w:val="003F356C"/>
    <w:rsid w:val="003F3658"/>
    <w:rsid w:val="003F37B5"/>
    <w:rsid w:val="003F3A4C"/>
    <w:rsid w:val="003F3AEE"/>
    <w:rsid w:val="003F3C29"/>
    <w:rsid w:val="003F3C62"/>
    <w:rsid w:val="003F3DA9"/>
    <w:rsid w:val="003F3E92"/>
    <w:rsid w:val="003F4350"/>
    <w:rsid w:val="003F485E"/>
    <w:rsid w:val="003F4874"/>
    <w:rsid w:val="003F4B0C"/>
    <w:rsid w:val="003F4B32"/>
    <w:rsid w:val="003F4CC0"/>
    <w:rsid w:val="003F4CC2"/>
    <w:rsid w:val="003F4DD8"/>
    <w:rsid w:val="003F5251"/>
    <w:rsid w:val="003F52C3"/>
    <w:rsid w:val="003F544F"/>
    <w:rsid w:val="003F5688"/>
    <w:rsid w:val="003F56E6"/>
    <w:rsid w:val="003F57B8"/>
    <w:rsid w:val="003F596B"/>
    <w:rsid w:val="003F61CE"/>
    <w:rsid w:val="003F630E"/>
    <w:rsid w:val="003F66A1"/>
    <w:rsid w:val="003F673E"/>
    <w:rsid w:val="003F68FB"/>
    <w:rsid w:val="003F6B21"/>
    <w:rsid w:val="003F6BD8"/>
    <w:rsid w:val="003F6F37"/>
    <w:rsid w:val="003F6F3D"/>
    <w:rsid w:val="003F7290"/>
    <w:rsid w:val="003F7743"/>
    <w:rsid w:val="003F7985"/>
    <w:rsid w:val="003F7C83"/>
    <w:rsid w:val="003F7E7E"/>
    <w:rsid w:val="003F7F8C"/>
    <w:rsid w:val="004001EE"/>
    <w:rsid w:val="00400231"/>
    <w:rsid w:val="00400286"/>
    <w:rsid w:val="00400AE7"/>
    <w:rsid w:val="00400B57"/>
    <w:rsid w:val="00400F5C"/>
    <w:rsid w:val="004013E1"/>
    <w:rsid w:val="0040141D"/>
    <w:rsid w:val="0040151B"/>
    <w:rsid w:val="004015D5"/>
    <w:rsid w:val="004015F9"/>
    <w:rsid w:val="004017F4"/>
    <w:rsid w:val="00401CB2"/>
    <w:rsid w:val="00402192"/>
    <w:rsid w:val="00402211"/>
    <w:rsid w:val="004029AC"/>
    <w:rsid w:val="00402E99"/>
    <w:rsid w:val="00402F0F"/>
    <w:rsid w:val="00403614"/>
    <w:rsid w:val="00403837"/>
    <w:rsid w:val="00403C86"/>
    <w:rsid w:val="00404029"/>
    <w:rsid w:val="00404157"/>
    <w:rsid w:val="004042A0"/>
    <w:rsid w:val="0040434A"/>
    <w:rsid w:val="00404363"/>
    <w:rsid w:val="004045DC"/>
    <w:rsid w:val="004046DA"/>
    <w:rsid w:val="0040499A"/>
    <w:rsid w:val="00404A20"/>
    <w:rsid w:val="00404A9F"/>
    <w:rsid w:val="00404F2C"/>
    <w:rsid w:val="0040512A"/>
    <w:rsid w:val="00405451"/>
    <w:rsid w:val="004057CE"/>
    <w:rsid w:val="00405882"/>
    <w:rsid w:val="00405AC7"/>
    <w:rsid w:val="00405E42"/>
    <w:rsid w:val="00405F28"/>
    <w:rsid w:val="004060B8"/>
    <w:rsid w:val="00406BB0"/>
    <w:rsid w:val="00406FD8"/>
    <w:rsid w:val="004076A7"/>
    <w:rsid w:val="004076D9"/>
    <w:rsid w:val="004077E9"/>
    <w:rsid w:val="00407ACA"/>
    <w:rsid w:val="00407DDB"/>
    <w:rsid w:val="00407E8B"/>
    <w:rsid w:val="00410021"/>
    <w:rsid w:val="004101FB"/>
    <w:rsid w:val="004103D1"/>
    <w:rsid w:val="00410583"/>
    <w:rsid w:val="0041066E"/>
    <w:rsid w:val="0041081D"/>
    <w:rsid w:val="004109B2"/>
    <w:rsid w:val="00410CD6"/>
    <w:rsid w:val="00410CDA"/>
    <w:rsid w:val="00410F1E"/>
    <w:rsid w:val="00411073"/>
    <w:rsid w:val="004110BF"/>
    <w:rsid w:val="0041140A"/>
    <w:rsid w:val="004114A6"/>
    <w:rsid w:val="00411BF7"/>
    <w:rsid w:val="0041233E"/>
    <w:rsid w:val="00412564"/>
    <w:rsid w:val="004126CE"/>
    <w:rsid w:val="00412B58"/>
    <w:rsid w:val="0041301D"/>
    <w:rsid w:val="004130C4"/>
    <w:rsid w:val="0041353A"/>
    <w:rsid w:val="00413747"/>
    <w:rsid w:val="0041376C"/>
    <w:rsid w:val="00413872"/>
    <w:rsid w:val="0041396C"/>
    <w:rsid w:val="00413BA0"/>
    <w:rsid w:val="00413E39"/>
    <w:rsid w:val="00413F97"/>
    <w:rsid w:val="0041450F"/>
    <w:rsid w:val="00414880"/>
    <w:rsid w:val="00414E43"/>
    <w:rsid w:val="00414F18"/>
    <w:rsid w:val="00414F70"/>
    <w:rsid w:val="004151A5"/>
    <w:rsid w:val="00415246"/>
    <w:rsid w:val="0041535E"/>
    <w:rsid w:val="00415404"/>
    <w:rsid w:val="004155CD"/>
    <w:rsid w:val="004155D2"/>
    <w:rsid w:val="004155D3"/>
    <w:rsid w:val="004160F0"/>
    <w:rsid w:val="004161C3"/>
    <w:rsid w:val="00416326"/>
    <w:rsid w:val="004164C0"/>
    <w:rsid w:val="004165A8"/>
    <w:rsid w:val="004169C2"/>
    <w:rsid w:val="00416AB1"/>
    <w:rsid w:val="004171C0"/>
    <w:rsid w:val="00417376"/>
    <w:rsid w:val="00417465"/>
    <w:rsid w:val="004177A6"/>
    <w:rsid w:val="00417944"/>
    <w:rsid w:val="00417BBA"/>
    <w:rsid w:val="00417CB8"/>
    <w:rsid w:val="00417CF3"/>
    <w:rsid w:val="00417D0A"/>
    <w:rsid w:val="00417D4D"/>
    <w:rsid w:val="00417DB7"/>
    <w:rsid w:val="00417F74"/>
    <w:rsid w:val="00420154"/>
    <w:rsid w:val="004207E0"/>
    <w:rsid w:val="00420AE9"/>
    <w:rsid w:val="00420CC5"/>
    <w:rsid w:val="00421530"/>
    <w:rsid w:val="004218D9"/>
    <w:rsid w:val="00421A4C"/>
    <w:rsid w:val="00421B21"/>
    <w:rsid w:val="00422153"/>
    <w:rsid w:val="00422516"/>
    <w:rsid w:val="00422D11"/>
    <w:rsid w:val="00422EC6"/>
    <w:rsid w:val="004232F1"/>
    <w:rsid w:val="00423449"/>
    <w:rsid w:val="0042348A"/>
    <w:rsid w:val="004235D5"/>
    <w:rsid w:val="004236D6"/>
    <w:rsid w:val="0042388E"/>
    <w:rsid w:val="00423A6A"/>
    <w:rsid w:val="004240CC"/>
    <w:rsid w:val="00424220"/>
    <w:rsid w:val="004246E5"/>
    <w:rsid w:val="004247F3"/>
    <w:rsid w:val="004248B2"/>
    <w:rsid w:val="00424B18"/>
    <w:rsid w:val="00424BA5"/>
    <w:rsid w:val="00424D29"/>
    <w:rsid w:val="0042538F"/>
    <w:rsid w:val="00425941"/>
    <w:rsid w:val="00425C7D"/>
    <w:rsid w:val="00425F57"/>
    <w:rsid w:val="0042600E"/>
    <w:rsid w:val="0042630F"/>
    <w:rsid w:val="00426531"/>
    <w:rsid w:val="0042660C"/>
    <w:rsid w:val="00426858"/>
    <w:rsid w:val="00426B75"/>
    <w:rsid w:val="00426BE2"/>
    <w:rsid w:val="00426C5D"/>
    <w:rsid w:val="00426D3A"/>
    <w:rsid w:val="00426D76"/>
    <w:rsid w:val="00427072"/>
    <w:rsid w:val="00427227"/>
    <w:rsid w:val="0042783D"/>
    <w:rsid w:val="004278D3"/>
    <w:rsid w:val="00427B84"/>
    <w:rsid w:val="004302A4"/>
    <w:rsid w:val="00431178"/>
    <w:rsid w:val="00431815"/>
    <w:rsid w:val="00431BC4"/>
    <w:rsid w:val="00432416"/>
    <w:rsid w:val="004325CD"/>
    <w:rsid w:val="00432642"/>
    <w:rsid w:val="00432939"/>
    <w:rsid w:val="004332C7"/>
    <w:rsid w:val="004332D3"/>
    <w:rsid w:val="00433758"/>
    <w:rsid w:val="004337CC"/>
    <w:rsid w:val="00433AAC"/>
    <w:rsid w:val="00433E0D"/>
    <w:rsid w:val="00433EF3"/>
    <w:rsid w:val="004342E2"/>
    <w:rsid w:val="004343AB"/>
    <w:rsid w:val="004343D8"/>
    <w:rsid w:val="004347D1"/>
    <w:rsid w:val="00434946"/>
    <w:rsid w:val="004349BE"/>
    <w:rsid w:val="004349C0"/>
    <w:rsid w:val="00434AB1"/>
    <w:rsid w:val="00435098"/>
    <w:rsid w:val="004350A4"/>
    <w:rsid w:val="0043593C"/>
    <w:rsid w:val="00435D9A"/>
    <w:rsid w:val="004360B1"/>
    <w:rsid w:val="004362B8"/>
    <w:rsid w:val="0043635B"/>
    <w:rsid w:val="004364FE"/>
    <w:rsid w:val="00436551"/>
    <w:rsid w:val="004367A6"/>
    <w:rsid w:val="00436AF2"/>
    <w:rsid w:val="00436D32"/>
    <w:rsid w:val="00436EBF"/>
    <w:rsid w:val="00437017"/>
    <w:rsid w:val="0043715D"/>
    <w:rsid w:val="00437189"/>
    <w:rsid w:val="004371E9"/>
    <w:rsid w:val="004372F1"/>
    <w:rsid w:val="00437650"/>
    <w:rsid w:val="0043771C"/>
    <w:rsid w:val="00437889"/>
    <w:rsid w:val="004378F9"/>
    <w:rsid w:val="00437B37"/>
    <w:rsid w:val="00437BD3"/>
    <w:rsid w:val="00440127"/>
    <w:rsid w:val="0044030D"/>
    <w:rsid w:val="00440383"/>
    <w:rsid w:val="0044045C"/>
    <w:rsid w:val="0044045E"/>
    <w:rsid w:val="00440488"/>
    <w:rsid w:val="004404CF"/>
    <w:rsid w:val="004405A7"/>
    <w:rsid w:val="004409A2"/>
    <w:rsid w:val="00440A2C"/>
    <w:rsid w:val="00440A4D"/>
    <w:rsid w:val="00440BC0"/>
    <w:rsid w:val="00441049"/>
    <w:rsid w:val="00441098"/>
    <w:rsid w:val="00441130"/>
    <w:rsid w:val="00441590"/>
    <w:rsid w:val="004417FA"/>
    <w:rsid w:val="00441A98"/>
    <w:rsid w:val="00441B83"/>
    <w:rsid w:val="00441D5E"/>
    <w:rsid w:val="004422A8"/>
    <w:rsid w:val="0044237C"/>
    <w:rsid w:val="0044293C"/>
    <w:rsid w:val="00442A51"/>
    <w:rsid w:val="00442AE9"/>
    <w:rsid w:val="00442D8C"/>
    <w:rsid w:val="00442FA5"/>
    <w:rsid w:val="00443228"/>
    <w:rsid w:val="00443302"/>
    <w:rsid w:val="00443526"/>
    <w:rsid w:val="00443641"/>
    <w:rsid w:val="0044397A"/>
    <w:rsid w:val="00443C98"/>
    <w:rsid w:val="00443F93"/>
    <w:rsid w:val="004440BA"/>
    <w:rsid w:val="004440C4"/>
    <w:rsid w:val="00444558"/>
    <w:rsid w:val="00444D0E"/>
    <w:rsid w:val="00444D23"/>
    <w:rsid w:val="00444FEC"/>
    <w:rsid w:val="00445166"/>
    <w:rsid w:val="004459B2"/>
    <w:rsid w:val="00445AEC"/>
    <w:rsid w:val="00445EFB"/>
    <w:rsid w:val="004460BC"/>
    <w:rsid w:val="004460D9"/>
    <w:rsid w:val="004461A3"/>
    <w:rsid w:val="004464A0"/>
    <w:rsid w:val="00446689"/>
    <w:rsid w:val="0044683C"/>
    <w:rsid w:val="00446C11"/>
    <w:rsid w:val="00446FCE"/>
    <w:rsid w:val="0044743F"/>
    <w:rsid w:val="004477C1"/>
    <w:rsid w:val="004478DF"/>
    <w:rsid w:val="00450034"/>
    <w:rsid w:val="004502B2"/>
    <w:rsid w:val="0045048E"/>
    <w:rsid w:val="00450A63"/>
    <w:rsid w:val="00450B4D"/>
    <w:rsid w:val="00450B97"/>
    <w:rsid w:val="00450CA0"/>
    <w:rsid w:val="00450DB2"/>
    <w:rsid w:val="0045111F"/>
    <w:rsid w:val="004513DA"/>
    <w:rsid w:val="0045174E"/>
    <w:rsid w:val="0045184A"/>
    <w:rsid w:val="00452486"/>
    <w:rsid w:val="004527CA"/>
    <w:rsid w:val="00452A35"/>
    <w:rsid w:val="0045313E"/>
    <w:rsid w:val="00453356"/>
    <w:rsid w:val="00453D73"/>
    <w:rsid w:val="00453DC6"/>
    <w:rsid w:val="00453F29"/>
    <w:rsid w:val="0045464A"/>
    <w:rsid w:val="00454F26"/>
    <w:rsid w:val="004551F4"/>
    <w:rsid w:val="0045533C"/>
    <w:rsid w:val="0045535C"/>
    <w:rsid w:val="00455492"/>
    <w:rsid w:val="004559EB"/>
    <w:rsid w:val="00455CFE"/>
    <w:rsid w:val="00455F83"/>
    <w:rsid w:val="00456670"/>
    <w:rsid w:val="00456B2D"/>
    <w:rsid w:val="00456C67"/>
    <w:rsid w:val="00456D8B"/>
    <w:rsid w:val="00457174"/>
    <w:rsid w:val="00457197"/>
    <w:rsid w:val="004571EF"/>
    <w:rsid w:val="0045756A"/>
    <w:rsid w:val="004577AA"/>
    <w:rsid w:val="00457B15"/>
    <w:rsid w:val="00457EDA"/>
    <w:rsid w:val="0046005A"/>
    <w:rsid w:val="004600FB"/>
    <w:rsid w:val="004606ED"/>
    <w:rsid w:val="00460750"/>
    <w:rsid w:val="004607F0"/>
    <w:rsid w:val="00460947"/>
    <w:rsid w:val="00460A69"/>
    <w:rsid w:val="00460BA9"/>
    <w:rsid w:val="00460D15"/>
    <w:rsid w:val="00460E87"/>
    <w:rsid w:val="00460FE8"/>
    <w:rsid w:val="0046106E"/>
    <w:rsid w:val="00461702"/>
    <w:rsid w:val="004618F0"/>
    <w:rsid w:val="00461BC2"/>
    <w:rsid w:val="004622DB"/>
    <w:rsid w:val="00462493"/>
    <w:rsid w:val="00462550"/>
    <w:rsid w:val="004626AC"/>
    <w:rsid w:val="004627B4"/>
    <w:rsid w:val="0046289D"/>
    <w:rsid w:val="004628CC"/>
    <w:rsid w:val="00462B0C"/>
    <w:rsid w:val="00462E60"/>
    <w:rsid w:val="00462F29"/>
    <w:rsid w:val="0046317D"/>
    <w:rsid w:val="0046326E"/>
    <w:rsid w:val="00463334"/>
    <w:rsid w:val="00463622"/>
    <w:rsid w:val="00463A17"/>
    <w:rsid w:val="00463BE0"/>
    <w:rsid w:val="00463D4C"/>
    <w:rsid w:val="0046408D"/>
    <w:rsid w:val="00464123"/>
    <w:rsid w:val="00464309"/>
    <w:rsid w:val="0046455C"/>
    <w:rsid w:val="00464916"/>
    <w:rsid w:val="004649CA"/>
    <w:rsid w:val="00464CB9"/>
    <w:rsid w:val="00464F76"/>
    <w:rsid w:val="00464FEF"/>
    <w:rsid w:val="0046502B"/>
    <w:rsid w:val="00465066"/>
    <w:rsid w:val="00465766"/>
    <w:rsid w:val="00465985"/>
    <w:rsid w:val="004659C0"/>
    <w:rsid w:val="004659E4"/>
    <w:rsid w:val="00465A7C"/>
    <w:rsid w:val="00465B00"/>
    <w:rsid w:val="0046608D"/>
    <w:rsid w:val="004661BC"/>
    <w:rsid w:val="004662A4"/>
    <w:rsid w:val="004662E7"/>
    <w:rsid w:val="004664FE"/>
    <w:rsid w:val="00466941"/>
    <w:rsid w:val="00466E2B"/>
    <w:rsid w:val="00466EA0"/>
    <w:rsid w:val="004670A6"/>
    <w:rsid w:val="004674FA"/>
    <w:rsid w:val="0046762E"/>
    <w:rsid w:val="00467DBD"/>
    <w:rsid w:val="00467FE5"/>
    <w:rsid w:val="00470639"/>
    <w:rsid w:val="00470757"/>
    <w:rsid w:val="00470C19"/>
    <w:rsid w:val="00470C57"/>
    <w:rsid w:val="00471311"/>
    <w:rsid w:val="004717D6"/>
    <w:rsid w:val="004719F8"/>
    <w:rsid w:val="00471A21"/>
    <w:rsid w:val="00471B38"/>
    <w:rsid w:val="00471D1D"/>
    <w:rsid w:val="00471D6E"/>
    <w:rsid w:val="0047245D"/>
    <w:rsid w:val="004725B5"/>
    <w:rsid w:val="004734F8"/>
    <w:rsid w:val="004736EE"/>
    <w:rsid w:val="0047375C"/>
    <w:rsid w:val="004738C6"/>
    <w:rsid w:val="0047394D"/>
    <w:rsid w:val="0047398A"/>
    <w:rsid w:val="00473B31"/>
    <w:rsid w:val="00473C2D"/>
    <w:rsid w:val="00473D5E"/>
    <w:rsid w:val="00473EAC"/>
    <w:rsid w:val="0047428D"/>
    <w:rsid w:val="0047434F"/>
    <w:rsid w:val="00474447"/>
    <w:rsid w:val="00474573"/>
    <w:rsid w:val="004747C6"/>
    <w:rsid w:val="00474926"/>
    <w:rsid w:val="00474A25"/>
    <w:rsid w:val="00474FA5"/>
    <w:rsid w:val="00475276"/>
    <w:rsid w:val="004757A9"/>
    <w:rsid w:val="0047595E"/>
    <w:rsid w:val="00475D81"/>
    <w:rsid w:val="00476128"/>
    <w:rsid w:val="004761FD"/>
    <w:rsid w:val="00476561"/>
    <w:rsid w:val="004765EA"/>
    <w:rsid w:val="00476E41"/>
    <w:rsid w:val="004778E7"/>
    <w:rsid w:val="00477ACF"/>
    <w:rsid w:val="00477B17"/>
    <w:rsid w:val="00477D02"/>
    <w:rsid w:val="00477D37"/>
    <w:rsid w:val="00480300"/>
    <w:rsid w:val="0048033B"/>
    <w:rsid w:val="00480395"/>
    <w:rsid w:val="004803AF"/>
    <w:rsid w:val="004807E3"/>
    <w:rsid w:val="00480D5C"/>
    <w:rsid w:val="00480D95"/>
    <w:rsid w:val="00480E55"/>
    <w:rsid w:val="00480EB8"/>
    <w:rsid w:val="0048102C"/>
    <w:rsid w:val="004810FF"/>
    <w:rsid w:val="00481576"/>
    <w:rsid w:val="0048157D"/>
    <w:rsid w:val="0048170B"/>
    <w:rsid w:val="00481AA2"/>
    <w:rsid w:val="00481D5B"/>
    <w:rsid w:val="00481E67"/>
    <w:rsid w:val="00481FD4"/>
    <w:rsid w:val="004824EF"/>
    <w:rsid w:val="00482694"/>
    <w:rsid w:val="00482854"/>
    <w:rsid w:val="00482875"/>
    <w:rsid w:val="00482E6E"/>
    <w:rsid w:val="00482F93"/>
    <w:rsid w:val="004835B7"/>
    <w:rsid w:val="004835E6"/>
    <w:rsid w:val="00483822"/>
    <w:rsid w:val="00483857"/>
    <w:rsid w:val="00483E0B"/>
    <w:rsid w:val="00483E9D"/>
    <w:rsid w:val="00483FDB"/>
    <w:rsid w:val="004840A7"/>
    <w:rsid w:val="004848D5"/>
    <w:rsid w:val="00484C7E"/>
    <w:rsid w:val="00484D0F"/>
    <w:rsid w:val="00484D49"/>
    <w:rsid w:val="0048527B"/>
    <w:rsid w:val="00485345"/>
    <w:rsid w:val="00485488"/>
    <w:rsid w:val="00485700"/>
    <w:rsid w:val="004858E3"/>
    <w:rsid w:val="00485A8C"/>
    <w:rsid w:val="0048601B"/>
    <w:rsid w:val="0048610A"/>
    <w:rsid w:val="00486344"/>
    <w:rsid w:val="004866DC"/>
    <w:rsid w:val="00486953"/>
    <w:rsid w:val="004869B2"/>
    <w:rsid w:val="00486B8F"/>
    <w:rsid w:val="00486E4F"/>
    <w:rsid w:val="004876D7"/>
    <w:rsid w:val="0048771B"/>
    <w:rsid w:val="00487730"/>
    <w:rsid w:val="00487A40"/>
    <w:rsid w:val="00487BDB"/>
    <w:rsid w:val="00487C4E"/>
    <w:rsid w:val="00490067"/>
    <w:rsid w:val="00490241"/>
    <w:rsid w:val="00490281"/>
    <w:rsid w:val="00490590"/>
    <w:rsid w:val="0049061D"/>
    <w:rsid w:val="00490990"/>
    <w:rsid w:val="00490F05"/>
    <w:rsid w:val="0049129D"/>
    <w:rsid w:val="0049149F"/>
    <w:rsid w:val="0049175D"/>
    <w:rsid w:val="004918D8"/>
    <w:rsid w:val="00491AE5"/>
    <w:rsid w:val="00491B83"/>
    <w:rsid w:val="00491D14"/>
    <w:rsid w:val="00491ECE"/>
    <w:rsid w:val="0049200D"/>
    <w:rsid w:val="004921F5"/>
    <w:rsid w:val="00492416"/>
    <w:rsid w:val="0049259A"/>
    <w:rsid w:val="0049334E"/>
    <w:rsid w:val="00493543"/>
    <w:rsid w:val="00493863"/>
    <w:rsid w:val="00493B63"/>
    <w:rsid w:val="00493D1C"/>
    <w:rsid w:val="00493D8C"/>
    <w:rsid w:val="00494151"/>
    <w:rsid w:val="00494249"/>
    <w:rsid w:val="004944F5"/>
    <w:rsid w:val="0049471F"/>
    <w:rsid w:val="00494CC6"/>
    <w:rsid w:val="00494D48"/>
    <w:rsid w:val="00494F62"/>
    <w:rsid w:val="00495780"/>
    <w:rsid w:val="00495AAE"/>
    <w:rsid w:val="00495B22"/>
    <w:rsid w:val="00496095"/>
    <w:rsid w:val="004961F9"/>
    <w:rsid w:val="0049684A"/>
    <w:rsid w:val="00496A7F"/>
    <w:rsid w:val="00496AC7"/>
    <w:rsid w:val="00496CC0"/>
    <w:rsid w:val="00496D34"/>
    <w:rsid w:val="00497384"/>
    <w:rsid w:val="0049744D"/>
    <w:rsid w:val="004976A3"/>
    <w:rsid w:val="0049778E"/>
    <w:rsid w:val="004977D7"/>
    <w:rsid w:val="004978FE"/>
    <w:rsid w:val="0049796A"/>
    <w:rsid w:val="00497EF7"/>
    <w:rsid w:val="00497F3D"/>
    <w:rsid w:val="004A003D"/>
    <w:rsid w:val="004A00BE"/>
    <w:rsid w:val="004A0333"/>
    <w:rsid w:val="004A03D2"/>
    <w:rsid w:val="004A0CA6"/>
    <w:rsid w:val="004A0CCE"/>
    <w:rsid w:val="004A0FA3"/>
    <w:rsid w:val="004A1278"/>
    <w:rsid w:val="004A15AB"/>
    <w:rsid w:val="004A1863"/>
    <w:rsid w:val="004A1A49"/>
    <w:rsid w:val="004A1D1C"/>
    <w:rsid w:val="004A1F6A"/>
    <w:rsid w:val="004A23FE"/>
    <w:rsid w:val="004A25C7"/>
    <w:rsid w:val="004A2665"/>
    <w:rsid w:val="004A26A2"/>
    <w:rsid w:val="004A28B6"/>
    <w:rsid w:val="004A28DC"/>
    <w:rsid w:val="004A29D8"/>
    <w:rsid w:val="004A2C5C"/>
    <w:rsid w:val="004A2DE7"/>
    <w:rsid w:val="004A2FA6"/>
    <w:rsid w:val="004A3122"/>
    <w:rsid w:val="004A3ACF"/>
    <w:rsid w:val="004A3B0F"/>
    <w:rsid w:val="004A3B1A"/>
    <w:rsid w:val="004A3D43"/>
    <w:rsid w:val="004A3F05"/>
    <w:rsid w:val="004A40F7"/>
    <w:rsid w:val="004A41F1"/>
    <w:rsid w:val="004A41FC"/>
    <w:rsid w:val="004A451E"/>
    <w:rsid w:val="004A484D"/>
    <w:rsid w:val="004A4B83"/>
    <w:rsid w:val="004A4C10"/>
    <w:rsid w:val="004A4CB8"/>
    <w:rsid w:val="004A4F2A"/>
    <w:rsid w:val="004A504D"/>
    <w:rsid w:val="004A519B"/>
    <w:rsid w:val="004A53C3"/>
    <w:rsid w:val="004A54E2"/>
    <w:rsid w:val="004A578E"/>
    <w:rsid w:val="004A5B20"/>
    <w:rsid w:val="004A5C3C"/>
    <w:rsid w:val="004A5FEB"/>
    <w:rsid w:val="004A6020"/>
    <w:rsid w:val="004A609B"/>
    <w:rsid w:val="004A6301"/>
    <w:rsid w:val="004A64E1"/>
    <w:rsid w:val="004A668A"/>
    <w:rsid w:val="004A6A57"/>
    <w:rsid w:val="004A6C93"/>
    <w:rsid w:val="004A7196"/>
    <w:rsid w:val="004A7248"/>
    <w:rsid w:val="004A744D"/>
    <w:rsid w:val="004A7476"/>
    <w:rsid w:val="004A750C"/>
    <w:rsid w:val="004A767F"/>
    <w:rsid w:val="004A76E0"/>
    <w:rsid w:val="004A794F"/>
    <w:rsid w:val="004A7B36"/>
    <w:rsid w:val="004B012E"/>
    <w:rsid w:val="004B0176"/>
    <w:rsid w:val="004B0342"/>
    <w:rsid w:val="004B0366"/>
    <w:rsid w:val="004B0476"/>
    <w:rsid w:val="004B04A2"/>
    <w:rsid w:val="004B058C"/>
    <w:rsid w:val="004B0B68"/>
    <w:rsid w:val="004B0E03"/>
    <w:rsid w:val="004B0EBF"/>
    <w:rsid w:val="004B10A6"/>
    <w:rsid w:val="004B1332"/>
    <w:rsid w:val="004B14AF"/>
    <w:rsid w:val="004B156C"/>
    <w:rsid w:val="004B16DE"/>
    <w:rsid w:val="004B1EC9"/>
    <w:rsid w:val="004B1F45"/>
    <w:rsid w:val="004B2051"/>
    <w:rsid w:val="004B222C"/>
    <w:rsid w:val="004B24D5"/>
    <w:rsid w:val="004B2C01"/>
    <w:rsid w:val="004B2EE9"/>
    <w:rsid w:val="004B3127"/>
    <w:rsid w:val="004B3317"/>
    <w:rsid w:val="004B349E"/>
    <w:rsid w:val="004B3B05"/>
    <w:rsid w:val="004B3CD0"/>
    <w:rsid w:val="004B3D5E"/>
    <w:rsid w:val="004B3F26"/>
    <w:rsid w:val="004B449A"/>
    <w:rsid w:val="004B4709"/>
    <w:rsid w:val="004B4F44"/>
    <w:rsid w:val="004B5263"/>
    <w:rsid w:val="004B55D3"/>
    <w:rsid w:val="004B57A5"/>
    <w:rsid w:val="004B58FD"/>
    <w:rsid w:val="004B5A70"/>
    <w:rsid w:val="004B5B70"/>
    <w:rsid w:val="004B5CDC"/>
    <w:rsid w:val="004B5CE9"/>
    <w:rsid w:val="004B67B5"/>
    <w:rsid w:val="004B68AE"/>
    <w:rsid w:val="004B6A24"/>
    <w:rsid w:val="004B6BA5"/>
    <w:rsid w:val="004B6EAB"/>
    <w:rsid w:val="004B6F7D"/>
    <w:rsid w:val="004B73D1"/>
    <w:rsid w:val="004B7604"/>
    <w:rsid w:val="004B7907"/>
    <w:rsid w:val="004B7FFC"/>
    <w:rsid w:val="004C00E3"/>
    <w:rsid w:val="004C01BB"/>
    <w:rsid w:val="004C074A"/>
    <w:rsid w:val="004C0842"/>
    <w:rsid w:val="004C0BE2"/>
    <w:rsid w:val="004C0E1C"/>
    <w:rsid w:val="004C0FD3"/>
    <w:rsid w:val="004C1001"/>
    <w:rsid w:val="004C1084"/>
    <w:rsid w:val="004C12B3"/>
    <w:rsid w:val="004C1367"/>
    <w:rsid w:val="004C1535"/>
    <w:rsid w:val="004C1551"/>
    <w:rsid w:val="004C1680"/>
    <w:rsid w:val="004C19C0"/>
    <w:rsid w:val="004C19DE"/>
    <w:rsid w:val="004C1C73"/>
    <w:rsid w:val="004C1D5C"/>
    <w:rsid w:val="004C1D79"/>
    <w:rsid w:val="004C1E94"/>
    <w:rsid w:val="004C1E9D"/>
    <w:rsid w:val="004C2081"/>
    <w:rsid w:val="004C2324"/>
    <w:rsid w:val="004C2460"/>
    <w:rsid w:val="004C290D"/>
    <w:rsid w:val="004C2C05"/>
    <w:rsid w:val="004C2FCC"/>
    <w:rsid w:val="004C3871"/>
    <w:rsid w:val="004C38A9"/>
    <w:rsid w:val="004C3975"/>
    <w:rsid w:val="004C39CD"/>
    <w:rsid w:val="004C3C49"/>
    <w:rsid w:val="004C3DE4"/>
    <w:rsid w:val="004C3DF0"/>
    <w:rsid w:val="004C3E3D"/>
    <w:rsid w:val="004C3F05"/>
    <w:rsid w:val="004C407C"/>
    <w:rsid w:val="004C4236"/>
    <w:rsid w:val="004C4A1C"/>
    <w:rsid w:val="004C4A35"/>
    <w:rsid w:val="004C4FEF"/>
    <w:rsid w:val="004C5041"/>
    <w:rsid w:val="004C5082"/>
    <w:rsid w:val="004C5C42"/>
    <w:rsid w:val="004C5FCF"/>
    <w:rsid w:val="004C6637"/>
    <w:rsid w:val="004C6902"/>
    <w:rsid w:val="004C6937"/>
    <w:rsid w:val="004C6C02"/>
    <w:rsid w:val="004C71CD"/>
    <w:rsid w:val="004C7910"/>
    <w:rsid w:val="004D0255"/>
    <w:rsid w:val="004D0307"/>
    <w:rsid w:val="004D0546"/>
    <w:rsid w:val="004D1181"/>
    <w:rsid w:val="004D14BC"/>
    <w:rsid w:val="004D17B3"/>
    <w:rsid w:val="004D180D"/>
    <w:rsid w:val="004D1BED"/>
    <w:rsid w:val="004D1C41"/>
    <w:rsid w:val="004D1CEF"/>
    <w:rsid w:val="004D2110"/>
    <w:rsid w:val="004D2497"/>
    <w:rsid w:val="004D26B7"/>
    <w:rsid w:val="004D277F"/>
    <w:rsid w:val="004D27D5"/>
    <w:rsid w:val="004D2824"/>
    <w:rsid w:val="004D32E9"/>
    <w:rsid w:val="004D3384"/>
    <w:rsid w:val="004D33DE"/>
    <w:rsid w:val="004D3415"/>
    <w:rsid w:val="004D346B"/>
    <w:rsid w:val="004D36C2"/>
    <w:rsid w:val="004D3852"/>
    <w:rsid w:val="004D3F17"/>
    <w:rsid w:val="004D436A"/>
    <w:rsid w:val="004D46F1"/>
    <w:rsid w:val="004D4A83"/>
    <w:rsid w:val="004D4BF1"/>
    <w:rsid w:val="004D4CED"/>
    <w:rsid w:val="004D4D16"/>
    <w:rsid w:val="004D4E58"/>
    <w:rsid w:val="004D50A6"/>
    <w:rsid w:val="004D53F0"/>
    <w:rsid w:val="004D585D"/>
    <w:rsid w:val="004D5E4A"/>
    <w:rsid w:val="004D5EC7"/>
    <w:rsid w:val="004D5FDB"/>
    <w:rsid w:val="004D64C3"/>
    <w:rsid w:val="004D6746"/>
    <w:rsid w:val="004D68BE"/>
    <w:rsid w:val="004D6CF1"/>
    <w:rsid w:val="004D6E4C"/>
    <w:rsid w:val="004D72C6"/>
    <w:rsid w:val="004D7463"/>
    <w:rsid w:val="004D74A7"/>
    <w:rsid w:val="004D75E8"/>
    <w:rsid w:val="004D77B0"/>
    <w:rsid w:val="004D77E9"/>
    <w:rsid w:val="004D78FC"/>
    <w:rsid w:val="004D7B04"/>
    <w:rsid w:val="004D7B5E"/>
    <w:rsid w:val="004E018C"/>
    <w:rsid w:val="004E019C"/>
    <w:rsid w:val="004E067A"/>
    <w:rsid w:val="004E06DA"/>
    <w:rsid w:val="004E093E"/>
    <w:rsid w:val="004E1186"/>
    <w:rsid w:val="004E11E3"/>
    <w:rsid w:val="004E134A"/>
    <w:rsid w:val="004E1574"/>
    <w:rsid w:val="004E1718"/>
    <w:rsid w:val="004E1A5F"/>
    <w:rsid w:val="004E1C6E"/>
    <w:rsid w:val="004E1EE8"/>
    <w:rsid w:val="004E2045"/>
    <w:rsid w:val="004E21C8"/>
    <w:rsid w:val="004E21D9"/>
    <w:rsid w:val="004E2294"/>
    <w:rsid w:val="004E25E2"/>
    <w:rsid w:val="004E2B91"/>
    <w:rsid w:val="004E2C56"/>
    <w:rsid w:val="004E2DFE"/>
    <w:rsid w:val="004E2E40"/>
    <w:rsid w:val="004E2F38"/>
    <w:rsid w:val="004E33C0"/>
    <w:rsid w:val="004E394C"/>
    <w:rsid w:val="004E4064"/>
    <w:rsid w:val="004E42D5"/>
    <w:rsid w:val="004E44A1"/>
    <w:rsid w:val="004E492D"/>
    <w:rsid w:val="004E4C67"/>
    <w:rsid w:val="004E4F37"/>
    <w:rsid w:val="004E5250"/>
    <w:rsid w:val="004E5382"/>
    <w:rsid w:val="004E54B8"/>
    <w:rsid w:val="004E5588"/>
    <w:rsid w:val="004E5755"/>
    <w:rsid w:val="004E59C6"/>
    <w:rsid w:val="004E59F6"/>
    <w:rsid w:val="004E5BBF"/>
    <w:rsid w:val="004E5F12"/>
    <w:rsid w:val="004E6186"/>
    <w:rsid w:val="004E6319"/>
    <w:rsid w:val="004E635D"/>
    <w:rsid w:val="004E651A"/>
    <w:rsid w:val="004E700C"/>
    <w:rsid w:val="004E70C1"/>
    <w:rsid w:val="004E7128"/>
    <w:rsid w:val="004E79BE"/>
    <w:rsid w:val="004E7B51"/>
    <w:rsid w:val="004E7DB7"/>
    <w:rsid w:val="004E7F57"/>
    <w:rsid w:val="004F048A"/>
    <w:rsid w:val="004F0539"/>
    <w:rsid w:val="004F09A3"/>
    <w:rsid w:val="004F0BAA"/>
    <w:rsid w:val="004F0DDC"/>
    <w:rsid w:val="004F0DDF"/>
    <w:rsid w:val="004F1026"/>
    <w:rsid w:val="004F13BA"/>
    <w:rsid w:val="004F1416"/>
    <w:rsid w:val="004F1894"/>
    <w:rsid w:val="004F1918"/>
    <w:rsid w:val="004F1B41"/>
    <w:rsid w:val="004F1C89"/>
    <w:rsid w:val="004F24E2"/>
    <w:rsid w:val="004F25D4"/>
    <w:rsid w:val="004F28B5"/>
    <w:rsid w:val="004F29B4"/>
    <w:rsid w:val="004F2A9C"/>
    <w:rsid w:val="004F2C3D"/>
    <w:rsid w:val="004F2D3D"/>
    <w:rsid w:val="004F2F80"/>
    <w:rsid w:val="004F34ED"/>
    <w:rsid w:val="004F3697"/>
    <w:rsid w:val="004F3720"/>
    <w:rsid w:val="004F39C3"/>
    <w:rsid w:val="004F3EFA"/>
    <w:rsid w:val="004F403C"/>
    <w:rsid w:val="004F41E1"/>
    <w:rsid w:val="004F4323"/>
    <w:rsid w:val="004F43D7"/>
    <w:rsid w:val="004F446D"/>
    <w:rsid w:val="004F4546"/>
    <w:rsid w:val="004F4DBB"/>
    <w:rsid w:val="004F4EEE"/>
    <w:rsid w:val="004F5463"/>
    <w:rsid w:val="004F547D"/>
    <w:rsid w:val="004F55D1"/>
    <w:rsid w:val="004F55D9"/>
    <w:rsid w:val="004F5843"/>
    <w:rsid w:val="004F596C"/>
    <w:rsid w:val="004F59C4"/>
    <w:rsid w:val="004F5E12"/>
    <w:rsid w:val="004F5FF3"/>
    <w:rsid w:val="004F6282"/>
    <w:rsid w:val="004F6357"/>
    <w:rsid w:val="004F6A41"/>
    <w:rsid w:val="004F6C93"/>
    <w:rsid w:val="004F6C98"/>
    <w:rsid w:val="004F749D"/>
    <w:rsid w:val="004F7502"/>
    <w:rsid w:val="004F7906"/>
    <w:rsid w:val="004F79DB"/>
    <w:rsid w:val="00500003"/>
    <w:rsid w:val="0050025C"/>
    <w:rsid w:val="00500981"/>
    <w:rsid w:val="0050110E"/>
    <w:rsid w:val="005011DC"/>
    <w:rsid w:val="005013CF"/>
    <w:rsid w:val="0050166C"/>
    <w:rsid w:val="00501726"/>
    <w:rsid w:val="00501C13"/>
    <w:rsid w:val="005020D9"/>
    <w:rsid w:val="005022BE"/>
    <w:rsid w:val="00502439"/>
    <w:rsid w:val="0050250D"/>
    <w:rsid w:val="0050254E"/>
    <w:rsid w:val="005025A0"/>
    <w:rsid w:val="00502617"/>
    <w:rsid w:val="0050278B"/>
    <w:rsid w:val="00503756"/>
    <w:rsid w:val="00503950"/>
    <w:rsid w:val="00503A01"/>
    <w:rsid w:val="0050406D"/>
    <w:rsid w:val="00504B4A"/>
    <w:rsid w:val="00504CBA"/>
    <w:rsid w:val="00504F0C"/>
    <w:rsid w:val="00504FD1"/>
    <w:rsid w:val="005050CE"/>
    <w:rsid w:val="00505207"/>
    <w:rsid w:val="005055B0"/>
    <w:rsid w:val="005062D6"/>
    <w:rsid w:val="00506971"/>
    <w:rsid w:val="00506BB2"/>
    <w:rsid w:val="00506D5D"/>
    <w:rsid w:val="00506E10"/>
    <w:rsid w:val="0050711A"/>
    <w:rsid w:val="005075FB"/>
    <w:rsid w:val="005076F1"/>
    <w:rsid w:val="005079A1"/>
    <w:rsid w:val="00507A0E"/>
    <w:rsid w:val="00507AD6"/>
    <w:rsid w:val="00507D24"/>
    <w:rsid w:val="0051085F"/>
    <w:rsid w:val="00511087"/>
    <w:rsid w:val="0051133C"/>
    <w:rsid w:val="005115DF"/>
    <w:rsid w:val="005117AC"/>
    <w:rsid w:val="00511893"/>
    <w:rsid w:val="00511916"/>
    <w:rsid w:val="00511A1A"/>
    <w:rsid w:val="00511C75"/>
    <w:rsid w:val="00511D57"/>
    <w:rsid w:val="0051210B"/>
    <w:rsid w:val="0051219E"/>
    <w:rsid w:val="00512223"/>
    <w:rsid w:val="00512264"/>
    <w:rsid w:val="005124AE"/>
    <w:rsid w:val="0051271A"/>
    <w:rsid w:val="00512792"/>
    <w:rsid w:val="005127AD"/>
    <w:rsid w:val="0051295F"/>
    <w:rsid w:val="00512C11"/>
    <w:rsid w:val="005130C5"/>
    <w:rsid w:val="0051315D"/>
    <w:rsid w:val="00513275"/>
    <w:rsid w:val="005132E2"/>
    <w:rsid w:val="00513375"/>
    <w:rsid w:val="00513410"/>
    <w:rsid w:val="005135D4"/>
    <w:rsid w:val="005137C0"/>
    <w:rsid w:val="00513D93"/>
    <w:rsid w:val="005141CD"/>
    <w:rsid w:val="00514309"/>
    <w:rsid w:val="005143B1"/>
    <w:rsid w:val="0051444E"/>
    <w:rsid w:val="0051455C"/>
    <w:rsid w:val="00514757"/>
    <w:rsid w:val="00514BAB"/>
    <w:rsid w:val="00514ED3"/>
    <w:rsid w:val="0051512A"/>
    <w:rsid w:val="00515166"/>
    <w:rsid w:val="005151E2"/>
    <w:rsid w:val="005152C9"/>
    <w:rsid w:val="00515328"/>
    <w:rsid w:val="00515358"/>
    <w:rsid w:val="005158D3"/>
    <w:rsid w:val="00515D95"/>
    <w:rsid w:val="00515E8D"/>
    <w:rsid w:val="0051611C"/>
    <w:rsid w:val="0051624C"/>
    <w:rsid w:val="00516B60"/>
    <w:rsid w:val="005170C7"/>
    <w:rsid w:val="005170E2"/>
    <w:rsid w:val="0051718F"/>
    <w:rsid w:val="00517458"/>
    <w:rsid w:val="00517A3F"/>
    <w:rsid w:val="00517AFF"/>
    <w:rsid w:val="005202D7"/>
    <w:rsid w:val="0052032E"/>
    <w:rsid w:val="00520434"/>
    <w:rsid w:val="00520640"/>
    <w:rsid w:val="00520754"/>
    <w:rsid w:val="005209AE"/>
    <w:rsid w:val="00520C9A"/>
    <w:rsid w:val="00520F01"/>
    <w:rsid w:val="0052113E"/>
    <w:rsid w:val="00521A99"/>
    <w:rsid w:val="00521EA7"/>
    <w:rsid w:val="0052269B"/>
    <w:rsid w:val="005228A2"/>
    <w:rsid w:val="00522BEA"/>
    <w:rsid w:val="00522E09"/>
    <w:rsid w:val="00523016"/>
    <w:rsid w:val="00523151"/>
    <w:rsid w:val="00523809"/>
    <w:rsid w:val="005239BF"/>
    <w:rsid w:val="005239D4"/>
    <w:rsid w:val="00524218"/>
    <w:rsid w:val="00524275"/>
    <w:rsid w:val="005245B9"/>
    <w:rsid w:val="005245C0"/>
    <w:rsid w:val="00524AC1"/>
    <w:rsid w:val="00524F23"/>
    <w:rsid w:val="0052503F"/>
    <w:rsid w:val="005250C7"/>
    <w:rsid w:val="0052567A"/>
    <w:rsid w:val="005259C4"/>
    <w:rsid w:val="00525B60"/>
    <w:rsid w:val="00525ED8"/>
    <w:rsid w:val="00525F61"/>
    <w:rsid w:val="0052697D"/>
    <w:rsid w:val="00526AB9"/>
    <w:rsid w:val="00526AEB"/>
    <w:rsid w:val="00526CAB"/>
    <w:rsid w:val="00526D33"/>
    <w:rsid w:val="00526D48"/>
    <w:rsid w:val="00526F42"/>
    <w:rsid w:val="00526F76"/>
    <w:rsid w:val="00526FE8"/>
    <w:rsid w:val="00530116"/>
    <w:rsid w:val="00530405"/>
    <w:rsid w:val="00530511"/>
    <w:rsid w:val="00530661"/>
    <w:rsid w:val="00530694"/>
    <w:rsid w:val="00530929"/>
    <w:rsid w:val="00530C89"/>
    <w:rsid w:val="00530EB7"/>
    <w:rsid w:val="00531394"/>
    <w:rsid w:val="00531CBF"/>
    <w:rsid w:val="00531E26"/>
    <w:rsid w:val="00531E4F"/>
    <w:rsid w:val="00531FED"/>
    <w:rsid w:val="005320EF"/>
    <w:rsid w:val="005322AB"/>
    <w:rsid w:val="005323BD"/>
    <w:rsid w:val="0053255C"/>
    <w:rsid w:val="005326ED"/>
    <w:rsid w:val="005327FA"/>
    <w:rsid w:val="00532BF0"/>
    <w:rsid w:val="00532C53"/>
    <w:rsid w:val="00532DAA"/>
    <w:rsid w:val="00532F4C"/>
    <w:rsid w:val="005331AE"/>
    <w:rsid w:val="005331D3"/>
    <w:rsid w:val="005332F2"/>
    <w:rsid w:val="00533D56"/>
    <w:rsid w:val="00533DB7"/>
    <w:rsid w:val="00533DD7"/>
    <w:rsid w:val="00533E4F"/>
    <w:rsid w:val="00533FFC"/>
    <w:rsid w:val="005340CB"/>
    <w:rsid w:val="005345D3"/>
    <w:rsid w:val="00534EB4"/>
    <w:rsid w:val="005351EB"/>
    <w:rsid w:val="00535371"/>
    <w:rsid w:val="005353F8"/>
    <w:rsid w:val="00535563"/>
    <w:rsid w:val="0053594A"/>
    <w:rsid w:val="00535AC1"/>
    <w:rsid w:val="00535DD4"/>
    <w:rsid w:val="00536064"/>
    <w:rsid w:val="005360C2"/>
    <w:rsid w:val="00536319"/>
    <w:rsid w:val="0053632F"/>
    <w:rsid w:val="00536579"/>
    <w:rsid w:val="0053658C"/>
    <w:rsid w:val="005367EA"/>
    <w:rsid w:val="0053686A"/>
    <w:rsid w:val="005368D4"/>
    <w:rsid w:val="0053694B"/>
    <w:rsid w:val="00536F37"/>
    <w:rsid w:val="00536F83"/>
    <w:rsid w:val="0053798C"/>
    <w:rsid w:val="005379BE"/>
    <w:rsid w:val="00537AC9"/>
    <w:rsid w:val="0054020D"/>
    <w:rsid w:val="00540475"/>
    <w:rsid w:val="005404E9"/>
    <w:rsid w:val="0054056B"/>
    <w:rsid w:val="00540573"/>
    <w:rsid w:val="00540A46"/>
    <w:rsid w:val="00540C82"/>
    <w:rsid w:val="00541413"/>
    <w:rsid w:val="00541AB1"/>
    <w:rsid w:val="00541AD5"/>
    <w:rsid w:val="00541AF9"/>
    <w:rsid w:val="00541DAD"/>
    <w:rsid w:val="0054208D"/>
    <w:rsid w:val="005424AC"/>
    <w:rsid w:val="005426C6"/>
    <w:rsid w:val="005429B7"/>
    <w:rsid w:val="00542B32"/>
    <w:rsid w:val="00542E59"/>
    <w:rsid w:val="005430A0"/>
    <w:rsid w:val="00543276"/>
    <w:rsid w:val="005434B2"/>
    <w:rsid w:val="00543641"/>
    <w:rsid w:val="00543695"/>
    <w:rsid w:val="005437F5"/>
    <w:rsid w:val="00543A04"/>
    <w:rsid w:val="00543A1E"/>
    <w:rsid w:val="00543AA2"/>
    <w:rsid w:val="00543C09"/>
    <w:rsid w:val="00543CA7"/>
    <w:rsid w:val="00544217"/>
    <w:rsid w:val="00544360"/>
    <w:rsid w:val="00544418"/>
    <w:rsid w:val="0054444B"/>
    <w:rsid w:val="00544811"/>
    <w:rsid w:val="00544E4F"/>
    <w:rsid w:val="0054517A"/>
    <w:rsid w:val="005454F5"/>
    <w:rsid w:val="0054587A"/>
    <w:rsid w:val="00546244"/>
    <w:rsid w:val="00546B09"/>
    <w:rsid w:val="00546BEF"/>
    <w:rsid w:val="00546CC4"/>
    <w:rsid w:val="00546D58"/>
    <w:rsid w:val="00546E47"/>
    <w:rsid w:val="005472E7"/>
    <w:rsid w:val="00547AAC"/>
    <w:rsid w:val="00547AE6"/>
    <w:rsid w:val="00547BF4"/>
    <w:rsid w:val="00547C71"/>
    <w:rsid w:val="00547D21"/>
    <w:rsid w:val="00550143"/>
    <w:rsid w:val="00550148"/>
    <w:rsid w:val="005501A9"/>
    <w:rsid w:val="005501E5"/>
    <w:rsid w:val="00550529"/>
    <w:rsid w:val="005505F3"/>
    <w:rsid w:val="005509C9"/>
    <w:rsid w:val="00551386"/>
    <w:rsid w:val="0055138E"/>
    <w:rsid w:val="00551405"/>
    <w:rsid w:val="00551457"/>
    <w:rsid w:val="0055154E"/>
    <w:rsid w:val="005515A1"/>
    <w:rsid w:val="00551AB6"/>
    <w:rsid w:val="00551D81"/>
    <w:rsid w:val="00551FFA"/>
    <w:rsid w:val="005521C5"/>
    <w:rsid w:val="005522C5"/>
    <w:rsid w:val="0055263A"/>
    <w:rsid w:val="005526A8"/>
    <w:rsid w:val="005528FF"/>
    <w:rsid w:val="00552C6E"/>
    <w:rsid w:val="00552CD6"/>
    <w:rsid w:val="00552D00"/>
    <w:rsid w:val="00552D86"/>
    <w:rsid w:val="00553399"/>
    <w:rsid w:val="005533AC"/>
    <w:rsid w:val="00553633"/>
    <w:rsid w:val="005539B7"/>
    <w:rsid w:val="00553A4D"/>
    <w:rsid w:val="00553F60"/>
    <w:rsid w:val="00553FC8"/>
    <w:rsid w:val="00554357"/>
    <w:rsid w:val="0055443B"/>
    <w:rsid w:val="0055449F"/>
    <w:rsid w:val="00554562"/>
    <w:rsid w:val="00554826"/>
    <w:rsid w:val="00554EC4"/>
    <w:rsid w:val="00554F8A"/>
    <w:rsid w:val="00554FAA"/>
    <w:rsid w:val="0055515A"/>
    <w:rsid w:val="0055549E"/>
    <w:rsid w:val="005554F1"/>
    <w:rsid w:val="00555541"/>
    <w:rsid w:val="0055559E"/>
    <w:rsid w:val="00555A70"/>
    <w:rsid w:val="00555E0D"/>
    <w:rsid w:val="0055608F"/>
    <w:rsid w:val="00556162"/>
    <w:rsid w:val="00556213"/>
    <w:rsid w:val="00556341"/>
    <w:rsid w:val="00556788"/>
    <w:rsid w:val="005567F2"/>
    <w:rsid w:val="00556ABF"/>
    <w:rsid w:val="00556D8D"/>
    <w:rsid w:val="00557359"/>
    <w:rsid w:val="00557510"/>
    <w:rsid w:val="005576C9"/>
    <w:rsid w:val="00557794"/>
    <w:rsid w:val="005577BC"/>
    <w:rsid w:val="005578D6"/>
    <w:rsid w:val="00557924"/>
    <w:rsid w:val="00557950"/>
    <w:rsid w:val="00557B49"/>
    <w:rsid w:val="0056007C"/>
    <w:rsid w:val="0056015F"/>
    <w:rsid w:val="00560408"/>
    <w:rsid w:val="00561204"/>
    <w:rsid w:val="00561371"/>
    <w:rsid w:val="00561748"/>
    <w:rsid w:val="0056182C"/>
    <w:rsid w:val="00561844"/>
    <w:rsid w:val="00561A42"/>
    <w:rsid w:val="00561B06"/>
    <w:rsid w:val="00561B43"/>
    <w:rsid w:val="00561EE1"/>
    <w:rsid w:val="00562326"/>
    <w:rsid w:val="005625E7"/>
    <w:rsid w:val="00562AB3"/>
    <w:rsid w:val="00562D37"/>
    <w:rsid w:val="00562F49"/>
    <w:rsid w:val="00563175"/>
    <w:rsid w:val="00563875"/>
    <w:rsid w:val="0056387B"/>
    <w:rsid w:val="005638A4"/>
    <w:rsid w:val="005638D5"/>
    <w:rsid w:val="00563C16"/>
    <w:rsid w:val="00563CE5"/>
    <w:rsid w:val="00563D6E"/>
    <w:rsid w:val="005643D2"/>
    <w:rsid w:val="00564A74"/>
    <w:rsid w:val="00564B31"/>
    <w:rsid w:val="00564CF8"/>
    <w:rsid w:val="00564E59"/>
    <w:rsid w:val="00565071"/>
    <w:rsid w:val="0056531A"/>
    <w:rsid w:val="00565778"/>
    <w:rsid w:val="0056634C"/>
    <w:rsid w:val="00566540"/>
    <w:rsid w:val="0056686F"/>
    <w:rsid w:val="00566A4A"/>
    <w:rsid w:val="00566D18"/>
    <w:rsid w:val="0056706E"/>
    <w:rsid w:val="00567210"/>
    <w:rsid w:val="0056734A"/>
    <w:rsid w:val="00567358"/>
    <w:rsid w:val="0056745A"/>
    <w:rsid w:val="00567C87"/>
    <w:rsid w:val="00570066"/>
    <w:rsid w:val="00570290"/>
    <w:rsid w:val="00570526"/>
    <w:rsid w:val="00570761"/>
    <w:rsid w:val="00570790"/>
    <w:rsid w:val="0057079A"/>
    <w:rsid w:val="005709F7"/>
    <w:rsid w:val="00570E67"/>
    <w:rsid w:val="00570F0B"/>
    <w:rsid w:val="0057119A"/>
    <w:rsid w:val="00571202"/>
    <w:rsid w:val="00571615"/>
    <w:rsid w:val="005716D4"/>
    <w:rsid w:val="005717D6"/>
    <w:rsid w:val="00571D79"/>
    <w:rsid w:val="005722B6"/>
    <w:rsid w:val="005722E6"/>
    <w:rsid w:val="0057239C"/>
    <w:rsid w:val="00572492"/>
    <w:rsid w:val="00572995"/>
    <w:rsid w:val="00572D9F"/>
    <w:rsid w:val="00572FB4"/>
    <w:rsid w:val="0057334D"/>
    <w:rsid w:val="005736E3"/>
    <w:rsid w:val="00573818"/>
    <w:rsid w:val="005738ED"/>
    <w:rsid w:val="00573D69"/>
    <w:rsid w:val="0057416E"/>
    <w:rsid w:val="0057416F"/>
    <w:rsid w:val="0057466C"/>
    <w:rsid w:val="00574738"/>
    <w:rsid w:val="005748B1"/>
    <w:rsid w:val="00574BAB"/>
    <w:rsid w:val="005756EA"/>
    <w:rsid w:val="00575863"/>
    <w:rsid w:val="00575894"/>
    <w:rsid w:val="00575A96"/>
    <w:rsid w:val="00575B00"/>
    <w:rsid w:val="00575E48"/>
    <w:rsid w:val="005760E9"/>
    <w:rsid w:val="00576211"/>
    <w:rsid w:val="005765AF"/>
    <w:rsid w:val="00576659"/>
    <w:rsid w:val="0057696F"/>
    <w:rsid w:val="005769AA"/>
    <w:rsid w:val="00576A05"/>
    <w:rsid w:val="00576AD7"/>
    <w:rsid w:val="00576EAE"/>
    <w:rsid w:val="00576FA3"/>
    <w:rsid w:val="00577167"/>
    <w:rsid w:val="00577191"/>
    <w:rsid w:val="00577302"/>
    <w:rsid w:val="00577B62"/>
    <w:rsid w:val="00577D50"/>
    <w:rsid w:val="0058019B"/>
    <w:rsid w:val="0058074B"/>
    <w:rsid w:val="0058098B"/>
    <w:rsid w:val="00580ACA"/>
    <w:rsid w:val="00580DE8"/>
    <w:rsid w:val="00580E3F"/>
    <w:rsid w:val="005810B2"/>
    <w:rsid w:val="00581245"/>
    <w:rsid w:val="0058133B"/>
    <w:rsid w:val="00581498"/>
    <w:rsid w:val="00581FA4"/>
    <w:rsid w:val="00582065"/>
    <w:rsid w:val="00582182"/>
    <w:rsid w:val="0058245F"/>
    <w:rsid w:val="0058253D"/>
    <w:rsid w:val="00582632"/>
    <w:rsid w:val="005828AF"/>
    <w:rsid w:val="00582A24"/>
    <w:rsid w:val="00582A4D"/>
    <w:rsid w:val="00582B10"/>
    <w:rsid w:val="00582C5B"/>
    <w:rsid w:val="005837EB"/>
    <w:rsid w:val="00583B71"/>
    <w:rsid w:val="00583BD2"/>
    <w:rsid w:val="00583C57"/>
    <w:rsid w:val="00583F0E"/>
    <w:rsid w:val="00583F32"/>
    <w:rsid w:val="00584098"/>
    <w:rsid w:val="005843A0"/>
    <w:rsid w:val="00584542"/>
    <w:rsid w:val="005849A4"/>
    <w:rsid w:val="005849F6"/>
    <w:rsid w:val="00584DFE"/>
    <w:rsid w:val="0058500B"/>
    <w:rsid w:val="005851F9"/>
    <w:rsid w:val="00585327"/>
    <w:rsid w:val="0058576F"/>
    <w:rsid w:val="00585972"/>
    <w:rsid w:val="00585BFC"/>
    <w:rsid w:val="00585DBF"/>
    <w:rsid w:val="00585DC9"/>
    <w:rsid w:val="00586040"/>
    <w:rsid w:val="00586072"/>
    <w:rsid w:val="005863C2"/>
    <w:rsid w:val="0058674E"/>
    <w:rsid w:val="005868A0"/>
    <w:rsid w:val="0058715B"/>
    <w:rsid w:val="0058733B"/>
    <w:rsid w:val="00587632"/>
    <w:rsid w:val="00587C2E"/>
    <w:rsid w:val="00587D7F"/>
    <w:rsid w:val="005901B5"/>
    <w:rsid w:val="005901C0"/>
    <w:rsid w:val="00590459"/>
    <w:rsid w:val="005906C9"/>
    <w:rsid w:val="00590772"/>
    <w:rsid w:val="0059087D"/>
    <w:rsid w:val="00590C38"/>
    <w:rsid w:val="00590F6B"/>
    <w:rsid w:val="00590F88"/>
    <w:rsid w:val="00590FBC"/>
    <w:rsid w:val="00591700"/>
    <w:rsid w:val="005917CC"/>
    <w:rsid w:val="00591876"/>
    <w:rsid w:val="00591885"/>
    <w:rsid w:val="00591B70"/>
    <w:rsid w:val="00591C0E"/>
    <w:rsid w:val="00591C22"/>
    <w:rsid w:val="00592042"/>
    <w:rsid w:val="005921C7"/>
    <w:rsid w:val="005922D2"/>
    <w:rsid w:val="00592368"/>
    <w:rsid w:val="00592FE6"/>
    <w:rsid w:val="00593134"/>
    <w:rsid w:val="0059389E"/>
    <w:rsid w:val="00593AC4"/>
    <w:rsid w:val="00593C43"/>
    <w:rsid w:val="00593DFA"/>
    <w:rsid w:val="00594844"/>
    <w:rsid w:val="00594982"/>
    <w:rsid w:val="005949F9"/>
    <w:rsid w:val="00594AC0"/>
    <w:rsid w:val="00594E17"/>
    <w:rsid w:val="005951F7"/>
    <w:rsid w:val="00595432"/>
    <w:rsid w:val="00595890"/>
    <w:rsid w:val="005958EB"/>
    <w:rsid w:val="00595F1A"/>
    <w:rsid w:val="0059609D"/>
    <w:rsid w:val="00596195"/>
    <w:rsid w:val="005965A9"/>
    <w:rsid w:val="0059787C"/>
    <w:rsid w:val="00597A89"/>
    <w:rsid w:val="00597A9F"/>
    <w:rsid w:val="00597B31"/>
    <w:rsid w:val="00597C62"/>
    <w:rsid w:val="00597CF3"/>
    <w:rsid w:val="00597D6A"/>
    <w:rsid w:val="00597E64"/>
    <w:rsid w:val="005A0122"/>
    <w:rsid w:val="005A01AB"/>
    <w:rsid w:val="005A05D9"/>
    <w:rsid w:val="005A0644"/>
    <w:rsid w:val="005A0802"/>
    <w:rsid w:val="005A0BCE"/>
    <w:rsid w:val="005A1084"/>
    <w:rsid w:val="005A1438"/>
    <w:rsid w:val="005A14FD"/>
    <w:rsid w:val="005A2131"/>
    <w:rsid w:val="005A2224"/>
    <w:rsid w:val="005A2579"/>
    <w:rsid w:val="005A33C4"/>
    <w:rsid w:val="005A36FD"/>
    <w:rsid w:val="005A384B"/>
    <w:rsid w:val="005A3B45"/>
    <w:rsid w:val="005A3BCC"/>
    <w:rsid w:val="005A3EA9"/>
    <w:rsid w:val="005A402C"/>
    <w:rsid w:val="005A4255"/>
    <w:rsid w:val="005A4314"/>
    <w:rsid w:val="005A446D"/>
    <w:rsid w:val="005A45D7"/>
    <w:rsid w:val="005A4AE5"/>
    <w:rsid w:val="005A4EC4"/>
    <w:rsid w:val="005A51B3"/>
    <w:rsid w:val="005A51C2"/>
    <w:rsid w:val="005A53B0"/>
    <w:rsid w:val="005A57DB"/>
    <w:rsid w:val="005A5CE5"/>
    <w:rsid w:val="005A5D3B"/>
    <w:rsid w:val="005A5E2C"/>
    <w:rsid w:val="005A65FF"/>
    <w:rsid w:val="005A6A61"/>
    <w:rsid w:val="005A6F54"/>
    <w:rsid w:val="005A765E"/>
    <w:rsid w:val="005A766E"/>
    <w:rsid w:val="005A7714"/>
    <w:rsid w:val="005A78FC"/>
    <w:rsid w:val="005A7AFD"/>
    <w:rsid w:val="005A7D9E"/>
    <w:rsid w:val="005B0190"/>
    <w:rsid w:val="005B02BB"/>
    <w:rsid w:val="005B04CE"/>
    <w:rsid w:val="005B0672"/>
    <w:rsid w:val="005B0F66"/>
    <w:rsid w:val="005B1352"/>
    <w:rsid w:val="005B13DB"/>
    <w:rsid w:val="005B1529"/>
    <w:rsid w:val="005B1711"/>
    <w:rsid w:val="005B17FE"/>
    <w:rsid w:val="005B184F"/>
    <w:rsid w:val="005B1D0E"/>
    <w:rsid w:val="005B1DF7"/>
    <w:rsid w:val="005B1FCB"/>
    <w:rsid w:val="005B244B"/>
    <w:rsid w:val="005B24F3"/>
    <w:rsid w:val="005B2909"/>
    <w:rsid w:val="005B2BAD"/>
    <w:rsid w:val="005B2BC0"/>
    <w:rsid w:val="005B2CBA"/>
    <w:rsid w:val="005B327E"/>
    <w:rsid w:val="005B3456"/>
    <w:rsid w:val="005B38E2"/>
    <w:rsid w:val="005B38FB"/>
    <w:rsid w:val="005B392A"/>
    <w:rsid w:val="005B3D50"/>
    <w:rsid w:val="005B3E65"/>
    <w:rsid w:val="005B45D5"/>
    <w:rsid w:val="005B4672"/>
    <w:rsid w:val="005B47FF"/>
    <w:rsid w:val="005B49F7"/>
    <w:rsid w:val="005B4CDF"/>
    <w:rsid w:val="005B51E0"/>
    <w:rsid w:val="005B52B7"/>
    <w:rsid w:val="005B5528"/>
    <w:rsid w:val="005B59D9"/>
    <w:rsid w:val="005B5A7A"/>
    <w:rsid w:val="005B5D32"/>
    <w:rsid w:val="005B6022"/>
    <w:rsid w:val="005B6175"/>
    <w:rsid w:val="005B6703"/>
    <w:rsid w:val="005B6BF3"/>
    <w:rsid w:val="005B6D17"/>
    <w:rsid w:val="005B6FB2"/>
    <w:rsid w:val="005B7096"/>
    <w:rsid w:val="005B73CE"/>
    <w:rsid w:val="005B7441"/>
    <w:rsid w:val="005B74D9"/>
    <w:rsid w:val="005B7C52"/>
    <w:rsid w:val="005B7F78"/>
    <w:rsid w:val="005C00E8"/>
    <w:rsid w:val="005C0289"/>
    <w:rsid w:val="005C0953"/>
    <w:rsid w:val="005C09F2"/>
    <w:rsid w:val="005C0B7C"/>
    <w:rsid w:val="005C0BCE"/>
    <w:rsid w:val="005C0C45"/>
    <w:rsid w:val="005C0D3F"/>
    <w:rsid w:val="005C0DD2"/>
    <w:rsid w:val="005C0E92"/>
    <w:rsid w:val="005C0FB5"/>
    <w:rsid w:val="005C12DE"/>
    <w:rsid w:val="005C15CB"/>
    <w:rsid w:val="005C1610"/>
    <w:rsid w:val="005C164F"/>
    <w:rsid w:val="005C1662"/>
    <w:rsid w:val="005C1E75"/>
    <w:rsid w:val="005C21C6"/>
    <w:rsid w:val="005C251C"/>
    <w:rsid w:val="005C269C"/>
    <w:rsid w:val="005C2708"/>
    <w:rsid w:val="005C27BC"/>
    <w:rsid w:val="005C287A"/>
    <w:rsid w:val="005C2A55"/>
    <w:rsid w:val="005C2BB3"/>
    <w:rsid w:val="005C3A58"/>
    <w:rsid w:val="005C3C29"/>
    <w:rsid w:val="005C4100"/>
    <w:rsid w:val="005C43FF"/>
    <w:rsid w:val="005C47AF"/>
    <w:rsid w:val="005C4804"/>
    <w:rsid w:val="005C4819"/>
    <w:rsid w:val="005C4CCC"/>
    <w:rsid w:val="005C505A"/>
    <w:rsid w:val="005C50EB"/>
    <w:rsid w:val="005C5171"/>
    <w:rsid w:val="005C52A6"/>
    <w:rsid w:val="005C580F"/>
    <w:rsid w:val="005C5AA5"/>
    <w:rsid w:val="005C5B09"/>
    <w:rsid w:val="005C5B2F"/>
    <w:rsid w:val="005C5C69"/>
    <w:rsid w:val="005C604F"/>
    <w:rsid w:val="005C6495"/>
    <w:rsid w:val="005C64B3"/>
    <w:rsid w:val="005C6AE6"/>
    <w:rsid w:val="005C6CDF"/>
    <w:rsid w:val="005C6E93"/>
    <w:rsid w:val="005C6EA4"/>
    <w:rsid w:val="005C74BC"/>
    <w:rsid w:val="005C7637"/>
    <w:rsid w:val="005D022D"/>
    <w:rsid w:val="005D035E"/>
    <w:rsid w:val="005D0455"/>
    <w:rsid w:val="005D04CD"/>
    <w:rsid w:val="005D0ACD"/>
    <w:rsid w:val="005D0E6E"/>
    <w:rsid w:val="005D0FBF"/>
    <w:rsid w:val="005D1150"/>
    <w:rsid w:val="005D13D7"/>
    <w:rsid w:val="005D18C7"/>
    <w:rsid w:val="005D18F8"/>
    <w:rsid w:val="005D1902"/>
    <w:rsid w:val="005D1917"/>
    <w:rsid w:val="005D1AA6"/>
    <w:rsid w:val="005D1AFC"/>
    <w:rsid w:val="005D1B71"/>
    <w:rsid w:val="005D1DD0"/>
    <w:rsid w:val="005D1ECB"/>
    <w:rsid w:val="005D2013"/>
    <w:rsid w:val="005D2656"/>
    <w:rsid w:val="005D26A5"/>
    <w:rsid w:val="005D2837"/>
    <w:rsid w:val="005D2C01"/>
    <w:rsid w:val="005D2ECC"/>
    <w:rsid w:val="005D3406"/>
    <w:rsid w:val="005D3530"/>
    <w:rsid w:val="005D3746"/>
    <w:rsid w:val="005D37B7"/>
    <w:rsid w:val="005D39C4"/>
    <w:rsid w:val="005D39E5"/>
    <w:rsid w:val="005D3EDF"/>
    <w:rsid w:val="005D3F83"/>
    <w:rsid w:val="005D4093"/>
    <w:rsid w:val="005D436B"/>
    <w:rsid w:val="005D47BB"/>
    <w:rsid w:val="005D4828"/>
    <w:rsid w:val="005D4862"/>
    <w:rsid w:val="005D4B6E"/>
    <w:rsid w:val="005D4E49"/>
    <w:rsid w:val="005D513A"/>
    <w:rsid w:val="005D5162"/>
    <w:rsid w:val="005D5202"/>
    <w:rsid w:val="005D52D8"/>
    <w:rsid w:val="005D5309"/>
    <w:rsid w:val="005D5619"/>
    <w:rsid w:val="005D5A81"/>
    <w:rsid w:val="005D5AA4"/>
    <w:rsid w:val="005D5C5A"/>
    <w:rsid w:val="005D60C0"/>
    <w:rsid w:val="005D63F0"/>
    <w:rsid w:val="005D6488"/>
    <w:rsid w:val="005D67EB"/>
    <w:rsid w:val="005D6DC5"/>
    <w:rsid w:val="005D7045"/>
    <w:rsid w:val="005D70E8"/>
    <w:rsid w:val="005D7298"/>
    <w:rsid w:val="005D77A7"/>
    <w:rsid w:val="005D77BF"/>
    <w:rsid w:val="005D7B1E"/>
    <w:rsid w:val="005D7DDB"/>
    <w:rsid w:val="005D7F68"/>
    <w:rsid w:val="005E01B6"/>
    <w:rsid w:val="005E031B"/>
    <w:rsid w:val="005E051F"/>
    <w:rsid w:val="005E0A11"/>
    <w:rsid w:val="005E0D05"/>
    <w:rsid w:val="005E1098"/>
    <w:rsid w:val="005E11CA"/>
    <w:rsid w:val="005E12CF"/>
    <w:rsid w:val="005E1691"/>
    <w:rsid w:val="005E177E"/>
    <w:rsid w:val="005E17AD"/>
    <w:rsid w:val="005E192F"/>
    <w:rsid w:val="005E1BBC"/>
    <w:rsid w:val="005E1D0F"/>
    <w:rsid w:val="005E1E92"/>
    <w:rsid w:val="005E1F79"/>
    <w:rsid w:val="005E226A"/>
    <w:rsid w:val="005E240A"/>
    <w:rsid w:val="005E2DA9"/>
    <w:rsid w:val="005E32F6"/>
    <w:rsid w:val="005E361C"/>
    <w:rsid w:val="005E3678"/>
    <w:rsid w:val="005E38F2"/>
    <w:rsid w:val="005E3CBC"/>
    <w:rsid w:val="005E3DC9"/>
    <w:rsid w:val="005E4084"/>
    <w:rsid w:val="005E4466"/>
    <w:rsid w:val="005E46CA"/>
    <w:rsid w:val="005E47E3"/>
    <w:rsid w:val="005E4802"/>
    <w:rsid w:val="005E4A04"/>
    <w:rsid w:val="005E4E13"/>
    <w:rsid w:val="005E4EB8"/>
    <w:rsid w:val="005E4FB1"/>
    <w:rsid w:val="005E5153"/>
    <w:rsid w:val="005E51BC"/>
    <w:rsid w:val="005E525E"/>
    <w:rsid w:val="005E53C5"/>
    <w:rsid w:val="005E5734"/>
    <w:rsid w:val="005E586A"/>
    <w:rsid w:val="005E62F4"/>
    <w:rsid w:val="005E640B"/>
    <w:rsid w:val="005E64B7"/>
    <w:rsid w:val="005E67BE"/>
    <w:rsid w:val="005E67CA"/>
    <w:rsid w:val="005E67D6"/>
    <w:rsid w:val="005E6D39"/>
    <w:rsid w:val="005E6E66"/>
    <w:rsid w:val="005E6F9F"/>
    <w:rsid w:val="005E74B4"/>
    <w:rsid w:val="005E76F3"/>
    <w:rsid w:val="005E786C"/>
    <w:rsid w:val="005E7908"/>
    <w:rsid w:val="005E7B0F"/>
    <w:rsid w:val="005E7F16"/>
    <w:rsid w:val="005F0211"/>
    <w:rsid w:val="005F0662"/>
    <w:rsid w:val="005F06A4"/>
    <w:rsid w:val="005F079F"/>
    <w:rsid w:val="005F0B44"/>
    <w:rsid w:val="005F0DDE"/>
    <w:rsid w:val="005F0E61"/>
    <w:rsid w:val="005F0F74"/>
    <w:rsid w:val="005F113D"/>
    <w:rsid w:val="005F150A"/>
    <w:rsid w:val="005F178E"/>
    <w:rsid w:val="005F18E3"/>
    <w:rsid w:val="005F19CD"/>
    <w:rsid w:val="005F1C95"/>
    <w:rsid w:val="005F20CA"/>
    <w:rsid w:val="005F2104"/>
    <w:rsid w:val="005F2496"/>
    <w:rsid w:val="005F25B8"/>
    <w:rsid w:val="005F2823"/>
    <w:rsid w:val="005F2ABB"/>
    <w:rsid w:val="005F2B82"/>
    <w:rsid w:val="005F2FB4"/>
    <w:rsid w:val="005F308D"/>
    <w:rsid w:val="005F341D"/>
    <w:rsid w:val="005F353A"/>
    <w:rsid w:val="005F37AE"/>
    <w:rsid w:val="005F37EE"/>
    <w:rsid w:val="005F3957"/>
    <w:rsid w:val="005F3A3B"/>
    <w:rsid w:val="005F3AC3"/>
    <w:rsid w:val="005F3D04"/>
    <w:rsid w:val="005F3F71"/>
    <w:rsid w:val="005F41BD"/>
    <w:rsid w:val="005F438D"/>
    <w:rsid w:val="005F474E"/>
    <w:rsid w:val="005F48E3"/>
    <w:rsid w:val="005F4D6B"/>
    <w:rsid w:val="005F5333"/>
    <w:rsid w:val="005F54A6"/>
    <w:rsid w:val="005F57D2"/>
    <w:rsid w:val="005F5B61"/>
    <w:rsid w:val="005F5D98"/>
    <w:rsid w:val="005F623F"/>
    <w:rsid w:val="005F63AD"/>
    <w:rsid w:val="005F6930"/>
    <w:rsid w:val="005F6BFD"/>
    <w:rsid w:val="005F6C39"/>
    <w:rsid w:val="005F6C6A"/>
    <w:rsid w:val="005F6C71"/>
    <w:rsid w:val="005F6CC0"/>
    <w:rsid w:val="005F6CD6"/>
    <w:rsid w:val="005F6DB5"/>
    <w:rsid w:val="005F6E68"/>
    <w:rsid w:val="005F6E88"/>
    <w:rsid w:val="005F7126"/>
    <w:rsid w:val="005F7311"/>
    <w:rsid w:val="005F784C"/>
    <w:rsid w:val="005F7920"/>
    <w:rsid w:val="005F7A34"/>
    <w:rsid w:val="005F7AA1"/>
    <w:rsid w:val="005F7AE8"/>
    <w:rsid w:val="005F7BE8"/>
    <w:rsid w:val="00600153"/>
    <w:rsid w:val="00600198"/>
    <w:rsid w:val="006001CD"/>
    <w:rsid w:val="006002D7"/>
    <w:rsid w:val="006004C8"/>
    <w:rsid w:val="006004FD"/>
    <w:rsid w:val="006005AD"/>
    <w:rsid w:val="006005DD"/>
    <w:rsid w:val="006005ED"/>
    <w:rsid w:val="00600844"/>
    <w:rsid w:val="00600A9C"/>
    <w:rsid w:val="00600B32"/>
    <w:rsid w:val="00600CD5"/>
    <w:rsid w:val="00600FE2"/>
    <w:rsid w:val="00601100"/>
    <w:rsid w:val="00601278"/>
    <w:rsid w:val="006015FF"/>
    <w:rsid w:val="006016E3"/>
    <w:rsid w:val="00601705"/>
    <w:rsid w:val="00601F1B"/>
    <w:rsid w:val="00602011"/>
    <w:rsid w:val="00602669"/>
    <w:rsid w:val="0060275A"/>
    <w:rsid w:val="006028A7"/>
    <w:rsid w:val="00602AE3"/>
    <w:rsid w:val="00602CEC"/>
    <w:rsid w:val="00602EC9"/>
    <w:rsid w:val="00602FC6"/>
    <w:rsid w:val="00603095"/>
    <w:rsid w:val="006035B1"/>
    <w:rsid w:val="00603664"/>
    <w:rsid w:val="006039E1"/>
    <w:rsid w:val="00603B79"/>
    <w:rsid w:val="00603BA0"/>
    <w:rsid w:val="00603BA3"/>
    <w:rsid w:val="00603EB1"/>
    <w:rsid w:val="00603EE1"/>
    <w:rsid w:val="00604183"/>
    <w:rsid w:val="00604786"/>
    <w:rsid w:val="00604C30"/>
    <w:rsid w:val="00605022"/>
    <w:rsid w:val="006053CF"/>
    <w:rsid w:val="00605583"/>
    <w:rsid w:val="00605EE2"/>
    <w:rsid w:val="00606046"/>
    <w:rsid w:val="00606049"/>
    <w:rsid w:val="006060A8"/>
    <w:rsid w:val="00606127"/>
    <w:rsid w:val="006063AC"/>
    <w:rsid w:val="00606455"/>
    <w:rsid w:val="00606490"/>
    <w:rsid w:val="006064EB"/>
    <w:rsid w:val="00606923"/>
    <w:rsid w:val="0060693E"/>
    <w:rsid w:val="006069F9"/>
    <w:rsid w:val="00606A54"/>
    <w:rsid w:val="00606E2D"/>
    <w:rsid w:val="00606FB3"/>
    <w:rsid w:val="00607738"/>
    <w:rsid w:val="00607AFA"/>
    <w:rsid w:val="00607BCE"/>
    <w:rsid w:val="00607C1A"/>
    <w:rsid w:val="00607C7E"/>
    <w:rsid w:val="0061015F"/>
    <w:rsid w:val="006103D1"/>
    <w:rsid w:val="0061047D"/>
    <w:rsid w:val="00610E08"/>
    <w:rsid w:val="00611309"/>
    <w:rsid w:val="0061137F"/>
    <w:rsid w:val="006113C2"/>
    <w:rsid w:val="006113CC"/>
    <w:rsid w:val="00611EC0"/>
    <w:rsid w:val="00612296"/>
    <w:rsid w:val="006124F4"/>
    <w:rsid w:val="00612A2A"/>
    <w:rsid w:val="00612A4C"/>
    <w:rsid w:val="00612CAB"/>
    <w:rsid w:val="00612EFB"/>
    <w:rsid w:val="006130BE"/>
    <w:rsid w:val="0061358A"/>
    <w:rsid w:val="0061358E"/>
    <w:rsid w:val="006135E9"/>
    <w:rsid w:val="0061364C"/>
    <w:rsid w:val="00613707"/>
    <w:rsid w:val="006139E6"/>
    <w:rsid w:val="00613A5E"/>
    <w:rsid w:val="00613ADD"/>
    <w:rsid w:val="00613C90"/>
    <w:rsid w:val="00613DBC"/>
    <w:rsid w:val="00613FBA"/>
    <w:rsid w:val="00614099"/>
    <w:rsid w:val="00614435"/>
    <w:rsid w:val="00614662"/>
    <w:rsid w:val="006147CB"/>
    <w:rsid w:val="0061492D"/>
    <w:rsid w:val="00614D36"/>
    <w:rsid w:val="00614D4E"/>
    <w:rsid w:val="006150E0"/>
    <w:rsid w:val="006158A5"/>
    <w:rsid w:val="00615DA1"/>
    <w:rsid w:val="00615E4D"/>
    <w:rsid w:val="00617204"/>
    <w:rsid w:val="00617743"/>
    <w:rsid w:val="006177A3"/>
    <w:rsid w:val="0061793A"/>
    <w:rsid w:val="00617C61"/>
    <w:rsid w:val="00617C9C"/>
    <w:rsid w:val="00617F21"/>
    <w:rsid w:val="00620064"/>
    <w:rsid w:val="006205C2"/>
    <w:rsid w:val="00620621"/>
    <w:rsid w:val="006207E6"/>
    <w:rsid w:val="00620B72"/>
    <w:rsid w:val="006212D7"/>
    <w:rsid w:val="0062132B"/>
    <w:rsid w:val="00621503"/>
    <w:rsid w:val="00621962"/>
    <w:rsid w:val="00621B0A"/>
    <w:rsid w:val="00621B6B"/>
    <w:rsid w:val="00621BBA"/>
    <w:rsid w:val="00621DB3"/>
    <w:rsid w:val="00621DC7"/>
    <w:rsid w:val="00621DE5"/>
    <w:rsid w:val="00621E83"/>
    <w:rsid w:val="00622421"/>
    <w:rsid w:val="00622429"/>
    <w:rsid w:val="0062265B"/>
    <w:rsid w:val="00622A7B"/>
    <w:rsid w:val="00622B52"/>
    <w:rsid w:val="00622CAA"/>
    <w:rsid w:val="00622D3E"/>
    <w:rsid w:val="006230FE"/>
    <w:rsid w:val="00623188"/>
    <w:rsid w:val="006233BC"/>
    <w:rsid w:val="00623453"/>
    <w:rsid w:val="00623A4C"/>
    <w:rsid w:val="00623E2C"/>
    <w:rsid w:val="006243C6"/>
    <w:rsid w:val="00624925"/>
    <w:rsid w:val="00625240"/>
    <w:rsid w:val="00625544"/>
    <w:rsid w:val="00625866"/>
    <w:rsid w:val="00625887"/>
    <w:rsid w:val="00625DB0"/>
    <w:rsid w:val="00625F0E"/>
    <w:rsid w:val="00625F16"/>
    <w:rsid w:val="00625F64"/>
    <w:rsid w:val="00625F79"/>
    <w:rsid w:val="006260AD"/>
    <w:rsid w:val="00626931"/>
    <w:rsid w:val="00626B0D"/>
    <w:rsid w:val="00626CFE"/>
    <w:rsid w:val="00626D1D"/>
    <w:rsid w:val="00626FD7"/>
    <w:rsid w:val="006273C0"/>
    <w:rsid w:val="00627C66"/>
    <w:rsid w:val="00627E19"/>
    <w:rsid w:val="006307F0"/>
    <w:rsid w:val="0063091E"/>
    <w:rsid w:val="00631DB3"/>
    <w:rsid w:val="00631FE8"/>
    <w:rsid w:val="00632157"/>
    <w:rsid w:val="0063225C"/>
    <w:rsid w:val="00632560"/>
    <w:rsid w:val="006329D7"/>
    <w:rsid w:val="00632CF9"/>
    <w:rsid w:val="00632D28"/>
    <w:rsid w:val="00632D31"/>
    <w:rsid w:val="00632DF1"/>
    <w:rsid w:val="00632EAF"/>
    <w:rsid w:val="006330E8"/>
    <w:rsid w:val="00633278"/>
    <w:rsid w:val="00633373"/>
    <w:rsid w:val="0063341B"/>
    <w:rsid w:val="00633526"/>
    <w:rsid w:val="00633D43"/>
    <w:rsid w:val="0063409E"/>
    <w:rsid w:val="0063485F"/>
    <w:rsid w:val="0063491E"/>
    <w:rsid w:val="00634B35"/>
    <w:rsid w:val="00634BB4"/>
    <w:rsid w:val="00634BDC"/>
    <w:rsid w:val="00634C2D"/>
    <w:rsid w:val="006352EF"/>
    <w:rsid w:val="0063530C"/>
    <w:rsid w:val="0063538C"/>
    <w:rsid w:val="0063575C"/>
    <w:rsid w:val="006357E2"/>
    <w:rsid w:val="00635AD4"/>
    <w:rsid w:val="00635B49"/>
    <w:rsid w:val="00635CFA"/>
    <w:rsid w:val="00636004"/>
    <w:rsid w:val="00636013"/>
    <w:rsid w:val="0063610A"/>
    <w:rsid w:val="0063623D"/>
    <w:rsid w:val="00636458"/>
    <w:rsid w:val="00636779"/>
    <w:rsid w:val="006368AE"/>
    <w:rsid w:val="00636ADF"/>
    <w:rsid w:val="00636B2D"/>
    <w:rsid w:val="00636BB9"/>
    <w:rsid w:val="00636C47"/>
    <w:rsid w:val="00636CCB"/>
    <w:rsid w:val="00636F7B"/>
    <w:rsid w:val="00637043"/>
    <w:rsid w:val="0063733A"/>
    <w:rsid w:val="00637406"/>
    <w:rsid w:val="00637800"/>
    <w:rsid w:val="006378F2"/>
    <w:rsid w:val="00637909"/>
    <w:rsid w:val="00637F30"/>
    <w:rsid w:val="00640288"/>
    <w:rsid w:val="006404BE"/>
    <w:rsid w:val="00640550"/>
    <w:rsid w:val="00640BEA"/>
    <w:rsid w:val="00640D2A"/>
    <w:rsid w:val="00640D45"/>
    <w:rsid w:val="00640F4E"/>
    <w:rsid w:val="00640F93"/>
    <w:rsid w:val="00640FD9"/>
    <w:rsid w:val="006414A2"/>
    <w:rsid w:val="0064197C"/>
    <w:rsid w:val="00641F0B"/>
    <w:rsid w:val="006420F1"/>
    <w:rsid w:val="006421E6"/>
    <w:rsid w:val="00642A64"/>
    <w:rsid w:val="00642C81"/>
    <w:rsid w:val="00642E9F"/>
    <w:rsid w:val="00642F9C"/>
    <w:rsid w:val="006431DD"/>
    <w:rsid w:val="006433BF"/>
    <w:rsid w:val="00643620"/>
    <w:rsid w:val="00643657"/>
    <w:rsid w:val="00643C79"/>
    <w:rsid w:val="00643EAF"/>
    <w:rsid w:val="00644628"/>
    <w:rsid w:val="00644825"/>
    <w:rsid w:val="00644BA7"/>
    <w:rsid w:val="00644BC7"/>
    <w:rsid w:val="00644E0A"/>
    <w:rsid w:val="00644E86"/>
    <w:rsid w:val="00644ECB"/>
    <w:rsid w:val="00646A18"/>
    <w:rsid w:val="00646B69"/>
    <w:rsid w:val="00646C57"/>
    <w:rsid w:val="00646DC0"/>
    <w:rsid w:val="00646DF0"/>
    <w:rsid w:val="00646FC9"/>
    <w:rsid w:val="006473D1"/>
    <w:rsid w:val="00647994"/>
    <w:rsid w:val="006479BC"/>
    <w:rsid w:val="00647DD5"/>
    <w:rsid w:val="00647FD9"/>
    <w:rsid w:val="0065022A"/>
    <w:rsid w:val="00650C23"/>
    <w:rsid w:val="00650D26"/>
    <w:rsid w:val="00650DB3"/>
    <w:rsid w:val="006513D1"/>
    <w:rsid w:val="00651FBB"/>
    <w:rsid w:val="00651FEF"/>
    <w:rsid w:val="0065212E"/>
    <w:rsid w:val="0065221D"/>
    <w:rsid w:val="0065234F"/>
    <w:rsid w:val="006528A0"/>
    <w:rsid w:val="00652D01"/>
    <w:rsid w:val="00652FA2"/>
    <w:rsid w:val="00653241"/>
    <w:rsid w:val="0065346D"/>
    <w:rsid w:val="00653901"/>
    <w:rsid w:val="00653BAB"/>
    <w:rsid w:val="0065405C"/>
    <w:rsid w:val="00654854"/>
    <w:rsid w:val="00654AFA"/>
    <w:rsid w:val="00654C3E"/>
    <w:rsid w:val="00655126"/>
    <w:rsid w:val="006555DA"/>
    <w:rsid w:val="006556BB"/>
    <w:rsid w:val="006559D5"/>
    <w:rsid w:val="00655E06"/>
    <w:rsid w:val="00655E7A"/>
    <w:rsid w:val="00655F5B"/>
    <w:rsid w:val="0065674A"/>
    <w:rsid w:val="0065694D"/>
    <w:rsid w:val="00656B04"/>
    <w:rsid w:val="00656BD6"/>
    <w:rsid w:val="00656C23"/>
    <w:rsid w:val="00656D88"/>
    <w:rsid w:val="006571DA"/>
    <w:rsid w:val="006572D1"/>
    <w:rsid w:val="00657905"/>
    <w:rsid w:val="00657AA8"/>
    <w:rsid w:val="00657BFE"/>
    <w:rsid w:val="00657C6F"/>
    <w:rsid w:val="006600C7"/>
    <w:rsid w:val="0066013D"/>
    <w:rsid w:val="00660176"/>
    <w:rsid w:val="0066043D"/>
    <w:rsid w:val="006608D0"/>
    <w:rsid w:val="00660951"/>
    <w:rsid w:val="006609B0"/>
    <w:rsid w:val="006609E7"/>
    <w:rsid w:val="00660FA2"/>
    <w:rsid w:val="00660FD0"/>
    <w:rsid w:val="006610BB"/>
    <w:rsid w:val="006619E9"/>
    <w:rsid w:val="00661B62"/>
    <w:rsid w:val="00661B8B"/>
    <w:rsid w:val="006620E5"/>
    <w:rsid w:val="00662166"/>
    <w:rsid w:val="00662557"/>
    <w:rsid w:val="006625CD"/>
    <w:rsid w:val="00662733"/>
    <w:rsid w:val="00662E01"/>
    <w:rsid w:val="00663A20"/>
    <w:rsid w:val="00663B0D"/>
    <w:rsid w:val="00663D51"/>
    <w:rsid w:val="00663E0D"/>
    <w:rsid w:val="006640D8"/>
    <w:rsid w:val="00664408"/>
    <w:rsid w:val="006647E9"/>
    <w:rsid w:val="00664957"/>
    <w:rsid w:val="00664A6A"/>
    <w:rsid w:val="00664B6B"/>
    <w:rsid w:val="00664E90"/>
    <w:rsid w:val="00664EF1"/>
    <w:rsid w:val="00664FC5"/>
    <w:rsid w:val="00665170"/>
    <w:rsid w:val="0066527D"/>
    <w:rsid w:val="00665509"/>
    <w:rsid w:val="0066563A"/>
    <w:rsid w:val="00665BF9"/>
    <w:rsid w:val="00665E75"/>
    <w:rsid w:val="006660D8"/>
    <w:rsid w:val="006660FC"/>
    <w:rsid w:val="00666151"/>
    <w:rsid w:val="006666E4"/>
    <w:rsid w:val="006667B4"/>
    <w:rsid w:val="006668D3"/>
    <w:rsid w:val="00666AF9"/>
    <w:rsid w:val="00666BEF"/>
    <w:rsid w:val="006672D3"/>
    <w:rsid w:val="006674E6"/>
    <w:rsid w:val="006674EB"/>
    <w:rsid w:val="006678DF"/>
    <w:rsid w:val="0066797E"/>
    <w:rsid w:val="006679E2"/>
    <w:rsid w:val="00667A67"/>
    <w:rsid w:val="00667B59"/>
    <w:rsid w:val="00667D29"/>
    <w:rsid w:val="00667D78"/>
    <w:rsid w:val="00670205"/>
    <w:rsid w:val="006702CD"/>
    <w:rsid w:val="00671005"/>
    <w:rsid w:val="00671284"/>
    <w:rsid w:val="006713D9"/>
    <w:rsid w:val="00671597"/>
    <w:rsid w:val="00671725"/>
    <w:rsid w:val="00671849"/>
    <w:rsid w:val="00671A1A"/>
    <w:rsid w:val="00671A25"/>
    <w:rsid w:val="00672167"/>
    <w:rsid w:val="006721EE"/>
    <w:rsid w:val="006724CC"/>
    <w:rsid w:val="00672794"/>
    <w:rsid w:val="00672A90"/>
    <w:rsid w:val="00672BC6"/>
    <w:rsid w:val="00672C7C"/>
    <w:rsid w:val="00672C90"/>
    <w:rsid w:val="00673598"/>
    <w:rsid w:val="006735F9"/>
    <w:rsid w:val="00673863"/>
    <w:rsid w:val="00673B6E"/>
    <w:rsid w:val="00673BDF"/>
    <w:rsid w:val="00674137"/>
    <w:rsid w:val="006741E9"/>
    <w:rsid w:val="00674256"/>
    <w:rsid w:val="00674787"/>
    <w:rsid w:val="006749CE"/>
    <w:rsid w:val="00674BDB"/>
    <w:rsid w:val="00674C37"/>
    <w:rsid w:val="0067512D"/>
    <w:rsid w:val="006756CA"/>
    <w:rsid w:val="00675BC7"/>
    <w:rsid w:val="00675C6D"/>
    <w:rsid w:val="00675D48"/>
    <w:rsid w:val="00675F4F"/>
    <w:rsid w:val="00675F6C"/>
    <w:rsid w:val="00675FDC"/>
    <w:rsid w:val="00676355"/>
    <w:rsid w:val="00676378"/>
    <w:rsid w:val="006767A4"/>
    <w:rsid w:val="00676E0F"/>
    <w:rsid w:val="00677010"/>
    <w:rsid w:val="0067705F"/>
    <w:rsid w:val="0067714A"/>
    <w:rsid w:val="006773A1"/>
    <w:rsid w:val="00677457"/>
    <w:rsid w:val="00677ADC"/>
    <w:rsid w:val="00677BC2"/>
    <w:rsid w:val="006800A2"/>
    <w:rsid w:val="00680164"/>
    <w:rsid w:val="00680620"/>
    <w:rsid w:val="006807B1"/>
    <w:rsid w:val="00680919"/>
    <w:rsid w:val="006813FB"/>
    <w:rsid w:val="00681466"/>
    <w:rsid w:val="00681487"/>
    <w:rsid w:val="00681882"/>
    <w:rsid w:val="00681B22"/>
    <w:rsid w:val="00681BE3"/>
    <w:rsid w:val="00681E6C"/>
    <w:rsid w:val="00682990"/>
    <w:rsid w:val="006829D7"/>
    <w:rsid w:val="00682CA7"/>
    <w:rsid w:val="00682E04"/>
    <w:rsid w:val="00683047"/>
    <w:rsid w:val="00683083"/>
    <w:rsid w:val="006831CF"/>
    <w:rsid w:val="00683588"/>
    <w:rsid w:val="006835F8"/>
    <w:rsid w:val="00683630"/>
    <w:rsid w:val="0068386A"/>
    <w:rsid w:val="00683DD6"/>
    <w:rsid w:val="00683DDC"/>
    <w:rsid w:val="00683E85"/>
    <w:rsid w:val="00684192"/>
    <w:rsid w:val="006841B9"/>
    <w:rsid w:val="006841C5"/>
    <w:rsid w:val="006842C3"/>
    <w:rsid w:val="006845A9"/>
    <w:rsid w:val="006847BC"/>
    <w:rsid w:val="0068498A"/>
    <w:rsid w:val="00684F30"/>
    <w:rsid w:val="0068545D"/>
    <w:rsid w:val="006858B6"/>
    <w:rsid w:val="0068597E"/>
    <w:rsid w:val="00685D99"/>
    <w:rsid w:val="00685F52"/>
    <w:rsid w:val="00685F81"/>
    <w:rsid w:val="00686048"/>
    <w:rsid w:val="00686132"/>
    <w:rsid w:val="00686479"/>
    <w:rsid w:val="006865C1"/>
    <w:rsid w:val="006869B6"/>
    <w:rsid w:val="00686E84"/>
    <w:rsid w:val="00686EA9"/>
    <w:rsid w:val="0068705F"/>
    <w:rsid w:val="00687631"/>
    <w:rsid w:val="0068781C"/>
    <w:rsid w:val="00687A19"/>
    <w:rsid w:val="00687B2A"/>
    <w:rsid w:val="00687C50"/>
    <w:rsid w:val="00687C77"/>
    <w:rsid w:val="00687D99"/>
    <w:rsid w:val="00687E01"/>
    <w:rsid w:val="00690360"/>
    <w:rsid w:val="00690469"/>
    <w:rsid w:val="006905E8"/>
    <w:rsid w:val="00690ED7"/>
    <w:rsid w:val="00690FAE"/>
    <w:rsid w:val="00691511"/>
    <w:rsid w:val="00691559"/>
    <w:rsid w:val="006915F4"/>
    <w:rsid w:val="00691628"/>
    <w:rsid w:val="00691D5C"/>
    <w:rsid w:val="00692203"/>
    <w:rsid w:val="00692427"/>
    <w:rsid w:val="006925D4"/>
    <w:rsid w:val="006926A8"/>
    <w:rsid w:val="00692A2B"/>
    <w:rsid w:val="0069317D"/>
    <w:rsid w:val="0069344C"/>
    <w:rsid w:val="00693555"/>
    <w:rsid w:val="00693669"/>
    <w:rsid w:val="00693850"/>
    <w:rsid w:val="00693938"/>
    <w:rsid w:val="0069423E"/>
    <w:rsid w:val="00694447"/>
    <w:rsid w:val="00694464"/>
    <w:rsid w:val="00694473"/>
    <w:rsid w:val="00694673"/>
    <w:rsid w:val="00694755"/>
    <w:rsid w:val="00694B58"/>
    <w:rsid w:val="00694D24"/>
    <w:rsid w:val="00694E0E"/>
    <w:rsid w:val="00694F8E"/>
    <w:rsid w:val="006953C6"/>
    <w:rsid w:val="00695407"/>
    <w:rsid w:val="006957AE"/>
    <w:rsid w:val="0069583A"/>
    <w:rsid w:val="00695BC9"/>
    <w:rsid w:val="00695E1D"/>
    <w:rsid w:val="00695E71"/>
    <w:rsid w:val="00695F24"/>
    <w:rsid w:val="00696143"/>
    <w:rsid w:val="00696282"/>
    <w:rsid w:val="0069650D"/>
    <w:rsid w:val="00696594"/>
    <w:rsid w:val="006965A1"/>
    <w:rsid w:val="006967C6"/>
    <w:rsid w:val="00696C46"/>
    <w:rsid w:val="00696E49"/>
    <w:rsid w:val="00697322"/>
    <w:rsid w:val="006973B3"/>
    <w:rsid w:val="00697689"/>
    <w:rsid w:val="006977E2"/>
    <w:rsid w:val="006979A6"/>
    <w:rsid w:val="00697A56"/>
    <w:rsid w:val="00697CEC"/>
    <w:rsid w:val="006A009F"/>
    <w:rsid w:val="006A01DB"/>
    <w:rsid w:val="006A0230"/>
    <w:rsid w:val="006A06BE"/>
    <w:rsid w:val="006A0776"/>
    <w:rsid w:val="006A0A08"/>
    <w:rsid w:val="006A0C8D"/>
    <w:rsid w:val="006A0CEA"/>
    <w:rsid w:val="006A0D51"/>
    <w:rsid w:val="006A0FFA"/>
    <w:rsid w:val="006A1047"/>
    <w:rsid w:val="006A12FE"/>
    <w:rsid w:val="006A1403"/>
    <w:rsid w:val="006A1664"/>
    <w:rsid w:val="006A176E"/>
    <w:rsid w:val="006A184D"/>
    <w:rsid w:val="006A1A19"/>
    <w:rsid w:val="006A1AC9"/>
    <w:rsid w:val="006A1C5A"/>
    <w:rsid w:val="006A1C86"/>
    <w:rsid w:val="006A23B7"/>
    <w:rsid w:val="006A282C"/>
    <w:rsid w:val="006A31D8"/>
    <w:rsid w:val="006A33C5"/>
    <w:rsid w:val="006A340E"/>
    <w:rsid w:val="006A345A"/>
    <w:rsid w:val="006A3772"/>
    <w:rsid w:val="006A3A11"/>
    <w:rsid w:val="006A3A4B"/>
    <w:rsid w:val="006A3BBB"/>
    <w:rsid w:val="006A3C74"/>
    <w:rsid w:val="006A3E02"/>
    <w:rsid w:val="006A40FD"/>
    <w:rsid w:val="006A4148"/>
    <w:rsid w:val="006A41A9"/>
    <w:rsid w:val="006A461D"/>
    <w:rsid w:val="006A46EC"/>
    <w:rsid w:val="006A4BDD"/>
    <w:rsid w:val="006A4DF8"/>
    <w:rsid w:val="006A4E8B"/>
    <w:rsid w:val="006A5133"/>
    <w:rsid w:val="006A5434"/>
    <w:rsid w:val="006A5544"/>
    <w:rsid w:val="006A5550"/>
    <w:rsid w:val="006A5784"/>
    <w:rsid w:val="006A5A42"/>
    <w:rsid w:val="006A5B16"/>
    <w:rsid w:val="006A5CFE"/>
    <w:rsid w:val="006A5D1A"/>
    <w:rsid w:val="006A5D85"/>
    <w:rsid w:val="006A5E01"/>
    <w:rsid w:val="006A5F0D"/>
    <w:rsid w:val="006A5F51"/>
    <w:rsid w:val="006A67F0"/>
    <w:rsid w:val="006A6925"/>
    <w:rsid w:val="006A6A04"/>
    <w:rsid w:val="006A6F0A"/>
    <w:rsid w:val="006A6FB1"/>
    <w:rsid w:val="006A7049"/>
    <w:rsid w:val="006A7749"/>
    <w:rsid w:val="006A7B19"/>
    <w:rsid w:val="006A7E57"/>
    <w:rsid w:val="006A7F0F"/>
    <w:rsid w:val="006A7F1F"/>
    <w:rsid w:val="006B0023"/>
    <w:rsid w:val="006B0276"/>
    <w:rsid w:val="006B041D"/>
    <w:rsid w:val="006B0504"/>
    <w:rsid w:val="006B0548"/>
    <w:rsid w:val="006B061E"/>
    <w:rsid w:val="006B07D9"/>
    <w:rsid w:val="006B0951"/>
    <w:rsid w:val="006B09B8"/>
    <w:rsid w:val="006B0ED2"/>
    <w:rsid w:val="006B1147"/>
    <w:rsid w:val="006B114B"/>
    <w:rsid w:val="006B1836"/>
    <w:rsid w:val="006B1959"/>
    <w:rsid w:val="006B1B8E"/>
    <w:rsid w:val="006B1C27"/>
    <w:rsid w:val="006B1F83"/>
    <w:rsid w:val="006B24E0"/>
    <w:rsid w:val="006B271E"/>
    <w:rsid w:val="006B2AE5"/>
    <w:rsid w:val="006B2B83"/>
    <w:rsid w:val="006B2DF9"/>
    <w:rsid w:val="006B312F"/>
    <w:rsid w:val="006B327E"/>
    <w:rsid w:val="006B32E7"/>
    <w:rsid w:val="006B3392"/>
    <w:rsid w:val="006B3489"/>
    <w:rsid w:val="006B34EC"/>
    <w:rsid w:val="006B38CF"/>
    <w:rsid w:val="006B3952"/>
    <w:rsid w:val="006B3A18"/>
    <w:rsid w:val="006B3F64"/>
    <w:rsid w:val="006B4252"/>
    <w:rsid w:val="006B4808"/>
    <w:rsid w:val="006B48A5"/>
    <w:rsid w:val="006B4CA9"/>
    <w:rsid w:val="006B4FBA"/>
    <w:rsid w:val="006B5006"/>
    <w:rsid w:val="006B541A"/>
    <w:rsid w:val="006B559D"/>
    <w:rsid w:val="006B5661"/>
    <w:rsid w:val="006B57B1"/>
    <w:rsid w:val="006B5ABC"/>
    <w:rsid w:val="006B5BC2"/>
    <w:rsid w:val="006B62C0"/>
    <w:rsid w:val="006B63A8"/>
    <w:rsid w:val="006B64C5"/>
    <w:rsid w:val="006B6507"/>
    <w:rsid w:val="006B6815"/>
    <w:rsid w:val="006B6A15"/>
    <w:rsid w:val="006B6A39"/>
    <w:rsid w:val="006B7102"/>
    <w:rsid w:val="006B7432"/>
    <w:rsid w:val="006B79FA"/>
    <w:rsid w:val="006B7BF6"/>
    <w:rsid w:val="006B7CC3"/>
    <w:rsid w:val="006B7CC9"/>
    <w:rsid w:val="006B7EA8"/>
    <w:rsid w:val="006C008A"/>
    <w:rsid w:val="006C0B0B"/>
    <w:rsid w:val="006C0C00"/>
    <w:rsid w:val="006C0C34"/>
    <w:rsid w:val="006C0D46"/>
    <w:rsid w:val="006C0F35"/>
    <w:rsid w:val="006C1439"/>
    <w:rsid w:val="006C14DD"/>
    <w:rsid w:val="006C1504"/>
    <w:rsid w:val="006C1596"/>
    <w:rsid w:val="006C1A77"/>
    <w:rsid w:val="006C1E7F"/>
    <w:rsid w:val="006C200E"/>
    <w:rsid w:val="006C2230"/>
    <w:rsid w:val="006C23C3"/>
    <w:rsid w:val="006C27B6"/>
    <w:rsid w:val="006C285C"/>
    <w:rsid w:val="006C299B"/>
    <w:rsid w:val="006C2A96"/>
    <w:rsid w:val="006C2B22"/>
    <w:rsid w:val="006C2C7F"/>
    <w:rsid w:val="006C2D17"/>
    <w:rsid w:val="006C2DBF"/>
    <w:rsid w:val="006C321C"/>
    <w:rsid w:val="006C3220"/>
    <w:rsid w:val="006C327D"/>
    <w:rsid w:val="006C3376"/>
    <w:rsid w:val="006C33C4"/>
    <w:rsid w:val="006C37DF"/>
    <w:rsid w:val="006C3849"/>
    <w:rsid w:val="006C3860"/>
    <w:rsid w:val="006C3B40"/>
    <w:rsid w:val="006C3CB1"/>
    <w:rsid w:val="006C3E84"/>
    <w:rsid w:val="006C3F2E"/>
    <w:rsid w:val="006C3FA1"/>
    <w:rsid w:val="006C40F3"/>
    <w:rsid w:val="006C416A"/>
    <w:rsid w:val="006C4627"/>
    <w:rsid w:val="006C47E0"/>
    <w:rsid w:val="006C48BC"/>
    <w:rsid w:val="006C4A96"/>
    <w:rsid w:val="006C4C81"/>
    <w:rsid w:val="006C51E6"/>
    <w:rsid w:val="006C5352"/>
    <w:rsid w:val="006C58BC"/>
    <w:rsid w:val="006C58D6"/>
    <w:rsid w:val="006C5A61"/>
    <w:rsid w:val="006C5C92"/>
    <w:rsid w:val="006C5D75"/>
    <w:rsid w:val="006C5E41"/>
    <w:rsid w:val="006C61F5"/>
    <w:rsid w:val="006C62CA"/>
    <w:rsid w:val="006C69EB"/>
    <w:rsid w:val="006C6B10"/>
    <w:rsid w:val="006C6E3B"/>
    <w:rsid w:val="006C7006"/>
    <w:rsid w:val="006C77F7"/>
    <w:rsid w:val="006C77FA"/>
    <w:rsid w:val="006C7A84"/>
    <w:rsid w:val="006C7DD9"/>
    <w:rsid w:val="006C7F69"/>
    <w:rsid w:val="006D05EF"/>
    <w:rsid w:val="006D0649"/>
    <w:rsid w:val="006D0C34"/>
    <w:rsid w:val="006D0C80"/>
    <w:rsid w:val="006D0CE9"/>
    <w:rsid w:val="006D0F22"/>
    <w:rsid w:val="006D10EC"/>
    <w:rsid w:val="006D11E9"/>
    <w:rsid w:val="006D13D3"/>
    <w:rsid w:val="006D13DB"/>
    <w:rsid w:val="006D1726"/>
    <w:rsid w:val="006D17A5"/>
    <w:rsid w:val="006D1DC5"/>
    <w:rsid w:val="006D1DF7"/>
    <w:rsid w:val="006D1F91"/>
    <w:rsid w:val="006D2076"/>
    <w:rsid w:val="006D20F2"/>
    <w:rsid w:val="006D2286"/>
    <w:rsid w:val="006D2593"/>
    <w:rsid w:val="006D2664"/>
    <w:rsid w:val="006D27D2"/>
    <w:rsid w:val="006D281A"/>
    <w:rsid w:val="006D29C1"/>
    <w:rsid w:val="006D2AF3"/>
    <w:rsid w:val="006D2B51"/>
    <w:rsid w:val="006D2C20"/>
    <w:rsid w:val="006D2DAB"/>
    <w:rsid w:val="006D2DBD"/>
    <w:rsid w:val="006D312D"/>
    <w:rsid w:val="006D3174"/>
    <w:rsid w:val="006D3385"/>
    <w:rsid w:val="006D33F3"/>
    <w:rsid w:val="006D347F"/>
    <w:rsid w:val="006D3912"/>
    <w:rsid w:val="006D3951"/>
    <w:rsid w:val="006D3E15"/>
    <w:rsid w:val="006D41DB"/>
    <w:rsid w:val="006D4556"/>
    <w:rsid w:val="006D48BA"/>
    <w:rsid w:val="006D4B34"/>
    <w:rsid w:val="006D508A"/>
    <w:rsid w:val="006D560A"/>
    <w:rsid w:val="006D5AFB"/>
    <w:rsid w:val="006D5D86"/>
    <w:rsid w:val="006D6118"/>
    <w:rsid w:val="006D65BE"/>
    <w:rsid w:val="006D66FB"/>
    <w:rsid w:val="006D6C26"/>
    <w:rsid w:val="006D6D87"/>
    <w:rsid w:val="006D7284"/>
    <w:rsid w:val="006D73D0"/>
    <w:rsid w:val="006D75A7"/>
    <w:rsid w:val="006D7701"/>
    <w:rsid w:val="006D793A"/>
    <w:rsid w:val="006E00EA"/>
    <w:rsid w:val="006E01B0"/>
    <w:rsid w:val="006E01B8"/>
    <w:rsid w:val="006E0498"/>
    <w:rsid w:val="006E0B39"/>
    <w:rsid w:val="006E0BAA"/>
    <w:rsid w:val="006E0EA9"/>
    <w:rsid w:val="006E1217"/>
    <w:rsid w:val="006E198F"/>
    <w:rsid w:val="006E2090"/>
    <w:rsid w:val="006E2559"/>
    <w:rsid w:val="006E257E"/>
    <w:rsid w:val="006E25AD"/>
    <w:rsid w:val="006E26C2"/>
    <w:rsid w:val="006E2C0C"/>
    <w:rsid w:val="006E2EA8"/>
    <w:rsid w:val="006E36BE"/>
    <w:rsid w:val="006E38EF"/>
    <w:rsid w:val="006E3905"/>
    <w:rsid w:val="006E3B88"/>
    <w:rsid w:val="006E3D14"/>
    <w:rsid w:val="006E43E4"/>
    <w:rsid w:val="006E508F"/>
    <w:rsid w:val="006E5197"/>
    <w:rsid w:val="006E51DC"/>
    <w:rsid w:val="006E59F7"/>
    <w:rsid w:val="006E5BBD"/>
    <w:rsid w:val="006E5F19"/>
    <w:rsid w:val="006E6147"/>
    <w:rsid w:val="006E63E1"/>
    <w:rsid w:val="006E6ACC"/>
    <w:rsid w:val="006E6BEE"/>
    <w:rsid w:val="006E6C89"/>
    <w:rsid w:val="006E6D16"/>
    <w:rsid w:val="006E6D27"/>
    <w:rsid w:val="006E7537"/>
    <w:rsid w:val="006E7746"/>
    <w:rsid w:val="006E7C73"/>
    <w:rsid w:val="006F0214"/>
    <w:rsid w:val="006F04BC"/>
    <w:rsid w:val="006F0574"/>
    <w:rsid w:val="006F0863"/>
    <w:rsid w:val="006F0C60"/>
    <w:rsid w:val="006F0D67"/>
    <w:rsid w:val="006F0E86"/>
    <w:rsid w:val="006F0F77"/>
    <w:rsid w:val="006F14CD"/>
    <w:rsid w:val="006F18A4"/>
    <w:rsid w:val="006F1A4B"/>
    <w:rsid w:val="006F2069"/>
    <w:rsid w:val="006F24BD"/>
    <w:rsid w:val="006F297D"/>
    <w:rsid w:val="006F2BAD"/>
    <w:rsid w:val="006F2CE9"/>
    <w:rsid w:val="006F2D58"/>
    <w:rsid w:val="006F2F43"/>
    <w:rsid w:val="006F2FB2"/>
    <w:rsid w:val="006F32F4"/>
    <w:rsid w:val="006F33E1"/>
    <w:rsid w:val="006F34E4"/>
    <w:rsid w:val="006F35CA"/>
    <w:rsid w:val="006F3766"/>
    <w:rsid w:val="006F3B3A"/>
    <w:rsid w:val="006F4144"/>
    <w:rsid w:val="006F45F6"/>
    <w:rsid w:val="006F4926"/>
    <w:rsid w:val="006F49C4"/>
    <w:rsid w:val="006F4A11"/>
    <w:rsid w:val="006F4B05"/>
    <w:rsid w:val="006F4B0E"/>
    <w:rsid w:val="006F4C12"/>
    <w:rsid w:val="006F4C1F"/>
    <w:rsid w:val="006F52AF"/>
    <w:rsid w:val="006F52D0"/>
    <w:rsid w:val="006F52F3"/>
    <w:rsid w:val="006F5593"/>
    <w:rsid w:val="006F5E58"/>
    <w:rsid w:val="006F5EBB"/>
    <w:rsid w:val="006F64BD"/>
    <w:rsid w:val="006F66E5"/>
    <w:rsid w:val="006F6DAC"/>
    <w:rsid w:val="006F6FBB"/>
    <w:rsid w:val="006F7314"/>
    <w:rsid w:val="006F7412"/>
    <w:rsid w:val="006F76E6"/>
    <w:rsid w:val="006F7CFD"/>
    <w:rsid w:val="006F7EA9"/>
    <w:rsid w:val="006F7F9D"/>
    <w:rsid w:val="00700897"/>
    <w:rsid w:val="0070089E"/>
    <w:rsid w:val="0070106A"/>
    <w:rsid w:val="007011BF"/>
    <w:rsid w:val="007012C7"/>
    <w:rsid w:val="007012ED"/>
    <w:rsid w:val="00701488"/>
    <w:rsid w:val="007019B7"/>
    <w:rsid w:val="00701E72"/>
    <w:rsid w:val="00701E7D"/>
    <w:rsid w:val="00701FDD"/>
    <w:rsid w:val="007023FD"/>
    <w:rsid w:val="00702A34"/>
    <w:rsid w:val="00702A3B"/>
    <w:rsid w:val="00702AF0"/>
    <w:rsid w:val="00702BE2"/>
    <w:rsid w:val="00702D7A"/>
    <w:rsid w:val="0070327B"/>
    <w:rsid w:val="00703369"/>
    <w:rsid w:val="00703467"/>
    <w:rsid w:val="007037B3"/>
    <w:rsid w:val="007038FF"/>
    <w:rsid w:val="00703A15"/>
    <w:rsid w:val="0070414C"/>
    <w:rsid w:val="007045BB"/>
    <w:rsid w:val="00704696"/>
    <w:rsid w:val="00704FFE"/>
    <w:rsid w:val="00705020"/>
    <w:rsid w:val="007051EF"/>
    <w:rsid w:val="00705237"/>
    <w:rsid w:val="0070539F"/>
    <w:rsid w:val="007053FB"/>
    <w:rsid w:val="00705817"/>
    <w:rsid w:val="00705B5E"/>
    <w:rsid w:val="00705F24"/>
    <w:rsid w:val="00706048"/>
    <w:rsid w:val="007061F9"/>
    <w:rsid w:val="0070620D"/>
    <w:rsid w:val="00707340"/>
    <w:rsid w:val="007076AE"/>
    <w:rsid w:val="007077B7"/>
    <w:rsid w:val="007077D1"/>
    <w:rsid w:val="00707904"/>
    <w:rsid w:val="00707BB5"/>
    <w:rsid w:val="00707DC7"/>
    <w:rsid w:val="00707F19"/>
    <w:rsid w:val="007100C4"/>
    <w:rsid w:val="0071022C"/>
    <w:rsid w:val="0071040D"/>
    <w:rsid w:val="0071061A"/>
    <w:rsid w:val="00710779"/>
    <w:rsid w:val="0071078B"/>
    <w:rsid w:val="00710A72"/>
    <w:rsid w:val="007114B2"/>
    <w:rsid w:val="00711752"/>
    <w:rsid w:val="0071177C"/>
    <w:rsid w:val="00711976"/>
    <w:rsid w:val="00712011"/>
    <w:rsid w:val="0071203F"/>
    <w:rsid w:val="0071241E"/>
    <w:rsid w:val="0071248F"/>
    <w:rsid w:val="0071269E"/>
    <w:rsid w:val="00712A83"/>
    <w:rsid w:val="00712AA7"/>
    <w:rsid w:val="00712C0F"/>
    <w:rsid w:val="00712CEB"/>
    <w:rsid w:val="007136DB"/>
    <w:rsid w:val="00713BD4"/>
    <w:rsid w:val="00714115"/>
    <w:rsid w:val="007142AE"/>
    <w:rsid w:val="00714D59"/>
    <w:rsid w:val="00714DCD"/>
    <w:rsid w:val="00714F1B"/>
    <w:rsid w:val="007152F3"/>
    <w:rsid w:val="0071535C"/>
    <w:rsid w:val="00715498"/>
    <w:rsid w:val="00715CDF"/>
    <w:rsid w:val="00716264"/>
    <w:rsid w:val="007166BC"/>
    <w:rsid w:val="007166C5"/>
    <w:rsid w:val="00716873"/>
    <w:rsid w:val="0071759D"/>
    <w:rsid w:val="00717AAE"/>
    <w:rsid w:val="00717F70"/>
    <w:rsid w:val="00717F75"/>
    <w:rsid w:val="0072068C"/>
    <w:rsid w:val="007206C8"/>
    <w:rsid w:val="0072098E"/>
    <w:rsid w:val="00720D63"/>
    <w:rsid w:val="00720E73"/>
    <w:rsid w:val="00720F18"/>
    <w:rsid w:val="00720F35"/>
    <w:rsid w:val="00721045"/>
    <w:rsid w:val="007210D0"/>
    <w:rsid w:val="00721588"/>
    <w:rsid w:val="00721749"/>
    <w:rsid w:val="00721CD8"/>
    <w:rsid w:val="007221DC"/>
    <w:rsid w:val="007222E6"/>
    <w:rsid w:val="00722583"/>
    <w:rsid w:val="00722664"/>
    <w:rsid w:val="0072296F"/>
    <w:rsid w:val="00722BEB"/>
    <w:rsid w:val="00722EA5"/>
    <w:rsid w:val="00722EBF"/>
    <w:rsid w:val="007233A0"/>
    <w:rsid w:val="007233EA"/>
    <w:rsid w:val="00723438"/>
    <w:rsid w:val="00723538"/>
    <w:rsid w:val="00723701"/>
    <w:rsid w:val="007237E9"/>
    <w:rsid w:val="00723952"/>
    <w:rsid w:val="00723AC0"/>
    <w:rsid w:val="00723D44"/>
    <w:rsid w:val="00723EEE"/>
    <w:rsid w:val="007242C0"/>
    <w:rsid w:val="007246E4"/>
    <w:rsid w:val="00724723"/>
    <w:rsid w:val="00724755"/>
    <w:rsid w:val="007248C8"/>
    <w:rsid w:val="0072493A"/>
    <w:rsid w:val="00724A56"/>
    <w:rsid w:val="00724B6D"/>
    <w:rsid w:val="00724BD9"/>
    <w:rsid w:val="00724F63"/>
    <w:rsid w:val="00725210"/>
    <w:rsid w:val="0072531C"/>
    <w:rsid w:val="007254CC"/>
    <w:rsid w:val="007255D3"/>
    <w:rsid w:val="007258AB"/>
    <w:rsid w:val="00725BD9"/>
    <w:rsid w:val="00725E53"/>
    <w:rsid w:val="00725F5B"/>
    <w:rsid w:val="007261CB"/>
    <w:rsid w:val="007263BC"/>
    <w:rsid w:val="00726553"/>
    <w:rsid w:val="0072681E"/>
    <w:rsid w:val="007269B5"/>
    <w:rsid w:val="00726EB7"/>
    <w:rsid w:val="0072707E"/>
    <w:rsid w:val="0072720A"/>
    <w:rsid w:val="007272F3"/>
    <w:rsid w:val="007278EE"/>
    <w:rsid w:val="00727A5B"/>
    <w:rsid w:val="00727B18"/>
    <w:rsid w:val="00727B5E"/>
    <w:rsid w:val="0073001B"/>
    <w:rsid w:val="007304AB"/>
    <w:rsid w:val="00730803"/>
    <w:rsid w:val="00730849"/>
    <w:rsid w:val="00730AFC"/>
    <w:rsid w:val="00730B90"/>
    <w:rsid w:val="007313E2"/>
    <w:rsid w:val="00731540"/>
    <w:rsid w:val="00731556"/>
    <w:rsid w:val="007315DD"/>
    <w:rsid w:val="007319B9"/>
    <w:rsid w:val="00732192"/>
    <w:rsid w:val="007322D4"/>
    <w:rsid w:val="00732649"/>
    <w:rsid w:val="00732838"/>
    <w:rsid w:val="00732ACD"/>
    <w:rsid w:val="00732CBE"/>
    <w:rsid w:val="00732D5B"/>
    <w:rsid w:val="00733128"/>
    <w:rsid w:val="007334D4"/>
    <w:rsid w:val="00733A7D"/>
    <w:rsid w:val="0073416E"/>
    <w:rsid w:val="00734399"/>
    <w:rsid w:val="007343DA"/>
    <w:rsid w:val="0073442F"/>
    <w:rsid w:val="00734450"/>
    <w:rsid w:val="00734826"/>
    <w:rsid w:val="00734C97"/>
    <w:rsid w:val="00734FBE"/>
    <w:rsid w:val="00735374"/>
    <w:rsid w:val="00735B29"/>
    <w:rsid w:val="00735D2E"/>
    <w:rsid w:val="00735D90"/>
    <w:rsid w:val="007363DD"/>
    <w:rsid w:val="007365EA"/>
    <w:rsid w:val="00736974"/>
    <w:rsid w:val="007369D0"/>
    <w:rsid w:val="00736BE6"/>
    <w:rsid w:val="00736FA7"/>
    <w:rsid w:val="00737046"/>
    <w:rsid w:val="007370A4"/>
    <w:rsid w:val="007372AB"/>
    <w:rsid w:val="00737883"/>
    <w:rsid w:val="00737A8E"/>
    <w:rsid w:val="00737B9E"/>
    <w:rsid w:val="00737C46"/>
    <w:rsid w:val="00737EB5"/>
    <w:rsid w:val="00737FF4"/>
    <w:rsid w:val="007400E1"/>
    <w:rsid w:val="00740577"/>
    <w:rsid w:val="007406C6"/>
    <w:rsid w:val="00740852"/>
    <w:rsid w:val="00740C59"/>
    <w:rsid w:val="00741432"/>
    <w:rsid w:val="00741694"/>
    <w:rsid w:val="007418DC"/>
    <w:rsid w:val="00741E4A"/>
    <w:rsid w:val="007421C6"/>
    <w:rsid w:val="00742275"/>
    <w:rsid w:val="007428DA"/>
    <w:rsid w:val="0074292B"/>
    <w:rsid w:val="007429A8"/>
    <w:rsid w:val="0074339E"/>
    <w:rsid w:val="0074344F"/>
    <w:rsid w:val="007437E6"/>
    <w:rsid w:val="007439DF"/>
    <w:rsid w:val="007439F6"/>
    <w:rsid w:val="00743D06"/>
    <w:rsid w:val="00743DDB"/>
    <w:rsid w:val="00744099"/>
    <w:rsid w:val="007440BC"/>
    <w:rsid w:val="00744190"/>
    <w:rsid w:val="007442F5"/>
    <w:rsid w:val="0074484B"/>
    <w:rsid w:val="0074518E"/>
    <w:rsid w:val="00745631"/>
    <w:rsid w:val="007457BE"/>
    <w:rsid w:val="0074582E"/>
    <w:rsid w:val="00745987"/>
    <w:rsid w:val="00745A82"/>
    <w:rsid w:val="00745F6F"/>
    <w:rsid w:val="00745FC2"/>
    <w:rsid w:val="00746419"/>
    <w:rsid w:val="007468EF"/>
    <w:rsid w:val="00746A60"/>
    <w:rsid w:val="00747346"/>
    <w:rsid w:val="0074798B"/>
    <w:rsid w:val="00747BA4"/>
    <w:rsid w:val="00747C91"/>
    <w:rsid w:val="00747E29"/>
    <w:rsid w:val="00750134"/>
    <w:rsid w:val="00750728"/>
    <w:rsid w:val="00750838"/>
    <w:rsid w:val="00750AEC"/>
    <w:rsid w:val="00751145"/>
    <w:rsid w:val="00751794"/>
    <w:rsid w:val="007519AC"/>
    <w:rsid w:val="00751CE8"/>
    <w:rsid w:val="00751FAB"/>
    <w:rsid w:val="007522CE"/>
    <w:rsid w:val="0075240C"/>
    <w:rsid w:val="0075265C"/>
    <w:rsid w:val="0075293E"/>
    <w:rsid w:val="00752953"/>
    <w:rsid w:val="00752A52"/>
    <w:rsid w:val="00752B0C"/>
    <w:rsid w:val="00752EAE"/>
    <w:rsid w:val="00752FFE"/>
    <w:rsid w:val="007535C8"/>
    <w:rsid w:val="007535E6"/>
    <w:rsid w:val="00753718"/>
    <w:rsid w:val="007539CB"/>
    <w:rsid w:val="00753D86"/>
    <w:rsid w:val="0075413B"/>
    <w:rsid w:val="0075426D"/>
    <w:rsid w:val="00754425"/>
    <w:rsid w:val="0075481E"/>
    <w:rsid w:val="007549DB"/>
    <w:rsid w:val="00754CA2"/>
    <w:rsid w:val="00754ED2"/>
    <w:rsid w:val="00754F1B"/>
    <w:rsid w:val="00755304"/>
    <w:rsid w:val="00755512"/>
    <w:rsid w:val="007556E5"/>
    <w:rsid w:val="0075587A"/>
    <w:rsid w:val="00756196"/>
    <w:rsid w:val="0075630D"/>
    <w:rsid w:val="00756C50"/>
    <w:rsid w:val="00756D0A"/>
    <w:rsid w:val="00756DED"/>
    <w:rsid w:val="007572B4"/>
    <w:rsid w:val="007574C5"/>
    <w:rsid w:val="0075768D"/>
    <w:rsid w:val="00757719"/>
    <w:rsid w:val="007577E6"/>
    <w:rsid w:val="007578B9"/>
    <w:rsid w:val="007579C3"/>
    <w:rsid w:val="00757A2F"/>
    <w:rsid w:val="00757BB1"/>
    <w:rsid w:val="00757BE0"/>
    <w:rsid w:val="00757E6D"/>
    <w:rsid w:val="00760504"/>
    <w:rsid w:val="007606A0"/>
    <w:rsid w:val="00760782"/>
    <w:rsid w:val="00760A59"/>
    <w:rsid w:val="00761EC3"/>
    <w:rsid w:val="00761F4F"/>
    <w:rsid w:val="00762282"/>
    <w:rsid w:val="0076234D"/>
    <w:rsid w:val="007625B6"/>
    <w:rsid w:val="007627F0"/>
    <w:rsid w:val="007628BD"/>
    <w:rsid w:val="00762954"/>
    <w:rsid w:val="00762A66"/>
    <w:rsid w:val="00762DA4"/>
    <w:rsid w:val="007636EB"/>
    <w:rsid w:val="007638FA"/>
    <w:rsid w:val="00763B86"/>
    <w:rsid w:val="00763BB2"/>
    <w:rsid w:val="00763C93"/>
    <w:rsid w:val="007643C1"/>
    <w:rsid w:val="007646F1"/>
    <w:rsid w:val="0076486D"/>
    <w:rsid w:val="00764AB3"/>
    <w:rsid w:val="00764FCC"/>
    <w:rsid w:val="007651BE"/>
    <w:rsid w:val="0076524A"/>
    <w:rsid w:val="00765B79"/>
    <w:rsid w:val="00765BBB"/>
    <w:rsid w:val="00765C23"/>
    <w:rsid w:val="00765D8F"/>
    <w:rsid w:val="007663BE"/>
    <w:rsid w:val="007666F3"/>
    <w:rsid w:val="00766AE8"/>
    <w:rsid w:val="00766B8F"/>
    <w:rsid w:val="007675E6"/>
    <w:rsid w:val="00767898"/>
    <w:rsid w:val="007678C8"/>
    <w:rsid w:val="007679CE"/>
    <w:rsid w:val="00767F3F"/>
    <w:rsid w:val="00767F6D"/>
    <w:rsid w:val="007701E6"/>
    <w:rsid w:val="00770D0E"/>
    <w:rsid w:val="00770DAE"/>
    <w:rsid w:val="00770DBA"/>
    <w:rsid w:val="00770E23"/>
    <w:rsid w:val="00771577"/>
    <w:rsid w:val="0077162C"/>
    <w:rsid w:val="00771A24"/>
    <w:rsid w:val="00771E24"/>
    <w:rsid w:val="00771EC7"/>
    <w:rsid w:val="00772164"/>
    <w:rsid w:val="007727F0"/>
    <w:rsid w:val="007729DB"/>
    <w:rsid w:val="007729F0"/>
    <w:rsid w:val="00772E2F"/>
    <w:rsid w:val="007730C7"/>
    <w:rsid w:val="00773181"/>
    <w:rsid w:val="007732BA"/>
    <w:rsid w:val="0077367D"/>
    <w:rsid w:val="007738F0"/>
    <w:rsid w:val="007738FF"/>
    <w:rsid w:val="00773C52"/>
    <w:rsid w:val="00773EDD"/>
    <w:rsid w:val="0077425F"/>
    <w:rsid w:val="00774663"/>
    <w:rsid w:val="00774849"/>
    <w:rsid w:val="00774A15"/>
    <w:rsid w:val="00774ADD"/>
    <w:rsid w:val="007753E6"/>
    <w:rsid w:val="007754AE"/>
    <w:rsid w:val="0077563D"/>
    <w:rsid w:val="007756AD"/>
    <w:rsid w:val="007756B8"/>
    <w:rsid w:val="007756EF"/>
    <w:rsid w:val="007757EA"/>
    <w:rsid w:val="00775813"/>
    <w:rsid w:val="00775830"/>
    <w:rsid w:val="007758ED"/>
    <w:rsid w:val="00775DCB"/>
    <w:rsid w:val="00775F5C"/>
    <w:rsid w:val="00775FB3"/>
    <w:rsid w:val="00776093"/>
    <w:rsid w:val="00776620"/>
    <w:rsid w:val="007766AE"/>
    <w:rsid w:val="00776747"/>
    <w:rsid w:val="00776B81"/>
    <w:rsid w:val="00776C99"/>
    <w:rsid w:val="00776EB5"/>
    <w:rsid w:val="007770D2"/>
    <w:rsid w:val="0077712C"/>
    <w:rsid w:val="007771B1"/>
    <w:rsid w:val="00777390"/>
    <w:rsid w:val="0077781D"/>
    <w:rsid w:val="0077782E"/>
    <w:rsid w:val="00777B34"/>
    <w:rsid w:val="00777BC6"/>
    <w:rsid w:val="00777CA7"/>
    <w:rsid w:val="007800D4"/>
    <w:rsid w:val="00780335"/>
    <w:rsid w:val="007803C9"/>
    <w:rsid w:val="00780478"/>
    <w:rsid w:val="00780ABE"/>
    <w:rsid w:val="00780CC7"/>
    <w:rsid w:val="00780CCD"/>
    <w:rsid w:val="00781297"/>
    <w:rsid w:val="00781436"/>
    <w:rsid w:val="007814A2"/>
    <w:rsid w:val="0078155A"/>
    <w:rsid w:val="0078194C"/>
    <w:rsid w:val="007819AF"/>
    <w:rsid w:val="00781AB1"/>
    <w:rsid w:val="00781BAE"/>
    <w:rsid w:val="00781F7C"/>
    <w:rsid w:val="00782421"/>
    <w:rsid w:val="00782503"/>
    <w:rsid w:val="007829C1"/>
    <w:rsid w:val="00782F5F"/>
    <w:rsid w:val="0078302C"/>
    <w:rsid w:val="007830A2"/>
    <w:rsid w:val="00783744"/>
    <w:rsid w:val="007837B5"/>
    <w:rsid w:val="007837D3"/>
    <w:rsid w:val="007838B2"/>
    <w:rsid w:val="007838B8"/>
    <w:rsid w:val="00783E67"/>
    <w:rsid w:val="00784492"/>
    <w:rsid w:val="0078487E"/>
    <w:rsid w:val="00784956"/>
    <w:rsid w:val="0078498E"/>
    <w:rsid w:val="00784B6A"/>
    <w:rsid w:val="007856FA"/>
    <w:rsid w:val="007858F0"/>
    <w:rsid w:val="00785907"/>
    <w:rsid w:val="0078593B"/>
    <w:rsid w:val="007859FB"/>
    <w:rsid w:val="00785B96"/>
    <w:rsid w:val="007863B8"/>
    <w:rsid w:val="00786AC0"/>
    <w:rsid w:val="0078706D"/>
    <w:rsid w:val="0078707C"/>
    <w:rsid w:val="0078709A"/>
    <w:rsid w:val="00787283"/>
    <w:rsid w:val="00787384"/>
    <w:rsid w:val="007876A0"/>
    <w:rsid w:val="00787746"/>
    <w:rsid w:val="00787750"/>
    <w:rsid w:val="007877D3"/>
    <w:rsid w:val="007879F6"/>
    <w:rsid w:val="00787A50"/>
    <w:rsid w:val="00787C65"/>
    <w:rsid w:val="0079012E"/>
    <w:rsid w:val="007903FD"/>
    <w:rsid w:val="00790621"/>
    <w:rsid w:val="007907FE"/>
    <w:rsid w:val="00790942"/>
    <w:rsid w:val="007909BD"/>
    <w:rsid w:val="00790A6A"/>
    <w:rsid w:val="00790B1D"/>
    <w:rsid w:val="007910FB"/>
    <w:rsid w:val="00791262"/>
    <w:rsid w:val="00791370"/>
    <w:rsid w:val="00791463"/>
    <w:rsid w:val="00791B86"/>
    <w:rsid w:val="00791BCB"/>
    <w:rsid w:val="00791C42"/>
    <w:rsid w:val="00791CE3"/>
    <w:rsid w:val="00791E40"/>
    <w:rsid w:val="00791EF4"/>
    <w:rsid w:val="00792318"/>
    <w:rsid w:val="00792453"/>
    <w:rsid w:val="007926ED"/>
    <w:rsid w:val="00792BCE"/>
    <w:rsid w:val="00792F43"/>
    <w:rsid w:val="00793075"/>
    <w:rsid w:val="007931E5"/>
    <w:rsid w:val="0079344A"/>
    <w:rsid w:val="007935F1"/>
    <w:rsid w:val="0079375B"/>
    <w:rsid w:val="00794260"/>
    <w:rsid w:val="007945E6"/>
    <w:rsid w:val="007948D3"/>
    <w:rsid w:val="00794B83"/>
    <w:rsid w:val="00795002"/>
    <w:rsid w:val="00795110"/>
    <w:rsid w:val="00795316"/>
    <w:rsid w:val="0079536C"/>
    <w:rsid w:val="0079537A"/>
    <w:rsid w:val="00795681"/>
    <w:rsid w:val="00795C4C"/>
    <w:rsid w:val="007962D1"/>
    <w:rsid w:val="00796382"/>
    <w:rsid w:val="007964D1"/>
    <w:rsid w:val="00796640"/>
    <w:rsid w:val="007966D7"/>
    <w:rsid w:val="007966EC"/>
    <w:rsid w:val="007969A7"/>
    <w:rsid w:val="00796D87"/>
    <w:rsid w:val="00796E2C"/>
    <w:rsid w:val="00796F5F"/>
    <w:rsid w:val="00796F7F"/>
    <w:rsid w:val="007970EE"/>
    <w:rsid w:val="0079741A"/>
    <w:rsid w:val="00797478"/>
    <w:rsid w:val="00797D8E"/>
    <w:rsid w:val="007A0012"/>
    <w:rsid w:val="007A00B7"/>
    <w:rsid w:val="007A0111"/>
    <w:rsid w:val="007A0567"/>
    <w:rsid w:val="007A05A6"/>
    <w:rsid w:val="007A0706"/>
    <w:rsid w:val="007A0AAA"/>
    <w:rsid w:val="007A0BFC"/>
    <w:rsid w:val="007A0C6E"/>
    <w:rsid w:val="007A1018"/>
    <w:rsid w:val="007A10C4"/>
    <w:rsid w:val="007A14FA"/>
    <w:rsid w:val="007A1887"/>
    <w:rsid w:val="007A1D03"/>
    <w:rsid w:val="007A1F61"/>
    <w:rsid w:val="007A20E2"/>
    <w:rsid w:val="007A2B17"/>
    <w:rsid w:val="007A2BBE"/>
    <w:rsid w:val="007A2DA7"/>
    <w:rsid w:val="007A30BA"/>
    <w:rsid w:val="007A3866"/>
    <w:rsid w:val="007A3E6E"/>
    <w:rsid w:val="007A4004"/>
    <w:rsid w:val="007A42E2"/>
    <w:rsid w:val="007A430C"/>
    <w:rsid w:val="007A43D6"/>
    <w:rsid w:val="007A478C"/>
    <w:rsid w:val="007A4C59"/>
    <w:rsid w:val="007A4D0C"/>
    <w:rsid w:val="007A4ED9"/>
    <w:rsid w:val="007A5361"/>
    <w:rsid w:val="007A55CC"/>
    <w:rsid w:val="007A57E2"/>
    <w:rsid w:val="007A5A00"/>
    <w:rsid w:val="007A5BA4"/>
    <w:rsid w:val="007A5D61"/>
    <w:rsid w:val="007A5F67"/>
    <w:rsid w:val="007A62A0"/>
    <w:rsid w:val="007A62C9"/>
    <w:rsid w:val="007A6655"/>
    <w:rsid w:val="007A6936"/>
    <w:rsid w:val="007A6961"/>
    <w:rsid w:val="007A6CF4"/>
    <w:rsid w:val="007A6DE9"/>
    <w:rsid w:val="007A6DFA"/>
    <w:rsid w:val="007A7023"/>
    <w:rsid w:val="007A70A8"/>
    <w:rsid w:val="007A7278"/>
    <w:rsid w:val="007A75C2"/>
    <w:rsid w:val="007A76F1"/>
    <w:rsid w:val="007A7B59"/>
    <w:rsid w:val="007A7B82"/>
    <w:rsid w:val="007A7CBC"/>
    <w:rsid w:val="007A7F28"/>
    <w:rsid w:val="007B03C7"/>
    <w:rsid w:val="007B09EF"/>
    <w:rsid w:val="007B0FDE"/>
    <w:rsid w:val="007B119D"/>
    <w:rsid w:val="007B13A4"/>
    <w:rsid w:val="007B16AF"/>
    <w:rsid w:val="007B1959"/>
    <w:rsid w:val="007B1A6F"/>
    <w:rsid w:val="007B1CC9"/>
    <w:rsid w:val="007B2052"/>
    <w:rsid w:val="007B231E"/>
    <w:rsid w:val="007B2719"/>
    <w:rsid w:val="007B2758"/>
    <w:rsid w:val="007B285E"/>
    <w:rsid w:val="007B2A21"/>
    <w:rsid w:val="007B2BF3"/>
    <w:rsid w:val="007B2D7F"/>
    <w:rsid w:val="007B2DAD"/>
    <w:rsid w:val="007B2FFF"/>
    <w:rsid w:val="007B32DA"/>
    <w:rsid w:val="007B3327"/>
    <w:rsid w:val="007B355A"/>
    <w:rsid w:val="007B3688"/>
    <w:rsid w:val="007B3AF0"/>
    <w:rsid w:val="007B3F31"/>
    <w:rsid w:val="007B4196"/>
    <w:rsid w:val="007B41F0"/>
    <w:rsid w:val="007B46FD"/>
    <w:rsid w:val="007B4B1E"/>
    <w:rsid w:val="007B4FF8"/>
    <w:rsid w:val="007B51AC"/>
    <w:rsid w:val="007B57AD"/>
    <w:rsid w:val="007B5B7A"/>
    <w:rsid w:val="007B5C28"/>
    <w:rsid w:val="007B5F8E"/>
    <w:rsid w:val="007B6277"/>
    <w:rsid w:val="007B62D4"/>
    <w:rsid w:val="007B635B"/>
    <w:rsid w:val="007B68C1"/>
    <w:rsid w:val="007B6CA8"/>
    <w:rsid w:val="007B6FD8"/>
    <w:rsid w:val="007B71AE"/>
    <w:rsid w:val="007B71BE"/>
    <w:rsid w:val="007B7610"/>
    <w:rsid w:val="007B778C"/>
    <w:rsid w:val="007B77CD"/>
    <w:rsid w:val="007B79EE"/>
    <w:rsid w:val="007B7A35"/>
    <w:rsid w:val="007C01E9"/>
    <w:rsid w:val="007C0321"/>
    <w:rsid w:val="007C05EB"/>
    <w:rsid w:val="007C06E9"/>
    <w:rsid w:val="007C07A1"/>
    <w:rsid w:val="007C082D"/>
    <w:rsid w:val="007C0991"/>
    <w:rsid w:val="007C0DE2"/>
    <w:rsid w:val="007C11C9"/>
    <w:rsid w:val="007C14C4"/>
    <w:rsid w:val="007C1718"/>
    <w:rsid w:val="007C180C"/>
    <w:rsid w:val="007C1B12"/>
    <w:rsid w:val="007C1B2E"/>
    <w:rsid w:val="007C1E5E"/>
    <w:rsid w:val="007C1F3B"/>
    <w:rsid w:val="007C20F2"/>
    <w:rsid w:val="007C21D6"/>
    <w:rsid w:val="007C23C4"/>
    <w:rsid w:val="007C2573"/>
    <w:rsid w:val="007C2788"/>
    <w:rsid w:val="007C2831"/>
    <w:rsid w:val="007C2B35"/>
    <w:rsid w:val="007C2CB2"/>
    <w:rsid w:val="007C309C"/>
    <w:rsid w:val="007C3414"/>
    <w:rsid w:val="007C35D4"/>
    <w:rsid w:val="007C3745"/>
    <w:rsid w:val="007C37E1"/>
    <w:rsid w:val="007C3B51"/>
    <w:rsid w:val="007C3BD1"/>
    <w:rsid w:val="007C42F9"/>
    <w:rsid w:val="007C434A"/>
    <w:rsid w:val="007C4400"/>
    <w:rsid w:val="007C44F0"/>
    <w:rsid w:val="007C45A6"/>
    <w:rsid w:val="007C46C5"/>
    <w:rsid w:val="007C46D6"/>
    <w:rsid w:val="007C47F1"/>
    <w:rsid w:val="007C4EFA"/>
    <w:rsid w:val="007C51C7"/>
    <w:rsid w:val="007C5986"/>
    <w:rsid w:val="007C5D0C"/>
    <w:rsid w:val="007C5F06"/>
    <w:rsid w:val="007C6117"/>
    <w:rsid w:val="007C6177"/>
    <w:rsid w:val="007C6562"/>
    <w:rsid w:val="007C65E3"/>
    <w:rsid w:val="007C674B"/>
    <w:rsid w:val="007C6839"/>
    <w:rsid w:val="007C687E"/>
    <w:rsid w:val="007C6BF9"/>
    <w:rsid w:val="007C6C72"/>
    <w:rsid w:val="007C6F5C"/>
    <w:rsid w:val="007C72CE"/>
    <w:rsid w:val="007C74CE"/>
    <w:rsid w:val="007C764D"/>
    <w:rsid w:val="007C7F8D"/>
    <w:rsid w:val="007C7FCC"/>
    <w:rsid w:val="007D0673"/>
    <w:rsid w:val="007D0810"/>
    <w:rsid w:val="007D0937"/>
    <w:rsid w:val="007D0A3C"/>
    <w:rsid w:val="007D10BA"/>
    <w:rsid w:val="007D10E5"/>
    <w:rsid w:val="007D1179"/>
    <w:rsid w:val="007D13C3"/>
    <w:rsid w:val="007D1682"/>
    <w:rsid w:val="007D1A5B"/>
    <w:rsid w:val="007D1DE8"/>
    <w:rsid w:val="007D1E4E"/>
    <w:rsid w:val="007D2128"/>
    <w:rsid w:val="007D2155"/>
    <w:rsid w:val="007D2402"/>
    <w:rsid w:val="007D2608"/>
    <w:rsid w:val="007D26B1"/>
    <w:rsid w:val="007D297C"/>
    <w:rsid w:val="007D2B89"/>
    <w:rsid w:val="007D2B92"/>
    <w:rsid w:val="007D2E57"/>
    <w:rsid w:val="007D2F9F"/>
    <w:rsid w:val="007D30A6"/>
    <w:rsid w:val="007D3C75"/>
    <w:rsid w:val="007D41CD"/>
    <w:rsid w:val="007D4355"/>
    <w:rsid w:val="007D4507"/>
    <w:rsid w:val="007D4564"/>
    <w:rsid w:val="007D457F"/>
    <w:rsid w:val="007D4769"/>
    <w:rsid w:val="007D4907"/>
    <w:rsid w:val="007D4D70"/>
    <w:rsid w:val="007D4EBE"/>
    <w:rsid w:val="007D541B"/>
    <w:rsid w:val="007D56F6"/>
    <w:rsid w:val="007D5AE2"/>
    <w:rsid w:val="007D5B4F"/>
    <w:rsid w:val="007D5F10"/>
    <w:rsid w:val="007D5FEC"/>
    <w:rsid w:val="007D62B5"/>
    <w:rsid w:val="007D6466"/>
    <w:rsid w:val="007D650C"/>
    <w:rsid w:val="007D686B"/>
    <w:rsid w:val="007D698C"/>
    <w:rsid w:val="007D6DEE"/>
    <w:rsid w:val="007D6F13"/>
    <w:rsid w:val="007D7181"/>
    <w:rsid w:val="007D72EB"/>
    <w:rsid w:val="007D7456"/>
    <w:rsid w:val="007D7673"/>
    <w:rsid w:val="007D7857"/>
    <w:rsid w:val="007D7868"/>
    <w:rsid w:val="007D7B57"/>
    <w:rsid w:val="007D7CE0"/>
    <w:rsid w:val="007E06BA"/>
    <w:rsid w:val="007E0B6A"/>
    <w:rsid w:val="007E0E6D"/>
    <w:rsid w:val="007E10CC"/>
    <w:rsid w:val="007E124C"/>
    <w:rsid w:val="007E1A61"/>
    <w:rsid w:val="007E1B77"/>
    <w:rsid w:val="007E1E44"/>
    <w:rsid w:val="007E1EF2"/>
    <w:rsid w:val="007E1F7E"/>
    <w:rsid w:val="007E1F91"/>
    <w:rsid w:val="007E21D6"/>
    <w:rsid w:val="007E2968"/>
    <w:rsid w:val="007E2B58"/>
    <w:rsid w:val="007E2BAF"/>
    <w:rsid w:val="007E2E16"/>
    <w:rsid w:val="007E30DE"/>
    <w:rsid w:val="007E31A9"/>
    <w:rsid w:val="007E3807"/>
    <w:rsid w:val="007E3BE5"/>
    <w:rsid w:val="007E3F94"/>
    <w:rsid w:val="007E4117"/>
    <w:rsid w:val="007E4A38"/>
    <w:rsid w:val="007E4AC8"/>
    <w:rsid w:val="007E4BB0"/>
    <w:rsid w:val="007E4BEC"/>
    <w:rsid w:val="007E4D4B"/>
    <w:rsid w:val="007E4DD1"/>
    <w:rsid w:val="007E4FBB"/>
    <w:rsid w:val="007E5179"/>
    <w:rsid w:val="007E519E"/>
    <w:rsid w:val="007E52C9"/>
    <w:rsid w:val="007E52D4"/>
    <w:rsid w:val="007E5740"/>
    <w:rsid w:val="007E5A45"/>
    <w:rsid w:val="007E5B95"/>
    <w:rsid w:val="007E5BC6"/>
    <w:rsid w:val="007E5DED"/>
    <w:rsid w:val="007E5E2D"/>
    <w:rsid w:val="007E6005"/>
    <w:rsid w:val="007E6305"/>
    <w:rsid w:val="007E6702"/>
    <w:rsid w:val="007E6BF3"/>
    <w:rsid w:val="007E6FD1"/>
    <w:rsid w:val="007E6FD6"/>
    <w:rsid w:val="007E7228"/>
    <w:rsid w:val="007E75AC"/>
    <w:rsid w:val="007E75DB"/>
    <w:rsid w:val="007F0600"/>
    <w:rsid w:val="007F079E"/>
    <w:rsid w:val="007F0892"/>
    <w:rsid w:val="007F0DEC"/>
    <w:rsid w:val="007F0F21"/>
    <w:rsid w:val="007F20E0"/>
    <w:rsid w:val="007F211A"/>
    <w:rsid w:val="007F25E0"/>
    <w:rsid w:val="007F3099"/>
    <w:rsid w:val="007F32B3"/>
    <w:rsid w:val="007F33E2"/>
    <w:rsid w:val="007F3404"/>
    <w:rsid w:val="007F345E"/>
    <w:rsid w:val="007F39D1"/>
    <w:rsid w:val="007F39D8"/>
    <w:rsid w:val="007F3D97"/>
    <w:rsid w:val="007F3E79"/>
    <w:rsid w:val="007F3EBB"/>
    <w:rsid w:val="007F40F8"/>
    <w:rsid w:val="007F42B9"/>
    <w:rsid w:val="007F4362"/>
    <w:rsid w:val="007F481C"/>
    <w:rsid w:val="007F4B75"/>
    <w:rsid w:val="007F4CF3"/>
    <w:rsid w:val="007F5139"/>
    <w:rsid w:val="007F51DD"/>
    <w:rsid w:val="007F52AC"/>
    <w:rsid w:val="007F530D"/>
    <w:rsid w:val="007F5535"/>
    <w:rsid w:val="007F5767"/>
    <w:rsid w:val="007F5CC6"/>
    <w:rsid w:val="007F5CD0"/>
    <w:rsid w:val="007F6099"/>
    <w:rsid w:val="007F677E"/>
    <w:rsid w:val="007F69EF"/>
    <w:rsid w:val="007F6F2B"/>
    <w:rsid w:val="007F6F99"/>
    <w:rsid w:val="007F7190"/>
    <w:rsid w:val="007F7ABB"/>
    <w:rsid w:val="007F7E93"/>
    <w:rsid w:val="00800673"/>
    <w:rsid w:val="00801208"/>
    <w:rsid w:val="00801257"/>
    <w:rsid w:val="0080150D"/>
    <w:rsid w:val="00801AAD"/>
    <w:rsid w:val="00801C10"/>
    <w:rsid w:val="0080221E"/>
    <w:rsid w:val="00803288"/>
    <w:rsid w:val="008035F3"/>
    <w:rsid w:val="008036FD"/>
    <w:rsid w:val="00803749"/>
    <w:rsid w:val="0080428A"/>
    <w:rsid w:val="00804502"/>
    <w:rsid w:val="008046F8"/>
    <w:rsid w:val="00804777"/>
    <w:rsid w:val="008047EA"/>
    <w:rsid w:val="00804A70"/>
    <w:rsid w:val="00805010"/>
    <w:rsid w:val="008053A4"/>
    <w:rsid w:val="00805475"/>
    <w:rsid w:val="008054B2"/>
    <w:rsid w:val="008056C2"/>
    <w:rsid w:val="00805727"/>
    <w:rsid w:val="0080587A"/>
    <w:rsid w:val="00805A80"/>
    <w:rsid w:val="00805E19"/>
    <w:rsid w:val="00805E47"/>
    <w:rsid w:val="00805F24"/>
    <w:rsid w:val="00805F4B"/>
    <w:rsid w:val="00805FF1"/>
    <w:rsid w:val="00806030"/>
    <w:rsid w:val="008060EA"/>
    <w:rsid w:val="008062F5"/>
    <w:rsid w:val="008063ED"/>
    <w:rsid w:val="00806442"/>
    <w:rsid w:val="00806771"/>
    <w:rsid w:val="00806937"/>
    <w:rsid w:val="0080746F"/>
    <w:rsid w:val="00807C2A"/>
    <w:rsid w:val="00807D50"/>
    <w:rsid w:val="00807DF0"/>
    <w:rsid w:val="008100E9"/>
    <w:rsid w:val="00810156"/>
    <w:rsid w:val="008105CC"/>
    <w:rsid w:val="0081089E"/>
    <w:rsid w:val="00810C6D"/>
    <w:rsid w:val="00810DD3"/>
    <w:rsid w:val="00810F0A"/>
    <w:rsid w:val="00810F89"/>
    <w:rsid w:val="0081108F"/>
    <w:rsid w:val="008111F2"/>
    <w:rsid w:val="00811267"/>
    <w:rsid w:val="008113FF"/>
    <w:rsid w:val="0081156C"/>
    <w:rsid w:val="00811748"/>
    <w:rsid w:val="00811CB4"/>
    <w:rsid w:val="00811F69"/>
    <w:rsid w:val="008120A0"/>
    <w:rsid w:val="0081245F"/>
    <w:rsid w:val="008125DB"/>
    <w:rsid w:val="00812915"/>
    <w:rsid w:val="00812964"/>
    <w:rsid w:val="00812A04"/>
    <w:rsid w:val="00812F10"/>
    <w:rsid w:val="0081339B"/>
    <w:rsid w:val="00813662"/>
    <w:rsid w:val="00813835"/>
    <w:rsid w:val="008138F4"/>
    <w:rsid w:val="00813A43"/>
    <w:rsid w:val="00813AD3"/>
    <w:rsid w:val="00813F5C"/>
    <w:rsid w:val="008144AD"/>
    <w:rsid w:val="0081478D"/>
    <w:rsid w:val="0081482D"/>
    <w:rsid w:val="00814877"/>
    <w:rsid w:val="00814A50"/>
    <w:rsid w:val="00814B18"/>
    <w:rsid w:val="00814BB9"/>
    <w:rsid w:val="00814C5C"/>
    <w:rsid w:val="008150D1"/>
    <w:rsid w:val="0081550D"/>
    <w:rsid w:val="00815570"/>
    <w:rsid w:val="008155B8"/>
    <w:rsid w:val="008155CD"/>
    <w:rsid w:val="00815851"/>
    <w:rsid w:val="00815AEA"/>
    <w:rsid w:val="00815B7A"/>
    <w:rsid w:val="00815E6A"/>
    <w:rsid w:val="00816005"/>
    <w:rsid w:val="00816958"/>
    <w:rsid w:val="00816D58"/>
    <w:rsid w:val="00816DF9"/>
    <w:rsid w:val="00816FF0"/>
    <w:rsid w:val="00817127"/>
    <w:rsid w:val="0081712D"/>
    <w:rsid w:val="00817381"/>
    <w:rsid w:val="008175BF"/>
    <w:rsid w:val="0081775B"/>
    <w:rsid w:val="008178F4"/>
    <w:rsid w:val="00817B72"/>
    <w:rsid w:val="0082015F"/>
    <w:rsid w:val="0082038D"/>
    <w:rsid w:val="00820A7F"/>
    <w:rsid w:val="0082105F"/>
    <w:rsid w:val="008210E2"/>
    <w:rsid w:val="008210F0"/>
    <w:rsid w:val="008211D4"/>
    <w:rsid w:val="0082143A"/>
    <w:rsid w:val="008215BB"/>
    <w:rsid w:val="00821688"/>
    <w:rsid w:val="00821CAF"/>
    <w:rsid w:val="00821EF2"/>
    <w:rsid w:val="0082249A"/>
    <w:rsid w:val="00822635"/>
    <w:rsid w:val="008226AE"/>
    <w:rsid w:val="00822839"/>
    <w:rsid w:val="00822A72"/>
    <w:rsid w:val="00822AEC"/>
    <w:rsid w:val="00822BCA"/>
    <w:rsid w:val="00822BF5"/>
    <w:rsid w:val="008230C4"/>
    <w:rsid w:val="00823167"/>
    <w:rsid w:val="00823493"/>
    <w:rsid w:val="0082357E"/>
    <w:rsid w:val="008235E4"/>
    <w:rsid w:val="00823993"/>
    <w:rsid w:val="00823C28"/>
    <w:rsid w:val="00823CDD"/>
    <w:rsid w:val="00823E63"/>
    <w:rsid w:val="00824450"/>
    <w:rsid w:val="00824566"/>
    <w:rsid w:val="008247CD"/>
    <w:rsid w:val="00824801"/>
    <w:rsid w:val="008249BB"/>
    <w:rsid w:val="00824B8A"/>
    <w:rsid w:val="00824C7A"/>
    <w:rsid w:val="00824EA5"/>
    <w:rsid w:val="00825595"/>
    <w:rsid w:val="00825855"/>
    <w:rsid w:val="008258B1"/>
    <w:rsid w:val="008261C4"/>
    <w:rsid w:val="00826324"/>
    <w:rsid w:val="00826BC2"/>
    <w:rsid w:val="00826C06"/>
    <w:rsid w:val="00826F61"/>
    <w:rsid w:val="00826F8F"/>
    <w:rsid w:val="008270D5"/>
    <w:rsid w:val="00827424"/>
    <w:rsid w:val="0082785B"/>
    <w:rsid w:val="008278F1"/>
    <w:rsid w:val="008302BF"/>
    <w:rsid w:val="0083030A"/>
    <w:rsid w:val="00830433"/>
    <w:rsid w:val="008304F8"/>
    <w:rsid w:val="008305D1"/>
    <w:rsid w:val="00830F9B"/>
    <w:rsid w:val="0083118B"/>
    <w:rsid w:val="00831219"/>
    <w:rsid w:val="00831703"/>
    <w:rsid w:val="0083187E"/>
    <w:rsid w:val="00831A6E"/>
    <w:rsid w:val="008323F1"/>
    <w:rsid w:val="008324DB"/>
    <w:rsid w:val="008325C1"/>
    <w:rsid w:val="0083275C"/>
    <w:rsid w:val="00832B46"/>
    <w:rsid w:val="00832BC7"/>
    <w:rsid w:val="00832C08"/>
    <w:rsid w:val="0083353B"/>
    <w:rsid w:val="00833BED"/>
    <w:rsid w:val="00833CEB"/>
    <w:rsid w:val="00834088"/>
    <w:rsid w:val="00834455"/>
    <w:rsid w:val="00834A6B"/>
    <w:rsid w:val="00834B97"/>
    <w:rsid w:val="00834DAB"/>
    <w:rsid w:val="00834E71"/>
    <w:rsid w:val="00834F4E"/>
    <w:rsid w:val="00834FD7"/>
    <w:rsid w:val="00835475"/>
    <w:rsid w:val="008355C2"/>
    <w:rsid w:val="0083563F"/>
    <w:rsid w:val="008357FB"/>
    <w:rsid w:val="00835831"/>
    <w:rsid w:val="0083595C"/>
    <w:rsid w:val="00835E10"/>
    <w:rsid w:val="00835F82"/>
    <w:rsid w:val="008364F6"/>
    <w:rsid w:val="008365F0"/>
    <w:rsid w:val="0083668E"/>
    <w:rsid w:val="0083696C"/>
    <w:rsid w:val="00836A9C"/>
    <w:rsid w:val="00837213"/>
    <w:rsid w:val="00837230"/>
    <w:rsid w:val="008374B8"/>
    <w:rsid w:val="008377D1"/>
    <w:rsid w:val="00837880"/>
    <w:rsid w:val="00837E7E"/>
    <w:rsid w:val="00840487"/>
    <w:rsid w:val="00840657"/>
    <w:rsid w:val="0084117C"/>
    <w:rsid w:val="00841440"/>
    <w:rsid w:val="00841600"/>
    <w:rsid w:val="008416B9"/>
    <w:rsid w:val="008420A0"/>
    <w:rsid w:val="00842624"/>
    <w:rsid w:val="008427DE"/>
    <w:rsid w:val="008429BB"/>
    <w:rsid w:val="008429CE"/>
    <w:rsid w:val="00842C08"/>
    <w:rsid w:val="00842D51"/>
    <w:rsid w:val="00842E67"/>
    <w:rsid w:val="008430D0"/>
    <w:rsid w:val="0084324E"/>
    <w:rsid w:val="00843F34"/>
    <w:rsid w:val="00844551"/>
    <w:rsid w:val="0084471F"/>
    <w:rsid w:val="0084483F"/>
    <w:rsid w:val="008448CA"/>
    <w:rsid w:val="00844C88"/>
    <w:rsid w:val="00844DD6"/>
    <w:rsid w:val="00844FC2"/>
    <w:rsid w:val="00845056"/>
    <w:rsid w:val="00845118"/>
    <w:rsid w:val="00845272"/>
    <w:rsid w:val="00845B26"/>
    <w:rsid w:val="0084601D"/>
    <w:rsid w:val="00846103"/>
    <w:rsid w:val="0084635A"/>
    <w:rsid w:val="008464A3"/>
    <w:rsid w:val="00846618"/>
    <w:rsid w:val="00846D42"/>
    <w:rsid w:val="00846DBB"/>
    <w:rsid w:val="0084700B"/>
    <w:rsid w:val="0084738C"/>
    <w:rsid w:val="00847C6B"/>
    <w:rsid w:val="00847CB6"/>
    <w:rsid w:val="00847CFE"/>
    <w:rsid w:val="00847FCB"/>
    <w:rsid w:val="008500D7"/>
    <w:rsid w:val="008501C6"/>
    <w:rsid w:val="008504F4"/>
    <w:rsid w:val="0085063C"/>
    <w:rsid w:val="0085079E"/>
    <w:rsid w:val="00850868"/>
    <w:rsid w:val="00850D27"/>
    <w:rsid w:val="00851755"/>
    <w:rsid w:val="00851B13"/>
    <w:rsid w:val="00851CCE"/>
    <w:rsid w:val="00851D52"/>
    <w:rsid w:val="00851D5E"/>
    <w:rsid w:val="0085234B"/>
    <w:rsid w:val="00852449"/>
    <w:rsid w:val="008525C8"/>
    <w:rsid w:val="00852613"/>
    <w:rsid w:val="00852804"/>
    <w:rsid w:val="00852879"/>
    <w:rsid w:val="00852D63"/>
    <w:rsid w:val="00853337"/>
    <w:rsid w:val="00853457"/>
    <w:rsid w:val="008534D7"/>
    <w:rsid w:val="00853616"/>
    <w:rsid w:val="00853678"/>
    <w:rsid w:val="008537C4"/>
    <w:rsid w:val="00853E3E"/>
    <w:rsid w:val="00853F6B"/>
    <w:rsid w:val="008543D8"/>
    <w:rsid w:val="00854A02"/>
    <w:rsid w:val="00854C49"/>
    <w:rsid w:val="00854E44"/>
    <w:rsid w:val="00854F52"/>
    <w:rsid w:val="0085525A"/>
    <w:rsid w:val="00855427"/>
    <w:rsid w:val="00855514"/>
    <w:rsid w:val="00855760"/>
    <w:rsid w:val="008558D5"/>
    <w:rsid w:val="0085598E"/>
    <w:rsid w:val="008559C9"/>
    <w:rsid w:val="008559ED"/>
    <w:rsid w:val="00855C4E"/>
    <w:rsid w:val="00855DD2"/>
    <w:rsid w:val="00855EC0"/>
    <w:rsid w:val="00855FC6"/>
    <w:rsid w:val="008561DE"/>
    <w:rsid w:val="008565E4"/>
    <w:rsid w:val="008569D6"/>
    <w:rsid w:val="00856B30"/>
    <w:rsid w:val="008571A2"/>
    <w:rsid w:val="008571D6"/>
    <w:rsid w:val="008576F9"/>
    <w:rsid w:val="008577C9"/>
    <w:rsid w:val="00857902"/>
    <w:rsid w:val="00857D2C"/>
    <w:rsid w:val="00857FB9"/>
    <w:rsid w:val="00860444"/>
    <w:rsid w:val="008605BC"/>
    <w:rsid w:val="00860918"/>
    <w:rsid w:val="00860AFB"/>
    <w:rsid w:val="00860B7A"/>
    <w:rsid w:val="008618DC"/>
    <w:rsid w:val="008618FD"/>
    <w:rsid w:val="00861A61"/>
    <w:rsid w:val="00861A8A"/>
    <w:rsid w:val="00861DE9"/>
    <w:rsid w:val="008620B4"/>
    <w:rsid w:val="008621D2"/>
    <w:rsid w:val="008621E6"/>
    <w:rsid w:val="00862289"/>
    <w:rsid w:val="00862701"/>
    <w:rsid w:val="00862782"/>
    <w:rsid w:val="008629A5"/>
    <w:rsid w:val="00862BC8"/>
    <w:rsid w:val="00862D6D"/>
    <w:rsid w:val="008631BD"/>
    <w:rsid w:val="008634D8"/>
    <w:rsid w:val="00863573"/>
    <w:rsid w:val="00863807"/>
    <w:rsid w:val="008640DF"/>
    <w:rsid w:val="008641EC"/>
    <w:rsid w:val="008642B3"/>
    <w:rsid w:val="0086450B"/>
    <w:rsid w:val="00864AEF"/>
    <w:rsid w:val="00864B1C"/>
    <w:rsid w:val="00864BD2"/>
    <w:rsid w:val="00864BFC"/>
    <w:rsid w:val="00865201"/>
    <w:rsid w:val="0086616B"/>
    <w:rsid w:val="008663F0"/>
    <w:rsid w:val="0086642C"/>
    <w:rsid w:val="008664AE"/>
    <w:rsid w:val="00866689"/>
    <w:rsid w:val="00866864"/>
    <w:rsid w:val="0086690A"/>
    <w:rsid w:val="00866B75"/>
    <w:rsid w:val="00866D15"/>
    <w:rsid w:val="00866F42"/>
    <w:rsid w:val="008670C3"/>
    <w:rsid w:val="00867470"/>
    <w:rsid w:val="00867808"/>
    <w:rsid w:val="008679BE"/>
    <w:rsid w:val="00867A49"/>
    <w:rsid w:val="00867B7E"/>
    <w:rsid w:val="00867C11"/>
    <w:rsid w:val="008700CD"/>
    <w:rsid w:val="00870314"/>
    <w:rsid w:val="00870315"/>
    <w:rsid w:val="008706E1"/>
    <w:rsid w:val="008706EB"/>
    <w:rsid w:val="00870DC5"/>
    <w:rsid w:val="00870E2B"/>
    <w:rsid w:val="00871279"/>
    <w:rsid w:val="008713C8"/>
    <w:rsid w:val="008718A0"/>
    <w:rsid w:val="00871CCC"/>
    <w:rsid w:val="00871D4C"/>
    <w:rsid w:val="008723B6"/>
    <w:rsid w:val="00872769"/>
    <w:rsid w:val="00872856"/>
    <w:rsid w:val="00872906"/>
    <w:rsid w:val="008730BF"/>
    <w:rsid w:val="00873144"/>
    <w:rsid w:val="0087315B"/>
    <w:rsid w:val="008731F6"/>
    <w:rsid w:val="0087333C"/>
    <w:rsid w:val="00873D21"/>
    <w:rsid w:val="00873D7D"/>
    <w:rsid w:val="00873DD1"/>
    <w:rsid w:val="008741FA"/>
    <w:rsid w:val="00874566"/>
    <w:rsid w:val="00874589"/>
    <w:rsid w:val="008745DF"/>
    <w:rsid w:val="00875323"/>
    <w:rsid w:val="008754D1"/>
    <w:rsid w:val="008754E2"/>
    <w:rsid w:val="00875835"/>
    <w:rsid w:val="00875901"/>
    <w:rsid w:val="0087590F"/>
    <w:rsid w:val="00875915"/>
    <w:rsid w:val="00875A10"/>
    <w:rsid w:val="00876024"/>
    <w:rsid w:val="00876294"/>
    <w:rsid w:val="008762AF"/>
    <w:rsid w:val="0087645E"/>
    <w:rsid w:val="00876536"/>
    <w:rsid w:val="0087699D"/>
    <w:rsid w:val="00876B53"/>
    <w:rsid w:val="00876C76"/>
    <w:rsid w:val="00876F02"/>
    <w:rsid w:val="00877081"/>
    <w:rsid w:val="008771FE"/>
    <w:rsid w:val="008773F7"/>
    <w:rsid w:val="00877BA2"/>
    <w:rsid w:val="00877C61"/>
    <w:rsid w:val="00877C86"/>
    <w:rsid w:val="00880016"/>
    <w:rsid w:val="0088011F"/>
    <w:rsid w:val="008801EE"/>
    <w:rsid w:val="008801F8"/>
    <w:rsid w:val="00880511"/>
    <w:rsid w:val="00880513"/>
    <w:rsid w:val="00880721"/>
    <w:rsid w:val="00880B29"/>
    <w:rsid w:val="00880BE2"/>
    <w:rsid w:val="00880C60"/>
    <w:rsid w:val="00880E89"/>
    <w:rsid w:val="00880FEB"/>
    <w:rsid w:val="00880FF9"/>
    <w:rsid w:val="00881094"/>
    <w:rsid w:val="008818AC"/>
    <w:rsid w:val="0088228A"/>
    <w:rsid w:val="0088250E"/>
    <w:rsid w:val="0088282D"/>
    <w:rsid w:val="00882E09"/>
    <w:rsid w:val="00882FC9"/>
    <w:rsid w:val="0088318A"/>
    <w:rsid w:val="0088324A"/>
    <w:rsid w:val="00883782"/>
    <w:rsid w:val="008837FB"/>
    <w:rsid w:val="008838FD"/>
    <w:rsid w:val="0088392B"/>
    <w:rsid w:val="00883D2F"/>
    <w:rsid w:val="00883D62"/>
    <w:rsid w:val="0088423B"/>
    <w:rsid w:val="008842F7"/>
    <w:rsid w:val="0088440E"/>
    <w:rsid w:val="008848E1"/>
    <w:rsid w:val="0088493B"/>
    <w:rsid w:val="00884A5E"/>
    <w:rsid w:val="00884B76"/>
    <w:rsid w:val="00884C5C"/>
    <w:rsid w:val="00884E47"/>
    <w:rsid w:val="0088504B"/>
    <w:rsid w:val="00885097"/>
    <w:rsid w:val="00885501"/>
    <w:rsid w:val="00885650"/>
    <w:rsid w:val="00885841"/>
    <w:rsid w:val="00885A94"/>
    <w:rsid w:val="00885FA9"/>
    <w:rsid w:val="0088601B"/>
    <w:rsid w:val="00886104"/>
    <w:rsid w:val="008861B4"/>
    <w:rsid w:val="008863EC"/>
    <w:rsid w:val="008864C5"/>
    <w:rsid w:val="008865A1"/>
    <w:rsid w:val="008866F0"/>
    <w:rsid w:val="00886873"/>
    <w:rsid w:val="008868E9"/>
    <w:rsid w:val="00886B3C"/>
    <w:rsid w:val="00886D55"/>
    <w:rsid w:val="00886DE3"/>
    <w:rsid w:val="0088706D"/>
    <w:rsid w:val="00887210"/>
    <w:rsid w:val="008878BB"/>
    <w:rsid w:val="0088797F"/>
    <w:rsid w:val="00887B4A"/>
    <w:rsid w:val="00887BEC"/>
    <w:rsid w:val="00887DBC"/>
    <w:rsid w:val="00887E57"/>
    <w:rsid w:val="00887E74"/>
    <w:rsid w:val="00890098"/>
    <w:rsid w:val="00890139"/>
    <w:rsid w:val="00890720"/>
    <w:rsid w:val="008907B1"/>
    <w:rsid w:val="008908DB"/>
    <w:rsid w:val="00890E45"/>
    <w:rsid w:val="00891048"/>
    <w:rsid w:val="00891062"/>
    <w:rsid w:val="0089119B"/>
    <w:rsid w:val="008915D4"/>
    <w:rsid w:val="008918FF"/>
    <w:rsid w:val="0089196B"/>
    <w:rsid w:val="00891986"/>
    <w:rsid w:val="00891C9E"/>
    <w:rsid w:val="00891E05"/>
    <w:rsid w:val="00891E3E"/>
    <w:rsid w:val="0089208B"/>
    <w:rsid w:val="008923BE"/>
    <w:rsid w:val="008926E9"/>
    <w:rsid w:val="00892A72"/>
    <w:rsid w:val="00892B76"/>
    <w:rsid w:val="00892D6D"/>
    <w:rsid w:val="00892DAB"/>
    <w:rsid w:val="008930DC"/>
    <w:rsid w:val="00893105"/>
    <w:rsid w:val="00893370"/>
    <w:rsid w:val="008933B7"/>
    <w:rsid w:val="00893518"/>
    <w:rsid w:val="00893FB0"/>
    <w:rsid w:val="008942EA"/>
    <w:rsid w:val="0089435B"/>
    <w:rsid w:val="0089451B"/>
    <w:rsid w:val="008947BC"/>
    <w:rsid w:val="00894B10"/>
    <w:rsid w:val="00894C03"/>
    <w:rsid w:val="00894EF1"/>
    <w:rsid w:val="0089504A"/>
    <w:rsid w:val="00895207"/>
    <w:rsid w:val="00895740"/>
    <w:rsid w:val="008959FD"/>
    <w:rsid w:val="00895CD0"/>
    <w:rsid w:val="00895D8B"/>
    <w:rsid w:val="00895DE5"/>
    <w:rsid w:val="00895E8C"/>
    <w:rsid w:val="00896774"/>
    <w:rsid w:val="008968FD"/>
    <w:rsid w:val="0089697A"/>
    <w:rsid w:val="00896A8B"/>
    <w:rsid w:val="00896C72"/>
    <w:rsid w:val="00896F4B"/>
    <w:rsid w:val="0089757F"/>
    <w:rsid w:val="0089771C"/>
    <w:rsid w:val="0089780C"/>
    <w:rsid w:val="008A00A0"/>
    <w:rsid w:val="008A02FD"/>
    <w:rsid w:val="008A0337"/>
    <w:rsid w:val="008A0355"/>
    <w:rsid w:val="008A0724"/>
    <w:rsid w:val="008A09BD"/>
    <w:rsid w:val="008A0C33"/>
    <w:rsid w:val="008A0E5D"/>
    <w:rsid w:val="008A137C"/>
    <w:rsid w:val="008A153B"/>
    <w:rsid w:val="008A1A6C"/>
    <w:rsid w:val="008A2195"/>
    <w:rsid w:val="008A2201"/>
    <w:rsid w:val="008A23D6"/>
    <w:rsid w:val="008A284F"/>
    <w:rsid w:val="008A28E2"/>
    <w:rsid w:val="008A29B2"/>
    <w:rsid w:val="008A2DB4"/>
    <w:rsid w:val="008A2FA3"/>
    <w:rsid w:val="008A3066"/>
    <w:rsid w:val="008A3282"/>
    <w:rsid w:val="008A36C4"/>
    <w:rsid w:val="008A36C8"/>
    <w:rsid w:val="008A36F4"/>
    <w:rsid w:val="008A3761"/>
    <w:rsid w:val="008A377F"/>
    <w:rsid w:val="008A398E"/>
    <w:rsid w:val="008A3B24"/>
    <w:rsid w:val="008A3B5A"/>
    <w:rsid w:val="008A3C54"/>
    <w:rsid w:val="008A3D0D"/>
    <w:rsid w:val="008A412F"/>
    <w:rsid w:val="008A41FB"/>
    <w:rsid w:val="008A4247"/>
    <w:rsid w:val="008A42E2"/>
    <w:rsid w:val="008A4417"/>
    <w:rsid w:val="008A456F"/>
    <w:rsid w:val="008A492D"/>
    <w:rsid w:val="008A4C9C"/>
    <w:rsid w:val="008A4D2E"/>
    <w:rsid w:val="008A5089"/>
    <w:rsid w:val="008A5113"/>
    <w:rsid w:val="008A5594"/>
    <w:rsid w:val="008A5894"/>
    <w:rsid w:val="008A5925"/>
    <w:rsid w:val="008A5AAF"/>
    <w:rsid w:val="008A5E07"/>
    <w:rsid w:val="008A5E2B"/>
    <w:rsid w:val="008A6028"/>
    <w:rsid w:val="008A61D2"/>
    <w:rsid w:val="008A6202"/>
    <w:rsid w:val="008A6383"/>
    <w:rsid w:val="008A6513"/>
    <w:rsid w:val="008A6849"/>
    <w:rsid w:val="008A6B88"/>
    <w:rsid w:val="008A6E84"/>
    <w:rsid w:val="008A70EE"/>
    <w:rsid w:val="008A710A"/>
    <w:rsid w:val="008A72FA"/>
    <w:rsid w:val="008A749E"/>
    <w:rsid w:val="008A77D0"/>
    <w:rsid w:val="008A7A8F"/>
    <w:rsid w:val="008A7CCD"/>
    <w:rsid w:val="008B0316"/>
    <w:rsid w:val="008B039F"/>
    <w:rsid w:val="008B0543"/>
    <w:rsid w:val="008B05CD"/>
    <w:rsid w:val="008B0D70"/>
    <w:rsid w:val="008B0DE5"/>
    <w:rsid w:val="008B0E9F"/>
    <w:rsid w:val="008B0FC9"/>
    <w:rsid w:val="008B11B4"/>
    <w:rsid w:val="008B15A0"/>
    <w:rsid w:val="008B167E"/>
    <w:rsid w:val="008B17FB"/>
    <w:rsid w:val="008B1B00"/>
    <w:rsid w:val="008B1CF0"/>
    <w:rsid w:val="008B1CF7"/>
    <w:rsid w:val="008B1F82"/>
    <w:rsid w:val="008B219B"/>
    <w:rsid w:val="008B24AF"/>
    <w:rsid w:val="008B24C6"/>
    <w:rsid w:val="008B2626"/>
    <w:rsid w:val="008B2B49"/>
    <w:rsid w:val="008B2C05"/>
    <w:rsid w:val="008B2EE3"/>
    <w:rsid w:val="008B31E5"/>
    <w:rsid w:val="008B32E6"/>
    <w:rsid w:val="008B330F"/>
    <w:rsid w:val="008B370D"/>
    <w:rsid w:val="008B376B"/>
    <w:rsid w:val="008B3FAA"/>
    <w:rsid w:val="008B410F"/>
    <w:rsid w:val="008B465F"/>
    <w:rsid w:val="008B4664"/>
    <w:rsid w:val="008B4B06"/>
    <w:rsid w:val="008B4C60"/>
    <w:rsid w:val="008B5410"/>
    <w:rsid w:val="008B5691"/>
    <w:rsid w:val="008B576A"/>
    <w:rsid w:val="008B5AF2"/>
    <w:rsid w:val="008B5B4B"/>
    <w:rsid w:val="008B5BBA"/>
    <w:rsid w:val="008B5D7E"/>
    <w:rsid w:val="008B5EE5"/>
    <w:rsid w:val="008B60AD"/>
    <w:rsid w:val="008B65F8"/>
    <w:rsid w:val="008B6607"/>
    <w:rsid w:val="008B6763"/>
    <w:rsid w:val="008B6771"/>
    <w:rsid w:val="008B6A0C"/>
    <w:rsid w:val="008B6DB8"/>
    <w:rsid w:val="008B6E13"/>
    <w:rsid w:val="008B6F8D"/>
    <w:rsid w:val="008B72CE"/>
    <w:rsid w:val="008B75C2"/>
    <w:rsid w:val="008B78B5"/>
    <w:rsid w:val="008B7AF5"/>
    <w:rsid w:val="008B7BCB"/>
    <w:rsid w:val="008B7BE5"/>
    <w:rsid w:val="008B7D56"/>
    <w:rsid w:val="008B7D5E"/>
    <w:rsid w:val="008C04A3"/>
    <w:rsid w:val="008C0E58"/>
    <w:rsid w:val="008C0F2E"/>
    <w:rsid w:val="008C1109"/>
    <w:rsid w:val="008C1495"/>
    <w:rsid w:val="008C17DC"/>
    <w:rsid w:val="008C18FC"/>
    <w:rsid w:val="008C191B"/>
    <w:rsid w:val="008C1A1F"/>
    <w:rsid w:val="008C1B1C"/>
    <w:rsid w:val="008C20AB"/>
    <w:rsid w:val="008C2233"/>
    <w:rsid w:val="008C235A"/>
    <w:rsid w:val="008C23A2"/>
    <w:rsid w:val="008C252D"/>
    <w:rsid w:val="008C2886"/>
    <w:rsid w:val="008C2BE3"/>
    <w:rsid w:val="008C2D16"/>
    <w:rsid w:val="008C2E32"/>
    <w:rsid w:val="008C3583"/>
    <w:rsid w:val="008C372F"/>
    <w:rsid w:val="008C3735"/>
    <w:rsid w:val="008C3A40"/>
    <w:rsid w:val="008C3EF9"/>
    <w:rsid w:val="008C3F37"/>
    <w:rsid w:val="008C4017"/>
    <w:rsid w:val="008C48AC"/>
    <w:rsid w:val="008C4A50"/>
    <w:rsid w:val="008C4AC9"/>
    <w:rsid w:val="008C4BAB"/>
    <w:rsid w:val="008C4D41"/>
    <w:rsid w:val="008C4E34"/>
    <w:rsid w:val="008C4E65"/>
    <w:rsid w:val="008C4E68"/>
    <w:rsid w:val="008C4FD4"/>
    <w:rsid w:val="008C54B1"/>
    <w:rsid w:val="008C5671"/>
    <w:rsid w:val="008C577D"/>
    <w:rsid w:val="008C5A30"/>
    <w:rsid w:val="008C5C1A"/>
    <w:rsid w:val="008C5CAB"/>
    <w:rsid w:val="008C5FFD"/>
    <w:rsid w:val="008C6375"/>
    <w:rsid w:val="008C6405"/>
    <w:rsid w:val="008C649E"/>
    <w:rsid w:val="008C64E9"/>
    <w:rsid w:val="008C66D1"/>
    <w:rsid w:val="008C697D"/>
    <w:rsid w:val="008C6B09"/>
    <w:rsid w:val="008C6C93"/>
    <w:rsid w:val="008C7046"/>
    <w:rsid w:val="008C7091"/>
    <w:rsid w:val="008C7134"/>
    <w:rsid w:val="008C73B3"/>
    <w:rsid w:val="008C73FA"/>
    <w:rsid w:val="008C7461"/>
    <w:rsid w:val="008C7C64"/>
    <w:rsid w:val="008C7DE2"/>
    <w:rsid w:val="008C7F92"/>
    <w:rsid w:val="008C7F98"/>
    <w:rsid w:val="008D0091"/>
    <w:rsid w:val="008D01E6"/>
    <w:rsid w:val="008D0616"/>
    <w:rsid w:val="008D07A6"/>
    <w:rsid w:val="008D0DEF"/>
    <w:rsid w:val="008D0EA6"/>
    <w:rsid w:val="008D1093"/>
    <w:rsid w:val="008D13BA"/>
    <w:rsid w:val="008D190C"/>
    <w:rsid w:val="008D1CE7"/>
    <w:rsid w:val="008D203D"/>
    <w:rsid w:val="008D23A3"/>
    <w:rsid w:val="008D25EA"/>
    <w:rsid w:val="008D2634"/>
    <w:rsid w:val="008D26C8"/>
    <w:rsid w:val="008D2727"/>
    <w:rsid w:val="008D2C60"/>
    <w:rsid w:val="008D2D71"/>
    <w:rsid w:val="008D2E1F"/>
    <w:rsid w:val="008D337B"/>
    <w:rsid w:val="008D34A2"/>
    <w:rsid w:val="008D3619"/>
    <w:rsid w:val="008D3BB5"/>
    <w:rsid w:val="008D3E99"/>
    <w:rsid w:val="008D42D2"/>
    <w:rsid w:val="008D437C"/>
    <w:rsid w:val="008D4816"/>
    <w:rsid w:val="008D4B23"/>
    <w:rsid w:val="008D4C3F"/>
    <w:rsid w:val="008D4C82"/>
    <w:rsid w:val="008D5228"/>
    <w:rsid w:val="008D5716"/>
    <w:rsid w:val="008D59F7"/>
    <w:rsid w:val="008D5AC6"/>
    <w:rsid w:val="008D5E3B"/>
    <w:rsid w:val="008D6185"/>
    <w:rsid w:val="008D62AF"/>
    <w:rsid w:val="008D6341"/>
    <w:rsid w:val="008D6548"/>
    <w:rsid w:val="008D65F6"/>
    <w:rsid w:val="008D66E7"/>
    <w:rsid w:val="008D6792"/>
    <w:rsid w:val="008D6954"/>
    <w:rsid w:val="008D6CED"/>
    <w:rsid w:val="008D6E9F"/>
    <w:rsid w:val="008D708D"/>
    <w:rsid w:val="008D7131"/>
    <w:rsid w:val="008D75DB"/>
    <w:rsid w:val="008D75FE"/>
    <w:rsid w:val="008D7A69"/>
    <w:rsid w:val="008D7FC3"/>
    <w:rsid w:val="008E05E5"/>
    <w:rsid w:val="008E0612"/>
    <w:rsid w:val="008E0861"/>
    <w:rsid w:val="008E0B0F"/>
    <w:rsid w:val="008E0B69"/>
    <w:rsid w:val="008E0DBA"/>
    <w:rsid w:val="008E0FDA"/>
    <w:rsid w:val="008E1127"/>
    <w:rsid w:val="008E1138"/>
    <w:rsid w:val="008E152A"/>
    <w:rsid w:val="008E18E6"/>
    <w:rsid w:val="008E1AC8"/>
    <w:rsid w:val="008E1C6D"/>
    <w:rsid w:val="008E1F7B"/>
    <w:rsid w:val="008E218D"/>
    <w:rsid w:val="008E24E0"/>
    <w:rsid w:val="008E2D04"/>
    <w:rsid w:val="008E2E7C"/>
    <w:rsid w:val="008E2F8B"/>
    <w:rsid w:val="008E3657"/>
    <w:rsid w:val="008E36AB"/>
    <w:rsid w:val="008E3BE6"/>
    <w:rsid w:val="008E3C1C"/>
    <w:rsid w:val="008E3C9F"/>
    <w:rsid w:val="008E3F0F"/>
    <w:rsid w:val="008E3F19"/>
    <w:rsid w:val="008E4040"/>
    <w:rsid w:val="008E41E8"/>
    <w:rsid w:val="008E470A"/>
    <w:rsid w:val="008E47EC"/>
    <w:rsid w:val="008E4B6D"/>
    <w:rsid w:val="008E4CB0"/>
    <w:rsid w:val="008E4DFF"/>
    <w:rsid w:val="008E4E38"/>
    <w:rsid w:val="008E5056"/>
    <w:rsid w:val="008E5652"/>
    <w:rsid w:val="008E56FB"/>
    <w:rsid w:val="008E57B9"/>
    <w:rsid w:val="008E5D45"/>
    <w:rsid w:val="008E5DEC"/>
    <w:rsid w:val="008E5EE6"/>
    <w:rsid w:val="008E66CE"/>
    <w:rsid w:val="008E66FA"/>
    <w:rsid w:val="008E6796"/>
    <w:rsid w:val="008E6BBD"/>
    <w:rsid w:val="008E6BD7"/>
    <w:rsid w:val="008E70EE"/>
    <w:rsid w:val="008E7A5F"/>
    <w:rsid w:val="008E7BA6"/>
    <w:rsid w:val="008E7C77"/>
    <w:rsid w:val="008E7DE8"/>
    <w:rsid w:val="008F000E"/>
    <w:rsid w:val="008F00D1"/>
    <w:rsid w:val="008F09B9"/>
    <w:rsid w:val="008F0EE8"/>
    <w:rsid w:val="008F1223"/>
    <w:rsid w:val="008F12CE"/>
    <w:rsid w:val="008F1497"/>
    <w:rsid w:val="008F1583"/>
    <w:rsid w:val="008F169E"/>
    <w:rsid w:val="008F18EF"/>
    <w:rsid w:val="008F1921"/>
    <w:rsid w:val="008F1985"/>
    <w:rsid w:val="008F1D9A"/>
    <w:rsid w:val="008F21B2"/>
    <w:rsid w:val="008F2470"/>
    <w:rsid w:val="008F2E32"/>
    <w:rsid w:val="008F2F6D"/>
    <w:rsid w:val="008F315C"/>
    <w:rsid w:val="008F3194"/>
    <w:rsid w:val="008F35AF"/>
    <w:rsid w:val="008F3628"/>
    <w:rsid w:val="008F39F7"/>
    <w:rsid w:val="008F3AE6"/>
    <w:rsid w:val="008F3BCC"/>
    <w:rsid w:val="008F3C89"/>
    <w:rsid w:val="008F3DB6"/>
    <w:rsid w:val="008F3EE9"/>
    <w:rsid w:val="008F403C"/>
    <w:rsid w:val="008F40EE"/>
    <w:rsid w:val="008F4443"/>
    <w:rsid w:val="008F4694"/>
    <w:rsid w:val="008F46E7"/>
    <w:rsid w:val="008F4C24"/>
    <w:rsid w:val="008F4C30"/>
    <w:rsid w:val="008F4E87"/>
    <w:rsid w:val="008F4F49"/>
    <w:rsid w:val="008F5537"/>
    <w:rsid w:val="008F6235"/>
    <w:rsid w:val="008F66BB"/>
    <w:rsid w:val="008F68DE"/>
    <w:rsid w:val="008F6A92"/>
    <w:rsid w:val="008F6C66"/>
    <w:rsid w:val="008F6E5E"/>
    <w:rsid w:val="008F718E"/>
    <w:rsid w:val="008F71D3"/>
    <w:rsid w:val="008F7412"/>
    <w:rsid w:val="008F767A"/>
    <w:rsid w:val="008F76EA"/>
    <w:rsid w:val="008F7B09"/>
    <w:rsid w:val="008F7B0A"/>
    <w:rsid w:val="008F7BFD"/>
    <w:rsid w:val="008F7E12"/>
    <w:rsid w:val="009001E3"/>
    <w:rsid w:val="0090030C"/>
    <w:rsid w:val="009003F8"/>
    <w:rsid w:val="009004CA"/>
    <w:rsid w:val="009005B9"/>
    <w:rsid w:val="009007A8"/>
    <w:rsid w:val="009008DB"/>
    <w:rsid w:val="00900914"/>
    <w:rsid w:val="009010F2"/>
    <w:rsid w:val="0090117D"/>
    <w:rsid w:val="00901287"/>
    <w:rsid w:val="009015DF"/>
    <w:rsid w:val="00901C09"/>
    <w:rsid w:val="00901E7C"/>
    <w:rsid w:val="009022A6"/>
    <w:rsid w:val="009022B1"/>
    <w:rsid w:val="009022DE"/>
    <w:rsid w:val="00902794"/>
    <w:rsid w:val="009029DE"/>
    <w:rsid w:val="00903300"/>
    <w:rsid w:val="00903814"/>
    <w:rsid w:val="00903CA7"/>
    <w:rsid w:val="00904509"/>
    <w:rsid w:val="009048EE"/>
    <w:rsid w:val="009049E5"/>
    <w:rsid w:val="00904E01"/>
    <w:rsid w:val="00904F3E"/>
    <w:rsid w:val="00904F48"/>
    <w:rsid w:val="0090514C"/>
    <w:rsid w:val="009052E5"/>
    <w:rsid w:val="00905328"/>
    <w:rsid w:val="009053F7"/>
    <w:rsid w:val="0090541A"/>
    <w:rsid w:val="0090561B"/>
    <w:rsid w:val="009061D1"/>
    <w:rsid w:val="00906253"/>
    <w:rsid w:val="00906330"/>
    <w:rsid w:val="0090634E"/>
    <w:rsid w:val="009063F6"/>
    <w:rsid w:val="0090657E"/>
    <w:rsid w:val="0090690B"/>
    <w:rsid w:val="00906AF8"/>
    <w:rsid w:val="00906B9B"/>
    <w:rsid w:val="00906D82"/>
    <w:rsid w:val="009070AF"/>
    <w:rsid w:val="00907368"/>
    <w:rsid w:val="009073AA"/>
    <w:rsid w:val="00907973"/>
    <w:rsid w:val="00907D07"/>
    <w:rsid w:val="00910638"/>
    <w:rsid w:val="009106FB"/>
    <w:rsid w:val="0091082B"/>
    <w:rsid w:val="00910B1D"/>
    <w:rsid w:val="00910CF4"/>
    <w:rsid w:val="00911028"/>
    <w:rsid w:val="00911506"/>
    <w:rsid w:val="0091153D"/>
    <w:rsid w:val="0091172C"/>
    <w:rsid w:val="00911C92"/>
    <w:rsid w:val="00911DFF"/>
    <w:rsid w:val="00911F1C"/>
    <w:rsid w:val="00912221"/>
    <w:rsid w:val="00912225"/>
    <w:rsid w:val="009124CB"/>
    <w:rsid w:val="009129F9"/>
    <w:rsid w:val="0091331A"/>
    <w:rsid w:val="0091335C"/>
    <w:rsid w:val="009133B6"/>
    <w:rsid w:val="00913440"/>
    <w:rsid w:val="00913552"/>
    <w:rsid w:val="00913871"/>
    <w:rsid w:val="00913F40"/>
    <w:rsid w:val="0091401C"/>
    <w:rsid w:val="0091410B"/>
    <w:rsid w:val="009142D1"/>
    <w:rsid w:val="0091477E"/>
    <w:rsid w:val="009149B0"/>
    <w:rsid w:val="00915135"/>
    <w:rsid w:val="009151EF"/>
    <w:rsid w:val="0091528A"/>
    <w:rsid w:val="0091596B"/>
    <w:rsid w:val="009159E8"/>
    <w:rsid w:val="009163DE"/>
    <w:rsid w:val="00916746"/>
    <w:rsid w:val="0091679A"/>
    <w:rsid w:val="009168FE"/>
    <w:rsid w:val="00916DA0"/>
    <w:rsid w:val="00917072"/>
    <w:rsid w:val="009170B5"/>
    <w:rsid w:val="009171AD"/>
    <w:rsid w:val="00917211"/>
    <w:rsid w:val="00917649"/>
    <w:rsid w:val="009178DB"/>
    <w:rsid w:val="00917C01"/>
    <w:rsid w:val="00917D1B"/>
    <w:rsid w:val="00917F48"/>
    <w:rsid w:val="00917F8B"/>
    <w:rsid w:val="00920077"/>
    <w:rsid w:val="00920195"/>
    <w:rsid w:val="00920278"/>
    <w:rsid w:val="009203DF"/>
    <w:rsid w:val="009204A6"/>
    <w:rsid w:val="00920566"/>
    <w:rsid w:val="009206E7"/>
    <w:rsid w:val="00920737"/>
    <w:rsid w:val="009208C0"/>
    <w:rsid w:val="00920A01"/>
    <w:rsid w:val="00920C89"/>
    <w:rsid w:val="00921225"/>
    <w:rsid w:val="009212A0"/>
    <w:rsid w:val="00921466"/>
    <w:rsid w:val="0092196F"/>
    <w:rsid w:val="009219F6"/>
    <w:rsid w:val="00921AEC"/>
    <w:rsid w:val="00921C86"/>
    <w:rsid w:val="00921DB6"/>
    <w:rsid w:val="00921EF4"/>
    <w:rsid w:val="00921FC7"/>
    <w:rsid w:val="00922137"/>
    <w:rsid w:val="009225C7"/>
    <w:rsid w:val="0092279A"/>
    <w:rsid w:val="009227A7"/>
    <w:rsid w:val="00922856"/>
    <w:rsid w:val="009228E4"/>
    <w:rsid w:val="00922A3E"/>
    <w:rsid w:val="00922AA9"/>
    <w:rsid w:val="00922B4F"/>
    <w:rsid w:val="00922EC9"/>
    <w:rsid w:val="00923738"/>
    <w:rsid w:val="00923B9F"/>
    <w:rsid w:val="00923F09"/>
    <w:rsid w:val="00923F0A"/>
    <w:rsid w:val="00923F40"/>
    <w:rsid w:val="00924420"/>
    <w:rsid w:val="00924C11"/>
    <w:rsid w:val="00924CD3"/>
    <w:rsid w:val="0092503E"/>
    <w:rsid w:val="009250EC"/>
    <w:rsid w:val="00925625"/>
    <w:rsid w:val="00925A25"/>
    <w:rsid w:val="00925B4D"/>
    <w:rsid w:val="00925C8A"/>
    <w:rsid w:val="00925F6F"/>
    <w:rsid w:val="009264F0"/>
    <w:rsid w:val="00926680"/>
    <w:rsid w:val="00926727"/>
    <w:rsid w:val="00926845"/>
    <w:rsid w:val="00926D11"/>
    <w:rsid w:val="00926DA1"/>
    <w:rsid w:val="00927115"/>
    <w:rsid w:val="009271A2"/>
    <w:rsid w:val="00927253"/>
    <w:rsid w:val="0092730B"/>
    <w:rsid w:val="00927415"/>
    <w:rsid w:val="00927579"/>
    <w:rsid w:val="00927AB9"/>
    <w:rsid w:val="00927E2E"/>
    <w:rsid w:val="00927EE7"/>
    <w:rsid w:val="0093030C"/>
    <w:rsid w:val="009304FB"/>
    <w:rsid w:val="00930613"/>
    <w:rsid w:val="009306CA"/>
    <w:rsid w:val="009306E2"/>
    <w:rsid w:val="0093089D"/>
    <w:rsid w:val="009308B6"/>
    <w:rsid w:val="00930A03"/>
    <w:rsid w:val="00930A8D"/>
    <w:rsid w:val="00930BF4"/>
    <w:rsid w:val="009313F1"/>
    <w:rsid w:val="009315BD"/>
    <w:rsid w:val="009317B5"/>
    <w:rsid w:val="0093186B"/>
    <w:rsid w:val="00931C2B"/>
    <w:rsid w:val="009323FA"/>
    <w:rsid w:val="0093245F"/>
    <w:rsid w:val="0093249D"/>
    <w:rsid w:val="00932771"/>
    <w:rsid w:val="00932D8F"/>
    <w:rsid w:val="00932EC6"/>
    <w:rsid w:val="00933413"/>
    <w:rsid w:val="009335A8"/>
    <w:rsid w:val="00933630"/>
    <w:rsid w:val="00933B94"/>
    <w:rsid w:val="00933E88"/>
    <w:rsid w:val="00934567"/>
    <w:rsid w:val="00934A33"/>
    <w:rsid w:val="00934A66"/>
    <w:rsid w:val="00934C0D"/>
    <w:rsid w:val="00934C17"/>
    <w:rsid w:val="00934F23"/>
    <w:rsid w:val="00934F91"/>
    <w:rsid w:val="00935117"/>
    <w:rsid w:val="0093523F"/>
    <w:rsid w:val="009352B5"/>
    <w:rsid w:val="0093599D"/>
    <w:rsid w:val="00935EF4"/>
    <w:rsid w:val="00935F55"/>
    <w:rsid w:val="0093625B"/>
    <w:rsid w:val="0093654F"/>
    <w:rsid w:val="009368A9"/>
    <w:rsid w:val="00936C5D"/>
    <w:rsid w:val="00936E82"/>
    <w:rsid w:val="00936FC2"/>
    <w:rsid w:val="009375C7"/>
    <w:rsid w:val="00937754"/>
    <w:rsid w:val="0093787B"/>
    <w:rsid w:val="00937A7E"/>
    <w:rsid w:val="00937CF1"/>
    <w:rsid w:val="009403FD"/>
    <w:rsid w:val="009404AA"/>
    <w:rsid w:val="009405E6"/>
    <w:rsid w:val="009409BB"/>
    <w:rsid w:val="00940ABC"/>
    <w:rsid w:val="00940C91"/>
    <w:rsid w:val="00940D30"/>
    <w:rsid w:val="00940D5A"/>
    <w:rsid w:val="00940F3D"/>
    <w:rsid w:val="00940FA2"/>
    <w:rsid w:val="009410B3"/>
    <w:rsid w:val="0094113D"/>
    <w:rsid w:val="009415FC"/>
    <w:rsid w:val="00941973"/>
    <w:rsid w:val="00941B64"/>
    <w:rsid w:val="00941F92"/>
    <w:rsid w:val="0094210A"/>
    <w:rsid w:val="009422A5"/>
    <w:rsid w:val="0094274B"/>
    <w:rsid w:val="0094298C"/>
    <w:rsid w:val="00942F6F"/>
    <w:rsid w:val="00943237"/>
    <w:rsid w:val="009432C7"/>
    <w:rsid w:val="0094330B"/>
    <w:rsid w:val="0094361A"/>
    <w:rsid w:val="00943CBB"/>
    <w:rsid w:val="00943D16"/>
    <w:rsid w:val="009441C4"/>
    <w:rsid w:val="0094442E"/>
    <w:rsid w:val="0094466F"/>
    <w:rsid w:val="00944BCB"/>
    <w:rsid w:val="00944C37"/>
    <w:rsid w:val="00944CA0"/>
    <w:rsid w:val="00944D34"/>
    <w:rsid w:val="00944DCA"/>
    <w:rsid w:val="009450F6"/>
    <w:rsid w:val="0094554C"/>
    <w:rsid w:val="00945B3F"/>
    <w:rsid w:val="00945BA4"/>
    <w:rsid w:val="00945D46"/>
    <w:rsid w:val="00945D4D"/>
    <w:rsid w:val="009460F2"/>
    <w:rsid w:val="0094616E"/>
    <w:rsid w:val="00946265"/>
    <w:rsid w:val="0094648B"/>
    <w:rsid w:val="00946A2A"/>
    <w:rsid w:val="00946A52"/>
    <w:rsid w:val="00946BFA"/>
    <w:rsid w:val="00946CA5"/>
    <w:rsid w:val="00946F92"/>
    <w:rsid w:val="00947223"/>
    <w:rsid w:val="0094726D"/>
    <w:rsid w:val="009472A1"/>
    <w:rsid w:val="00947650"/>
    <w:rsid w:val="00947655"/>
    <w:rsid w:val="00947AA6"/>
    <w:rsid w:val="00947BA0"/>
    <w:rsid w:val="00950170"/>
    <w:rsid w:val="00950178"/>
    <w:rsid w:val="009505F7"/>
    <w:rsid w:val="00950D25"/>
    <w:rsid w:val="0095110B"/>
    <w:rsid w:val="0095146E"/>
    <w:rsid w:val="00951618"/>
    <w:rsid w:val="0095166B"/>
    <w:rsid w:val="00951B56"/>
    <w:rsid w:val="00951E65"/>
    <w:rsid w:val="00951E7C"/>
    <w:rsid w:val="0095201E"/>
    <w:rsid w:val="009521DF"/>
    <w:rsid w:val="00952653"/>
    <w:rsid w:val="00952675"/>
    <w:rsid w:val="00952842"/>
    <w:rsid w:val="00952AFF"/>
    <w:rsid w:val="00952C6D"/>
    <w:rsid w:val="00952C88"/>
    <w:rsid w:val="00952D8D"/>
    <w:rsid w:val="00952F0E"/>
    <w:rsid w:val="00952F88"/>
    <w:rsid w:val="009530B5"/>
    <w:rsid w:val="00953494"/>
    <w:rsid w:val="0095352F"/>
    <w:rsid w:val="009535A8"/>
    <w:rsid w:val="009537FF"/>
    <w:rsid w:val="0095387A"/>
    <w:rsid w:val="00953D1E"/>
    <w:rsid w:val="00954065"/>
    <w:rsid w:val="00954102"/>
    <w:rsid w:val="009541D1"/>
    <w:rsid w:val="00954631"/>
    <w:rsid w:val="0095492D"/>
    <w:rsid w:val="009549BE"/>
    <w:rsid w:val="009549FC"/>
    <w:rsid w:val="00954B9C"/>
    <w:rsid w:val="00954D50"/>
    <w:rsid w:val="00954F87"/>
    <w:rsid w:val="009550BA"/>
    <w:rsid w:val="00955640"/>
    <w:rsid w:val="00955913"/>
    <w:rsid w:val="009560C6"/>
    <w:rsid w:val="009564E4"/>
    <w:rsid w:val="00956FC7"/>
    <w:rsid w:val="00957059"/>
    <w:rsid w:val="0095715F"/>
    <w:rsid w:val="00957172"/>
    <w:rsid w:val="009571F4"/>
    <w:rsid w:val="00957210"/>
    <w:rsid w:val="00957296"/>
    <w:rsid w:val="0095732D"/>
    <w:rsid w:val="00957676"/>
    <w:rsid w:val="0095772B"/>
    <w:rsid w:val="0095790D"/>
    <w:rsid w:val="0095795C"/>
    <w:rsid w:val="00957C36"/>
    <w:rsid w:val="00957D48"/>
    <w:rsid w:val="00957DBA"/>
    <w:rsid w:val="00960111"/>
    <w:rsid w:val="00960491"/>
    <w:rsid w:val="009606F1"/>
    <w:rsid w:val="009607B3"/>
    <w:rsid w:val="00960EDD"/>
    <w:rsid w:val="00961151"/>
    <w:rsid w:val="0096120F"/>
    <w:rsid w:val="0096130E"/>
    <w:rsid w:val="0096146C"/>
    <w:rsid w:val="009616C0"/>
    <w:rsid w:val="00961C73"/>
    <w:rsid w:val="00961D18"/>
    <w:rsid w:val="00961F5A"/>
    <w:rsid w:val="0096204C"/>
    <w:rsid w:val="009622F8"/>
    <w:rsid w:val="0096277A"/>
    <w:rsid w:val="0096330C"/>
    <w:rsid w:val="00963429"/>
    <w:rsid w:val="0096355C"/>
    <w:rsid w:val="00963717"/>
    <w:rsid w:val="00963A54"/>
    <w:rsid w:val="00963A5A"/>
    <w:rsid w:val="00963B01"/>
    <w:rsid w:val="00963B8A"/>
    <w:rsid w:val="00963D64"/>
    <w:rsid w:val="00963DA6"/>
    <w:rsid w:val="00964143"/>
    <w:rsid w:val="0096441E"/>
    <w:rsid w:val="009649DD"/>
    <w:rsid w:val="00964BD1"/>
    <w:rsid w:val="00964CAA"/>
    <w:rsid w:val="00964FEC"/>
    <w:rsid w:val="00965112"/>
    <w:rsid w:val="0096546A"/>
    <w:rsid w:val="0096554E"/>
    <w:rsid w:val="00965787"/>
    <w:rsid w:val="00965CCD"/>
    <w:rsid w:val="00965CE3"/>
    <w:rsid w:val="00965D6D"/>
    <w:rsid w:val="00965D8D"/>
    <w:rsid w:val="009669FA"/>
    <w:rsid w:val="00966A29"/>
    <w:rsid w:val="00966A37"/>
    <w:rsid w:val="00966A9C"/>
    <w:rsid w:val="00966B62"/>
    <w:rsid w:val="00966F55"/>
    <w:rsid w:val="009672E7"/>
    <w:rsid w:val="0096736C"/>
    <w:rsid w:val="00967481"/>
    <w:rsid w:val="009674B0"/>
    <w:rsid w:val="00967526"/>
    <w:rsid w:val="00967795"/>
    <w:rsid w:val="00967815"/>
    <w:rsid w:val="00967AC9"/>
    <w:rsid w:val="00967CC8"/>
    <w:rsid w:val="00970200"/>
    <w:rsid w:val="00970260"/>
    <w:rsid w:val="00970870"/>
    <w:rsid w:val="00970940"/>
    <w:rsid w:val="00970CB2"/>
    <w:rsid w:val="00970DD0"/>
    <w:rsid w:val="00971021"/>
    <w:rsid w:val="009712F5"/>
    <w:rsid w:val="009713BF"/>
    <w:rsid w:val="009715CD"/>
    <w:rsid w:val="009716E5"/>
    <w:rsid w:val="00971ACB"/>
    <w:rsid w:val="00971D10"/>
    <w:rsid w:val="00971E55"/>
    <w:rsid w:val="00972A13"/>
    <w:rsid w:val="00972AAB"/>
    <w:rsid w:val="00972D54"/>
    <w:rsid w:val="0097302E"/>
    <w:rsid w:val="0097310E"/>
    <w:rsid w:val="009735DA"/>
    <w:rsid w:val="0097361F"/>
    <w:rsid w:val="00973627"/>
    <w:rsid w:val="00973868"/>
    <w:rsid w:val="009738E2"/>
    <w:rsid w:val="0097399D"/>
    <w:rsid w:val="00973B9D"/>
    <w:rsid w:val="00973D39"/>
    <w:rsid w:val="00973FE8"/>
    <w:rsid w:val="009742AE"/>
    <w:rsid w:val="00974305"/>
    <w:rsid w:val="009745E9"/>
    <w:rsid w:val="00974AAE"/>
    <w:rsid w:val="00974ABD"/>
    <w:rsid w:val="009757E6"/>
    <w:rsid w:val="0097585E"/>
    <w:rsid w:val="009759E1"/>
    <w:rsid w:val="00975C81"/>
    <w:rsid w:val="00975E40"/>
    <w:rsid w:val="00975E7F"/>
    <w:rsid w:val="009765AA"/>
    <w:rsid w:val="00976725"/>
    <w:rsid w:val="009768FF"/>
    <w:rsid w:val="00976F59"/>
    <w:rsid w:val="00977277"/>
    <w:rsid w:val="00977467"/>
    <w:rsid w:val="0097760D"/>
    <w:rsid w:val="009777E3"/>
    <w:rsid w:val="00977885"/>
    <w:rsid w:val="00977AB0"/>
    <w:rsid w:val="00977B86"/>
    <w:rsid w:val="00977B93"/>
    <w:rsid w:val="00977BFE"/>
    <w:rsid w:val="00977C3D"/>
    <w:rsid w:val="0098021E"/>
    <w:rsid w:val="00980482"/>
    <w:rsid w:val="009805C3"/>
    <w:rsid w:val="00980885"/>
    <w:rsid w:val="00980B29"/>
    <w:rsid w:val="0098106F"/>
    <w:rsid w:val="009810E8"/>
    <w:rsid w:val="009811B1"/>
    <w:rsid w:val="009812C8"/>
    <w:rsid w:val="00981E2F"/>
    <w:rsid w:val="00981F81"/>
    <w:rsid w:val="00981FAC"/>
    <w:rsid w:val="0098209F"/>
    <w:rsid w:val="009821B7"/>
    <w:rsid w:val="00982242"/>
    <w:rsid w:val="009825AB"/>
    <w:rsid w:val="009825D7"/>
    <w:rsid w:val="00982846"/>
    <w:rsid w:val="00982849"/>
    <w:rsid w:val="009829F9"/>
    <w:rsid w:val="00982B8C"/>
    <w:rsid w:val="00982BF7"/>
    <w:rsid w:val="00982C8E"/>
    <w:rsid w:val="00982F2E"/>
    <w:rsid w:val="00982FC4"/>
    <w:rsid w:val="00983105"/>
    <w:rsid w:val="0098378B"/>
    <w:rsid w:val="00984231"/>
    <w:rsid w:val="009843E4"/>
    <w:rsid w:val="00984447"/>
    <w:rsid w:val="00984EDF"/>
    <w:rsid w:val="009851E0"/>
    <w:rsid w:val="009852A7"/>
    <w:rsid w:val="0098595C"/>
    <w:rsid w:val="00985C0E"/>
    <w:rsid w:val="00985ED0"/>
    <w:rsid w:val="009861FA"/>
    <w:rsid w:val="00986212"/>
    <w:rsid w:val="00986488"/>
    <w:rsid w:val="00986B5A"/>
    <w:rsid w:val="00986D35"/>
    <w:rsid w:val="009870A5"/>
    <w:rsid w:val="00987238"/>
    <w:rsid w:val="009872E8"/>
    <w:rsid w:val="00987324"/>
    <w:rsid w:val="00987419"/>
    <w:rsid w:val="0098778F"/>
    <w:rsid w:val="009877DD"/>
    <w:rsid w:val="00987C53"/>
    <w:rsid w:val="00987E5C"/>
    <w:rsid w:val="009904F9"/>
    <w:rsid w:val="009905A3"/>
    <w:rsid w:val="009907A3"/>
    <w:rsid w:val="00990898"/>
    <w:rsid w:val="009909CC"/>
    <w:rsid w:val="009909DA"/>
    <w:rsid w:val="00990B2D"/>
    <w:rsid w:val="00990BC8"/>
    <w:rsid w:val="00990C28"/>
    <w:rsid w:val="00990C77"/>
    <w:rsid w:val="00990D9B"/>
    <w:rsid w:val="00990F4F"/>
    <w:rsid w:val="00990FC5"/>
    <w:rsid w:val="009910EC"/>
    <w:rsid w:val="00991A2E"/>
    <w:rsid w:val="00991B10"/>
    <w:rsid w:val="009920F9"/>
    <w:rsid w:val="009923F5"/>
    <w:rsid w:val="009925A6"/>
    <w:rsid w:val="00992624"/>
    <w:rsid w:val="00992707"/>
    <w:rsid w:val="00992ACD"/>
    <w:rsid w:val="00992B84"/>
    <w:rsid w:val="0099319B"/>
    <w:rsid w:val="00993263"/>
    <w:rsid w:val="009933F1"/>
    <w:rsid w:val="00993459"/>
    <w:rsid w:val="00993B25"/>
    <w:rsid w:val="00993B47"/>
    <w:rsid w:val="009942A4"/>
    <w:rsid w:val="0099477C"/>
    <w:rsid w:val="00994966"/>
    <w:rsid w:val="00994B95"/>
    <w:rsid w:val="00994C79"/>
    <w:rsid w:val="00995158"/>
    <w:rsid w:val="00995672"/>
    <w:rsid w:val="00995737"/>
    <w:rsid w:val="00995A65"/>
    <w:rsid w:val="00995ADF"/>
    <w:rsid w:val="00995FB3"/>
    <w:rsid w:val="00996399"/>
    <w:rsid w:val="009963D6"/>
    <w:rsid w:val="00996433"/>
    <w:rsid w:val="00996642"/>
    <w:rsid w:val="00996A71"/>
    <w:rsid w:val="00996B1F"/>
    <w:rsid w:val="00996B9A"/>
    <w:rsid w:val="00996C7D"/>
    <w:rsid w:val="00996DD7"/>
    <w:rsid w:val="009975F9"/>
    <w:rsid w:val="00997655"/>
    <w:rsid w:val="00997BE0"/>
    <w:rsid w:val="009A0002"/>
    <w:rsid w:val="009A047B"/>
    <w:rsid w:val="009A05D5"/>
    <w:rsid w:val="009A066F"/>
    <w:rsid w:val="009A0781"/>
    <w:rsid w:val="009A0931"/>
    <w:rsid w:val="009A0A74"/>
    <w:rsid w:val="009A0A8C"/>
    <w:rsid w:val="009A0CA6"/>
    <w:rsid w:val="009A0D82"/>
    <w:rsid w:val="009A0D92"/>
    <w:rsid w:val="009A17EC"/>
    <w:rsid w:val="009A18A5"/>
    <w:rsid w:val="009A1B5F"/>
    <w:rsid w:val="009A1B97"/>
    <w:rsid w:val="009A1C9B"/>
    <w:rsid w:val="009A1D7D"/>
    <w:rsid w:val="009A1F0A"/>
    <w:rsid w:val="009A28A8"/>
    <w:rsid w:val="009A2913"/>
    <w:rsid w:val="009A29AA"/>
    <w:rsid w:val="009A2B36"/>
    <w:rsid w:val="009A2F1F"/>
    <w:rsid w:val="009A32CD"/>
    <w:rsid w:val="009A33F2"/>
    <w:rsid w:val="009A3EDE"/>
    <w:rsid w:val="009A401F"/>
    <w:rsid w:val="009A41CB"/>
    <w:rsid w:val="009A4246"/>
    <w:rsid w:val="009A4317"/>
    <w:rsid w:val="009A433C"/>
    <w:rsid w:val="009A46DA"/>
    <w:rsid w:val="009A4E96"/>
    <w:rsid w:val="009A5432"/>
    <w:rsid w:val="009A54D0"/>
    <w:rsid w:val="009A57E1"/>
    <w:rsid w:val="009A580E"/>
    <w:rsid w:val="009A5A7E"/>
    <w:rsid w:val="009A5AF6"/>
    <w:rsid w:val="009A5B26"/>
    <w:rsid w:val="009A5CFB"/>
    <w:rsid w:val="009A5EEE"/>
    <w:rsid w:val="009A5F4D"/>
    <w:rsid w:val="009A609D"/>
    <w:rsid w:val="009A687E"/>
    <w:rsid w:val="009A693F"/>
    <w:rsid w:val="009A6D58"/>
    <w:rsid w:val="009A6E02"/>
    <w:rsid w:val="009A7084"/>
    <w:rsid w:val="009A717D"/>
    <w:rsid w:val="009A761D"/>
    <w:rsid w:val="009A76F1"/>
    <w:rsid w:val="009A7870"/>
    <w:rsid w:val="009A7AB6"/>
    <w:rsid w:val="009A7D9A"/>
    <w:rsid w:val="009B04BC"/>
    <w:rsid w:val="009B04D7"/>
    <w:rsid w:val="009B06E9"/>
    <w:rsid w:val="009B0997"/>
    <w:rsid w:val="009B0AE3"/>
    <w:rsid w:val="009B106F"/>
    <w:rsid w:val="009B16D9"/>
    <w:rsid w:val="009B1873"/>
    <w:rsid w:val="009B1947"/>
    <w:rsid w:val="009B1BD1"/>
    <w:rsid w:val="009B1D09"/>
    <w:rsid w:val="009B209D"/>
    <w:rsid w:val="009B213B"/>
    <w:rsid w:val="009B2213"/>
    <w:rsid w:val="009B22C1"/>
    <w:rsid w:val="009B2680"/>
    <w:rsid w:val="009B297A"/>
    <w:rsid w:val="009B2A06"/>
    <w:rsid w:val="009B2C38"/>
    <w:rsid w:val="009B2CDF"/>
    <w:rsid w:val="009B2D4F"/>
    <w:rsid w:val="009B2FD3"/>
    <w:rsid w:val="009B3309"/>
    <w:rsid w:val="009B3431"/>
    <w:rsid w:val="009B38F4"/>
    <w:rsid w:val="009B3C8A"/>
    <w:rsid w:val="009B3CDE"/>
    <w:rsid w:val="009B3D0E"/>
    <w:rsid w:val="009B3DD8"/>
    <w:rsid w:val="009B3E5A"/>
    <w:rsid w:val="009B3F77"/>
    <w:rsid w:val="009B4041"/>
    <w:rsid w:val="009B4124"/>
    <w:rsid w:val="009B426C"/>
    <w:rsid w:val="009B438F"/>
    <w:rsid w:val="009B44E7"/>
    <w:rsid w:val="009B4871"/>
    <w:rsid w:val="009B4AA9"/>
    <w:rsid w:val="009B4B8E"/>
    <w:rsid w:val="009B4C21"/>
    <w:rsid w:val="009B4DBC"/>
    <w:rsid w:val="009B4FE5"/>
    <w:rsid w:val="009B52A4"/>
    <w:rsid w:val="009B55B6"/>
    <w:rsid w:val="009B5727"/>
    <w:rsid w:val="009B5A3C"/>
    <w:rsid w:val="009B5D60"/>
    <w:rsid w:val="009B5F6A"/>
    <w:rsid w:val="009B5FFE"/>
    <w:rsid w:val="009B62F1"/>
    <w:rsid w:val="009B6512"/>
    <w:rsid w:val="009B6679"/>
    <w:rsid w:val="009B67B6"/>
    <w:rsid w:val="009B69B2"/>
    <w:rsid w:val="009B6BB2"/>
    <w:rsid w:val="009B6CAF"/>
    <w:rsid w:val="009B723B"/>
    <w:rsid w:val="009B7BA5"/>
    <w:rsid w:val="009B7C6F"/>
    <w:rsid w:val="009B7F1A"/>
    <w:rsid w:val="009C02ED"/>
    <w:rsid w:val="009C04A6"/>
    <w:rsid w:val="009C0624"/>
    <w:rsid w:val="009C087E"/>
    <w:rsid w:val="009C0C12"/>
    <w:rsid w:val="009C0F29"/>
    <w:rsid w:val="009C109F"/>
    <w:rsid w:val="009C114A"/>
    <w:rsid w:val="009C1756"/>
    <w:rsid w:val="009C1757"/>
    <w:rsid w:val="009C18BB"/>
    <w:rsid w:val="009C1974"/>
    <w:rsid w:val="009C1A25"/>
    <w:rsid w:val="009C1A30"/>
    <w:rsid w:val="009C1AD3"/>
    <w:rsid w:val="009C1BE0"/>
    <w:rsid w:val="009C1D84"/>
    <w:rsid w:val="009C1DA4"/>
    <w:rsid w:val="009C1F75"/>
    <w:rsid w:val="009C2054"/>
    <w:rsid w:val="009C20BC"/>
    <w:rsid w:val="009C2319"/>
    <w:rsid w:val="009C27D9"/>
    <w:rsid w:val="009C2CC1"/>
    <w:rsid w:val="009C2DAD"/>
    <w:rsid w:val="009C3273"/>
    <w:rsid w:val="009C344D"/>
    <w:rsid w:val="009C4094"/>
    <w:rsid w:val="009C421C"/>
    <w:rsid w:val="009C4290"/>
    <w:rsid w:val="009C43C0"/>
    <w:rsid w:val="009C4512"/>
    <w:rsid w:val="009C4517"/>
    <w:rsid w:val="009C4533"/>
    <w:rsid w:val="009C49D3"/>
    <w:rsid w:val="009C4CE1"/>
    <w:rsid w:val="009C4E0E"/>
    <w:rsid w:val="009C5216"/>
    <w:rsid w:val="009C53F5"/>
    <w:rsid w:val="009C55C5"/>
    <w:rsid w:val="009C5A70"/>
    <w:rsid w:val="009C5BE3"/>
    <w:rsid w:val="009C5CBC"/>
    <w:rsid w:val="009C66E2"/>
    <w:rsid w:val="009C66F6"/>
    <w:rsid w:val="009C6EB7"/>
    <w:rsid w:val="009C7675"/>
    <w:rsid w:val="009C7AD6"/>
    <w:rsid w:val="009C7BFD"/>
    <w:rsid w:val="009C7C70"/>
    <w:rsid w:val="009D0041"/>
    <w:rsid w:val="009D00A3"/>
    <w:rsid w:val="009D02D0"/>
    <w:rsid w:val="009D055A"/>
    <w:rsid w:val="009D070A"/>
    <w:rsid w:val="009D070D"/>
    <w:rsid w:val="009D09EC"/>
    <w:rsid w:val="009D09FD"/>
    <w:rsid w:val="009D10F3"/>
    <w:rsid w:val="009D17D5"/>
    <w:rsid w:val="009D1A4A"/>
    <w:rsid w:val="009D1A5D"/>
    <w:rsid w:val="009D1AF4"/>
    <w:rsid w:val="009D1C4B"/>
    <w:rsid w:val="009D1DA4"/>
    <w:rsid w:val="009D24E2"/>
    <w:rsid w:val="009D2626"/>
    <w:rsid w:val="009D26ED"/>
    <w:rsid w:val="009D2964"/>
    <w:rsid w:val="009D2C1A"/>
    <w:rsid w:val="009D2C73"/>
    <w:rsid w:val="009D2E30"/>
    <w:rsid w:val="009D3151"/>
    <w:rsid w:val="009D3198"/>
    <w:rsid w:val="009D31E1"/>
    <w:rsid w:val="009D37FE"/>
    <w:rsid w:val="009D3F87"/>
    <w:rsid w:val="009D4007"/>
    <w:rsid w:val="009D41DB"/>
    <w:rsid w:val="009D46DD"/>
    <w:rsid w:val="009D49B3"/>
    <w:rsid w:val="009D4B14"/>
    <w:rsid w:val="009D4B70"/>
    <w:rsid w:val="009D4E5F"/>
    <w:rsid w:val="009D50F5"/>
    <w:rsid w:val="009D54F5"/>
    <w:rsid w:val="009D5505"/>
    <w:rsid w:val="009D5FDE"/>
    <w:rsid w:val="009D60C1"/>
    <w:rsid w:val="009D6178"/>
    <w:rsid w:val="009D6509"/>
    <w:rsid w:val="009D66CA"/>
    <w:rsid w:val="009D6798"/>
    <w:rsid w:val="009D69DA"/>
    <w:rsid w:val="009D6C59"/>
    <w:rsid w:val="009D6FFC"/>
    <w:rsid w:val="009D70A6"/>
    <w:rsid w:val="009D72F2"/>
    <w:rsid w:val="009D744C"/>
    <w:rsid w:val="009D78F2"/>
    <w:rsid w:val="009D7CD2"/>
    <w:rsid w:val="009D7D95"/>
    <w:rsid w:val="009E028D"/>
    <w:rsid w:val="009E031B"/>
    <w:rsid w:val="009E06C5"/>
    <w:rsid w:val="009E09B8"/>
    <w:rsid w:val="009E0AC4"/>
    <w:rsid w:val="009E0C0B"/>
    <w:rsid w:val="009E0FE7"/>
    <w:rsid w:val="009E15BB"/>
    <w:rsid w:val="009E16B7"/>
    <w:rsid w:val="009E1C29"/>
    <w:rsid w:val="009E201D"/>
    <w:rsid w:val="009E216B"/>
    <w:rsid w:val="009E229A"/>
    <w:rsid w:val="009E229F"/>
    <w:rsid w:val="009E2383"/>
    <w:rsid w:val="009E23C1"/>
    <w:rsid w:val="009E26D8"/>
    <w:rsid w:val="009E2B87"/>
    <w:rsid w:val="009E2D67"/>
    <w:rsid w:val="009E2FE7"/>
    <w:rsid w:val="009E2FED"/>
    <w:rsid w:val="009E3025"/>
    <w:rsid w:val="009E31DC"/>
    <w:rsid w:val="009E34E8"/>
    <w:rsid w:val="009E3565"/>
    <w:rsid w:val="009E3852"/>
    <w:rsid w:val="009E3AC6"/>
    <w:rsid w:val="009E41DD"/>
    <w:rsid w:val="009E4205"/>
    <w:rsid w:val="009E42F1"/>
    <w:rsid w:val="009E49E3"/>
    <w:rsid w:val="009E4D87"/>
    <w:rsid w:val="009E4E3C"/>
    <w:rsid w:val="009E513B"/>
    <w:rsid w:val="009E52D9"/>
    <w:rsid w:val="009E53EF"/>
    <w:rsid w:val="009E553B"/>
    <w:rsid w:val="009E5627"/>
    <w:rsid w:val="009E568B"/>
    <w:rsid w:val="009E56FC"/>
    <w:rsid w:val="009E57E3"/>
    <w:rsid w:val="009E59F5"/>
    <w:rsid w:val="009E5D53"/>
    <w:rsid w:val="009E5D6C"/>
    <w:rsid w:val="009E5FD6"/>
    <w:rsid w:val="009E615D"/>
    <w:rsid w:val="009E6203"/>
    <w:rsid w:val="009E6450"/>
    <w:rsid w:val="009E6D61"/>
    <w:rsid w:val="009E6DF2"/>
    <w:rsid w:val="009E6FE6"/>
    <w:rsid w:val="009E70E2"/>
    <w:rsid w:val="009E71C6"/>
    <w:rsid w:val="009E7228"/>
    <w:rsid w:val="009E7412"/>
    <w:rsid w:val="009E7E63"/>
    <w:rsid w:val="009F01C1"/>
    <w:rsid w:val="009F024C"/>
    <w:rsid w:val="009F04D6"/>
    <w:rsid w:val="009F0C5C"/>
    <w:rsid w:val="009F1014"/>
    <w:rsid w:val="009F1070"/>
    <w:rsid w:val="009F11A3"/>
    <w:rsid w:val="009F129F"/>
    <w:rsid w:val="009F13ED"/>
    <w:rsid w:val="009F175E"/>
    <w:rsid w:val="009F1782"/>
    <w:rsid w:val="009F198D"/>
    <w:rsid w:val="009F1DD2"/>
    <w:rsid w:val="009F20C0"/>
    <w:rsid w:val="009F2259"/>
    <w:rsid w:val="009F242E"/>
    <w:rsid w:val="009F2716"/>
    <w:rsid w:val="009F27E9"/>
    <w:rsid w:val="009F28F0"/>
    <w:rsid w:val="009F297C"/>
    <w:rsid w:val="009F2AD6"/>
    <w:rsid w:val="009F2BFA"/>
    <w:rsid w:val="009F2C44"/>
    <w:rsid w:val="009F2E64"/>
    <w:rsid w:val="009F2E91"/>
    <w:rsid w:val="009F2EE1"/>
    <w:rsid w:val="009F2FBA"/>
    <w:rsid w:val="009F35BC"/>
    <w:rsid w:val="009F3696"/>
    <w:rsid w:val="009F3832"/>
    <w:rsid w:val="009F3A10"/>
    <w:rsid w:val="009F3CAF"/>
    <w:rsid w:val="009F3D2D"/>
    <w:rsid w:val="009F3D93"/>
    <w:rsid w:val="009F3E17"/>
    <w:rsid w:val="009F3ED7"/>
    <w:rsid w:val="009F3F27"/>
    <w:rsid w:val="009F408E"/>
    <w:rsid w:val="009F418F"/>
    <w:rsid w:val="009F4786"/>
    <w:rsid w:val="009F4C2F"/>
    <w:rsid w:val="009F4F5B"/>
    <w:rsid w:val="009F583E"/>
    <w:rsid w:val="009F5844"/>
    <w:rsid w:val="009F5975"/>
    <w:rsid w:val="009F5A91"/>
    <w:rsid w:val="009F5EB2"/>
    <w:rsid w:val="009F6403"/>
    <w:rsid w:val="009F6705"/>
    <w:rsid w:val="009F6727"/>
    <w:rsid w:val="009F6746"/>
    <w:rsid w:val="009F695E"/>
    <w:rsid w:val="009F6A0E"/>
    <w:rsid w:val="009F6B07"/>
    <w:rsid w:val="009F6F01"/>
    <w:rsid w:val="009F7086"/>
    <w:rsid w:val="009F758F"/>
    <w:rsid w:val="009F770F"/>
    <w:rsid w:val="009F7962"/>
    <w:rsid w:val="009F7D93"/>
    <w:rsid w:val="009F7E18"/>
    <w:rsid w:val="009F7E48"/>
    <w:rsid w:val="009F7F23"/>
    <w:rsid w:val="00A00595"/>
    <w:rsid w:val="00A006CC"/>
    <w:rsid w:val="00A006D6"/>
    <w:rsid w:val="00A006E4"/>
    <w:rsid w:val="00A00702"/>
    <w:rsid w:val="00A00F8C"/>
    <w:rsid w:val="00A01153"/>
    <w:rsid w:val="00A013CE"/>
    <w:rsid w:val="00A01570"/>
    <w:rsid w:val="00A01848"/>
    <w:rsid w:val="00A0256E"/>
    <w:rsid w:val="00A0269E"/>
    <w:rsid w:val="00A02B47"/>
    <w:rsid w:val="00A03111"/>
    <w:rsid w:val="00A03237"/>
    <w:rsid w:val="00A0335C"/>
    <w:rsid w:val="00A0341F"/>
    <w:rsid w:val="00A034C8"/>
    <w:rsid w:val="00A037A5"/>
    <w:rsid w:val="00A04105"/>
    <w:rsid w:val="00A04117"/>
    <w:rsid w:val="00A04287"/>
    <w:rsid w:val="00A0428C"/>
    <w:rsid w:val="00A04CBB"/>
    <w:rsid w:val="00A04F29"/>
    <w:rsid w:val="00A052BB"/>
    <w:rsid w:val="00A055FF"/>
    <w:rsid w:val="00A05B23"/>
    <w:rsid w:val="00A05CBA"/>
    <w:rsid w:val="00A061EC"/>
    <w:rsid w:val="00A063D5"/>
    <w:rsid w:val="00A06565"/>
    <w:rsid w:val="00A065DA"/>
    <w:rsid w:val="00A06830"/>
    <w:rsid w:val="00A06B05"/>
    <w:rsid w:val="00A06C3E"/>
    <w:rsid w:val="00A06F93"/>
    <w:rsid w:val="00A078CD"/>
    <w:rsid w:val="00A07B94"/>
    <w:rsid w:val="00A07BA3"/>
    <w:rsid w:val="00A07FD8"/>
    <w:rsid w:val="00A10066"/>
    <w:rsid w:val="00A105E5"/>
    <w:rsid w:val="00A10AE9"/>
    <w:rsid w:val="00A10E78"/>
    <w:rsid w:val="00A10F69"/>
    <w:rsid w:val="00A10FFF"/>
    <w:rsid w:val="00A111D9"/>
    <w:rsid w:val="00A1162B"/>
    <w:rsid w:val="00A11904"/>
    <w:rsid w:val="00A11C41"/>
    <w:rsid w:val="00A11D11"/>
    <w:rsid w:val="00A11F21"/>
    <w:rsid w:val="00A123AD"/>
    <w:rsid w:val="00A125A7"/>
    <w:rsid w:val="00A1269D"/>
    <w:rsid w:val="00A12934"/>
    <w:rsid w:val="00A12A03"/>
    <w:rsid w:val="00A12B36"/>
    <w:rsid w:val="00A12F47"/>
    <w:rsid w:val="00A12F67"/>
    <w:rsid w:val="00A12FEF"/>
    <w:rsid w:val="00A1337D"/>
    <w:rsid w:val="00A1359F"/>
    <w:rsid w:val="00A13649"/>
    <w:rsid w:val="00A13715"/>
    <w:rsid w:val="00A137E8"/>
    <w:rsid w:val="00A139A1"/>
    <w:rsid w:val="00A13AEB"/>
    <w:rsid w:val="00A14191"/>
    <w:rsid w:val="00A1445F"/>
    <w:rsid w:val="00A14926"/>
    <w:rsid w:val="00A14C70"/>
    <w:rsid w:val="00A14CB1"/>
    <w:rsid w:val="00A14D5A"/>
    <w:rsid w:val="00A1522C"/>
    <w:rsid w:val="00A152F5"/>
    <w:rsid w:val="00A153DB"/>
    <w:rsid w:val="00A1542D"/>
    <w:rsid w:val="00A157A0"/>
    <w:rsid w:val="00A15886"/>
    <w:rsid w:val="00A158A5"/>
    <w:rsid w:val="00A15B2F"/>
    <w:rsid w:val="00A15B31"/>
    <w:rsid w:val="00A1602B"/>
    <w:rsid w:val="00A161B9"/>
    <w:rsid w:val="00A16903"/>
    <w:rsid w:val="00A16DE2"/>
    <w:rsid w:val="00A16E1C"/>
    <w:rsid w:val="00A16FC2"/>
    <w:rsid w:val="00A17714"/>
    <w:rsid w:val="00A17958"/>
    <w:rsid w:val="00A179D9"/>
    <w:rsid w:val="00A17BB1"/>
    <w:rsid w:val="00A17C16"/>
    <w:rsid w:val="00A17CA9"/>
    <w:rsid w:val="00A17EEF"/>
    <w:rsid w:val="00A206BC"/>
    <w:rsid w:val="00A206D0"/>
    <w:rsid w:val="00A20C6A"/>
    <w:rsid w:val="00A20E39"/>
    <w:rsid w:val="00A20EAC"/>
    <w:rsid w:val="00A21094"/>
    <w:rsid w:val="00A21131"/>
    <w:rsid w:val="00A21769"/>
    <w:rsid w:val="00A21809"/>
    <w:rsid w:val="00A219E9"/>
    <w:rsid w:val="00A22051"/>
    <w:rsid w:val="00A22058"/>
    <w:rsid w:val="00A220C1"/>
    <w:rsid w:val="00A22771"/>
    <w:rsid w:val="00A2287E"/>
    <w:rsid w:val="00A229A9"/>
    <w:rsid w:val="00A22A2C"/>
    <w:rsid w:val="00A22CBC"/>
    <w:rsid w:val="00A23222"/>
    <w:rsid w:val="00A2366D"/>
    <w:rsid w:val="00A23763"/>
    <w:rsid w:val="00A23CD8"/>
    <w:rsid w:val="00A23DED"/>
    <w:rsid w:val="00A23F32"/>
    <w:rsid w:val="00A23FF2"/>
    <w:rsid w:val="00A24000"/>
    <w:rsid w:val="00A24111"/>
    <w:rsid w:val="00A241F6"/>
    <w:rsid w:val="00A24449"/>
    <w:rsid w:val="00A24508"/>
    <w:rsid w:val="00A24A4D"/>
    <w:rsid w:val="00A24B3E"/>
    <w:rsid w:val="00A252CF"/>
    <w:rsid w:val="00A252E1"/>
    <w:rsid w:val="00A253F4"/>
    <w:rsid w:val="00A25794"/>
    <w:rsid w:val="00A25832"/>
    <w:rsid w:val="00A25A47"/>
    <w:rsid w:val="00A25B22"/>
    <w:rsid w:val="00A2636D"/>
    <w:rsid w:val="00A26A21"/>
    <w:rsid w:val="00A26EA7"/>
    <w:rsid w:val="00A2704E"/>
    <w:rsid w:val="00A270C8"/>
    <w:rsid w:val="00A2713D"/>
    <w:rsid w:val="00A27167"/>
    <w:rsid w:val="00A27463"/>
    <w:rsid w:val="00A27565"/>
    <w:rsid w:val="00A276D1"/>
    <w:rsid w:val="00A2790B"/>
    <w:rsid w:val="00A279B4"/>
    <w:rsid w:val="00A27C59"/>
    <w:rsid w:val="00A27CDC"/>
    <w:rsid w:val="00A27EE7"/>
    <w:rsid w:val="00A3000A"/>
    <w:rsid w:val="00A3003B"/>
    <w:rsid w:val="00A3038E"/>
    <w:rsid w:val="00A30534"/>
    <w:rsid w:val="00A30691"/>
    <w:rsid w:val="00A30B44"/>
    <w:rsid w:val="00A30EE6"/>
    <w:rsid w:val="00A31082"/>
    <w:rsid w:val="00A312FD"/>
    <w:rsid w:val="00A31A81"/>
    <w:rsid w:val="00A31B7A"/>
    <w:rsid w:val="00A31CA1"/>
    <w:rsid w:val="00A31DBA"/>
    <w:rsid w:val="00A320A5"/>
    <w:rsid w:val="00A3225D"/>
    <w:rsid w:val="00A32C20"/>
    <w:rsid w:val="00A32C24"/>
    <w:rsid w:val="00A330A8"/>
    <w:rsid w:val="00A3333C"/>
    <w:rsid w:val="00A333D4"/>
    <w:rsid w:val="00A3343F"/>
    <w:rsid w:val="00A33449"/>
    <w:rsid w:val="00A33614"/>
    <w:rsid w:val="00A338E7"/>
    <w:rsid w:val="00A33940"/>
    <w:rsid w:val="00A33965"/>
    <w:rsid w:val="00A33992"/>
    <w:rsid w:val="00A342E6"/>
    <w:rsid w:val="00A344FB"/>
    <w:rsid w:val="00A34556"/>
    <w:rsid w:val="00A3469B"/>
    <w:rsid w:val="00A347F4"/>
    <w:rsid w:val="00A34890"/>
    <w:rsid w:val="00A3497A"/>
    <w:rsid w:val="00A34A2E"/>
    <w:rsid w:val="00A34ACE"/>
    <w:rsid w:val="00A34E94"/>
    <w:rsid w:val="00A350BB"/>
    <w:rsid w:val="00A351BC"/>
    <w:rsid w:val="00A3533C"/>
    <w:rsid w:val="00A3559A"/>
    <w:rsid w:val="00A35D74"/>
    <w:rsid w:val="00A35DDC"/>
    <w:rsid w:val="00A35F62"/>
    <w:rsid w:val="00A36225"/>
    <w:rsid w:val="00A363AF"/>
    <w:rsid w:val="00A363B4"/>
    <w:rsid w:val="00A363D2"/>
    <w:rsid w:val="00A36A29"/>
    <w:rsid w:val="00A36B1D"/>
    <w:rsid w:val="00A36BF2"/>
    <w:rsid w:val="00A372B6"/>
    <w:rsid w:val="00A37350"/>
    <w:rsid w:val="00A37613"/>
    <w:rsid w:val="00A37668"/>
    <w:rsid w:val="00A3792F"/>
    <w:rsid w:val="00A37C1B"/>
    <w:rsid w:val="00A37EBC"/>
    <w:rsid w:val="00A40136"/>
    <w:rsid w:val="00A40272"/>
    <w:rsid w:val="00A4051B"/>
    <w:rsid w:val="00A40DB3"/>
    <w:rsid w:val="00A40F6E"/>
    <w:rsid w:val="00A410AB"/>
    <w:rsid w:val="00A41494"/>
    <w:rsid w:val="00A416EA"/>
    <w:rsid w:val="00A41702"/>
    <w:rsid w:val="00A41986"/>
    <w:rsid w:val="00A41B99"/>
    <w:rsid w:val="00A41C78"/>
    <w:rsid w:val="00A41D9F"/>
    <w:rsid w:val="00A41E3E"/>
    <w:rsid w:val="00A41EC1"/>
    <w:rsid w:val="00A41EF5"/>
    <w:rsid w:val="00A42147"/>
    <w:rsid w:val="00A421AE"/>
    <w:rsid w:val="00A42673"/>
    <w:rsid w:val="00A42A86"/>
    <w:rsid w:val="00A42B6C"/>
    <w:rsid w:val="00A42D08"/>
    <w:rsid w:val="00A42EF8"/>
    <w:rsid w:val="00A431C4"/>
    <w:rsid w:val="00A4358E"/>
    <w:rsid w:val="00A43A44"/>
    <w:rsid w:val="00A43D32"/>
    <w:rsid w:val="00A4430F"/>
    <w:rsid w:val="00A4454A"/>
    <w:rsid w:val="00A4476B"/>
    <w:rsid w:val="00A448BD"/>
    <w:rsid w:val="00A448C2"/>
    <w:rsid w:val="00A44B23"/>
    <w:rsid w:val="00A44D5A"/>
    <w:rsid w:val="00A4558A"/>
    <w:rsid w:val="00A4568B"/>
    <w:rsid w:val="00A4569A"/>
    <w:rsid w:val="00A4579A"/>
    <w:rsid w:val="00A45997"/>
    <w:rsid w:val="00A45B1C"/>
    <w:rsid w:val="00A45C21"/>
    <w:rsid w:val="00A45C9E"/>
    <w:rsid w:val="00A4620F"/>
    <w:rsid w:val="00A46440"/>
    <w:rsid w:val="00A46758"/>
    <w:rsid w:val="00A469C4"/>
    <w:rsid w:val="00A46B14"/>
    <w:rsid w:val="00A46B59"/>
    <w:rsid w:val="00A46BB3"/>
    <w:rsid w:val="00A46C97"/>
    <w:rsid w:val="00A46DAA"/>
    <w:rsid w:val="00A46DC1"/>
    <w:rsid w:val="00A46FBF"/>
    <w:rsid w:val="00A4717A"/>
    <w:rsid w:val="00A4746C"/>
    <w:rsid w:val="00A477C8"/>
    <w:rsid w:val="00A47823"/>
    <w:rsid w:val="00A47909"/>
    <w:rsid w:val="00A47BA4"/>
    <w:rsid w:val="00A47C81"/>
    <w:rsid w:val="00A50090"/>
    <w:rsid w:val="00A503C8"/>
    <w:rsid w:val="00A503F9"/>
    <w:rsid w:val="00A50579"/>
    <w:rsid w:val="00A50662"/>
    <w:rsid w:val="00A50827"/>
    <w:rsid w:val="00A50915"/>
    <w:rsid w:val="00A50A43"/>
    <w:rsid w:val="00A50A89"/>
    <w:rsid w:val="00A510B4"/>
    <w:rsid w:val="00A511BB"/>
    <w:rsid w:val="00A511F4"/>
    <w:rsid w:val="00A51385"/>
    <w:rsid w:val="00A516B2"/>
    <w:rsid w:val="00A51827"/>
    <w:rsid w:val="00A51C30"/>
    <w:rsid w:val="00A51FD9"/>
    <w:rsid w:val="00A52300"/>
    <w:rsid w:val="00A5246A"/>
    <w:rsid w:val="00A526B1"/>
    <w:rsid w:val="00A52A55"/>
    <w:rsid w:val="00A52A58"/>
    <w:rsid w:val="00A52D7C"/>
    <w:rsid w:val="00A53163"/>
    <w:rsid w:val="00A531F5"/>
    <w:rsid w:val="00A532CF"/>
    <w:rsid w:val="00A53496"/>
    <w:rsid w:val="00A5365E"/>
    <w:rsid w:val="00A53BAA"/>
    <w:rsid w:val="00A53F1F"/>
    <w:rsid w:val="00A543EA"/>
    <w:rsid w:val="00A5443E"/>
    <w:rsid w:val="00A54513"/>
    <w:rsid w:val="00A54DA4"/>
    <w:rsid w:val="00A54E3D"/>
    <w:rsid w:val="00A54E5C"/>
    <w:rsid w:val="00A54E69"/>
    <w:rsid w:val="00A55103"/>
    <w:rsid w:val="00A558E5"/>
    <w:rsid w:val="00A55CAA"/>
    <w:rsid w:val="00A55CB7"/>
    <w:rsid w:val="00A5687D"/>
    <w:rsid w:val="00A568DD"/>
    <w:rsid w:val="00A569B2"/>
    <w:rsid w:val="00A56A7C"/>
    <w:rsid w:val="00A56BF4"/>
    <w:rsid w:val="00A56C10"/>
    <w:rsid w:val="00A56C82"/>
    <w:rsid w:val="00A56C96"/>
    <w:rsid w:val="00A56E9D"/>
    <w:rsid w:val="00A576FE"/>
    <w:rsid w:val="00A57755"/>
    <w:rsid w:val="00A577AD"/>
    <w:rsid w:val="00A57C8C"/>
    <w:rsid w:val="00A57DFC"/>
    <w:rsid w:val="00A57F79"/>
    <w:rsid w:val="00A57F8F"/>
    <w:rsid w:val="00A600EC"/>
    <w:rsid w:val="00A602B9"/>
    <w:rsid w:val="00A609D0"/>
    <w:rsid w:val="00A60DC1"/>
    <w:rsid w:val="00A616C7"/>
    <w:rsid w:val="00A61709"/>
    <w:rsid w:val="00A61A97"/>
    <w:rsid w:val="00A61AF0"/>
    <w:rsid w:val="00A61C71"/>
    <w:rsid w:val="00A61FEC"/>
    <w:rsid w:val="00A6260A"/>
    <w:rsid w:val="00A6268B"/>
    <w:rsid w:val="00A62AA9"/>
    <w:rsid w:val="00A62D88"/>
    <w:rsid w:val="00A62EAD"/>
    <w:rsid w:val="00A63022"/>
    <w:rsid w:val="00A632E7"/>
    <w:rsid w:val="00A63559"/>
    <w:rsid w:val="00A63BEE"/>
    <w:rsid w:val="00A64027"/>
    <w:rsid w:val="00A6492B"/>
    <w:rsid w:val="00A64E1C"/>
    <w:rsid w:val="00A64F6A"/>
    <w:rsid w:val="00A65084"/>
    <w:rsid w:val="00A6605E"/>
    <w:rsid w:val="00A661C2"/>
    <w:rsid w:val="00A662E6"/>
    <w:rsid w:val="00A6640A"/>
    <w:rsid w:val="00A664F0"/>
    <w:rsid w:val="00A664F7"/>
    <w:rsid w:val="00A66EF1"/>
    <w:rsid w:val="00A670F5"/>
    <w:rsid w:val="00A6712B"/>
    <w:rsid w:val="00A67795"/>
    <w:rsid w:val="00A678C4"/>
    <w:rsid w:val="00A67ACE"/>
    <w:rsid w:val="00A67B25"/>
    <w:rsid w:val="00A67E42"/>
    <w:rsid w:val="00A70018"/>
    <w:rsid w:val="00A70120"/>
    <w:rsid w:val="00A701B7"/>
    <w:rsid w:val="00A7067E"/>
    <w:rsid w:val="00A7095A"/>
    <w:rsid w:val="00A70EDF"/>
    <w:rsid w:val="00A71573"/>
    <w:rsid w:val="00A7163F"/>
    <w:rsid w:val="00A7180C"/>
    <w:rsid w:val="00A71818"/>
    <w:rsid w:val="00A72197"/>
    <w:rsid w:val="00A72817"/>
    <w:rsid w:val="00A72B46"/>
    <w:rsid w:val="00A72BAB"/>
    <w:rsid w:val="00A72BF9"/>
    <w:rsid w:val="00A731A8"/>
    <w:rsid w:val="00A7320A"/>
    <w:rsid w:val="00A734E6"/>
    <w:rsid w:val="00A7359D"/>
    <w:rsid w:val="00A73786"/>
    <w:rsid w:val="00A738A8"/>
    <w:rsid w:val="00A738AA"/>
    <w:rsid w:val="00A7395C"/>
    <w:rsid w:val="00A7448D"/>
    <w:rsid w:val="00A744A8"/>
    <w:rsid w:val="00A7482F"/>
    <w:rsid w:val="00A74D24"/>
    <w:rsid w:val="00A75483"/>
    <w:rsid w:val="00A754F7"/>
    <w:rsid w:val="00A759C4"/>
    <w:rsid w:val="00A75DBD"/>
    <w:rsid w:val="00A76076"/>
    <w:rsid w:val="00A7608C"/>
    <w:rsid w:val="00A760B0"/>
    <w:rsid w:val="00A760F4"/>
    <w:rsid w:val="00A765E3"/>
    <w:rsid w:val="00A766D7"/>
    <w:rsid w:val="00A76743"/>
    <w:rsid w:val="00A767E6"/>
    <w:rsid w:val="00A77408"/>
    <w:rsid w:val="00A77449"/>
    <w:rsid w:val="00A779C1"/>
    <w:rsid w:val="00A77A6D"/>
    <w:rsid w:val="00A802AD"/>
    <w:rsid w:val="00A80560"/>
    <w:rsid w:val="00A80684"/>
    <w:rsid w:val="00A80836"/>
    <w:rsid w:val="00A808AE"/>
    <w:rsid w:val="00A80959"/>
    <w:rsid w:val="00A809A7"/>
    <w:rsid w:val="00A80B54"/>
    <w:rsid w:val="00A80EEA"/>
    <w:rsid w:val="00A810C4"/>
    <w:rsid w:val="00A81213"/>
    <w:rsid w:val="00A812F4"/>
    <w:rsid w:val="00A81673"/>
    <w:rsid w:val="00A817F9"/>
    <w:rsid w:val="00A81880"/>
    <w:rsid w:val="00A81B0F"/>
    <w:rsid w:val="00A81BDE"/>
    <w:rsid w:val="00A81E6B"/>
    <w:rsid w:val="00A82020"/>
    <w:rsid w:val="00A822B9"/>
    <w:rsid w:val="00A82597"/>
    <w:rsid w:val="00A82906"/>
    <w:rsid w:val="00A831D0"/>
    <w:rsid w:val="00A83496"/>
    <w:rsid w:val="00A8349C"/>
    <w:rsid w:val="00A83814"/>
    <w:rsid w:val="00A83906"/>
    <w:rsid w:val="00A83AEF"/>
    <w:rsid w:val="00A83B43"/>
    <w:rsid w:val="00A83C08"/>
    <w:rsid w:val="00A84129"/>
    <w:rsid w:val="00A8432B"/>
    <w:rsid w:val="00A8434B"/>
    <w:rsid w:val="00A8441A"/>
    <w:rsid w:val="00A8468F"/>
    <w:rsid w:val="00A84C8B"/>
    <w:rsid w:val="00A84D1A"/>
    <w:rsid w:val="00A84DF2"/>
    <w:rsid w:val="00A852E3"/>
    <w:rsid w:val="00A857EE"/>
    <w:rsid w:val="00A85E1A"/>
    <w:rsid w:val="00A85E9D"/>
    <w:rsid w:val="00A86104"/>
    <w:rsid w:val="00A861C3"/>
    <w:rsid w:val="00A861F0"/>
    <w:rsid w:val="00A863D7"/>
    <w:rsid w:val="00A86460"/>
    <w:rsid w:val="00A86577"/>
    <w:rsid w:val="00A86D05"/>
    <w:rsid w:val="00A86DA0"/>
    <w:rsid w:val="00A8726C"/>
    <w:rsid w:val="00A873D2"/>
    <w:rsid w:val="00A87741"/>
    <w:rsid w:val="00A87772"/>
    <w:rsid w:val="00A87BE2"/>
    <w:rsid w:val="00A90440"/>
    <w:rsid w:val="00A905E5"/>
    <w:rsid w:val="00A909DF"/>
    <w:rsid w:val="00A90A0E"/>
    <w:rsid w:val="00A90B68"/>
    <w:rsid w:val="00A90FBF"/>
    <w:rsid w:val="00A911B1"/>
    <w:rsid w:val="00A913BA"/>
    <w:rsid w:val="00A914C0"/>
    <w:rsid w:val="00A91578"/>
    <w:rsid w:val="00A915F5"/>
    <w:rsid w:val="00A91903"/>
    <w:rsid w:val="00A9192D"/>
    <w:rsid w:val="00A91D7F"/>
    <w:rsid w:val="00A921A5"/>
    <w:rsid w:val="00A92204"/>
    <w:rsid w:val="00A9235F"/>
    <w:rsid w:val="00A925DF"/>
    <w:rsid w:val="00A927A1"/>
    <w:rsid w:val="00A927C5"/>
    <w:rsid w:val="00A92934"/>
    <w:rsid w:val="00A92A57"/>
    <w:rsid w:val="00A92AB9"/>
    <w:rsid w:val="00A92AC9"/>
    <w:rsid w:val="00A92FBF"/>
    <w:rsid w:val="00A93159"/>
    <w:rsid w:val="00A935A1"/>
    <w:rsid w:val="00A93607"/>
    <w:rsid w:val="00A93770"/>
    <w:rsid w:val="00A938D8"/>
    <w:rsid w:val="00A93AC2"/>
    <w:rsid w:val="00A93AE3"/>
    <w:rsid w:val="00A93F60"/>
    <w:rsid w:val="00A93FF3"/>
    <w:rsid w:val="00A944AD"/>
    <w:rsid w:val="00A9459D"/>
    <w:rsid w:val="00A946DE"/>
    <w:rsid w:val="00A946F5"/>
    <w:rsid w:val="00A94702"/>
    <w:rsid w:val="00A94B5D"/>
    <w:rsid w:val="00A94D7B"/>
    <w:rsid w:val="00A94DC5"/>
    <w:rsid w:val="00A94E35"/>
    <w:rsid w:val="00A94E45"/>
    <w:rsid w:val="00A95001"/>
    <w:rsid w:val="00A9505E"/>
    <w:rsid w:val="00A950A2"/>
    <w:rsid w:val="00A95297"/>
    <w:rsid w:val="00A95445"/>
    <w:rsid w:val="00A9561B"/>
    <w:rsid w:val="00A958D2"/>
    <w:rsid w:val="00A95A03"/>
    <w:rsid w:val="00A95A5E"/>
    <w:rsid w:val="00A95A95"/>
    <w:rsid w:val="00A95B01"/>
    <w:rsid w:val="00A95B5D"/>
    <w:rsid w:val="00A95CAF"/>
    <w:rsid w:val="00A95E5D"/>
    <w:rsid w:val="00A9613C"/>
    <w:rsid w:val="00A967B9"/>
    <w:rsid w:val="00A96BE3"/>
    <w:rsid w:val="00A96BEC"/>
    <w:rsid w:val="00A96D24"/>
    <w:rsid w:val="00A96F50"/>
    <w:rsid w:val="00A9747C"/>
    <w:rsid w:val="00A97ED6"/>
    <w:rsid w:val="00AA00EE"/>
    <w:rsid w:val="00AA01CF"/>
    <w:rsid w:val="00AA0558"/>
    <w:rsid w:val="00AA0910"/>
    <w:rsid w:val="00AA0B2B"/>
    <w:rsid w:val="00AA0EEA"/>
    <w:rsid w:val="00AA12CF"/>
    <w:rsid w:val="00AA137C"/>
    <w:rsid w:val="00AA16AA"/>
    <w:rsid w:val="00AA1730"/>
    <w:rsid w:val="00AA195B"/>
    <w:rsid w:val="00AA19B9"/>
    <w:rsid w:val="00AA1A5A"/>
    <w:rsid w:val="00AA20B9"/>
    <w:rsid w:val="00AA21E3"/>
    <w:rsid w:val="00AA22CD"/>
    <w:rsid w:val="00AA25CB"/>
    <w:rsid w:val="00AA2644"/>
    <w:rsid w:val="00AA27F8"/>
    <w:rsid w:val="00AA2833"/>
    <w:rsid w:val="00AA2A7A"/>
    <w:rsid w:val="00AA2B8C"/>
    <w:rsid w:val="00AA2D21"/>
    <w:rsid w:val="00AA3078"/>
    <w:rsid w:val="00AA315E"/>
    <w:rsid w:val="00AA35EB"/>
    <w:rsid w:val="00AA37FC"/>
    <w:rsid w:val="00AA3854"/>
    <w:rsid w:val="00AA470F"/>
    <w:rsid w:val="00AA47FE"/>
    <w:rsid w:val="00AA49B0"/>
    <w:rsid w:val="00AA4C2C"/>
    <w:rsid w:val="00AA4DF2"/>
    <w:rsid w:val="00AA4F7B"/>
    <w:rsid w:val="00AA52CB"/>
    <w:rsid w:val="00AA537D"/>
    <w:rsid w:val="00AA54C3"/>
    <w:rsid w:val="00AA5617"/>
    <w:rsid w:val="00AA599D"/>
    <w:rsid w:val="00AA5A87"/>
    <w:rsid w:val="00AA5BD7"/>
    <w:rsid w:val="00AA5CC0"/>
    <w:rsid w:val="00AA5D7D"/>
    <w:rsid w:val="00AA5F29"/>
    <w:rsid w:val="00AA6060"/>
    <w:rsid w:val="00AA610C"/>
    <w:rsid w:val="00AA613D"/>
    <w:rsid w:val="00AA626A"/>
    <w:rsid w:val="00AA63AF"/>
    <w:rsid w:val="00AA67AB"/>
    <w:rsid w:val="00AA69AE"/>
    <w:rsid w:val="00AA6AE4"/>
    <w:rsid w:val="00AA6BB9"/>
    <w:rsid w:val="00AA6C8C"/>
    <w:rsid w:val="00AA6E60"/>
    <w:rsid w:val="00AA74CC"/>
    <w:rsid w:val="00AA7AFE"/>
    <w:rsid w:val="00AA7CD0"/>
    <w:rsid w:val="00AA7CE0"/>
    <w:rsid w:val="00AB010D"/>
    <w:rsid w:val="00AB0413"/>
    <w:rsid w:val="00AB061C"/>
    <w:rsid w:val="00AB0816"/>
    <w:rsid w:val="00AB0CD2"/>
    <w:rsid w:val="00AB1227"/>
    <w:rsid w:val="00AB153A"/>
    <w:rsid w:val="00AB177C"/>
    <w:rsid w:val="00AB1A69"/>
    <w:rsid w:val="00AB1B0D"/>
    <w:rsid w:val="00AB1EB6"/>
    <w:rsid w:val="00AB214B"/>
    <w:rsid w:val="00AB22D6"/>
    <w:rsid w:val="00AB26EA"/>
    <w:rsid w:val="00AB27E6"/>
    <w:rsid w:val="00AB297D"/>
    <w:rsid w:val="00AB2E2B"/>
    <w:rsid w:val="00AB305D"/>
    <w:rsid w:val="00AB3100"/>
    <w:rsid w:val="00AB329C"/>
    <w:rsid w:val="00AB32C8"/>
    <w:rsid w:val="00AB32DE"/>
    <w:rsid w:val="00AB34C6"/>
    <w:rsid w:val="00AB3534"/>
    <w:rsid w:val="00AB35DA"/>
    <w:rsid w:val="00AB3674"/>
    <w:rsid w:val="00AB3836"/>
    <w:rsid w:val="00AB3B63"/>
    <w:rsid w:val="00AB3B8F"/>
    <w:rsid w:val="00AB4096"/>
    <w:rsid w:val="00AB41C7"/>
    <w:rsid w:val="00AB429F"/>
    <w:rsid w:val="00AB4429"/>
    <w:rsid w:val="00AB46ED"/>
    <w:rsid w:val="00AB46F8"/>
    <w:rsid w:val="00AB47C0"/>
    <w:rsid w:val="00AB4A59"/>
    <w:rsid w:val="00AB50DE"/>
    <w:rsid w:val="00AB51A3"/>
    <w:rsid w:val="00AB53EA"/>
    <w:rsid w:val="00AB54B0"/>
    <w:rsid w:val="00AB5558"/>
    <w:rsid w:val="00AB564C"/>
    <w:rsid w:val="00AB5ABE"/>
    <w:rsid w:val="00AB5B4D"/>
    <w:rsid w:val="00AB5FCF"/>
    <w:rsid w:val="00AB66BC"/>
    <w:rsid w:val="00AB6929"/>
    <w:rsid w:val="00AB6C34"/>
    <w:rsid w:val="00AB7020"/>
    <w:rsid w:val="00AB7073"/>
    <w:rsid w:val="00AB7254"/>
    <w:rsid w:val="00AB7577"/>
    <w:rsid w:val="00AB76F3"/>
    <w:rsid w:val="00AB7C07"/>
    <w:rsid w:val="00AC0203"/>
    <w:rsid w:val="00AC0246"/>
    <w:rsid w:val="00AC0479"/>
    <w:rsid w:val="00AC05D2"/>
    <w:rsid w:val="00AC0614"/>
    <w:rsid w:val="00AC0678"/>
    <w:rsid w:val="00AC0932"/>
    <w:rsid w:val="00AC0A67"/>
    <w:rsid w:val="00AC0BA8"/>
    <w:rsid w:val="00AC108D"/>
    <w:rsid w:val="00AC10C3"/>
    <w:rsid w:val="00AC111E"/>
    <w:rsid w:val="00AC1205"/>
    <w:rsid w:val="00AC1862"/>
    <w:rsid w:val="00AC191F"/>
    <w:rsid w:val="00AC1A92"/>
    <w:rsid w:val="00AC1CDB"/>
    <w:rsid w:val="00AC2076"/>
    <w:rsid w:val="00AC2216"/>
    <w:rsid w:val="00AC23DD"/>
    <w:rsid w:val="00AC29D7"/>
    <w:rsid w:val="00AC2AF1"/>
    <w:rsid w:val="00AC2BEA"/>
    <w:rsid w:val="00AC33C5"/>
    <w:rsid w:val="00AC37EF"/>
    <w:rsid w:val="00AC3BDD"/>
    <w:rsid w:val="00AC3CD2"/>
    <w:rsid w:val="00AC4031"/>
    <w:rsid w:val="00AC43A7"/>
    <w:rsid w:val="00AC5190"/>
    <w:rsid w:val="00AC543E"/>
    <w:rsid w:val="00AC56A6"/>
    <w:rsid w:val="00AC5754"/>
    <w:rsid w:val="00AC5905"/>
    <w:rsid w:val="00AC593A"/>
    <w:rsid w:val="00AC59D7"/>
    <w:rsid w:val="00AC5A7E"/>
    <w:rsid w:val="00AC5E8D"/>
    <w:rsid w:val="00AC5F40"/>
    <w:rsid w:val="00AC6B18"/>
    <w:rsid w:val="00AC6CB1"/>
    <w:rsid w:val="00AC7070"/>
    <w:rsid w:val="00AC708D"/>
    <w:rsid w:val="00AC7225"/>
    <w:rsid w:val="00AC7429"/>
    <w:rsid w:val="00AC7517"/>
    <w:rsid w:val="00AC758A"/>
    <w:rsid w:val="00AC77B2"/>
    <w:rsid w:val="00AC7902"/>
    <w:rsid w:val="00AC7960"/>
    <w:rsid w:val="00AC7B60"/>
    <w:rsid w:val="00AC7B6B"/>
    <w:rsid w:val="00AC7CCB"/>
    <w:rsid w:val="00AD0496"/>
    <w:rsid w:val="00AD05D0"/>
    <w:rsid w:val="00AD060F"/>
    <w:rsid w:val="00AD0739"/>
    <w:rsid w:val="00AD0AD1"/>
    <w:rsid w:val="00AD0AF8"/>
    <w:rsid w:val="00AD0BEF"/>
    <w:rsid w:val="00AD0CF0"/>
    <w:rsid w:val="00AD0EA6"/>
    <w:rsid w:val="00AD10F5"/>
    <w:rsid w:val="00AD1598"/>
    <w:rsid w:val="00AD1955"/>
    <w:rsid w:val="00AD1A14"/>
    <w:rsid w:val="00AD1B98"/>
    <w:rsid w:val="00AD20C0"/>
    <w:rsid w:val="00AD20F5"/>
    <w:rsid w:val="00AD2902"/>
    <w:rsid w:val="00AD2BE0"/>
    <w:rsid w:val="00AD2C52"/>
    <w:rsid w:val="00AD2DED"/>
    <w:rsid w:val="00AD2E70"/>
    <w:rsid w:val="00AD305E"/>
    <w:rsid w:val="00AD306E"/>
    <w:rsid w:val="00AD3171"/>
    <w:rsid w:val="00AD351D"/>
    <w:rsid w:val="00AD3550"/>
    <w:rsid w:val="00AD3A76"/>
    <w:rsid w:val="00AD3A79"/>
    <w:rsid w:val="00AD3B17"/>
    <w:rsid w:val="00AD3B2C"/>
    <w:rsid w:val="00AD3E5B"/>
    <w:rsid w:val="00AD3FA8"/>
    <w:rsid w:val="00AD42FC"/>
    <w:rsid w:val="00AD47CD"/>
    <w:rsid w:val="00AD4892"/>
    <w:rsid w:val="00AD4A16"/>
    <w:rsid w:val="00AD541A"/>
    <w:rsid w:val="00AD5837"/>
    <w:rsid w:val="00AD596E"/>
    <w:rsid w:val="00AD5A1C"/>
    <w:rsid w:val="00AD6021"/>
    <w:rsid w:val="00AD62B3"/>
    <w:rsid w:val="00AD63CB"/>
    <w:rsid w:val="00AD6476"/>
    <w:rsid w:val="00AD674D"/>
    <w:rsid w:val="00AD6AD4"/>
    <w:rsid w:val="00AD6AF1"/>
    <w:rsid w:val="00AD6BA8"/>
    <w:rsid w:val="00AD6C4F"/>
    <w:rsid w:val="00AD6C6C"/>
    <w:rsid w:val="00AD6D30"/>
    <w:rsid w:val="00AD6FCB"/>
    <w:rsid w:val="00AD783E"/>
    <w:rsid w:val="00AD7B51"/>
    <w:rsid w:val="00AD7BF9"/>
    <w:rsid w:val="00AD7F7F"/>
    <w:rsid w:val="00AE0320"/>
    <w:rsid w:val="00AE0618"/>
    <w:rsid w:val="00AE079F"/>
    <w:rsid w:val="00AE07AC"/>
    <w:rsid w:val="00AE08DF"/>
    <w:rsid w:val="00AE0B0B"/>
    <w:rsid w:val="00AE0B56"/>
    <w:rsid w:val="00AE0BD6"/>
    <w:rsid w:val="00AE0D6C"/>
    <w:rsid w:val="00AE0E68"/>
    <w:rsid w:val="00AE1077"/>
    <w:rsid w:val="00AE165A"/>
    <w:rsid w:val="00AE16E7"/>
    <w:rsid w:val="00AE1EE3"/>
    <w:rsid w:val="00AE243F"/>
    <w:rsid w:val="00AE264C"/>
    <w:rsid w:val="00AE271F"/>
    <w:rsid w:val="00AE27A0"/>
    <w:rsid w:val="00AE2A36"/>
    <w:rsid w:val="00AE2AA5"/>
    <w:rsid w:val="00AE2AA7"/>
    <w:rsid w:val="00AE2B33"/>
    <w:rsid w:val="00AE3033"/>
    <w:rsid w:val="00AE30F0"/>
    <w:rsid w:val="00AE310D"/>
    <w:rsid w:val="00AE316A"/>
    <w:rsid w:val="00AE3489"/>
    <w:rsid w:val="00AE364B"/>
    <w:rsid w:val="00AE3EFA"/>
    <w:rsid w:val="00AE45D0"/>
    <w:rsid w:val="00AE4786"/>
    <w:rsid w:val="00AE4888"/>
    <w:rsid w:val="00AE495B"/>
    <w:rsid w:val="00AE4F10"/>
    <w:rsid w:val="00AE5101"/>
    <w:rsid w:val="00AE549A"/>
    <w:rsid w:val="00AE54E3"/>
    <w:rsid w:val="00AE5523"/>
    <w:rsid w:val="00AE57AF"/>
    <w:rsid w:val="00AE5867"/>
    <w:rsid w:val="00AE6392"/>
    <w:rsid w:val="00AE6477"/>
    <w:rsid w:val="00AE6D99"/>
    <w:rsid w:val="00AE6FCE"/>
    <w:rsid w:val="00AE7122"/>
    <w:rsid w:val="00AE733F"/>
    <w:rsid w:val="00AE760E"/>
    <w:rsid w:val="00AE7944"/>
    <w:rsid w:val="00AE79BD"/>
    <w:rsid w:val="00AE7AC2"/>
    <w:rsid w:val="00AE7C10"/>
    <w:rsid w:val="00AE7CB4"/>
    <w:rsid w:val="00AE7E68"/>
    <w:rsid w:val="00AF06A8"/>
    <w:rsid w:val="00AF0CDA"/>
    <w:rsid w:val="00AF0EAB"/>
    <w:rsid w:val="00AF1483"/>
    <w:rsid w:val="00AF1B81"/>
    <w:rsid w:val="00AF2CF0"/>
    <w:rsid w:val="00AF33A8"/>
    <w:rsid w:val="00AF34FE"/>
    <w:rsid w:val="00AF36CE"/>
    <w:rsid w:val="00AF3743"/>
    <w:rsid w:val="00AF3B9C"/>
    <w:rsid w:val="00AF3CAB"/>
    <w:rsid w:val="00AF41E3"/>
    <w:rsid w:val="00AF423F"/>
    <w:rsid w:val="00AF4469"/>
    <w:rsid w:val="00AF4B5B"/>
    <w:rsid w:val="00AF4BC6"/>
    <w:rsid w:val="00AF4D0E"/>
    <w:rsid w:val="00AF5059"/>
    <w:rsid w:val="00AF518C"/>
    <w:rsid w:val="00AF5543"/>
    <w:rsid w:val="00AF5569"/>
    <w:rsid w:val="00AF565E"/>
    <w:rsid w:val="00AF5870"/>
    <w:rsid w:val="00AF59B7"/>
    <w:rsid w:val="00AF59FE"/>
    <w:rsid w:val="00AF5C8A"/>
    <w:rsid w:val="00AF5E44"/>
    <w:rsid w:val="00AF5F45"/>
    <w:rsid w:val="00AF5FE8"/>
    <w:rsid w:val="00AF626C"/>
    <w:rsid w:val="00AF6A7F"/>
    <w:rsid w:val="00AF6CA4"/>
    <w:rsid w:val="00AF6D71"/>
    <w:rsid w:val="00AF77FC"/>
    <w:rsid w:val="00AF7BA6"/>
    <w:rsid w:val="00B00048"/>
    <w:rsid w:val="00B004AB"/>
    <w:rsid w:val="00B0110A"/>
    <w:rsid w:val="00B0121C"/>
    <w:rsid w:val="00B01233"/>
    <w:rsid w:val="00B013C1"/>
    <w:rsid w:val="00B0163C"/>
    <w:rsid w:val="00B01E47"/>
    <w:rsid w:val="00B01F7E"/>
    <w:rsid w:val="00B026B8"/>
    <w:rsid w:val="00B02C38"/>
    <w:rsid w:val="00B02FFE"/>
    <w:rsid w:val="00B03039"/>
    <w:rsid w:val="00B03108"/>
    <w:rsid w:val="00B032AD"/>
    <w:rsid w:val="00B03395"/>
    <w:rsid w:val="00B03526"/>
    <w:rsid w:val="00B035FF"/>
    <w:rsid w:val="00B03938"/>
    <w:rsid w:val="00B0397B"/>
    <w:rsid w:val="00B03C11"/>
    <w:rsid w:val="00B03F92"/>
    <w:rsid w:val="00B040C6"/>
    <w:rsid w:val="00B041F7"/>
    <w:rsid w:val="00B043BA"/>
    <w:rsid w:val="00B04454"/>
    <w:rsid w:val="00B046FB"/>
    <w:rsid w:val="00B049B7"/>
    <w:rsid w:val="00B04ADB"/>
    <w:rsid w:val="00B050E9"/>
    <w:rsid w:val="00B05793"/>
    <w:rsid w:val="00B05A4E"/>
    <w:rsid w:val="00B05A4F"/>
    <w:rsid w:val="00B05AE6"/>
    <w:rsid w:val="00B05C47"/>
    <w:rsid w:val="00B05DAA"/>
    <w:rsid w:val="00B06672"/>
    <w:rsid w:val="00B068ED"/>
    <w:rsid w:val="00B06C33"/>
    <w:rsid w:val="00B06D83"/>
    <w:rsid w:val="00B06DEE"/>
    <w:rsid w:val="00B06E4D"/>
    <w:rsid w:val="00B06F7A"/>
    <w:rsid w:val="00B07674"/>
    <w:rsid w:val="00B07BAC"/>
    <w:rsid w:val="00B1005B"/>
    <w:rsid w:val="00B1032A"/>
    <w:rsid w:val="00B1051D"/>
    <w:rsid w:val="00B1088E"/>
    <w:rsid w:val="00B10A5C"/>
    <w:rsid w:val="00B10A63"/>
    <w:rsid w:val="00B10C6C"/>
    <w:rsid w:val="00B10E08"/>
    <w:rsid w:val="00B112BB"/>
    <w:rsid w:val="00B1141D"/>
    <w:rsid w:val="00B11A09"/>
    <w:rsid w:val="00B11A98"/>
    <w:rsid w:val="00B11C8A"/>
    <w:rsid w:val="00B11EF8"/>
    <w:rsid w:val="00B12168"/>
    <w:rsid w:val="00B12172"/>
    <w:rsid w:val="00B12268"/>
    <w:rsid w:val="00B12405"/>
    <w:rsid w:val="00B12BFB"/>
    <w:rsid w:val="00B12D90"/>
    <w:rsid w:val="00B12DFF"/>
    <w:rsid w:val="00B13189"/>
    <w:rsid w:val="00B13291"/>
    <w:rsid w:val="00B136FD"/>
    <w:rsid w:val="00B14067"/>
    <w:rsid w:val="00B14533"/>
    <w:rsid w:val="00B145AA"/>
    <w:rsid w:val="00B145FB"/>
    <w:rsid w:val="00B14695"/>
    <w:rsid w:val="00B14A86"/>
    <w:rsid w:val="00B1540D"/>
    <w:rsid w:val="00B155C6"/>
    <w:rsid w:val="00B160AE"/>
    <w:rsid w:val="00B163DC"/>
    <w:rsid w:val="00B1642F"/>
    <w:rsid w:val="00B167F1"/>
    <w:rsid w:val="00B16962"/>
    <w:rsid w:val="00B16BE7"/>
    <w:rsid w:val="00B16E1D"/>
    <w:rsid w:val="00B17015"/>
    <w:rsid w:val="00B17038"/>
    <w:rsid w:val="00B17485"/>
    <w:rsid w:val="00B17561"/>
    <w:rsid w:val="00B17A26"/>
    <w:rsid w:val="00B17C6C"/>
    <w:rsid w:val="00B17E39"/>
    <w:rsid w:val="00B17E9A"/>
    <w:rsid w:val="00B203CD"/>
    <w:rsid w:val="00B20908"/>
    <w:rsid w:val="00B2090C"/>
    <w:rsid w:val="00B2094B"/>
    <w:rsid w:val="00B20CF5"/>
    <w:rsid w:val="00B20DA8"/>
    <w:rsid w:val="00B21337"/>
    <w:rsid w:val="00B21830"/>
    <w:rsid w:val="00B21AC8"/>
    <w:rsid w:val="00B21BB6"/>
    <w:rsid w:val="00B21C9A"/>
    <w:rsid w:val="00B21EED"/>
    <w:rsid w:val="00B2221D"/>
    <w:rsid w:val="00B223FA"/>
    <w:rsid w:val="00B224EC"/>
    <w:rsid w:val="00B22722"/>
    <w:rsid w:val="00B229B5"/>
    <w:rsid w:val="00B22B00"/>
    <w:rsid w:val="00B22CAB"/>
    <w:rsid w:val="00B22D7C"/>
    <w:rsid w:val="00B22FA6"/>
    <w:rsid w:val="00B22FDE"/>
    <w:rsid w:val="00B23060"/>
    <w:rsid w:val="00B232C5"/>
    <w:rsid w:val="00B23348"/>
    <w:rsid w:val="00B23680"/>
    <w:rsid w:val="00B238D7"/>
    <w:rsid w:val="00B23D18"/>
    <w:rsid w:val="00B23FB0"/>
    <w:rsid w:val="00B24096"/>
    <w:rsid w:val="00B2423A"/>
    <w:rsid w:val="00B24413"/>
    <w:rsid w:val="00B24420"/>
    <w:rsid w:val="00B248D3"/>
    <w:rsid w:val="00B249B1"/>
    <w:rsid w:val="00B249CB"/>
    <w:rsid w:val="00B24A81"/>
    <w:rsid w:val="00B2522D"/>
    <w:rsid w:val="00B257FC"/>
    <w:rsid w:val="00B25839"/>
    <w:rsid w:val="00B25A6A"/>
    <w:rsid w:val="00B25DD8"/>
    <w:rsid w:val="00B25E07"/>
    <w:rsid w:val="00B25FDE"/>
    <w:rsid w:val="00B26277"/>
    <w:rsid w:val="00B2631A"/>
    <w:rsid w:val="00B26536"/>
    <w:rsid w:val="00B2660A"/>
    <w:rsid w:val="00B2679A"/>
    <w:rsid w:val="00B26DE6"/>
    <w:rsid w:val="00B27152"/>
    <w:rsid w:val="00B27238"/>
    <w:rsid w:val="00B272AF"/>
    <w:rsid w:val="00B27645"/>
    <w:rsid w:val="00B2798C"/>
    <w:rsid w:val="00B27DB7"/>
    <w:rsid w:val="00B27F31"/>
    <w:rsid w:val="00B3009C"/>
    <w:rsid w:val="00B30263"/>
    <w:rsid w:val="00B302AC"/>
    <w:rsid w:val="00B30984"/>
    <w:rsid w:val="00B309DD"/>
    <w:rsid w:val="00B30CCF"/>
    <w:rsid w:val="00B30F48"/>
    <w:rsid w:val="00B31755"/>
    <w:rsid w:val="00B31792"/>
    <w:rsid w:val="00B31CE8"/>
    <w:rsid w:val="00B31DA0"/>
    <w:rsid w:val="00B31E2B"/>
    <w:rsid w:val="00B3276A"/>
    <w:rsid w:val="00B32BE6"/>
    <w:rsid w:val="00B32FB3"/>
    <w:rsid w:val="00B33073"/>
    <w:rsid w:val="00B3307A"/>
    <w:rsid w:val="00B330FC"/>
    <w:rsid w:val="00B33267"/>
    <w:rsid w:val="00B33476"/>
    <w:rsid w:val="00B33533"/>
    <w:rsid w:val="00B33584"/>
    <w:rsid w:val="00B335A0"/>
    <w:rsid w:val="00B33733"/>
    <w:rsid w:val="00B337BC"/>
    <w:rsid w:val="00B33F47"/>
    <w:rsid w:val="00B348EC"/>
    <w:rsid w:val="00B3495B"/>
    <w:rsid w:val="00B349B3"/>
    <w:rsid w:val="00B34B3B"/>
    <w:rsid w:val="00B34C89"/>
    <w:rsid w:val="00B34D03"/>
    <w:rsid w:val="00B34D0A"/>
    <w:rsid w:val="00B34E98"/>
    <w:rsid w:val="00B34EB9"/>
    <w:rsid w:val="00B35297"/>
    <w:rsid w:val="00B35396"/>
    <w:rsid w:val="00B35527"/>
    <w:rsid w:val="00B35A32"/>
    <w:rsid w:val="00B35F9D"/>
    <w:rsid w:val="00B36089"/>
    <w:rsid w:val="00B361E1"/>
    <w:rsid w:val="00B361E8"/>
    <w:rsid w:val="00B363D6"/>
    <w:rsid w:val="00B36698"/>
    <w:rsid w:val="00B3691D"/>
    <w:rsid w:val="00B36B9C"/>
    <w:rsid w:val="00B36C8D"/>
    <w:rsid w:val="00B36E58"/>
    <w:rsid w:val="00B371FB"/>
    <w:rsid w:val="00B3727A"/>
    <w:rsid w:val="00B37632"/>
    <w:rsid w:val="00B37716"/>
    <w:rsid w:val="00B37914"/>
    <w:rsid w:val="00B37940"/>
    <w:rsid w:val="00B37FDA"/>
    <w:rsid w:val="00B404C2"/>
    <w:rsid w:val="00B4055E"/>
    <w:rsid w:val="00B40BCE"/>
    <w:rsid w:val="00B40E52"/>
    <w:rsid w:val="00B4119E"/>
    <w:rsid w:val="00B415B8"/>
    <w:rsid w:val="00B41680"/>
    <w:rsid w:val="00B41694"/>
    <w:rsid w:val="00B4182D"/>
    <w:rsid w:val="00B419B6"/>
    <w:rsid w:val="00B41BB9"/>
    <w:rsid w:val="00B41BBF"/>
    <w:rsid w:val="00B41D7D"/>
    <w:rsid w:val="00B41FBF"/>
    <w:rsid w:val="00B4217B"/>
    <w:rsid w:val="00B42235"/>
    <w:rsid w:val="00B42644"/>
    <w:rsid w:val="00B42A0D"/>
    <w:rsid w:val="00B42FF1"/>
    <w:rsid w:val="00B435D7"/>
    <w:rsid w:val="00B439EC"/>
    <w:rsid w:val="00B43AB7"/>
    <w:rsid w:val="00B43C58"/>
    <w:rsid w:val="00B43EE1"/>
    <w:rsid w:val="00B440D2"/>
    <w:rsid w:val="00B44108"/>
    <w:rsid w:val="00B44406"/>
    <w:rsid w:val="00B44E3B"/>
    <w:rsid w:val="00B44EA8"/>
    <w:rsid w:val="00B44F5B"/>
    <w:rsid w:val="00B45045"/>
    <w:rsid w:val="00B4508C"/>
    <w:rsid w:val="00B4509E"/>
    <w:rsid w:val="00B4542B"/>
    <w:rsid w:val="00B45850"/>
    <w:rsid w:val="00B459EC"/>
    <w:rsid w:val="00B45A20"/>
    <w:rsid w:val="00B45A90"/>
    <w:rsid w:val="00B45BF9"/>
    <w:rsid w:val="00B46809"/>
    <w:rsid w:val="00B46857"/>
    <w:rsid w:val="00B46D27"/>
    <w:rsid w:val="00B46DCB"/>
    <w:rsid w:val="00B46EC0"/>
    <w:rsid w:val="00B4722A"/>
    <w:rsid w:val="00B4731D"/>
    <w:rsid w:val="00B47799"/>
    <w:rsid w:val="00B478F9"/>
    <w:rsid w:val="00B5032F"/>
    <w:rsid w:val="00B503CC"/>
    <w:rsid w:val="00B50C27"/>
    <w:rsid w:val="00B50C67"/>
    <w:rsid w:val="00B511C8"/>
    <w:rsid w:val="00B51462"/>
    <w:rsid w:val="00B515C4"/>
    <w:rsid w:val="00B52138"/>
    <w:rsid w:val="00B52184"/>
    <w:rsid w:val="00B5254F"/>
    <w:rsid w:val="00B5260B"/>
    <w:rsid w:val="00B527D8"/>
    <w:rsid w:val="00B52C8E"/>
    <w:rsid w:val="00B52CE5"/>
    <w:rsid w:val="00B5312B"/>
    <w:rsid w:val="00B53964"/>
    <w:rsid w:val="00B539C7"/>
    <w:rsid w:val="00B53E54"/>
    <w:rsid w:val="00B53F48"/>
    <w:rsid w:val="00B542DE"/>
    <w:rsid w:val="00B54304"/>
    <w:rsid w:val="00B5432F"/>
    <w:rsid w:val="00B54425"/>
    <w:rsid w:val="00B548D8"/>
    <w:rsid w:val="00B54A12"/>
    <w:rsid w:val="00B54B58"/>
    <w:rsid w:val="00B54CDB"/>
    <w:rsid w:val="00B55051"/>
    <w:rsid w:val="00B55622"/>
    <w:rsid w:val="00B557C4"/>
    <w:rsid w:val="00B5589D"/>
    <w:rsid w:val="00B55B3C"/>
    <w:rsid w:val="00B5611C"/>
    <w:rsid w:val="00B56481"/>
    <w:rsid w:val="00B564D6"/>
    <w:rsid w:val="00B565CF"/>
    <w:rsid w:val="00B5686F"/>
    <w:rsid w:val="00B56872"/>
    <w:rsid w:val="00B569B4"/>
    <w:rsid w:val="00B573C6"/>
    <w:rsid w:val="00B573DD"/>
    <w:rsid w:val="00B57771"/>
    <w:rsid w:val="00B57817"/>
    <w:rsid w:val="00B57B89"/>
    <w:rsid w:val="00B57E7F"/>
    <w:rsid w:val="00B60078"/>
    <w:rsid w:val="00B60121"/>
    <w:rsid w:val="00B6019B"/>
    <w:rsid w:val="00B603DD"/>
    <w:rsid w:val="00B604C8"/>
    <w:rsid w:val="00B605A3"/>
    <w:rsid w:val="00B605DA"/>
    <w:rsid w:val="00B60687"/>
    <w:rsid w:val="00B60F72"/>
    <w:rsid w:val="00B61AC3"/>
    <w:rsid w:val="00B61B3E"/>
    <w:rsid w:val="00B61CAC"/>
    <w:rsid w:val="00B61D43"/>
    <w:rsid w:val="00B62073"/>
    <w:rsid w:val="00B62284"/>
    <w:rsid w:val="00B62556"/>
    <w:rsid w:val="00B62583"/>
    <w:rsid w:val="00B625EF"/>
    <w:rsid w:val="00B6296B"/>
    <w:rsid w:val="00B63177"/>
    <w:rsid w:val="00B631AB"/>
    <w:rsid w:val="00B6324E"/>
    <w:rsid w:val="00B63251"/>
    <w:rsid w:val="00B63413"/>
    <w:rsid w:val="00B6358C"/>
    <w:rsid w:val="00B6393C"/>
    <w:rsid w:val="00B63A44"/>
    <w:rsid w:val="00B6434C"/>
    <w:rsid w:val="00B6477C"/>
    <w:rsid w:val="00B64972"/>
    <w:rsid w:val="00B64B87"/>
    <w:rsid w:val="00B64CD2"/>
    <w:rsid w:val="00B64FFE"/>
    <w:rsid w:val="00B6507A"/>
    <w:rsid w:val="00B65198"/>
    <w:rsid w:val="00B651DD"/>
    <w:rsid w:val="00B65446"/>
    <w:rsid w:val="00B65F00"/>
    <w:rsid w:val="00B6652A"/>
    <w:rsid w:val="00B66598"/>
    <w:rsid w:val="00B666B5"/>
    <w:rsid w:val="00B6723E"/>
    <w:rsid w:val="00B67930"/>
    <w:rsid w:val="00B67D87"/>
    <w:rsid w:val="00B700A9"/>
    <w:rsid w:val="00B70164"/>
    <w:rsid w:val="00B702C2"/>
    <w:rsid w:val="00B703A7"/>
    <w:rsid w:val="00B7051E"/>
    <w:rsid w:val="00B70525"/>
    <w:rsid w:val="00B70585"/>
    <w:rsid w:val="00B709B4"/>
    <w:rsid w:val="00B70A74"/>
    <w:rsid w:val="00B70AFE"/>
    <w:rsid w:val="00B70FD2"/>
    <w:rsid w:val="00B71063"/>
    <w:rsid w:val="00B711E5"/>
    <w:rsid w:val="00B7123E"/>
    <w:rsid w:val="00B712CC"/>
    <w:rsid w:val="00B712E7"/>
    <w:rsid w:val="00B71311"/>
    <w:rsid w:val="00B71862"/>
    <w:rsid w:val="00B71877"/>
    <w:rsid w:val="00B721F0"/>
    <w:rsid w:val="00B7226B"/>
    <w:rsid w:val="00B72325"/>
    <w:rsid w:val="00B723ED"/>
    <w:rsid w:val="00B724F3"/>
    <w:rsid w:val="00B7263A"/>
    <w:rsid w:val="00B726C1"/>
    <w:rsid w:val="00B72A75"/>
    <w:rsid w:val="00B72FC5"/>
    <w:rsid w:val="00B73051"/>
    <w:rsid w:val="00B732A7"/>
    <w:rsid w:val="00B73575"/>
    <w:rsid w:val="00B73915"/>
    <w:rsid w:val="00B73D74"/>
    <w:rsid w:val="00B73D93"/>
    <w:rsid w:val="00B73F19"/>
    <w:rsid w:val="00B7410F"/>
    <w:rsid w:val="00B742E3"/>
    <w:rsid w:val="00B7434F"/>
    <w:rsid w:val="00B744B5"/>
    <w:rsid w:val="00B74B26"/>
    <w:rsid w:val="00B74CC5"/>
    <w:rsid w:val="00B74D45"/>
    <w:rsid w:val="00B74FD4"/>
    <w:rsid w:val="00B75170"/>
    <w:rsid w:val="00B75188"/>
    <w:rsid w:val="00B75F30"/>
    <w:rsid w:val="00B760B0"/>
    <w:rsid w:val="00B76134"/>
    <w:rsid w:val="00B76301"/>
    <w:rsid w:val="00B763A6"/>
    <w:rsid w:val="00B765B6"/>
    <w:rsid w:val="00B769DC"/>
    <w:rsid w:val="00B7776C"/>
    <w:rsid w:val="00B77833"/>
    <w:rsid w:val="00B77865"/>
    <w:rsid w:val="00B77900"/>
    <w:rsid w:val="00B77914"/>
    <w:rsid w:val="00B77C82"/>
    <w:rsid w:val="00B77DF9"/>
    <w:rsid w:val="00B77E45"/>
    <w:rsid w:val="00B77EB3"/>
    <w:rsid w:val="00B77F67"/>
    <w:rsid w:val="00B8034C"/>
    <w:rsid w:val="00B80404"/>
    <w:rsid w:val="00B807B1"/>
    <w:rsid w:val="00B80CFE"/>
    <w:rsid w:val="00B80D5C"/>
    <w:rsid w:val="00B80DAE"/>
    <w:rsid w:val="00B80DB6"/>
    <w:rsid w:val="00B80EE9"/>
    <w:rsid w:val="00B80FEC"/>
    <w:rsid w:val="00B810D7"/>
    <w:rsid w:val="00B819D9"/>
    <w:rsid w:val="00B81D10"/>
    <w:rsid w:val="00B82453"/>
    <w:rsid w:val="00B82503"/>
    <w:rsid w:val="00B825F3"/>
    <w:rsid w:val="00B8292D"/>
    <w:rsid w:val="00B82B9D"/>
    <w:rsid w:val="00B83107"/>
    <w:rsid w:val="00B83479"/>
    <w:rsid w:val="00B834D0"/>
    <w:rsid w:val="00B836CA"/>
    <w:rsid w:val="00B838B8"/>
    <w:rsid w:val="00B8422F"/>
    <w:rsid w:val="00B84615"/>
    <w:rsid w:val="00B848A9"/>
    <w:rsid w:val="00B84BF0"/>
    <w:rsid w:val="00B84C92"/>
    <w:rsid w:val="00B84CAA"/>
    <w:rsid w:val="00B84F46"/>
    <w:rsid w:val="00B84F6F"/>
    <w:rsid w:val="00B85382"/>
    <w:rsid w:val="00B8546F"/>
    <w:rsid w:val="00B85903"/>
    <w:rsid w:val="00B85A01"/>
    <w:rsid w:val="00B85E41"/>
    <w:rsid w:val="00B8615E"/>
    <w:rsid w:val="00B86390"/>
    <w:rsid w:val="00B86822"/>
    <w:rsid w:val="00B86A43"/>
    <w:rsid w:val="00B86A60"/>
    <w:rsid w:val="00B86BBB"/>
    <w:rsid w:val="00B86D18"/>
    <w:rsid w:val="00B86F5A"/>
    <w:rsid w:val="00B8726C"/>
    <w:rsid w:val="00B8735C"/>
    <w:rsid w:val="00B8742E"/>
    <w:rsid w:val="00B875F4"/>
    <w:rsid w:val="00B879DE"/>
    <w:rsid w:val="00B90591"/>
    <w:rsid w:val="00B911EC"/>
    <w:rsid w:val="00B9122F"/>
    <w:rsid w:val="00B91314"/>
    <w:rsid w:val="00B9135D"/>
    <w:rsid w:val="00B915BB"/>
    <w:rsid w:val="00B9164B"/>
    <w:rsid w:val="00B91B8F"/>
    <w:rsid w:val="00B91DB7"/>
    <w:rsid w:val="00B91FF4"/>
    <w:rsid w:val="00B923AD"/>
    <w:rsid w:val="00B92477"/>
    <w:rsid w:val="00B927C7"/>
    <w:rsid w:val="00B92814"/>
    <w:rsid w:val="00B92967"/>
    <w:rsid w:val="00B92978"/>
    <w:rsid w:val="00B929A6"/>
    <w:rsid w:val="00B92A97"/>
    <w:rsid w:val="00B92BCF"/>
    <w:rsid w:val="00B92F24"/>
    <w:rsid w:val="00B9356D"/>
    <w:rsid w:val="00B935EC"/>
    <w:rsid w:val="00B935EE"/>
    <w:rsid w:val="00B93887"/>
    <w:rsid w:val="00B93B17"/>
    <w:rsid w:val="00B93B95"/>
    <w:rsid w:val="00B93C25"/>
    <w:rsid w:val="00B93DFA"/>
    <w:rsid w:val="00B93FDE"/>
    <w:rsid w:val="00B9454F"/>
    <w:rsid w:val="00B94718"/>
    <w:rsid w:val="00B9496B"/>
    <w:rsid w:val="00B94ACE"/>
    <w:rsid w:val="00B94EE4"/>
    <w:rsid w:val="00B94F2F"/>
    <w:rsid w:val="00B950A4"/>
    <w:rsid w:val="00B9525E"/>
    <w:rsid w:val="00B9559F"/>
    <w:rsid w:val="00B956B3"/>
    <w:rsid w:val="00B9573D"/>
    <w:rsid w:val="00B95A05"/>
    <w:rsid w:val="00B95B66"/>
    <w:rsid w:val="00B95BDE"/>
    <w:rsid w:val="00B95F34"/>
    <w:rsid w:val="00B961ED"/>
    <w:rsid w:val="00B96242"/>
    <w:rsid w:val="00B967D7"/>
    <w:rsid w:val="00B97102"/>
    <w:rsid w:val="00B97365"/>
    <w:rsid w:val="00B97653"/>
    <w:rsid w:val="00B976F4"/>
    <w:rsid w:val="00B97CF8"/>
    <w:rsid w:val="00B97F47"/>
    <w:rsid w:val="00BA0BA0"/>
    <w:rsid w:val="00BA0E02"/>
    <w:rsid w:val="00BA1004"/>
    <w:rsid w:val="00BA1574"/>
    <w:rsid w:val="00BA17F0"/>
    <w:rsid w:val="00BA1B25"/>
    <w:rsid w:val="00BA1E60"/>
    <w:rsid w:val="00BA26AD"/>
    <w:rsid w:val="00BA26B7"/>
    <w:rsid w:val="00BA2B40"/>
    <w:rsid w:val="00BA2C3E"/>
    <w:rsid w:val="00BA2C7B"/>
    <w:rsid w:val="00BA30B4"/>
    <w:rsid w:val="00BA32BE"/>
    <w:rsid w:val="00BA350E"/>
    <w:rsid w:val="00BA3DEB"/>
    <w:rsid w:val="00BA3E6F"/>
    <w:rsid w:val="00BA404F"/>
    <w:rsid w:val="00BA4164"/>
    <w:rsid w:val="00BA4249"/>
    <w:rsid w:val="00BA46EE"/>
    <w:rsid w:val="00BA4DA0"/>
    <w:rsid w:val="00BA4DB2"/>
    <w:rsid w:val="00BA4ED7"/>
    <w:rsid w:val="00BA4F95"/>
    <w:rsid w:val="00BA50EA"/>
    <w:rsid w:val="00BA53AA"/>
    <w:rsid w:val="00BA562C"/>
    <w:rsid w:val="00BA5638"/>
    <w:rsid w:val="00BA5759"/>
    <w:rsid w:val="00BA5991"/>
    <w:rsid w:val="00BA59A8"/>
    <w:rsid w:val="00BA5D5C"/>
    <w:rsid w:val="00BA5E85"/>
    <w:rsid w:val="00BA607B"/>
    <w:rsid w:val="00BA616F"/>
    <w:rsid w:val="00BA623F"/>
    <w:rsid w:val="00BA67F0"/>
    <w:rsid w:val="00BA682B"/>
    <w:rsid w:val="00BA6959"/>
    <w:rsid w:val="00BA6D2B"/>
    <w:rsid w:val="00BA6D35"/>
    <w:rsid w:val="00BA6DDD"/>
    <w:rsid w:val="00BA71E8"/>
    <w:rsid w:val="00BA730B"/>
    <w:rsid w:val="00BA76FC"/>
    <w:rsid w:val="00BA7919"/>
    <w:rsid w:val="00BA7B2E"/>
    <w:rsid w:val="00BA7F05"/>
    <w:rsid w:val="00BB01A4"/>
    <w:rsid w:val="00BB02C7"/>
    <w:rsid w:val="00BB0535"/>
    <w:rsid w:val="00BB0809"/>
    <w:rsid w:val="00BB0A9D"/>
    <w:rsid w:val="00BB0D13"/>
    <w:rsid w:val="00BB1031"/>
    <w:rsid w:val="00BB1306"/>
    <w:rsid w:val="00BB13A2"/>
    <w:rsid w:val="00BB161A"/>
    <w:rsid w:val="00BB207A"/>
    <w:rsid w:val="00BB2132"/>
    <w:rsid w:val="00BB298E"/>
    <w:rsid w:val="00BB2ECE"/>
    <w:rsid w:val="00BB2FC8"/>
    <w:rsid w:val="00BB30C6"/>
    <w:rsid w:val="00BB38C7"/>
    <w:rsid w:val="00BB3E50"/>
    <w:rsid w:val="00BB3E8D"/>
    <w:rsid w:val="00BB417C"/>
    <w:rsid w:val="00BB4293"/>
    <w:rsid w:val="00BB4473"/>
    <w:rsid w:val="00BB4697"/>
    <w:rsid w:val="00BB4D6F"/>
    <w:rsid w:val="00BB505F"/>
    <w:rsid w:val="00BB5085"/>
    <w:rsid w:val="00BB51E1"/>
    <w:rsid w:val="00BB52C9"/>
    <w:rsid w:val="00BB5527"/>
    <w:rsid w:val="00BB574D"/>
    <w:rsid w:val="00BB58B3"/>
    <w:rsid w:val="00BB5943"/>
    <w:rsid w:val="00BB5BDC"/>
    <w:rsid w:val="00BB6002"/>
    <w:rsid w:val="00BB6318"/>
    <w:rsid w:val="00BB658F"/>
    <w:rsid w:val="00BB66F9"/>
    <w:rsid w:val="00BB685A"/>
    <w:rsid w:val="00BB68B4"/>
    <w:rsid w:val="00BB68F4"/>
    <w:rsid w:val="00BB6A76"/>
    <w:rsid w:val="00BB6FB9"/>
    <w:rsid w:val="00BB7507"/>
    <w:rsid w:val="00BB75C6"/>
    <w:rsid w:val="00BB7692"/>
    <w:rsid w:val="00BB7DC3"/>
    <w:rsid w:val="00BB7E68"/>
    <w:rsid w:val="00BC0806"/>
    <w:rsid w:val="00BC0954"/>
    <w:rsid w:val="00BC096C"/>
    <w:rsid w:val="00BC0AA0"/>
    <w:rsid w:val="00BC191E"/>
    <w:rsid w:val="00BC1980"/>
    <w:rsid w:val="00BC1E19"/>
    <w:rsid w:val="00BC2B16"/>
    <w:rsid w:val="00BC2D40"/>
    <w:rsid w:val="00BC3BD3"/>
    <w:rsid w:val="00BC3BEC"/>
    <w:rsid w:val="00BC42BF"/>
    <w:rsid w:val="00BC4480"/>
    <w:rsid w:val="00BC450E"/>
    <w:rsid w:val="00BC47A4"/>
    <w:rsid w:val="00BC47FB"/>
    <w:rsid w:val="00BC4BC1"/>
    <w:rsid w:val="00BC4BC4"/>
    <w:rsid w:val="00BC4CDE"/>
    <w:rsid w:val="00BC4E44"/>
    <w:rsid w:val="00BC4E74"/>
    <w:rsid w:val="00BC4F70"/>
    <w:rsid w:val="00BC51C9"/>
    <w:rsid w:val="00BC5254"/>
    <w:rsid w:val="00BC561D"/>
    <w:rsid w:val="00BC5636"/>
    <w:rsid w:val="00BC56C7"/>
    <w:rsid w:val="00BC57F1"/>
    <w:rsid w:val="00BC5B2A"/>
    <w:rsid w:val="00BC5C2F"/>
    <w:rsid w:val="00BC5D33"/>
    <w:rsid w:val="00BC5E3A"/>
    <w:rsid w:val="00BC6126"/>
    <w:rsid w:val="00BC62C8"/>
    <w:rsid w:val="00BC672A"/>
    <w:rsid w:val="00BC6820"/>
    <w:rsid w:val="00BC6880"/>
    <w:rsid w:val="00BC692E"/>
    <w:rsid w:val="00BC69F9"/>
    <w:rsid w:val="00BC6AA0"/>
    <w:rsid w:val="00BC6AF6"/>
    <w:rsid w:val="00BC6D08"/>
    <w:rsid w:val="00BC6E1C"/>
    <w:rsid w:val="00BC7411"/>
    <w:rsid w:val="00BC76BC"/>
    <w:rsid w:val="00BC78B0"/>
    <w:rsid w:val="00BC7CAB"/>
    <w:rsid w:val="00BC7FA9"/>
    <w:rsid w:val="00BC7FE7"/>
    <w:rsid w:val="00BD0026"/>
    <w:rsid w:val="00BD0614"/>
    <w:rsid w:val="00BD06DA"/>
    <w:rsid w:val="00BD07EE"/>
    <w:rsid w:val="00BD0D32"/>
    <w:rsid w:val="00BD102B"/>
    <w:rsid w:val="00BD18B5"/>
    <w:rsid w:val="00BD1D2B"/>
    <w:rsid w:val="00BD1FFF"/>
    <w:rsid w:val="00BD2026"/>
    <w:rsid w:val="00BD20E8"/>
    <w:rsid w:val="00BD2173"/>
    <w:rsid w:val="00BD2272"/>
    <w:rsid w:val="00BD2453"/>
    <w:rsid w:val="00BD2769"/>
    <w:rsid w:val="00BD2A67"/>
    <w:rsid w:val="00BD2D8D"/>
    <w:rsid w:val="00BD2F68"/>
    <w:rsid w:val="00BD3104"/>
    <w:rsid w:val="00BD312B"/>
    <w:rsid w:val="00BD33D1"/>
    <w:rsid w:val="00BD3555"/>
    <w:rsid w:val="00BD3714"/>
    <w:rsid w:val="00BD3803"/>
    <w:rsid w:val="00BD3E11"/>
    <w:rsid w:val="00BD4208"/>
    <w:rsid w:val="00BD426C"/>
    <w:rsid w:val="00BD4480"/>
    <w:rsid w:val="00BD45D7"/>
    <w:rsid w:val="00BD521C"/>
    <w:rsid w:val="00BD54FA"/>
    <w:rsid w:val="00BD5773"/>
    <w:rsid w:val="00BD58A9"/>
    <w:rsid w:val="00BD5911"/>
    <w:rsid w:val="00BD5FBF"/>
    <w:rsid w:val="00BD621D"/>
    <w:rsid w:val="00BD625F"/>
    <w:rsid w:val="00BD648D"/>
    <w:rsid w:val="00BD6767"/>
    <w:rsid w:val="00BD68DA"/>
    <w:rsid w:val="00BD6B1F"/>
    <w:rsid w:val="00BD72E1"/>
    <w:rsid w:val="00BD75FC"/>
    <w:rsid w:val="00BD7E2A"/>
    <w:rsid w:val="00BD7E69"/>
    <w:rsid w:val="00BE0089"/>
    <w:rsid w:val="00BE03E7"/>
    <w:rsid w:val="00BE04E9"/>
    <w:rsid w:val="00BE0C7D"/>
    <w:rsid w:val="00BE0D1E"/>
    <w:rsid w:val="00BE0F0B"/>
    <w:rsid w:val="00BE0F5D"/>
    <w:rsid w:val="00BE1012"/>
    <w:rsid w:val="00BE12C4"/>
    <w:rsid w:val="00BE16FD"/>
    <w:rsid w:val="00BE17D3"/>
    <w:rsid w:val="00BE1851"/>
    <w:rsid w:val="00BE19DD"/>
    <w:rsid w:val="00BE1D3A"/>
    <w:rsid w:val="00BE1DB1"/>
    <w:rsid w:val="00BE1FAD"/>
    <w:rsid w:val="00BE1FD6"/>
    <w:rsid w:val="00BE262E"/>
    <w:rsid w:val="00BE2651"/>
    <w:rsid w:val="00BE29A4"/>
    <w:rsid w:val="00BE300F"/>
    <w:rsid w:val="00BE3A09"/>
    <w:rsid w:val="00BE3A59"/>
    <w:rsid w:val="00BE3B94"/>
    <w:rsid w:val="00BE3BC7"/>
    <w:rsid w:val="00BE3F05"/>
    <w:rsid w:val="00BE41BA"/>
    <w:rsid w:val="00BE4270"/>
    <w:rsid w:val="00BE4376"/>
    <w:rsid w:val="00BE44EC"/>
    <w:rsid w:val="00BE44FA"/>
    <w:rsid w:val="00BE4615"/>
    <w:rsid w:val="00BE484D"/>
    <w:rsid w:val="00BE486D"/>
    <w:rsid w:val="00BE4B0F"/>
    <w:rsid w:val="00BE4ED3"/>
    <w:rsid w:val="00BE52D3"/>
    <w:rsid w:val="00BE56BE"/>
    <w:rsid w:val="00BE5797"/>
    <w:rsid w:val="00BE580F"/>
    <w:rsid w:val="00BE5892"/>
    <w:rsid w:val="00BE5C64"/>
    <w:rsid w:val="00BE5D03"/>
    <w:rsid w:val="00BE60D4"/>
    <w:rsid w:val="00BE61BA"/>
    <w:rsid w:val="00BE63B0"/>
    <w:rsid w:val="00BE6447"/>
    <w:rsid w:val="00BE6833"/>
    <w:rsid w:val="00BE6946"/>
    <w:rsid w:val="00BE6ABB"/>
    <w:rsid w:val="00BE6C3B"/>
    <w:rsid w:val="00BE6E09"/>
    <w:rsid w:val="00BE6E2D"/>
    <w:rsid w:val="00BE6E3F"/>
    <w:rsid w:val="00BE6FB2"/>
    <w:rsid w:val="00BE70CE"/>
    <w:rsid w:val="00BE71BF"/>
    <w:rsid w:val="00BE71D9"/>
    <w:rsid w:val="00BE7205"/>
    <w:rsid w:val="00BE7210"/>
    <w:rsid w:val="00BE732E"/>
    <w:rsid w:val="00BE7393"/>
    <w:rsid w:val="00BE7770"/>
    <w:rsid w:val="00BE790C"/>
    <w:rsid w:val="00BE7A6E"/>
    <w:rsid w:val="00BE7B1C"/>
    <w:rsid w:val="00BE7D23"/>
    <w:rsid w:val="00BF0083"/>
    <w:rsid w:val="00BF0341"/>
    <w:rsid w:val="00BF04FB"/>
    <w:rsid w:val="00BF072C"/>
    <w:rsid w:val="00BF0AE3"/>
    <w:rsid w:val="00BF0B74"/>
    <w:rsid w:val="00BF0BEF"/>
    <w:rsid w:val="00BF0C21"/>
    <w:rsid w:val="00BF0CE1"/>
    <w:rsid w:val="00BF0E2F"/>
    <w:rsid w:val="00BF0E93"/>
    <w:rsid w:val="00BF0F31"/>
    <w:rsid w:val="00BF1037"/>
    <w:rsid w:val="00BF132F"/>
    <w:rsid w:val="00BF1ACC"/>
    <w:rsid w:val="00BF2324"/>
    <w:rsid w:val="00BF2390"/>
    <w:rsid w:val="00BF2454"/>
    <w:rsid w:val="00BF24F6"/>
    <w:rsid w:val="00BF27AF"/>
    <w:rsid w:val="00BF2B3D"/>
    <w:rsid w:val="00BF2D92"/>
    <w:rsid w:val="00BF2E69"/>
    <w:rsid w:val="00BF3461"/>
    <w:rsid w:val="00BF387D"/>
    <w:rsid w:val="00BF3B1B"/>
    <w:rsid w:val="00BF3E4F"/>
    <w:rsid w:val="00BF408A"/>
    <w:rsid w:val="00BF40AB"/>
    <w:rsid w:val="00BF4202"/>
    <w:rsid w:val="00BF4281"/>
    <w:rsid w:val="00BF445C"/>
    <w:rsid w:val="00BF4717"/>
    <w:rsid w:val="00BF483A"/>
    <w:rsid w:val="00BF4BCD"/>
    <w:rsid w:val="00BF4C8E"/>
    <w:rsid w:val="00BF50DF"/>
    <w:rsid w:val="00BF5109"/>
    <w:rsid w:val="00BF51F4"/>
    <w:rsid w:val="00BF5239"/>
    <w:rsid w:val="00BF52FB"/>
    <w:rsid w:val="00BF5460"/>
    <w:rsid w:val="00BF55D1"/>
    <w:rsid w:val="00BF5A23"/>
    <w:rsid w:val="00BF5C9D"/>
    <w:rsid w:val="00BF5F7A"/>
    <w:rsid w:val="00BF6099"/>
    <w:rsid w:val="00BF61BF"/>
    <w:rsid w:val="00BF6324"/>
    <w:rsid w:val="00BF63EA"/>
    <w:rsid w:val="00BF65A7"/>
    <w:rsid w:val="00BF67AF"/>
    <w:rsid w:val="00BF6820"/>
    <w:rsid w:val="00BF691F"/>
    <w:rsid w:val="00BF6BC4"/>
    <w:rsid w:val="00BF6CBB"/>
    <w:rsid w:val="00BF6F39"/>
    <w:rsid w:val="00BF7264"/>
    <w:rsid w:val="00BF78B2"/>
    <w:rsid w:val="00BF78D5"/>
    <w:rsid w:val="00BF7AF5"/>
    <w:rsid w:val="00BF7AFF"/>
    <w:rsid w:val="00BF7BD7"/>
    <w:rsid w:val="00BF7BE2"/>
    <w:rsid w:val="00BF7CFA"/>
    <w:rsid w:val="00C0005B"/>
    <w:rsid w:val="00C0014C"/>
    <w:rsid w:val="00C001C9"/>
    <w:rsid w:val="00C00427"/>
    <w:rsid w:val="00C00531"/>
    <w:rsid w:val="00C007D2"/>
    <w:rsid w:val="00C008EE"/>
    <w:rsid w:val="00C00AE5"/>
    <w:rsid w:val="00C00D41"/>
    <w:rsid w:val="00C01011"/>
    <w:rsid w:val="00C012BE"/>
    <w:rsid w:val="00C01515"/>
    <w:rsid w:val="00C0152C"/>
    <w:rsid w:val="00C0177E"/>
    <w:rsid w:val="00C02075"/>
    <w:rsid w:val="00C02182"/>
    <w:rsid w:val="00C022C1"/>
    <w:rsid w:val="00C027EF"/>
    <w:rsid w:val="00C032E7"/>
    <w:rsid w:val="00C03466"/>
    <w:rsid w:val="00C03A4E"/>
    <w:rsid w:val="00C03BD9"/>
    <w:rsid w:val="00C0415A"/>
    <w:rsid w:val="00C04311"/>
    <w:rsid w:val="00C0442B"/>
    <w:rsid w:val="00C04454"/>
    <w:rsid w:val="00C0446B"/>
    <w:rsid w:val="00C044F7"/>
    <w:rsid w:val="00C04917"/>
    <w:rsid w:val="00C049F3"/>
    <w:rsid w:val="00C04E75"/>
    <w:rsid w:val="00C04F17"/>
    <w:rsid w:val="00C05262"/>
    <w:rsid w:val="00C055BA"/>
    <w:rsid w:val="00C05BA4"/>
    <w:rsid w:val="00C05C53"/>
    <w:rsid w:val="00C06048"/>
    <w:rsid w:val="00C06312"/>
    <w:rsid w:val="00C06A59"/>
    <w:rsid w:val="00C06DE6"/>
    <w:rsid w:val="00C06E08"/>
    <w:rsid w:val="00C07380"/>
    <w:rsid w:val="00C07674"/>
    <w:rsid w:val="00C077D1"/>
    <w:rsid w:val="00C079A2"/>
    <w:rsid w:val="00C079B1"/>
    <w:rsid w:val="00C07C29"/>
    <w:rsid w:val="00C07C88"/>
    <w:rsid w:val="00C07DBF"/>
    <w:rsid w:val="00C1003D"/>
    <w:rsid w:val="00C10981"/>
    <w:rsid w:val="00C10ABF"/>
    <w:rsid w:val="00C1103F"/>
    <w:rsid w:val="00C1137E"/>
    <w:rsid w:val="00C11648"/>
    <w:rsid w:val="00C1164E"/>
    <w:rsid w:val="00C1199A"/>
    <w:rsid w:val="00C11A31"/>
    <w:rsid w:val="00C11BD6"/>
    <w:rsid w:val="00C12081"/>
    <w:rsid w:val="00C12313"/>
    <w:rsid w:val="00C12320"/>
    <w:rsid w:val="00C12334"/>
    <w:rsid w:val="00C12414"/>
    <w:rsid w:val="00C1252E"/>
    <w:rsid w:val="00C125DD"/>
    <w:rsid w:val="00C12A46"/>
    <w:rsid w:val="00C12A60"/>
    <w:rsid w:val="00C133FD"/>
    <w:rsid w:val="00C1356D"/>
    <w:rsid w:val="00C13FE5"/>
    <w:rsid w:val="00C14131"/>
    <w:rsid w:val="00C143CD"/>
    <w:rsid w:val="00C146FC"/>
    <w:rsid w:val="00C14B35"/>
    <w:rsid w:val="00C14CA0"/>
    <w:rsid w:val="00C14CC1"/>
    <w:rsid w:val="00C14DEC"/>
    <w:rsid w:val="00C14F16"/>
    <w:rsid w:val="00C1508A"/>
    <w:rsid w:val="00C152DC"/>
    <w:rsid w:val="00C1549A"/>
    <w:rsid w:val="00C15A42"/>
    <w:rsid w:val="00C15CC2"/>
    <w:rsid w:val="00C15D08"/>
    <w:rsid w:val="00C15EFC"/>
    <w:rsid w:val="00C15F8E"/>
    <w:rsid w:val="00C160DF"/>
    <w:rsid w:val="00C160F2"/>
    <w:rsid w:val="00C16191"/>
    <w:rsid w:val="00C163EF"/>
    <w:rsid w:val="00C16436"/>
    <w:rsid w:val="00C165B2"/>
    <w:rsid w:val="00C16B12"/>
    <w:rsid w:val="00C16B5C"/>
    <w:rsid w:val="00C16CAC"/>
    <w:rsid w:val="00C17608"/>
    <w:rsid w:val="00C179DB"/>
    <w:rsid w:val="00C17AA9"/>
    <w:rsid w:val="00C17E76"/>
    <w:rsid w:val="00C20090"/>
    <w:rsid w:val="00C20298"/>
    <w:rsid w:val="00C202F1"/>
    <w:rsid w:val="00C2042A"/>
    <w:rsid w:val="00C20434"/>
    <w:rsid w:val="00C20D45"/>
    <w:rsid w:val="00C20DA0"/>
    <w:rsid w:val="00C20FFA"/>
    <w:rsid w:val="00C21045"/>
    <w:rsid w:val="00C2149C"/>
    <w:rsid w:val="00C218CD"/>
    <w:rsid w:val="00C21A68"/>
    <w:rsid w:val="00C21A9E"/>
    <w:rsid w:val="00C21CA5"/>
    <w:rsid w:val="00C21D76"/>
    <w:rsid w:val="00C21D83"/>
    <w:rsid w:val="00C21DC3"/>
    <w:rsid w:val="00C2207F"/>
    <w:rsid w:val="00C221BB"/>
    <w:rsid w:val="00C2228E"/>
    <w:rsid w:val="00C2236C"/>
    <w:rsid w:val="00C223C1"/>
    <w:rsid w:val="00C22680"/>
    <w:rsid w:val="00C22704"/>
    <w:rsid w:val="00C22CA6"/>
    <w:rsid w:val="00C22CC4"/>
    <w:rsid w:val="00C230FB"/>
    <w:rsid w:val="00C231EF"/>
    <w:rsid w:val="00C23230"/>
    <w:rsid w:val="00C23469"/>
    <w:rsid w:val="00C2353C"/>
    <w:rsid w:val="00C237C6"/>
    <w:rsid w:val="00C2383E"/>
    <w:rsid w:val="00C23B38"/>
    <w:rsid w:val="00C23B5D"/>
    <w:rsid w:val="00C241C9"/>
    <w:rsid w:val="00C24338"/>
    <w:rsid w:val="00C2433B"/>
    <w:rsid w:val="00C2460C"/>
    <w:rsid w:val="00C24938"/>
    <w:rsid w:val="00C24D3F"/>
    <w:rsid w:val="00C24DC6"/>
    <w:rsid w:val="00C24FE5"/>
    <w:rsid w:val="00C2514B"/>
    <w:rsid w:val="00C252F1"/>
    <w:rsid w:val="00C25388"/>
    <w:rsid w:val="00C2563A"/>
    <w:rsid w:val="00C25A71"/>
    <w:rsid w:val="00C25C64"/>
    <w:rsid w:val="00C25CF4"/>
    <w:rsid w:val="00C261A3"/>
    <w:rsid w:val="00C26433"/>
    <w:rsid w:val="00C265A7"/>
    <w:rsid w:val="00C265CA"/>
    <w:rsid w:val="00C265F4"/>
    <w:rsid w:val="00C267F5"/>
    <w:rsid w:val="00C269B3"/>
    <w:rsid w:val="00C26A6B"/>
    <w:rsid w:val="00C26B62"/>
    <w:rsid w:val="00C26BDB"/>
    <w:rsid w:val="00C26C6A"/>
    <w:rsid w:val="00C26C71"/>
    <w:rsid w:val="00C26F32"/>
    <w:rsid w:val="00C27198"/>
    <w:rsid w:val="00C2750F"/>
    <w:rsid w:val="00C278E8"/>
    <w:rsid w:val="00C2795C"/>
    <w:rsid w:val="00C3007E"/>
    <w:rsid w:val="00C30461"/>
    <w:rsid w:val="00C30501"/>
    <w:rsid w:val="00C3068C"/>
    <w:rsid w:val="00C30999"/>
    <w:rsid w:val="00C30A7C"/>
    <w:rsid w:val="00C30CA7"/>
    <w:rsid w:val="00C30DF0"/>
    <w:rsid w:val="00C30FE0"/>
    <w:rsid w:val="00C31215"/>
    <w:rsid w:val="00C31292"/>
    <w:rsid w:val="00C31792"/>
    <w:rsid w:val="00C317BC"/>
    <w:rsid w:val="00C31F61"/>
    <w:rsid w:val="00C31F85"/>
    <w:rsid w:val="00C320A9"/>
    <w:rsid w:val="00C3214D"/>
    <w:rsid w:val="00C32321"/>
    <w:rsid w:val="00C32507"/>
    <w:rsid w:val="00C32691"/>
    <w:rsid w:val="00C327BC"/>
    <w:rsid w:val="00C32802"/>
    <w:rsid w:val="00C32B4F"/>
    <w:rsid w:val="00C32B9A"/>
    <w:rsid w:val="00C32CC5"/>
    <w:rsid w:val="00C33224"/>
    <w:rsid w:val="00C3373E"/>
    <w:rsid w:val="00C33969"/>
    <w:rsid w:val="00C33CEA"/>
    <w:rsid w:val="00C33DA3"/>
    <w:rsid w:val="00C33F5E"/>
    <w:rsid w:val="00C3429A"/>
    <w:rsid w:val="00C3446D"/>
    <w:rsid w:val="00C3447E"/>
    <w:rsid w:val="00C34523"/>
    <w:rsid w:val="00C346FE"/>
    <w:rsid w:val="00C349E3"/>
    <w:rsid w:val="00C34AE3"/>
    <w:rsid w:val="00C352A9"/>
    <w:rsid w:val="00C359E5"/>
    <w:rsid w:val="00C35B8D"/>
    <w:rsid w:val="00C36161"/>
    <w:rsid w:val="00C36279"/>
    <w:rsid w:val="00C362C7"/>
    <w:rsid w:val="00C36409"/>
    <w:rsid w:val="00C36571"/>
    <w:rsid w:val="00C367CC"/>
    <w:rsid w:val="00C367FB"/>
    <w:rsid w:val="00C36A8D"/>
    <w:rsid w:val="00C36B95"/>
    <w:rsid w:val="00C37209"/>
    <w:rsid w:val="00C37316"/>
    <w:rsid w:val="00C3754D"/>
    <w:rsid w:val="00C37888"/>
    <w:rsid w:val="00C37F29"/>
    <w:rsid w:val="00C40024"/>
    <w:rsid w:val="00C401AB"/>
    <w:rsid w:val="00C40252"/>
    <w:rsid w:val="00C40320"/>
    <w:rsid w:val="00C40456"/>
    <w:rsid w:val="00C409A3"/>
    <w:rsid w:val="00C40C7C"/>
    <w:rsid w:val="00C4149F"/>
    <w:rsid w:val="00C4160E"/>
    <w:rsid w:val="00C41623"/>
    <w:rsid w:val="00C41719"/>
    <w:rsid w:val="00C418F3"/>
    <w:rsid w:val="00C421E5"/>
    <w:rsid w:val="00C425DB"/>
    <w:rsid w:val="00C4284E"/>
    <w:rsid w:val="00C42BB7"/>
    <w:rsid w:val="00C43229"/>
    <w:rsid w:val="00C433CF"/>
    <w:rsid w:val="00C43421"/>
    <w:rsid w:val="00C434D3"/>
    <w:rsid w:val="00C436A9"/>
    <w:rsid w:val="00C43CBD"/>
    <w:rsid w:val="00C43F40"/>
    <w:rsid w:val="00C43F76"/>
    <w:rsid w:val="00C4452B"/>
    <w:rsid w:val="00C44B55"/>
    <w:rsid w:val="00C44B78"/>
    <w:rsid w:val="00C44DF4"/>
    <w:rsid w:val="00C45047"/>
    <w:rsid w:val="00C4515B"/>
    <w:rsid w:val="00C45238"/>
    <w:rsid w:val="00C453FA"/>
    <w:rsid w:val="00C4550F"/>
    <w:rsid w:val="00C4597A"/>
    <w:rsid w:val="00C45A29"/>
    <w:rsid w:val="00C45AD4"/>
    <w:rsid w:val="00C46271"/>
    <w:rsid w:val="00C46456"/>
    <w:rsid w:val="00C469B5"/>
    <w:rsid w:val="00C46A57"/>
    <w:rsid w:val="00C46F1C"/>
    <w:rsid w:val="00C47544"/>
    <w:rsid w:val="00C475B5"/>
    <w:rsid w:val="00C476AA"/>
    <w:rsid w:val="00C47E42"/>
    <w:rsid w:val="00C47E77"/>
    <w:rsid w:val="00C47E98"/>
    <w:rsid w:val="00C5044D"/>
    <w:rsid w:val="00C509D9"/>
    <w:rsid w:val="00C50A07"/>
    <w:rsid w:val="00C50C32"/>
    <w:rsid w:val="00C50EB4"/>
    <w:rsid w:val="00C512EF"/>
    <w:rsid w:val="00C51335"/>
    <w:rsid w:val="00C5137E"/>
    <w:rsid w:val="00C516BD"/>
    <w:rsid w:val="00C51AD1"/>
    <w:rsid w:val="00C51F8D"/>
    <w:rsid w:val="00C51FE0"/>
    <w:rsid w:val="00C523E3"/>
    <w:rsid w:val="00C52530"/>
    <w:rsid w:val="00C52A18"/>
    <w:rsid w:val="00C52EFF"/>
    <w:rsid w:val="00C53102"/>
    <w:rsid w:val="00C5343F"/>
    <w:rsid w:val="00C535B1"/>
    <w:rsid w:val="00C53697"/>
    <w:rsid w:val="00C536F9"/>
    <w:rsid w:val="00C5380F"/>
    <w:rsid w:val="00C54710"/>
    <w:rsid w:val="00C54815"/>
    <w:rsid w:val="00C54947"/>
    <w:rsid w:val="00C54A8C"/>
    <w:rsid w:val="00C54AC7"/>
    <w:rsid w:val="00C54AF3"/>
    <w:rsid w:val="00C54C6E"/>
    <w:rsid w:val="00C552A3"/>
    <w:rsid w:val="00C5576D"/>
    <w:rsid w:val="00C558B4"/>
    <w:rsid w:val="00C55CF5"/>
    <w:rsid w:val="00C55D54"/>
    <w:rsid w:val="00C560F1"/>
    <w:rsid w:val="00C562E2"/>
    <w:rsid w:val="00C5645F"/>
    <w:rsid w:val="00C5646D"/>
    <w:rsid w:val="00C565C2"/>
    <w:rsid w:val="00C56784"/>
    <w:rsid w:val="00C56963"/>
    <w:rsid w:val="00C56B9D"/>
    <w:rsid w:val="00C57188"/>
    <w:rsid w:val="00C572C3"/>
    <w:rsid w:val="00C575A6"/>
    <w:rsid w:val="00C578C4"/>
    <w:rsid w:val="00C57DAD"/>
    <w:rsid w:val="00C57E9E"/>
    <w:rsid w:val="00C60001"/>
    <w:rsid w:val="00C600AD"/>
    <w:rsid w:val="00C60247"/>
    <w:rsid w:val="00C60300"/>
    <w:rsid w:val="00C60633"/>
    <w:rsid w:val="00C606B3"/>
    <w:rsid w:val="00C607AB"/>
    <w:rsid w:val="00C60D0A"/>
    <w:rsid w:val="00C6107F"/>
    <w:rsid w:val="00C61350"/>
    <w:rsid w:val="00C61356"/>
    <w:rsid w:val="00C61593"/>
    <w:rsid w:val="00C61635"/>
    <w:rsid w:val="00C61946"/>
    <w:rsid w:val="00C619FE"/>
    <w:rsid w:val="00C61A63"/>
    <w:rsid w:val="00C61BFA"/>
    <w:rsid w:val="00C61C42"/>
    <w:rsid w:val="00C61D7F"/>
    <w:rsid w:val="00C620C5"/>
    <w:rsid w:val="00C621F2"/>
    <w:rsid w:val="00C6228F"/>
    <w:rsid w:val="00C622F6"/>
    <w:rsid w:val="00C62361"/>
    <w:rsid w:val="00C62687"/>
    <w:rsid w:val="00C62742"/>
    <w:rsid w:val="00C62791"/>
    <w:rsid w:val="00C6279E"/>
    <w:rsid w:val="00C62802"/>
    <w:rsid w:val="00C62F79"/>
    <w:rsid w:val="00C63095"/>
    <w:rsid w:val="00C630B0"/>
    <w:rsid w:val="00C63143"/>
    <w:rsid w:val="00C63169"/>
    <w:rsid w:val="00C63687"/>
    <w:rsid w:val="00C638C7"/>
    <w:rsid w:val="00C63D2F"/>
    <w:rsid w:val="00C63E0D"/>
    <w:rsid w:val="00C63FA5"/>
    <w:rsid w:val="00C641B5"/>
    <w:rsid w:val="00C647CF"/>
    <w:rsid w:val="00C64A20"/>
    <w:rsid w:val="00C64A71"/>
    <w:rsid w:val="00C64C79"/>
    <w:rsid w:val="00C64CFA"/>
    <w:rsid w:val="00C65192"/>
    <w:rsid w:val="00C653B6"/>
    <w:rsid w:val="00C65807"/>
    <w:rsid w:val="00C658FB"/>
    <w:rsid w:val="00C65918"/>
    <w:rsid w:val="00C659E4"/>
    <w:rsid w:val="00C65A80"/>
    <w:rsid w:val="00C65CB8"/>
    <w:rsid w:val="00C65E92"/>
    <w:rsid w:val="00C65EF9"/>
    <w:rsid w:val="00C660E6"/>
    <w:rsid w:val="00C6625A"/>
    <w:rsid w:val="00C662F1"/>
    <w:rsid w:val="00C6670C"/>
    <w:rsid w:val="00C66CA2"/>
    <w:rsid w:val="00C66EE8"/>
    <w:rsid w:val="00C673EA"/>
    <w:rsid w:val="00C6775A"/>
    <w:rsid w:val="00C7018A"/>
    <w:rsid w:val="00C709B6"/>
    <w:rsid w:val="00C70AB1"/>
    <w:rsid w:val="00C70F9A"/>
    <w:rsid w:val="00C710B6"/>
    <w:rsid w:val="00C711F9"/>
    <w:rsid w:val="00C7129C"/>
    <w:rsid w:val="00C7143C"/>
    <w:rsid w:val="00C7154D"/>
    <w:rsid w:val="00C71769"/>
    <w:rsid w:val="00C71945"/>
    <w:rsid w:val="00C71D1B"/>
    <w:rsid w:val="00C71E87"/>
    <w:rsid w:val="00C72579"/>
    <w:rsid w:val="00C72A7F"/>
    <w:rsid w:val="00C7386C"/>
    <w:rsid w:val="00C73A47"/>
    <w:rsid w:val="00C73B98"/>
    <w:rsid w:val="00C73C9A"/>
    <w:rsid w:val="00C742CE"/>
    <w:rsid w:val="00C742F9"/>
    <w:rsid w:val="00C743EA"/>
    <w:rsid w:val="00C7441A"/>
    <w:rsid w:val="00C74796"/>
    <w:rsid w:val="00C748F9"/>
    <w:rsid w:val="00C74961"/>
    <w:rsid w:val="00C74D0E"/>
    <w:rsid w:val="00C74F3B"/>
    <w:rsid w:val="00C75055"/>
    <w:rsid w:val="00C7539B"/>
    <w:rsid w:val="00C75785"/>
    <w:rsid w:val="00C757B9"/>
    <w:rsid w:val="00C7586B"/>
    <w:rsid w:val="00C758AA"/>
    <w:rsid w:val="00C75AA6"/>
    <w:rsid w:val="00C75B1F"/>
    <w:rsid w:val="00C75D98"/>
    <w:rsid w:val="00C75E43"/>
    <w:rsid w:val="00C75F92"/>
    <w:rsid w:val="00C76242"/>
    <w:rsid w:val="00C76577"/>
    <w:rsid w:val="00C7688A"/>
    <w:rsid w:val="00C76C7E"/>
    <w:rsid w:val="00C76FD0"/>
    <w:rsid w:val="00C7719C"/>
    <w:rsid w:val="00C77404"/>
    <w:rsid w:val="00C77872"/>
    <w:rsid w:val="00C77C05"/>
    <w:rsid w:val="00C77D05"/>
    <w:rsid w:val="00C77E92"/>
    <w:rsid w:val="00C8017C"/>
    <w:rsid w:val="00C804B3"/>
    <w:rsid w:val="00C805E8"/>
    <w:rsid w:val="00C80672"/>
    <w:rsid w:val="00C81268"/>
    <w:rsid w:val="00C81359"/>
    <w:rsid w:val="00C813DD"/>
    <w:rsid w:val="00C814B7"/>
    <w:rsid w:val="00C8172D"/>
    <w:rsid w:val="00C81836"/>
    <w:rsid w:val="00C81C23"/>
    <w:rsid w:val="00C82582"/>
    <w:rsid w:val="00C82748"/>
    <w:rsid w:val="00C82A25"/>
    <w:rsid w:val="00C82A63"/>
    <w:rsid w:val="00C82F0E"/>
    <w:rsid w:val="00C82FE7"/>
    <w:rsid w:val="00C832E4"/>
    <w:rsid w:val="00C832EB"/>
    <w:rsid w:val="00C8339B"/>
    <w:rsid w:val="00C833B3"/>
    <w:rsid w:val="00C834A6"/>
    <w:rsid w:val="00C8369D"/>
    <w:rsid w:val="00C83805"/>
    <w:rsid w:val="00C8382B"/>
    <w:rsid w:val="00C838B9"/>
    <w:rsid w:val="00C83CAB"/>
    <w:rsid w:val="00C83F38"/>
    <w:rsid w:val="00C83FE0"/>
    <w:rsid w:val="00C84135"/>
    <w:rsid w:val="00C84252"/>
    <w:rsid w:val="00C84340"/>
    <w:rsid w:val="00C84388"/>
    <w:rsid w:val="00C844FA"/>
    <w:rsid w:val="00C845D5"/>
    <w:rsid w:val="00C847D4"/>
    <w:rsid w:val="00C852F5"/>
    <w:rsid w:val="00C85534"/>
    <w:rsid w:val="00C85714"/>
    <w:rsid w:val="00C8578B"/>
    <w:rsid w:val="00C85CEB"/>
    <w:rsid w:val="00C85D30"/>
    <w:rsid w:val="00C8627A"/>
    <w:rsid w:val="00C86371"/>
    <w:rsid w:val="00C866DD"/>
    <w:rsid w:val="00C868D0"/>
    <w:rsid w:val="00C86CE7"/>
    <w:rsid w:val="00C87306"/>
    <w:rsid w:val="00C874B1"/>
    <w:rsid w:val="00C875B2"/>
    <w:rsid w:val="00C87636"/>
    <w:rsid w:val="00C877C3"/>
    <w:rsid w:val="00C877F0"/>
    <w:rsid w:val="00C87820"/>
    <w:rsid w:val="00C87A93"/>
    <w:rsid w:val="00C87ABA"/>
    <w:rsid w:val="00C87E81"/>
    <w:rsid w:val="00C87ECA"/>
    <w:rsid w:val="00C90311"/>
    <w:rsid w:val="00C905C1"/>
    <w:rsid w:val="00C9077F"/>
    <w:rsid w:val="00C9085C"/>
    <w:rsid w:val="00C90B16"/>
    <w:rsid w:val="00C90D2A"/>
    <w:rsid w:val="00C90E61"/>
    <w:rsid w:val="00C91430"/>
    <w:rsid w:val="00C917BD"/>
    <w:rsid w:val="00C91C1E"/>
    <w:rsid w:val="00C91E6B"/>
    <w:rsid w:val="00C91E70"/>
    <w:rsid w:val="00C91F15"/>
    <w:rsid w:val="00C924F0"/>
    <w:rsid w:val="00C92699"/>
    <w:rsid w:val="00C927EF"/>
    <w:rsid w:val="00C92B72"/>
    <w:rsid w:val="00C92D21"/>
    <w:rsid w:val="00C92EF1"/>
    <w:rsid w:val="00C92F54"/>
    <w:rsid w:val="00C93050"/>
    <w:rsid w:val="00C93600"/>
    <w:rsid w:val="00C9413B"/>
    <w:rsid w:val="00C943E4"/>
    <w:rsid w:val="00C94495"/>
    <w:rsid w:val="00C945FC"/>
    <w:rsid w:val="00C94679"/>
    <w:rsid w:val="00C94744"/>
    <w:rsid w:val="00C9483A"/>
    <w:rsid w:val="00C94B79"/>
    <w:rsid w:val="00C94D7D"/>
    <w:rsid w:val="00C955E9"/>
    <w:rsid w:val="00C95C7E"/>
    <w:rsid w:val="00C96063"/>
    <w:rsid w:val="00C96309"/>
    <w:rsid w:val="00C9696D"/>
    <w:rsid w:val="00C96C13"/>
    <w:rsid w:val="00C96D57"/>
    <w:rsid w:val="00C96D72"/>
    <w:rsid w:val="00C96F87"/>
    <w:rsid w:val="00C9736A"/>
    <w:rsid w:val="00C9740C"/>
    <w:rsid w:val="00C97528"/>
    <w:rsid w:val="00C97B32"/>
    <w:rsid w:val="00C97D44"/>
    <w:rsid w:val="00C97EFB"/>
    <w:rsid w:val="00CA0473"/>
    <w:rsid w:val="00CA0A70"/>
    <w:rsid w:val="00CA0A8B"/>
    <w:rsid w:val="00CA0DB0"/>
    <w:rsid w:val="00CA0E47"/>
    <w:rsid w:val="00CA0E66"/>
    <w:rsid w:val="00CA0EC5"/>
    <w:rsid w:val="00CA0F56"/>
    <w:rsid w:val="00CA1320"/>
    <w:rsid w:val="00CA1993"/>
    <w:rsid w:val="00CA1CF6"/>
    <w:rsid w:val="00CA2052"/>
    <w:rsid w:val="00CA20FE"/>
    <w:rsid w:val="00CA278B"/>
    <w:rsid w:val="00CA279A"/>
    <w:rsid w:val="00CA2EFB"/>
    <w:rsid w:val="00CA3666"/>
    <w:rsid w:val="00CA3714"/>
    <w:rsid w:val="00CA38CC"/>
    <w:rsid w:val="00CA39A7"/>
    <w:rsid w:val="00CA3E47"/>
    <w:rsid w:val="00CA4281"/>
    <w:rsid w:val="00CA43F6"/>
    <w:rsid w:val="00CA44C3"/>
    <w:rsid w:val="00CA4540"/>
    <w:rsid w:val="00CA4DBF"/>
    <w:rsid w:val="00CA4E1E"/>
    <w:rsid w:val="00CA4E77"/>
    <w:rsid w:val="00CA4EDE"/>
    <w:rsid w:val="00CA54A3"/>
    <w:rsid w:val="00CA5810"/>
    <w:rsid w:val="00CA5888"/>
    <w:rsid w:val="00CA58E4"/>
    <w:rsid w:val="00CA5CB6"/>
    <w:rsid w:val="00CA608D"/>
    <w:rsid w:val="00CA65B1"/>
    <w:rsid w:val="00CA672E"/>
    <w:rsid w:val="00CA6788"/>
    <w:rsid w:val="00CA6A0D"/>
    <w:rsid w:val="00CA6DE0"/>
    <w:rsid w:val="00CA7617"/>
    <w:rsid w:val="00CA763A"/>
    <w:rsid w:val="00CA79EE"/>
    <w:rsid w:val="00CA7D4D"/>
    <w:rsid w:val="00CA7E23"/>
    <w:rsid w:val="00CA7F12"/>
    <w:rsid w:val="00CB007B"/>
    <w:rsid w:val="00CB01C7"/>
    <w:rsid w:val="00CB0941"/>
    <w:rsid w:val="00CB0AC4"/>
    <w:rsid w:val="00CB123B"/>
    <w:rsid w:val="00CB18E6"/>
    <w:rsid w:val="00CB19AB"/>
    <w:rsid w:val="00CB1B5B"/>
    <w:rsid w:val="00CB1D87"/>
    <w:rsid w:val="00CB1F58"/>
    <w:rsid w:val="00CB20A4"/>
    <w:rsid w:val="00CB217F"/>
    <w:rsid w:val="00CB24C4"/>
    <w:rsid w:val="00CB29C9"/>
    <w:rsid w:val="00CB2E2A"/>
    <w:rsid w:val="00CB2E76"/>
    <w:rsid w:val="00CB2E7A"/>
    <w:rsid w:val="00CB32CC"/>
    <w:rsid w:val="00CB341C"/>
    <w:rsid w:val="00CB3557"/>
    <w:rsid w:val="00CB3A16"/>
    <w:rsid w:val="00CB3C8B"/>
    <w:rsid w:val="00CB3FB1"/>
    <w:rsid w:val="00CB401D"/>
    <w:rsid w:val="00CB4452"/>
    <w:rsid w:val="00CB455A"/>
    <w:rsid w:val="00CB4723"/>
    <w:rsid w:val="00CB4D04"/>
    <w:rsid w:val="00CB508B"/>
    <w:rsid w:val="00CB51E2"/>
    <w:rsid w:val="00CB553F"/>
    <w:rsid w:val="00CB5550"/>
    <w:rsid w:val="00CB5575"/>
    <w:rsid w:val="00CB57CC"/>
    <w:rsid w:val="00CB5FEF"/>
    <w:rsid w:val="00CB61B2"/>
    <w:rsid w:val="00CB63B2"/>
    <w:rsid w:val="00CB64B1"/>
    <w:rsid w:val="00CB6E17"/>
    <w:rsid w:val="00CB6E9A"/>
    <w:rsid w:val="00CB71F1"/>
    <w:rsid w:val="00CB760E"/>
    <w:rsid w:val="00CB7A30"/>
    <w:rsid w:val="00CB7B4F"/>
    <w:rsid w:val="00CB7DE5"/>
    <w:rsid w:val="00CB7F3F"/>
    <w:rsid w:val="00CC01D2"/>
    <w:rsid w:val="00CC0501"/>
    <w:rsid w:val="00CC05AF"/>
    <w:rsid w:val="00CC0690"/>
    <w:rsid w:val="00CC0730"/>
    <w:rsid w:val="00CC07DA"/>
    <w:rsid w:val="00CC0AE0"/>
    <w:rsid w:val="00CC0B7B"/>
    <w:rsid w:val="00CC0D4F"/>
    <w:rsid w:val="00CC0E0C"/>
    <w:rsid w:val="00CC0EDC"/>
    <w:rsid w:val="00CC108F"/>
    <w:rsid w:val="00CC11F0"/>
    <w:rsid w:val="00CC12DD"/>
    <w:rsid w:val="00CC12ED"/>
    <w:rsid w:val="00CC1583"/>
    <w:rsid w:val="00CC1D99"/>
    <w:rsid w:val="00CC1EC6"/>
    <w:rsid w:val="00CC202C"/>
    <w:rsid w:val="00CC20B3"/>
    <w:rsid w:val="00CC22E9"/>
    <w:rsid w:val="00CC2453"/>
    <w:rsid w:val="00CC2495"/>
    <w:rsid w:val="00CC255B"/>
    <w:rsid w:val="00CC2874"/>
    <w:rsid w:val="00CC2CF5"/>
    <w:rsid w:val="00CC2D98"/>
    <w:rsid w:val="00CC2DEA"/>
    <w:rsid w:val="00CC2ED0"/>
    <w:rsid w:val="00CC310A"/>
    <w:rsid w:val="00CC33B5"/>
    <w:rsid w:val="00CC39AA"/>
    <w:rsid w:val="00CC39B3"/>
    <w:rsid w:val="00CC3E12"/>
    <w:rsid w:val="00CC42FD"/>
    <w:rsid w:val="00CC466D"/>
    <w:rsid w:val="00CC4897"/>
    <w:rsid w:val="00CC4BFC"/>
    <w:rsid w:val="00CC4C7F"/>
    <w:rsid w:val="00CC618D"/>
    <w:rsid w:val="00CC6234"/>
    <w:rsid w:val="00CC6531"/>
    <w:rsid w:val="00CC66A0"/>
    <w:rsid w:val="00CC67B5"/>
    <w:rsid w:val="00CC7224"/>
    <w:rsid w:val="00CC7457"/>
    <w:rsid w:val="00CC7A71"/>
    <w:rsid w:val="00CD0115"/>
    <w:rsid w:val="00CD0612"/>
    <w:rsid w:val="00CD07A5"/>
    <w:rsid w:val="00CD11F6"/>
    <w:rsid w:val="00CD1338"/>
    <w:rsid w:val="00CD1400"/>
    <w:rsid w:val="00CD16BF"/>
    <w:rsid w:val="00CD1830"/>
    <w:rsid w:val="00CD1986"/>
    <w:rsid w:val="00CD1994"/>
    <w:rsid w:val="00CD1AC6"/>
    <w:rsid w:val="00CD1CEE"/>
    <w:rsid w:val="00CD1E0A"/>
    <w:rsid w:val="00CD25B5"/>
    <w:rsid w:val="00CD2AF6"/>
    <w:rsid w:val="00CD2C64"/>
    <w:rsid w:val="00CD2CE2"/>
    <w:rsid w:val="00CD2E47"/>
    <w:rsid w:val="00CD3102"/>
    <w:rsid w:val="00CD32FF"/>
    <w:rsid w:val="00CD39C1"/>
    <w:rsid w:val="00CD3C08"/>
    <w:rsid w:val="00CD3C47"/>
    <w:rsid w:val="00CD3F3B"/>
    <w:rsid w:val="00CD435B"/>
    <w:rsid w:val="00CD46D1"/>
    <w:rsid w:val="00CD47CC"/>
    <w:rsid w:val="00CD4F4C"/>
    <w:rsid w:val="00CD5044"/>
    <w:rsid w:val="00CD52BB"/>
    <w:rsid w:val="00CD54FD"/>
    <w:rsid w:val="00CD5586"/>
    <w:rsid w:val="00CD55D6"/>
    <w:rsid w:val="00CD5E8C"/>
    <w:rsid w:val="00CD6056"/>
    <w:rsid w:val="00CD6545"/>
    <w:rsid w:val="00CD68F8"/>
    <w:rsid w:val="00CD69BE"/>
    <w:rsid w:val="00CD6A6F"/>
    <w:rsid w:val="00CD6F32"/>
    <w:rsid w:val="00CD70F7"/>
    <w:rsid w:val="00CD71D3"/>
    <w:rsid w:val="00CD7260"/>
    <w:rsid w:val="00CD730E"/>
    <w:rsid w:val="00CD734C"/>
    <w:rsid w:val="00CD73D1"/>
    <w:rsid w:val="00CD76AF"/>
    <w:rsid w:val="00CD7F33"/>
    <w:rsid w:val="00CE05BB"/>
    <w:rsid w:val="00CE068C"/>
    <w:rsid w:val="00CE06AE"/>
    <w:rsid w:val="00CE09C5"/>
    <w:rsid w:val="00CE0C26"/>
    <w:rsid w:val="00CE0C81"/>
    <w:rsid w:val="00CE0CF7"/>
    <w:rsid w:val="00CE0D42"/>
    <w:rsid w:val="00CE0E22"/>
    <w:rsid w:val="00CE0E45"/>
    <w:rsid w:val="00CE143A"/>
    <w:rsid w:val="00CE17D0"/>
    <w:rsid w:val="00CE18A6"/>
    <w:rsid w:val="00CE19D4"/>
    <w:rsid w:val="00CE1EC5"/>
    <w:rsid w:val="00CE2294"/>
    <w:rsid w:val="00CE23FB"/>
    <w:rsid w:val="00CE25A0"/>
    <w:rsid w:val="00CE2EB0"/>
    <w:rsid w:val="00CE3026"/>
    <w:rsid w:val="00CE312E"/>
    <w:rsid w:val="00CE3386"/>
    <w:rsid w:val="00CE3509"/>
    <w:rsid w:val="00CE35FE"/>
    <w:rsid w:val="00CE366C"/>
    <w:rsid w:val="00CE36C9"/>
    <w:rsid w:val="00CE37DC"/>
    <w:rsid w:val="00CE380C"/>
    <w:rsid w:val="00CE3ACF"/>
    <w:rsid w:val="00CE3B03"/>
    <w:rsid w:val="00CE3DEB"/>
    <w:rsid w:val="00CE3EE0"/>
    <w:rsid w:val="00CE410F"/>
    <w:rsid w:val="00CE4556"/>
    <w:rsid w:val="00CE4BAE"/>
    <w:rsid w:val="00CE50F8"/>
    <w:rsid w:val="00CE513B"/>
    <w:rsid w:val="00CE5453"/>
    <w:rsid w:val="00CE55E2"/>
    <w:rsid w:val="00CE5644"/>
    <w:rsid w:val="00CE57BA"/>
    <w:rsid w:val="00CE5B1E"/>
    <w:rsid w:val="00CE5CFB"/>
    <w:rsid w:val="00CE5E19"/>
    <w:rsid w:val="00CE5EFF"/>
    <w:rsid w:val="00CE6005"/>
    <w:rsid w:val="00CE60C7"/>
    <w:rsid w:val="00CE6119"/>
    <w:rsid w:val="00CE61CB"/>
    <w:rsid w:val="00CE61F1"/>
    <w:rsid w:val="00CE6835"/>
    <w:rsid w:val="00CE6D97"/>
    <w:rsid w:val="00CE6DEC"/>
    <w:rsid w:val="00CE6DF8"/>
    <w:rsid w:val="00CE70E9"/>
    <w:rsid w:val="00CE71FF"/>
    <w:rsid w:val="00CE7430"/>
    <w:rsid w:val="00CE7500"/>
    <w:rsid w:val="00CE796C"/>
    <w:rsid w:val="00CE7FB1"/>
    <w:rsid w:val="00CF017A"/>
    <w:rsid w:val="00CF01B6"/>
    <w:rsid w:val="00CF053E"/>
    <w:rsid w:val="00CF06BE"/>
    <w:rsid w:val="00CF06DC"/>
    <w:rsid w:val="00CF088E"/>
    <w:rsid w:val="00CF0D6A"/>
    <w:rsid w:val="00CF14A4"/>
    <w:rsid w:val="00CF158B"/>
    <w:rsid w:val="00CF176E"/>
    <w:rsid w:val="00CF1997"/>
    <w:rsid w:val="00CF19EA"/>
    <w:rsid w:val="00CF1D06"/>
    <w:rsid w:val="00CF22F7"/>
    <w:rsid w:val="00CF24C6"/>
    <w:rsid w:val="00CF2548"/>
    <w:rsid w:val="00CF258F"/>
    <w:rsid w:val="00CF2807"/>
    <w:rsid w:val="00CF28A0"/>
    <w:rsid w:val="00CF2921"/>
    <w:rsid w:val="00CF29EF"/>
    <w:rsid w:val="00CF2B15"/>
    <w:rsid w:val="00CF2C1E"/>
    <w:rsid w:val="00CF2D0D"/>
    <w:rsid w:val="00CF2DB1"/>
    <w:rsid w:val="00CF3370"/>
    <w:rsid w:val="00CF3522"/>
    <w:rsid w:val="00CF38A5"/>
    <w:rsid w:val="00CF3CB6"/>
    <w:rsid w:val="00CF3CEE"/>
    <w:rsid w:val="00CF4439"/>
    <w:rsid w:val="00CF4458"/>
    <w:rsid w:val="00CF4487"/>
    <w:rsid w:val="00CF44DB"/>
    <w:rsid w:val="00CF453E"/>
    <w:rsid w:val="00CF46FD"/>
    <w:rsid w:val="00CF4802"/>
    <w:rsid w:val="00CF4812"/>
    <w:rsid w:val="00CF4835"/>
    <w:rsid w:val="00CF4922"/>
    <w:rsid w:val="00CF4C68"/>
    <w:rsid w:val="00CF4CA6"/>
    <w:rsid w:val="00CF4E43"/>
    <w:rsid w:val="00CF4F8D"/>
    <w:rsid w:val="00CF5258"/>
    <w:rsid w:val="00CF52D0"/>
    <w:rsid w:val="00CF5525"/>
    <w:rsid w:val="00CF585D"/>
    <w:rsid w:val="00CF5FA1"/>
    <w:rsid w:val="00CF6245"/>
    <w:rsid w:val="00CF6381"/>
    <w:rsid w:val="00CF695C"/>
    <w:rsid w:val="00CF6A2B"/>
    <w:rsid w:val="00CF6F6D"/>
    <w:rsid w:val="00CF6F8B"/>
    <w:rsid w:val="00CF74A5"/>
    <w:rsid w:val="00CF78CF"/>
    <w:rsid w:val="00CF79E3"/>
    <w:rsid w:val="00CF7B29"/>
    <w:rsid w:val="00CF7C77"/>
    <w:rsid w:val="00CF7CF3"/>
    <w:rsid w:val="00CF7F05"/>
    <w:rsid w:val="00D002D0"/>
    <w:rsid w:val="00D00487"/>
    <w:rsid w:val="00D0078C"/>
    <w:rsid w:val="00D00801"/>
    <w:rsid w:val="00D00B48"/>
    <w:rsid w:val="00D00CA1"/>
    <w:rsid w:val="00D00CB4"/>
    <w:rsid w:val="00D00FB3"/>
    <w:rsid w:val="00D01244"/>
    <w:rsid w:val="00D01604"/>
    <w:rsid w:val="00D01AB2"/>
    <w:rsid w:val="00D01C94"/>
    <w:rsid w:val="00D02689"/>
    <w:rsid w:val="00D026E8"/>
    <w:rsid w:val="00D02C85"/>
    <w:rsid w:val="00D0304F"/>
    <w:rsid w:val="00D0377D"/>
    <w:rsid w:val="00D037B8"/>
    <w:rsid w:val="00D0384C"/>
    <w:rsid w:val="00D03CE4"/>
    <w:rsid w:val="00D03E08"/>
    <w:rsid w:val="00D040BF"/>
    <w:rsid w:val="00D042D3"/>
    <w:rsid w:val="00D043B1"/>
    <w:rsid w:val="00D04592"/>
    <w:rsid w:val="00D04663"/>
    <w:rsid w:val="00D04755"/>
    <w:rsid w:val="00D04806"/>
    <w:rsid w:val="00D04A5A"/>
    <w:rsid w:val="00D04E01"/>
    <w:rsid w:val="00D05111"/>
    <w:rsid w:val="00D054EA"/>
    <w:rsid w:val="00D055AB"/>
    <w:rsid w:val="00D0567D"/>
    <w:rsid w:val="00D056F5"/>
    <w:rsid w:val="00D0575D"/>
    <w:rsid w:val="00D05804"/>
    <w:rsid w:val="00D05B3E"/>
    <w:rsid w:val="00D0607D"/>
    <w:rsid w:val="00D06219"/>
    <w:rsid w:val="00D06387"/>
    <w:rsid w:val="00D0651A"/>
    <w:rsid w:val="00D0662D"/>
    <w:rsid w:val="00D06932"/>
    <w:rsid w:val="00D06C4D"/>
    <w:rsid w:val="00D06CCC"/>
    <w:rsid w:val="00D078B1"/>
    <w:rsid w:val="00D07B36"/>
    <w:rsid w:val="00D07C05"/>
    <w:rsid w:val="00D07C67"/>
    <w:rsid w:val="00D07F1D"/>
    <w:rsid w:val="00D07FE5"/>
    <w:rsid w:val="00D102FA"/>
    <w:rsid w:val="00D10354"/>
    <w:rsid w:val="00D104A9"/>
    <w:rsid w:val="00D107A8"/>
    <w:rsid w:val="00D1089B"/>
    <w:rsid w:val="00D108E6"/>
    <w:rsid w:val="00D10A9F"/>
    <w:rsid w:val="00D10D9D"/>
    <w:rsid w:val="00D1176B"/>
    <w:rsid w:val="00D11B52"/>
    <w:rsid w:val="00D11BBC"/>
    <w:rsid w:val="00D11BC9"/>
    <w:rsid w:val="00D12013"/>
    <w:rsid w:val="00D12058"/>
    <w:rsid w:val="00D12414"/>
    <w:rsid w:val="00D12419"/>
    <w:rsid w:val="00D12602"/>
    <w:rsid w:val="00D126CF"/>
    <w:rsid w:val="00D129B8"/>
    <w:rsid w:val="00D12B3C"/>
    <w:rsid w:val="00D12BDA"/>
    <w:rsid w:val="00D12BF4"/>
    <w:rsid w:val="00D12C3B"/>
    <w:rsid w:val="00D12E0D"/>
    <w:rsid w:val="00D130F7"/>
    <w:rsid w:val="00D131D6"/>
    <w:rsid w:val="00D1321A"/>
    <w:rsid w:val="00D13270"/>
    <w:rsid w:val="00D13362"/>
    <w:rsid w:val="00D13CA0"/>
    <w:rsid w:val="00D13EB6"/>
    <w:rsid w:val="00D1427B"/>
    <w:rsid w:val="00D144A9"/>
    <w:rsid w:val="00D148F8"/>
    <w:rsid w:val="00D14C10"/>
    <w:rsid w:val="00D14C53"/>
    <w:rsid w:val="00D14D79"/>
    <w:rsid w:val="00D14DA2"/>
    <w:rsid w:val="00D15190"/>
    <w:rsid w:val="00D15235"/>
    <w:rsid w:val="00D15314"/>
    <w:rsid w:val="00D154C8"/>
    <w:rsid w:val="00D15949"/>
    <w:rsid w:val="00D15A3C"/>
    <w:rsid w:val="00D15A61"/>
    <w:rsid w:val="00D15A75"/>
    <w:rsid w:val="00D15AEE"/>
    <w:rsid w:val="00D15BE5"/>
    <w:rsid w:val="00D160ED"/>
    <w:rsid w:val="00D162AF"/>
    <w:rsid w:val="00D16300"/>
    <w:rsid w:val="00D1654E"/>
    <w:rsid w:val="00D166E2"/>
    <w:rsid w:val="00D16A1A"/>
    <w:rsid w:val="00D16B8C"/>
    <w:rsid w:val="00D16D86"/>
    <w:rsid w:val="00D16E4D"/>
    <w:rsid w:val="00D16F4E"/>
    <w:rsid w:val="00D1755B"/>
    <w:rsid w:val="00D176A3"/>
    <w:rsid w:val="00D176E6"/>
    <w:rsid w:val="00D17785"/>
    <w:rsid w:val="00D178AF"/>
    <w:rsid w:val="00D17A7F"/>
    <w:rsid w:val="00D17CEE"/>
    <w:rsid w:val="00D201F6"/>
    <w:rsid w:val="00D2061F"/>
    <w:rsid w:val="00D209CA"/>
    <w:rsid w:val="00D20CAB"/>
    <w:rsid w:val="00D20E46"/>
    <w:rsid w:val="00D20E4F"/>
    <w:rsid w:val="00D20EE6"/>
    <w:rsid w:val="00D2116A"/>
    <w:rsid w:val="00D21298"/>
    <w:rsid w:val="00D21987"/>
    <w:rsid w:val="00D21B2B"/>
    <w:rsid w:val="00D2220F"/>
    <w:rsid w:val="00D22997"/>
    <w:rsid w:val="00D22B7D"/>
    <w:rsid w:val="00D22C59"/>
    <w:rsid w:val="00D22D3D"/>
    <w:rsid w:val="00D22FBE"/>
    <w:rsid w:val="00D2309D"/>
    <w:rsid w:val="00D23273"/>
    <w:rsid w:val="00D234DC"/>
    <w:rsid w:val="00D23899"/>
    <w:rsid w:val="00D23974"/>
    <w:rsid w:val="00D23A32"/>
    <w:rsid w:val="00D23DF9"/>
    <w:rsid w:val="00D23F0A"/>
    <w:rsid w:val="00D23F1A"/>
    <w:rsid w:val="00D24045"/>
    <w:rsid w:val="00D243B2"/>
    <w:rsid w:val="00D24542"/>
    <w:rsid w:val="00D25103"/>
    <w:rsid w:val="00D256EE"/>
    <w:rsid w:val="00D25A96"/>
    <w:rsid w:val="00D25CE0"/>
    <w:rsid w:val="00D25D43"/>
    <w:rsid w:val="00D25E2B"/>
    <w:rsid w:val="00D26144"/>
    <w:rsid w:val="00D2627C"/>
    <w:rsid w:val="00D26432"/>
    <w:rsid w:val="00D264D0"/>
    <w:rsid w:val="00D26C5A"/>
    <w:rsid w:val="00D26FEA"/>
    <w:rsid w:val="00D27076"/>
    <w:rsid w:val="00D2744A"/>
    <w:rsid w:val="00D27457"/>
    <w:rsid w:val="00D2762A"/>
    <w:rsid w:val="00D277E6"/>
    <w:rsid w:val="00D27AA2"/>
    <w:rsid w:val="00D27CDC"/>
    <w:rsid w:val="00D27FD0"/>
    <w:rsid w:val="00D300A2"/>
    <w:rsid w:val="00D30108"/>
    <w:rsid w:val="00D30552"/>
    <w:rsid w:val="00D308C3"/>
    <w:rsid w:val="00D308CC"/>
    <w:rsid w:val="00D309E3"/>
    <w:rsid w:val="00D30C2F"/>
    <w:rsid w:val="00D30DA2"/>
    <w:rsid w:val="00D31020"/>
    <w:rsid w:val="00D313DF"/>
    <w:rsid w:val="00D3153F"/>
    <w:rsid w:val="00D31990"/>
    <w:rsid w:val="00D319C1"/>
    <w:rsid w:val="00D31B78"/>
    <w:rsid w:val="00D323FA"/>
    <w:rsid w:val="00D3261C"/>
    <w:rsid w:val="00D326C0"/>
    <w:rsid w:val="00D32AF2"/>
    <w:rsid w:val="00D32D28"/>
    <w:rsid w:val="00D32DD4"/>
    <w:rsid w:val="00D32FB6"/>
    <w:rsid w:val="00D330CA"/>
    <w:rsid w:val="00D33413"/>
    <w:rsid w:val="00D3362C"/>
    <w:rsid w:val="00D33708"/>
    <w:rsid w:val="00D33801"/>
    <w:rsid w:val="00D33BD0"/>
    <w:rsid w:val="00D33C4B"/>
    <w:rsid w:val="00D340AE"/>
    <w:rsid w:val="00D341BE"/>
    <w:rsid w:val="00D3456B"/>
    <w:rsid w:val="00D34816"/>
    <w:rsid w:val="00D348E9"/>
    <w:rsid w:val="00D34916"/>
    <w:rsid w:val="00D34B9E"/>
    <w:rsid w:val="00D34C6F"/>
    <w:rsid w:val="00D34DB4"/>
    <w:rsid w:val="00D350CE"/>
    <w:rsid w:val="00D352A5"/>
    <w:rsid w:val="00D35478"/>
    <w:rsid w:val="00D356BC"/>
    <w:rsid w:val="00D35923"/>
    <w:rsid w:val="00D36014"/>
    <w:rsid w:val="00D36224"/>
    <w:rsid w:val="00D362C0"/>
    <w:rsid w:val="00D364C8"/>
    <w:rsid w:val="00D36604"/>
    <w:rsid w:val="00D36710"/>
    <w:rsid w:val="00D36B43"/>
    <w:rsid w:val="00D37047"/>
    <w:rsid w:val="00D371C4"/>
    <w:rsid w:val="00D373C7"/>
    <w:rsid w:val="00D3756A"/>
    <w:rsid w:val="00D37A3B"/>
    <w:rsid w:val="00D37B89"/>
    <w:rsid w:val="00D402EF"/>
    <w:rsid w:val="00D40320"/>
    <w:rsid w:val="00D40457"/>
    <w:rsid w:val="00D40500"/>
    <w:rsid w:val="00D40911"/>
    <w:rsid w:val="00D40DA2"/>
    <w:rsid w:val="00D40FA3"/>
    <w:rsid w:val="00D411E4"/>
    <w:rsid w:val="00D41216"/>
    <w:rsid w:val="00D41451"/>
    <w:rsid w:val="00D41608"/>
    <w:rsid w:val="00D416A5"/>
    <w:rsid w:val="00D417A6"/>
    <w:rsid w:val="00D417B4"/>
    <w:rsid w:val="00D417F9"/>
    <w:rsid w:val="00D41952"/>
    <w:rsid w:val="00D41F60"/>
    <w:rsid w:val="00D42018"/>
    <w:rsid w:val="00D420C3"/>
    <w:rsid w:val="00D422CD"/>
    <w:rsid w:val="00D423EF"/>
    <w:rsid w:val="00D42436"/>
    <w:rsid w:val="00D4264F"/>
    <w:rsid w:val="00D42BB9"/>
    <w:rsid w:val="00D43033"/>
    <w:rsid w:val="00D4309C"/>
    <w:rsid w:val="00D432A0"/>
    <w:rsid w:val="00D434F8"/>
    <w:rsid w:val="00D4351A"/>
    <w:rsid w:val="00D43836"/>
    <w:rsid w:val="00D43B5A"/>
    <w:rsid w:val="00D43B83"/>
    <w:rsid w:val="00D43BB6"/>
    <w:rsid w:val="00D4418E"/>
    <w:rsid w:val="00D44346"/>
    <w:rsid w:val="00D44487"/>
    <w:rsid w:val="00D44818"/>
    <w:rsid w:val="00D44A7C"/>
    <w:rsid w:val="00D44BD8"/>
    <w:rsid w:val="00D44BF7"/>
    <w:rsid w:val="00D44BFF"/>
    <w:rsid w:val="00D44C25"/>
    <w:rsid w:val="00D44C3C"/>
    <w:rsid w:val="00D44CF1"/>
    <w:rsid w:val="00D44D38"/>
    <w:rsid w:val="00D44E0A"/>
    <w:rsid w:val="00D45192"/>
    <w:rsid w:val="00D454F2"/>
    <w:rsid w:val="00D45AE0"/>
    <w:rsid w:val="00D45BFC"/>
    <w:rsid w:val="00D45C43"/>
    <w:rsid w:val="00D45D21"/>
    <w:rsid w:val="00D46045"/>
    <w:rsid w:val="00D46290"/>
    <w:rsid w:val="00D4634D"/>
    <w:rsid w:val="00D4655E"/>
    <w:rsid w:val="00D468AD"/>
    <w:rsid w:val="00D46943"/>
    <w:rsid w:val="00D4699C"/>
    <w:rsid w:val="00D46D10"/>
    <w:rsid w:val="00D47297"/>
    <w:rsid w:val="00D47D3D"/>
    <w:rsid w:val="00D47FFC"/>
    <w:rsid w:val="00D506ED"/>
    <w:rsid w:val="00D50A03"/>
    <w:rsid w:val="00D50D7B"/>
    <w:rsid w:val="00D50F05"/>
    <w:rsid w:val="00D511A4"/>
    <w:rsid w:val="00D51440"/>
    <w:rsid w:val="00D51582"/>
    <w:rsid w:val="00D51640"/>
    <w:rsid w:val="00D519AA"/>
    <w:rsid w:val="00D51AF0"/>
    <w:rsid w:val="00D51BFB"/>
    <w:rsid w:val="00D51BFE"/>
    <w:rsid w:val="00D522C2"/>
    <w:rsid w:val="00D52635"/>
    <w:rsid w:val="00D529FE"/>
    <w:rsid w:val="00D52F48"/>
    <w:rsid w:val="00D530A8"/>
    <w:rsid w:val="00D53433"/>
    <w:rsid w:val="00D5366F"/>
    <w:rsid w:val="00D53684"/>
    <w:rsid w:val="00D53705"/>
    <w:rsid w:val="00D5399F"/>
    <w:rsid w:val="00D54173"/>
    <w:rsid w:val="00D541F3"/>
    <w:rsid w:val="00D543A5"/>
    <w:rsid w:val="00D5483D"/>
    <w:rsid w:val="00D54AC0"/>
    <w:rsid w:val="00D54EFC"/>
    <w:rsid w:val="00D54FC8"/>
    <w:rsid w:val="00D550D6"/>
    <w:rsid w:val="00D55964"/>
    <w:rsid w:val="00D55A25"/>
    <w:rsid w:val="00D562C1"/>
    <w:rsid w:val="00D5633E"/>
    <w:rsid w:val="00D566E0"/>
    <w:rsid w:val="00D5692C"/>
    <w:rsid w:val="00D5699F"/>
    <w:rsid w:val="00D56AA0"/>
    <w:rsid w:val="00D56D7E"/>
    <w:rsid w:val="00D56E5F"/>
    <w:rsid w:val="00D56E88"/>
    <w:rsid w:val="00D56FA9"/>
    <w:rsid w:val="00D57099"/>
    <w:rsid w:val="00D5715E"/>
    <w:rsid w:val="00D5793D"/>
    <w:rsid w:val="00D57AF3"/>
    <w:rsid w:val="00D57C34"/>
    <w:rsid w:val="00D57DA8"/>
    <w:rsid w:val="00D57EEB"/>
    <w:rsid w:val="00D57F0E"/>
    <w:rsid w:val="00D607EF"/>
    <w:rsid w:val="00D609A3"/>
    <w:rsid w:val="00D609D5"/>
    <w:rsid w:val="00D60E03"/>
    <w:rsid w:val="00D60E0F"/>
    <w:rsid w:val="00D60FE8"/>
    <w:rsid w:val="00D611EF"/>
    <w:rsid w:val="00D6130C"/>
    <w:rsid w:val="00D614C1"/>
    <w:rsid w:val="00D619AB"/>
    <w:rsid w:val="00D619D5"/>
    <w:rsid w:val="00D61B28"/>
    <w:rsid w:val="00D61B80"/>
    <w:rsid w:val="00D61C16"/>
    <w:rsid w:val="00D61F4E"/>
    <w:rsid w:val="00D620BE"/>
    <w:rsid w:val="00D62153"/>
    <w:rsid w:val="00D621BB"/>
    <w:rsid w:val="00D623DF"/>
    <w:rsid w:val="00D624F9"/>
    <w:rsid w:val="00D62650"/>
    <w:rsid w:val="00D62792"/>
    <w:rsid w:val="00D628E5"/>
    <w:rsid w:val="00D62CE0"/>
    <w:rsid w:val="00D62E3E"/>
    <w:rsid w:val="00D62ECF"/>
    <w:rsid w:val="00D62EE1"/>
    <w:rsid w:val="00D632CD"/>
    <w:rsid w:val="00D636A8"/>
    <w:rsid w:val="00D63AC9"/>
    <w:rsid w:val="00D63BA2"/>
    <w:rsid w:val="00D63BD3"/>
    <w:rsid w:val="00D63EA6"/>
    <w:rsid w:val="00D642AA"/>
    <w:rsid w:val="00D644D7"/>
    <w:rsid w:val="00D64732"/>
    <w:rsid w:val="00D64877"/>
    <w:rsid w:val="00D64889"/>
    <w:rsid w:val="00D64E2A"/>
    <w:rsid w:val="00D64E60"/>
    <w:rsid w:val="00D6512D"/>
    <w:rsid w:val="00D6517B"/>
    <w:rsid w:val="00D656FD"/>
    <w:rsid w:val="00D65787"/>
    <w:rsid w:val="00D657FC"/>
    <w:rsid w:val="00D65AB3"/>
    <w:rsid w:val="00D65B5A"/>
    <w:rsid w:val="00D65DCB"/>
    <w:rsid w:val="00D66695"/>
    <w:rsid w:val="00D666D2"/>
    <w:rsid w:val="00D66920"/>
    <w:rsid w:val="00D6699C"/>
    <w:rsid w:val="00D66AA0"/>
    <w:rsid w:val="00D66ADF"/>
    <w:rsid w:val="00D66CC9"/>
    <w:rsid w:val="00D66F18"/>
    <w:rsid w:val="00D67630"/>
    <w:rsid w:val="00D679A1"/>
    <w:rsid w:val="00D67E12"/>
    <w:rsid w:val="00D67FFD"/>
    <w:rsid w:val="00D70476"/>
    <w:rsid w:val="00D704B2"/>
    <w:rsid w:val="00D704ED"/>
    <w:rsid w:val="00D70505"/>
    <w:rsid w:val="00D70584"/>
    <w:rsid w:val="00D70C12"/>
    <w:rsid w:val="00D70D25"/>
    <w:rsid w:val="00D711F9"/>
    <w:rsid w:val="00D71245"/>
    <w:rsid w:val="00D71BF2"/>
    <w:rsid w:val="00D7216C"/>
    <w:rsid w:val="00D722C0"/>
    <w:rsid w:val="00D7234C"/>
    <w:rsid w:val="00D7286F"/>
    <w:rsid w:val="00D72CCD"/>
    <w:rsid w:val="00D72D5B"/>
    <w:rsid w:val="00D72EB2"/>
    <w:rsid w:val="00D72EE8"/>
    <w:rsid w:val="00D72F8B"/>
    <w:rsid w:val="00D73310"/>
    <w:rsid w:val="00D73557"/>
    <w:rsid w:val="00D73AD5"/>
    <w:rsid w:val="00D73ADF"/>
    <w:rsid w:val="00D73B59"/>
    <w:rsid w:val="00D73EA4"/>
    <w:rsid w:val="00D745C4"/>
    <w:rsid w:val="00D74793"/>
    <w:rsid w:val="00D74984"/>
    <w:rsid w:val="00D74A93"/>
    <w:rsid w:val="00D752C3"/>
    <w:rsid w:val="00D755B2"/>
    <w:rsid w:val="00D7582A"/>
    <w:rsid w:val="00D75B7B"/>
    <w:rsid w:val="00D75B80"/>
    <w:rsid w:val="00D75BC6"/>
    <w:rsid w:val="00D75DB9"/>
    <w:rsid w:val="00D75EA4"/>
    <w:rsid w:val="00D75EDD"/>
    <w:rsid w:val="00D760A8"/>
    <w:rsid w:val="00D76222"/>
    <w:rsid w:val="00D762CF"/>
    <w:rsid w:val="00D76371"/>
    <w:rsid w:val="00D763B4"/>
    <w:rsid w:val="00D765CB"/>
    <w:rsid w:val="00D7663F"/>
    <w:rsid w:val="00D769B7"/>
    <w:rsid w:val="00D76AA7"/>
    <w:rsid w:val="00D76C17"/>
    <w:rsid w:val="00D7711E"/>
    <w:rsid w:val="00D7793A"/>
    <w:rsid w:val="00D77C6F"/>
    <w:rsid w:val="00D80470"/>
    <w:rsid w:val="00D804EC"/>
    <w:rsid w:val="00D805C5"/>
    <w:rsid w:val="00D8090E"/>
    <w:rsid w:val="00D80B9C"/>
    <w:rsid w:val="00D80D35"/>
    <w:rsid w:val="00D80FF5"/>
    <w:rsid w:val="00D812B9"/>
    <w:rsid w:val="00D814EB"/>
    <w:rsid w:val="00D8150E"/>
    <w:rsid w:val="00D81A92"/>
    <w:rsid w:val="00D81E40"/>
    <w:rsid w:val="00D81E7C"/>
    <w:rsid w:val="00D81ED5"/>
    <w:rsid w:val="00D820A0"/>
    <w:rsid w:val="00D823A0"/>
    <w:rsid w:val="00D82455"/>
    <w:rsid w:val="00D8249D"/>
    <w:rsid w:val="00D826D8"/>
    <w:rsid w:val="00D827FD"/>
    <w:rsid w:val="00D82908"/>
    <w:rsid w:val="00D82BAE"/>
    <w:rsid w:val="00D82BDF"/>
    <w:rsid w:val="00D834B6"/>
    <w:rsid w:val="00D83805"/>
    <w:rsid w:val="00D8381C"/>
    <w:rsid w:val="00D83963"/>
    <w:rsid w:val="00D83A14"/>
    <w:rsid w:val="00D83C7B"/>
    <w:rsid w:val="00D83CBB"/>
    <w:rsid w:val="00D83D65"/>
    <w:rsid w:val="00D83EC2"/>
    <w:rsid w:val="00D84063"/>
    <w:rsid w:val="00D8409B"/>
    <w:rsid w:val="00D84520"/>
    <w:rsid w:val="00D8490D"/>
    <w:rsid w:val="00D849E9"/>
    <w:rsid w:val="00D84B3B"/>
    <w:rsid w:val="00D84B85"/>
    <w:rsid w:val="00D84E1F"/>
    <w:rsid w:val="00D8500F"/>
    <w:rsid w:val="00D85349"/>
    <w:rsid w:val="00D8544B"/>
    <w:rsid w:val="00D85461"/>
    <w:rsid w:val="00D8580C"/>
    <w:rsid w:val="00D85C2A"/>
    <w:rsid w:val="00D85C88"/>
    <w:rsid w:val="00D85E73"/>
    <w:rsid w:val="00D86116"/>
    <w:rsid w:val="00D86506"/>
    <w:rsid w:val="00D86782"/>
    <w:rsid w:val="00D86893"/>
    <w:rsid w:val="00D86DEF"/>
    <w:rsid w:val="00D872D2"/>
    <w:rsid w:val="00D873AB"/>
    <w:rsid w:val="00D879CB"/>
    <w:rsid w:val="00D87BD1"/>
    <w:rsid w:val="00D9001A"/>
    <w:rsid w:val="00D900BE"/>
    <w:rsid w:val="00D901E1"/>
    <w:rsid w:val="00D907FF"/>
    <w:rsid w:val="00D90F26"/>
    <w:rsid w:val="00D91073"/>
    <w:rsid w:val="00D9122C"/>
    <w:rsid w:val="00D914DB"/>
    <w:rsid w:val="00D917E3"/>
    <w:rsid w:val="00D91A8A"/>
    <w:rsid w:val="00D91E5F"/>
    <w:rsid w:val="00D91E93"/>
    <w:rsid w:val="00D91FFA"/>
    <w:rsid w:val="00D92048"/>
    <w:rsid w:val="00D92108"/>
    <w:rsid w:val="00D92306"/>
    <w:rsid w:val="00D923D0"/>
    <w:rsid w:val="00D92432"/>
    <w:rsid w:val="00D92470"/>
    <w:rsid w:val="00D924F0"/>
    <w:rsid w:val="00D928D8"/>
    <w:rsid w:val="00D928F9"/>
    <w:rsid w:val="00D92CDC"/>
    <w:rsid w:val="00D935F5"/>
    <w:rsid w:val="00D9360F"/>
    <w:rsid w:val="00D93625"/>
    <w:rsid w:val="00D93648"/>
    <w:rsid w:val="00D93651"/>
    <w:rsid w:val="00D9381A"/>
    <w:rsid w:val="00D93836"/>
    <w:rsid w:val="00D93C85"/>
    <w:rsid w:val="00D93D00"/>
    <w:rsid w:val="00D94222"/>
    <w:rsid w:val="00D94692"/>
    <w:rsid w:val="00D9484B"/>
    <w:rsid w:val="00D956C5"/>
    <w:rsid w:val="00D95997"/>
    <w:rsid w:val="00D95A12"/>
    <w:rsid w:val="00D95AD5"/>
    <w:rsid w:val="00D95B43"/>
    <w:rsid w:val="00D95D56"/>
    <w:rsid w:val="00D95EB2"/>
    <w:rsid w:val="00D96626"/>
    <w:rsid w:val="00D96642"/>
    <w:rsid w:val="00D968BE"/>
    <w:rsid w:val="00D96B44"/>
    <w:rsid w:val="00D96B60"/>
    <w:rsid w:val="00D96E98"/>
    <w:rsid w:val="00D96EC3"/>
    <w:rsid w:val="00D96FA5"/>
    <w:rsid w:val="00D97006"/>
    <w:rsid w:val="00D97544"/>
    <w:rsid w:val="00D9754F"/>
    <w:rsid w:val="00D979CC"/>
    <w:rsid w:val="00D97D7A"/>
    <w:rsid w:val="00D97F00"/>
    <w:rsid w:val="00DA03C1"/>
    <w:rsid w:val="00DA04CC"/>
    <w:rsid w:val="00DA04D5"/>
    <w:rsid w:val="00DA0775"/>
    <w:rsid w:val="00DA07C9"/>
    <w:rsid w:val="00DA087D"/>
    <w:rsid w:val="00DA088D"/>
    <w:rsid w:val="00DA09DF"/>
    <w:rsid w:val="00DA0D58"/>
    <w:rsid w:val="00DA1020"/>
    <w:rsid w:val="00DA1082"/>
    <w:rsid w:val="00DA146C"/>
    <w:rsid w:val="00DA194D"/>
    <w:rsid w:val="00DA1BB0"/>
    <w:rsid w:val="00DA1CC8"/>
    <w:rsid w:val="00DA20CD"/>
    <w:rsid w:val="00DA2262"/>
    <w:rsid w:val="00DA29A0"/>
    <w:rsid w:val="00DA2C58"/>
    <w:rsid w:val="00DA2D5C"/>
    <w:rsid w:val="00DA2D73"/>
    <w:rsid w:val="00DA2ED3"/>
    <w:rsid w:val="00DA3066"/>
    <w:rsid w:val="00DA3176"/>
    <w:rsid w:val="00DA3259"/>
    <w:rsid w:val="00DA3269"/>
    <w:rsid w:val="00DA337E"/>
    <w:rsid w:val="00DA33BE"/>
    <w:rsid w:val="00DA367D"/>
    <w:rsid w:val="00DA3785"/>
    <w:rsid w:val="00DA38A5"/>
    <w:rsid w:val="00DA3B1B"/>
    <w:rsid w:val="00DA4692"/>
    <w:rsid w:val="00DA4C1A"/>
    <w:rsid w:val="00DA5092"/>
    <w:rsid w:val="00DA51DE"/>
    <w:rsid w:val="00DA545D"/>
    <w:rsid w:val="00DA54C0"/>
    <w:rsid w:val="00DA5B51"/>
    <w:rsid w:val="00DA5BD9"/>
    <w:rsid w:val="00DA6743"/>
    <w:rsid w:val="00DA678F"/>
    <w:rsid w:val="00DA693F"/>
    <w:rsid w:val="00DA6B79"/>
    <w:rsid w:val="00DA6C3D"/>
    <w:rsid w:val="00DA6FB2"/>
    <w:rsid w:val="00DA710C"/>
    <w:rsid w:val="00DA71FE"/>
    <w:rsid w:val="00DA734A"/>
    <w:rsid w:val="00DB0145"/>
    <w:rsid w:val="00DB01AE"/>
    <w:rsid w:val="00DB0451"/>
    <w:rsid w:val="00DB066C"/>
    <w:rsid w:val="00DB06F5"/>
    <w:rsid w:val="00DB0999"/>
    <w:rsid w:val="00DB0DE2"/>
    <w:rsid w:val="00DB0F93"/>
    <w:rsid w:val="00DB138E"/>
    <w:rsid w:val="00DB1C9B"/>
    <w:rsid w:val="00DB1E94"/>
    <w:rsid w:val="00DB2023"/>
    <w:rsid w:val="00DB246F"/>
    <w:rsid w:val="00DB252A"/>
    <w:rsid w:val="00DB25A8"/>
    <w:rsid w:val="00DB2892"/>
    <w:rsid w:val="00DB28CA"/>
    <w:rsid w:val="00DB2C67"/>
    <w:rsid w:val="00DB2E6E"/>
    <w:rsid w:val="00DB3343"/>
    <w:rsid w:val="00DB371F"/>
    <w:rsid w:val="00DB3735"/>
    <w:rsid w:val="00DB3882"/>
    <w:rsid w:val="00DB3977"/>
    <w:rsid w:val="00DB3BD4"/>
    <w:rsid w:val="00DB3C1F"/>
    <w:rsid w:val="00DB400F"/>
    <w:rsid w:val="00DB42DF"/>
    <w:rsid w:val="00DB45B2"/>
    <w:rsid w:val="00DB4CC0"/>
    <w:rsid w:val="00DB57A5"/>
    <w:rsid w:val="00DB584F"/>
    <w:rsid w:val="00DB5D05"/>
    <w:rsid w:val="00DB608F"/>
    <w:rsid w:val="00DB65A3"/>
    <w:rsid w:val="00DB68F9"/>
    <w:rsid w:val="00DB694C"/>
    <w:rsid w:val="00DB6CB1"/>
    <w:rsid w:val="00DB6DCD"/>
    <w:rsid w:val="00DB70E9"/>
    <w:rsid w:val="00DB7198"/>
    <w:rsid w:val="00DB71BA"/>
    <w:rsid w:val="00DB7BEF"/>
    <w:rsid w:val="00DB7CBE"/>
    <w:rsid w:val="00DB7F0B"/>
    <w:rsid w:val="00DB7F76"/>
    <w:rsid w:val="00DC0015"/>
    <w:rsid w:val="00DC012F"/>
    <w:rsid w:val="00DC01D2"/>
    <w:rsid w:val="00DC06E7"/>
    <w:rsid w:val="00DC07B2"/>
    <w:rsid w:val="00DC08E8"/>
    <w:rsid w:val="00DC0A68"/>
    <w:rsid w:val="00DC0CE4"/>
    <w:rsid w:val="00DC0F00"/>
    <w:rsid w:val="00DC119D"/>
    <w:rsid w:val="00DC174B"/>
    <w:rsid w:val="00DC1BA5"/>
    <w:rsid w:val="00DC1F5F"/>
    <w:rsid w:val="00DC20AA"/>
    <w:rsid w:val="00DC235C"/>
    <w:rsid w:val="00DC24B0"/>
    <w:rsid w:val="00DC24DC"/>
    <w:rsid w:val="00DC250B"/>
    <w:rsid w:val="00DC2592"/>
    <w:rsid w:val="00DC2630"/>
    <w:rsid w:val="00DC2684"/>
    <w:rsid w:val="00DC275A"/>
    <w:rsid w:val="00DC2820"/>
    <w:rsid w:val="00DC28CD"/>
    <w:rsid w:val="00DC2957"/>
    <w:rsid w:val="00DC2A49"/>
    <w:rsid w:val="00DC2F8A"/>
    <w:rsid w:val="00DC3047"/>
    <w:rsid w:val="00DC3317"/>
    <w:rsid w:val="00DC333C"/>
    <w:rsid w:val="00DC39A8"/>
    <w:rsid w:val="00DC3A49"/>
    <w:rsid w:val="00DC3F5C"/>
    <w:rsid w:val="00DC4254"/>
    <w:rsid w:val="00DC426C"/>
    <w:rsid w:val="00DC4369"/>
    <w:rsid w:val="00DC44AC"/>
    <w:rsid w:val="00DC4B94"/>
    <w:rsid w:val="00DC4C11"/>
    <w:rsid w:val="00DC4D68"/>
    <w:rsid w:val="00DC4D90"/>
    <w:rsid w:val="00DC4E76"/>
    <w:rsid w:val="00DC4F99"/>
    <w:rsid w:val="00DC5156"/>
    <w:rsid w:val="00DC567C"/>
    <w:rsid w:val="00DC5694"/>
    <w:rsid w:val="00DC587F"/>
    <w:rsid w:val="00DC589C"/>
    <w:rsid w:val="00DC5E94"/>
    <w:rsid w:val="00DC61F6"/>
    <w:rsid w:val="00DC63A1"/>
    <w:rsid w:val="00DC6FE5"/>
    <w:rsid w:val="00DC734F"/>
    <w:rsid w:val="00DC76A5"/>
    <w:rsid w:val="00DC7B3A"/>
    <w:rsid w:val="00DC7B5E"/>
    <w:rsid w:val="00DC7D18"/>
    <w:rsid w:val="00DC7DA2"/>
    <w:rsid w:val="00DC7F11"/>
    <w:rsid w:val="00DD06F0"/>
    <w:rsid w:val="00DD07B9"/>
    <w:rsid w:val="00DD08E1"/>
    <w:rsid w:val="00DD0996"/>
    <w:rsid w:val="00DD0BA1"/>
    <w:rsid w:val="00DD0C69"/>
    <w:rsid w:val="00DD101E"/>
    <w:rsid w:val="00DD143D"/>
    <w:rsid w:val="00DD16B7"/>
    <w:rsid w:val="00DD189D"/>
    <w:rsid w:val="00DD190B"/>
    <w:rsid w:val="00DD19F5"/>
    <w:rsid w:val="00DD1C01"/>
    <w:rsid w:val="00DD1C6D"/>
    <w:rsid w:val="00DD290A"/>
    <w:rsid w:val="00DD2930"/>
    <w:rsid w:val="00DD2D88"/>
    <w:rsid w:val="00DD2E4B"/>
    <w:rsid w:val="00DD2F04"/>
    <w:rsid w:val="00DD301E"/>
    <w:rsid w:val="00DD3197"/>
    <w:rsid w:val="00DD332E"/>
    <w:rsid w:val="00DD3597"/>
    <w:rsid w:val="00DD35DA"/>
    <w:rsid w:val="00DD38D0"/>
    <w:rsid w:val="00DD3A1C"/>
    <w:rsid w:val="00DD3EC9"/>
    <w:rsid w:val="00DD3F00"/>
    <w:rsid w:val="00DD3F36"/>
    <w:rsid w:val="00DD41E6"/>
    <w:rsid w:val="00DD4827"/>
    <w:rsid w:val="00DD4B36"/>
    <w:rsid w:val="00DD4C25"/>
    <w:rsid w:val="00DD501C"/>
    <w:rsid w:val="00DD50E8"/>
    <w:rsid w:val="00DD5653"/>
    <w:rsid w:val="00DD5827"/>
    <w:rsid w:val="00DD5AE1"/>
    <w:rsid w:val="00DD6117"/>
    <w:rsid w:val="00DD623B"/>
    <w:rsid w:val="00DD62A0"/>
    <w:rsid w:val="00DD6343"/>
    <w:rsid w:val="00DD63DB"/>
    <w:rsid w:val="00DD64F2"/>
    <w:rsid w:val="00DD668B"/>
    <w:rsid w:val="00DD6856"/>
    <w:rsid w:val="00DD6CFA"/>
    <w:rsid w:val="00DD6E75"/>
    <w:rsid w:val="00DD71A2"/>
    <w:rsid w:val="00DD71D4"/>
    <w:rsid w:val="00DD7995"/>
    <w:rsid w:val="00DD7B6D"/>
    <w:rsid w:val="00DD7DDB"/>
    <w:rsid w:val="00DE0441"/>
    <w:rsid w:val="00DE0503"/>
    <w:rsid w:val="00DE0641"/>
    <w:rsid w:val="00DE0651"/>
    <w:rsid w:val="00DE0693"/>
    <w:rsid w:val="00DE0A51"/>
    <w:rsid w:val="00DE12CE"/>
    <w:rsid w:val="00DE1A57"/>
    <w:rsid w:val="00DE1D9F"/>
    <w:rsid w:val="00DE1DCD"/>
    <w:rsid w:val="00DE1F2E"/>
    <w:rsid w:val="00DE1FB6"/>
    <w:rsid w:val="00DE21B4"/>
    <w:rsid w:val="00DE255D"/>
    <w:rsid w:val="00DE2609"/>
    <w:rsid w:val="00DE26AE"/>
    <w:rsid w:val="00DE2761"/>
    <w:rsid w:val="00DE2872"/>
    <w:rsid w:val="00DE2BCE"/>
    <w:rsid w:val="00DE2CCE"/>
    <w:rsid w:val="00DE34B3"/>
    <w:rsid w:val="00DE3669"/>
    <w:rsid w:val="00DE3699"/>
    <w:rsid w:val="00DE3806"/>
    <w:rsid w:val="00DE387A"/>
    <w:rsid w:val="00DE3F7D"/>
    <w:rsid w:val="00DE4458"/>
    <w:rsid w:val="00DE44F1"/>
    <w:rsid w:val="00DE4565"/>
    <w:rsid w:val="00DE45DF"/>
    <w:rsid w:val="00DE4654"/>
    <w:rsid w:val="00DE4783"/>
    <w:rsid w:val="00DE4C72"/>
    <w:rsid w:val="00DE4C88"/>
    <w:rsid w:val="00DE4E5B"/>
    <w:rsid w:val="00DE51D0"/>
    <w:rsid w:val="00DE5849"/>
    <w:rsid w:val="00DE5CD1"/>
    <w:rsid w:val="00DE5DA6"/>
    <w:rsid w:val="00DE5E3C"/>
    <w:rsid w:val="00DE5E4D"/>
    <w:rsid w:val="00DE5E4E"/>
    <w:rsid w:val="00DE6055"/>
    <w:rsid w:val="00DE617F"/>
    <w:rsid w:val="00DE6266"/>
    <w:rsid w:val="00DE68BB"/>
    <w:rsid w:val="00DE693A"/>
    <w:rsid w:val="00DE7093"/>
    <w:rsid w:val="00DE70F8"/>
    <w:rsid w:val="00DE77A7"/>
    <w:rsid w:val="00DE7BA2"/>
    <w:rsid w:val="00DF0110"/>
    <w:rsid w:val="00DF01BE"/>
    <w:rsid w:val="00DF06BC"/>
    <w:rsid w:val="00DF0832"/>
    <w:rsid w:val="00DF0877"/>
    <w:rsid w:val="00DF08D8"/>
    <w:rsid w:val="00DF0B1F"/>
    <w:rsid w:val="00DF0BFA"/>
    <w:rsid w:val="00DF0E99"/>
    <w:rsid w:val="00DF1045"/>
    <w:rsid w:val="00DF1112"/>
    <w:rsid w:val="00DF11E6"/>
    <w:rsid w:val="00DF14FA"/>
    <w:rsid w:val="00DF167B"/>
    <w:rsid w:val="00DF1847"/>
    <w:rsid w:val="00DF19CE"/>
    <w:rsid w:val="00DF1B87"/>
    <w:rsid w:val="00DF1CE1"/>
    <w:rsid w:val="00DF1D04"/>
    <w:rsid w:val="00DF2478"/>
    <w:rsid w:val="00DF2FD5"/>
    <w:rsid w:val="00DF30D7"/>
    <w:rsid w:val="00DF30F8"/>
    <w:rsid w:val="00DF3150"/>
    <w:rsid w:val="00DF35A6"/>
    <w:rsid w:val="00DF3740"/>
    <w:rsid w:val="00DF3792"/>
    <w:rsid w:val="00DF37E9"/>
    <w:rsid w:val="00DF3945"/>
    <w:rsid w:val="00DF3B8A"/>
    <w:rsid w:val="00DF3E2A"/>
    <w:rsid w:val="00DF4247"/>
    <w:rsid w:val="00DF4255"/>
    <w:rsid w:val="00DF4316"/>
    <w:rsid w:val="00DF4C23"/>
    <w:rsid w:val="00DF4EE6"/>
    <w:rsid w:val="00DF4F71"/>
    <w:rsid w:val="00DF5369"/>
    <w:rsid w:val="00DF547B"/>
    <w:rsid w:val="00DF54D3"/>
    <w:rsid w:val="00DF54EF"/>
    <w:rsid w:val="00DF56FF"/>
    <w:rsid w:val="00DF5895"/>
    <w:rsid w:val="00DF5918"/>
    <w:rsid w:val="00DF5A6F"/>
    <w:rsid w:val="00DF5D78"/>
    <w:rsid w:val="00DF5EDE"/>
    <w:rsid w:val="00DF6299"/>
    <w:rsid w:val="00DF643F"/>
    <w:rsid w:val="00DF6447"/>
    <w:rsid w:val="00DF6781"/>
    <w:rsid w:val="00DF692B"/>
    <w:rsid w:val="00DF6B43"/>
    <w:rsid w:val="00DF6B8B"/>
    <w:rsid w:val="00DF6FC9"/>
    <w:rsid w:val="00DF7278"/>
    <w:rsid w:val="00DF72A9"/>
    <w:rsid w:val="00DF730A"/>
    <w:rsid w:val="00DF744D"/>
    <w:rsid w:val="00DF751B"/>
    <w:rsid w:val="00DF7700"/>
    <w:rsid w:val="00DF78D9"/>
    <w:rsid w:val="00DF79E0"/>
    <w:rsid w:val="00DF7A7E"/>
    <w:rsid w:val="00DF7ACC"/>
    <w:rsid w:val="00DF7BC1"/>
    <w:rsid w:val="00DF7C73"/>
    <w:rsid w:val="00E000F1"/>
    <w:rsid w:val="00E001AF"/>
    <w:rsid w:val="00E001E8"/>
    <w:rsid w:val="00E002E0"/>
    <w:rsid w:val="00E0035D"/>
    <w:rsid w:val="00E003AE"/>
    <w:rsid w:val="00E008D1"/>
    <w:rsid w:val="00E00B24"/>
    <w:rsid w:val="00E00B77"/>
    <w:rsid w:val="00E00CFD"/>
    <w:rsid w:val="00E00EED"/>
    <w:rsid w:val="00E00F34"/>
    <w:rsid w:val="00E01224"/>
    <w:rsid w:val="00E0122D"/>
    <w:rsid w:val="00E0136C"/>
    <w:rsid w:val="00E0159A"/>
    <w:rsid w:val="00E01728"/>
    <w:rsid w:val="00E01754"/>
    <w:rsid w:val="00E017AB"/>
    <w:rsid w:val="00E0185B"/>
    <w:rsid w:val="00E018E6"/>
    <w:rsid w:val="00E019BD"/>
    <w:rsid w:val="00E019FF"/>
    <w:rsid w:val="00E01A4F"/>
    <w:rsid w:val="00E026F9"/>
    <w:rsid w:val="00E0274C"/>
    <w:rsid w:val="00E02806"/>
    <w:rsid w:val="00E0289A"/>
    <w:rsid w:val="00E028BF"/>
    <w:rsid w:val="00E0293A"/>
    <w:rsid w:val="00E02957"/>
    <w:rsid w:val="00E02A1D"/>
    <w:rsid w:val="00E03010"/>
    <w:rsid w:val="00E0314F"/>
    <w:rsid w:val="00E03312"/>
    <w:rsid w:val="00E03873"/>
    <w:rsid w:val="00E038EF"/>
    <w:rsid w:val="00E03A23"/>
    <w:rsid w:val="00E03A7E"/>
    <w:rsid w:val="00E03FB5"/>
    <w:rsid w:val="00E043D2"/>
    <w:rsid w:val="00E0457A"/>
    <w:rsid w:val="00E04665"/>
    <w:rsid w:val="00E0527A"/>
    <w:rsid w:val="00E052EB"/>
    <w:rsid w:val="00E05648"/>
    <w:rsid w:val="00E0564D"/>
    <w:rsid w:val="00E056A2"/>
    <w:rsid w:val="00E05774"/>
    <w:rsid w:val="00E057BF"/>
    <w:rsid w:val="00E057DF"/>
    <w:rsid w:val="00E0584D"/>
    <w:rsid w:val="00E05D21"/>
    <w:rsid w:val="00E06222"/>
    <w:rsid w:val="00E068CA"/>
    <w:rsid w:val="00E069FD"/>
    <w:rsid w:val="00E06B62"/>
    <w:rsid w:val="00E06D5C"/>
    <w:rsid w:val="00E0711A"/>
    <w:rsid w:val="00E0782D"/>
    <w:rsid w:val="00E0789A"/>
    <w:rsid w:val="00E07B70"/>
    <w:rsid w:val="00E07C4F"/>
    <w:rsid w:val="00E101A9"/>
    <w:rsid w:val="00E10254"/>
    <w:rsid w:val="00E10338"/>
    <w:rsid w:val="00E10394"/>
    <w:rsid w:val="00E1041B"/>
    <w:rsid w:val="00E104CC"/>
    <w:rsid w:val="00E105A5"/>
    <w:rsid w:val="00E10890"/>
    <w:rsid w:val="00E10B67"/>
    <w:rsid w:val="00E10D67"/>
    <w:rsid w:val="00E110FD"/>
    <w:rsid w:val="00E11106"/>
    <w:rsid w:val="00E1114B"/>
    <w:rsid w:val="00E112A1"/>
    <w:rsid w:val="00E116EB"/>
    <w:rsid w:val="00E11783"/>
    <w:rsid w:val="00E1180D"/>
    <w:rsid w:val="00E11F62"/>
    <w:rsid w:val="00E1209A"/>
    <w:rsid w:val="00E125D7"/>
    <w:rsid w:val="00E12A82"/>
    <w:rsid w:val="00E12B00"/>
    <w:rsid w:val="00E12C05"/>
    <w:rsid w:val="00E12E9C"/>
    <w:rsid w:val="00E12EBF"/>
    <w:rsid w:val="00E13039"/>
    <w:rsid w:val="00E130A8"/>
    <w:rsid w:val="00E1321D"/>
    <w:rsid w:val="00E13D1E"/>
    <w:rsid w:val="00E13EFB"/>
    <w:rsid w:val="00E146A8"/>
    <w:rsid w:val="00E14FF2"/>
    <w:rsid w:val="00E15107"/>
    <w:rsid w:val="00E1568B"/>
    <w:rsid w:val="00E156D4"/>
    <w:rsid w:val="00E156FC"/>
    <w:rsid w:val="00E15A61"/>
    <w:rsid w:val="00E15D28"/>
    <w:rsid w:val="00E15E1C"/>
    <w:rsid w:val="00E15E5F"/>
    <w:rsid w:val="00E15EA6"/>
    <w:rsid w:val="00E1618D"/>
    <w:rsid w:val="00E1652D"/>
    <w:rsid w:val="00E16594"/>
    <w:rsid w:val="00E1668D"/>
    <w:rsid w:val="00E16701"/>
    <w:rsid w:val="00E16ED1"/>
    <w:rsid w:val="00E172BE"/>
    <w:rsid w:val="00E17520"/>
    <w:rsid w:val="00E176F4"/>
    <w:rsid w:val="00E17D79"/>
    <w:rsid w:val="00E17DF2"/>
    <w:rsid w:val="00E2034A"/>
    <w:rsid w:val="00E205B6"/>
    <w:rsid w:val="00E20838"/>
    <w:rsid w:val="00E20881"/>
    <w:rsid w:val="00E20ABA"/>
    <w:rsid w:val="00E20D3F"/>
    <w:rsid w:val="00E21813"/>
    <w:rsid w:val="00E218F3"/>
    <w:rsid w:val="00E21925"/>
    <w:rsid w:val="00E2202A"/>
    <w:rsid w:val="00E2205D"/>
    <w:rsid w:val="00E2218F"/>
    <w:rsid w:val="00E22249"/>
    <w:rsid w:val="00E228D8"/>
    <w:rsid w:val="00E22A0B"/>
    <w:rsid w:val="00E22A7F"/>
    <w:rsid w:val="00E23008"/>
    <w:rsid w:val="00E232EC"/>
    <w:rsid w:val="00E2338F"/>
    <w:rsid w:val="00E23522"/>
    <w:rsid w:val="00E235AC"/>
    <w:rsid w:val="00E2373D"/>
    <w:rsid w:val="00E23960"/>
    <w:rsid w:val="00E23AFB"/>
    <w:rsid w:val="00E23BCF"/>
    <w:rsid w:val="00E23C69"/>
    <w:rsid w:val="00E240B7"/>
    <w:rsid w:val="00E24328"/>
    <w:rsid w:val="00E24CBB"/>
    <w:rsid w:val="00E24D5E"/>
    <w:rsid w:val="00E25014"/>
    <w:rsid w:val="00E2524F"/>
    <w:rsid w:val="00E25593"/>
    <w:rsid w:val="00E255B8"/>
    <w:rsid w:val="00E25E03"/>
    <w:rsid w:val="00E26234"/>
    <w:rsid w:val="00E2658B"/>
    <w:rsid w:val="00E2663A"/>
    <w:rsid w:val="00E26BE8"/>
    <w:rsid w:val="00E26E9A"/>
    <w:rsid w:val="00E2733B"/>
    <w:rsid w:val="00E27389"/>
    <w:rsid w:val="00E279B1"/>
    <w:rsid w:val="00E27A48"/>
    <w:rsid w:val="00E27B6E"/>
    <w:rsid w:val="00E27D3D"/>
    <w:rsid w:val="00E30669"/>
    <w:rsid w:val="00E307D8"/>
    <w:rsid w:val="00E30D53"/>
    <w:rsid w:val="00E30E79"/>
    <w:rsid w:val="00E311CA"/>
    <w:rsid w:val="00E315FC"/>
    <w:rsid w:val="00E3173D"/>
    <w:rsid w:val="00E318FB"/>
    <w:rsid w:val="00E319E3"/>
    <w:rsid w:val="00E31CF1"/>
    <w:rsid w:val="00E320E3"/>
    <w:rsid w:val="00E32144"/>
    <w:rsid w:val="00E321B0"/>
    <w:rsid w:val="00E32385"/>
    <w:rsid w:val="00E32537"/>
    <w:rsid w:val="00E32794"/>
    <w:rsid w:val="00E3280C"/>
    <w:rsid w:val="00E32842"/>
    <w:rsid w:val="00E328FC"/>
    <w:rsid w:val="00E330C7"/>
    <w:rsid w:val="00E3320C"/>
    <w:rsid w:val="00E33318"/>
    <w:rsid w:val="00E33724"/>
    <w:rsid w:val="00E3389B"/>
    <w:rsid w:val="00E33A78"/>
    <w:rsid w:val="00E33CE7"/>
    <w:rsid w:val="00E34098"/>
    <w:rsid w:val="00E34459"/>
    <w:rsid w:val="00E34D94"/>
    <w:rsid w:val="00E34E61"/>
    <w:rsid w:val="00E34F95"/>
    <w:rsid w:val="00E35052"/>
    <w:rsid w:val="00E3506E"/>
    <w:rsid w:val="00E3534B"/>
    <w:rsid w:val="00E35465"/>
    <w:rsid w:val="00E35563"/>
    <w:rsid w:val="00E361DF"/>
    <w:rsid w:val="00E367C3"/>
    <w:rsid w:val="00E368F7"/>
    <w:rsid w:val="00E372B3"/>
    <w:rsid w:val="00E3787B"/>
    <w:rsid w:val="00E37934"/>
    <w:rsid w:val="00E37AAF"/>
    <w:rsid w:val="00E37F54"/>
    <w:rsid w:val="00E40790"/>
    <w:rsid w:val="00E40F5C"/>
    <w:rsid w:val="00E413C0"/>
    <w:rsid w:val="00E4142D"/>
    <w:rsid w:val="00E4192E"/>
    <w:rsid w:val="00E41BAE"/>
    <w:rsid w:val="00E42604"/>
    <w:rsid w:val="00E4270D"/>
    <w:rsid w:val="00E429FF"/>
    <w:rsid w:val="00E42B50"/>
    <w:rsid w:val="00E42DC3"/>
    <w:rsid w:val="00E42E0A"/>
    <w:rsid w:val="00E431A3"/>
    <w:rsid w:val="00E4381B"/>
    <w:rsid w:val="00E43B4D"/>
    <w:rsid w:val="00E43C43"/>
    <w:rsid w:val="00E44107"/>
    <w:rsid w:val="00E442FE"/>
    <w:rsid w:val="00E4445D"/>
    <w:rsid w:val="00E447FA"/>
    <w:rsid w:val="00E44F50"/>
    <w:rsid w:val="00E44FF4"/>
    <w:rsid w:val="00E450FF"/>
    <w:rsid w:val="00E45317"/>
    <w:rsid w:val="00E457B7"/>
    <w:rsid w:val="00E458DE"/>
    <w:rsid w:val="00E45B4C"/>
    <w:rsid w:val="00E45C85"/>
    <w:rsid w:val="00E4611A"/>
    <w:rsid w:val="00E462B3"/>
    <w:rsid w:val="00E4630A"/>
    <w:rsid w:val="00E46672"/>
    <w:rsid w:val="00E46753"/>
    <w:rsid w:val="00E46AC5"/>
    <w:rsid w:val="00E46C03"/>
    <w:rsid w:val="00E46D04"/>
    <w:rsid w:val="00E46F2E"/>
    <w:rsid w:val="00E473AC"/>
    <w:rsid w:val="00E475B8"/>
    <w:rsid w:val="00E47A15"/>
    <w:rsid w:val="00E47A39"/>
    <w:rsid w:val="00E47FE2"/>
    <w:rsid w:val="00E502EC"/>
    <w:rsid w:val="00E50BA0"/>
    <w:rsid w:val="00E50CDF"/>
    <w:rsid w:val="00E50E3B"/>
    <w:rsid w:val="00E50E6A"/>
    <w:rsid w:val="00E510B6"/>
    <w:rsid w:val="00E51985"/>
    <w:rsid w:val="00E526BF"/>
    <w:rsid w:val="00E52A08"/>
    <w:rsid w:val="00E52DD6"/>
    <w:rsid w:val="00E533C9"/>
    <w:rsid w:val="00E537EF"/>
    <w:rsid w:val="00E5399A"/>
    <w:rsid w:val="00E540A3"/>
    <w:rsid w:val="00E540FE"/>
    <w:rsid w:val="00E54BC4"/>
    <w:rsid w:val="00E5503B"/>
    <w:rsid w:val="00E55186"/>
    <w:rsid w:val="00E55222"/>
    <w:rsid w:val="00E55394"/>
    <w:rsid w:val="00E553D8"/>
    <w:rsid w:val="00E5558F"/>
    <w:rsid w:val="00E555A9"/>
    <w:rsid w:val="00E55D82"/>
    <w:rsid w:val="00E562A0"/>
    <w:rsid w:val="00E5638E"/>
    <w:rsid w:val="00E56413"/>
    <w:rsid w:val="00E56431"/>
    <w:rsid w:val="00E56485"/>
    <w:rsid w:val="00E56568"/>
    <w:rsid w:val="00E567E1"/>
    <w:rsid w:val="00E56C43"/>
    <w:rsid w:val="00E56F73"/>
    <w:rsid w:val="00E5705C"/>
    <w:rsid w:val="00E570E8"/>
    <w:rsid w:val="00E57294"/>
    <w:rsid w:val="00E572A6"/>
    <w:rsid w:val="00E576C4"/>
    <w:rsid w:val="00E578C5"/>
    <w:rsid w:val="00E57AA0"/>
    <w:rsid w:val="00E57B73"/>
    <w:rsid w:val="00E57C22"/>
    <w:rsid w:val="00E57E52"/>
    <w:rsid w:val="00E57FB9"/>
    <w:rsid w:val="00E60181"/>
    <w:rsid w:val="00E602B6"/>
    <w:rsid w:val="00E603F3"/>
    <w:rsid w:val="00E60851"/>
    <w:rsid w:val="00E608E6"/>
    <w:rsid w:val="00E60909"/>
    <w:rsid w:val="00E609B3"/>
    <w:rsid w:val="00E60B50"/>
    <w:rsid w:val="00E60B96"/>
    <w:rsid w:val="00E60C6A"/>
    <w:rsid w:val="00E60E8C"/>
    <w:rsid w:val="00E610EC"/>
    <w:rsid w:val="00E611B1"/>
    <w:rsid w:val="00E611BB"/>
    <w:rsid w:val="00E612EC"/>
    <w:rsid w:val="00E614FB"/>
    <w:rsid w:val="00E61682"/>
    <w:rsid w:val="00E61698"/>
    <w:rsid w:val="00E61758"/>
    <w:rsid w:val="00E61848"/>
    <w:rsid w:val="00E61BDC"/>
    <w:rsid w:val="00E61C8F"/>
    <w:rsid w:val="00E61D69"/>
    <w:rsid w:val="00E62509"/>
    <w:rsid w:val="00E62821"/>
    <w:rsid w:val="00E62FD5"/>
    <w:rsid w:val="00E6357E"/>
    <w:rsid w:val="00E635D0"/>
    <w:rsid w:val="00E639DD"/>
    <w:rsid w:val="00E63AA0"/>
    <w:rsid w:val="00E63AF1"/>
    <w:rsid w:val="00E63BD7"/>
    <w:rsid w:val="00E63D7A"/>
    <w:rsid w:val="00E63F8F"/>
    <w:rsid w:val="00E64137"/>
    <w:rsid w:val="00E64BC4"/>
    <w:rsid w:val="00E64EFB"/>
    <w:rsid w:val="00E650A7"/>
    <w:rsid w:val="00E650CC"/>
    <w:rsid w:val="00E65123"/>
    <w:rsid w:val="00E65262"/>
    <w:rsid w:val="00E65601"/>
    <w:rsid w:val="00E657BF"/>
    <w:rsid w:val="00E65D85"/>
    <w:rsid w:val="00E66165"/>
    <w:rsid w:val="00E66361"/>
    <w:rsid w:val="00E66578"/>
    <w:rsid w:val="00E66620"/>
    <w:rsid w:val="00E66720"/>
    <w:rsid w:val="00E66BC6"/>
    <w:rsid w:val="00E66C46"/>
    <w:rsid w:val="00E66E26"/>
    <w:rsid w:val="00E66EFA"/>
    <w:rsid w:val="00E6723B"/>
    <w:rsid w:val="00E672AA"/>
    <w:rsid w:val="00E672FC"/>
    <w:rsid w:val="00E674D4"/>
    <w:rsid w:val="00E6750D"/>
    <w:rsid w:val="00E67C1B"/>
    <w:rsid w:val="00E709D7"/>
    <w:rsid w:val="00E70A5F"/>
    <w:rsid w:val="00E70DD7"/>
    <w:rsid w:val="00E70EE0"/>
    <w:rsid w:val="00E7102D"/>
    <w:rsid w:val="00E71084"/>
    <w:rsid w:val="00E713E1"/>
    <w:rsid w:val="00E71516"/>
    <w:rsid w:val="00E718E8"/>
    <w:rsid w:val="00E71948"/>
    <w:rsid w:val="00E71E6F"/>
    <w:rsid w:val="00E720FF"/>
    <w:rsid w:val="00E722B3"/>
    <w:rsid w:val="00E72315"/>
    <w:rsid w:val="00E7241F"/>
    <w:rsid w:val="00E72599"/>
    <w:rsid w:val="00E72624"/>
    <w:rsid w:val="00E72694"/>
    <w:rsid w:val="00E72AAA"/>
    <w:rsid w:val="00E72BFD"/>
    <w:rsid w:val="00E72C20"/>
    <w:rsid w:val="00E72D85"/>
    <w:rsid w:val="00E72F63"/>
    <w:rsid w:val="00E73257"/>
    <w:rsid w:val="00E73310"/>
    <w:rsid w:val="00E7364E"/>
    <w:rsid w:val="00E73658"/>
    <w:rsid w:val="00E73C43"/>
    <w:rsid w:val="00E73DF2"/>
    <w:rsid w:val="00E73ECA"/>
    <w:rsid w:val="00E73F22"/>
    <w:rsid w:val="00E741EF"/>
    <w:rsid w:val="00E74758"/>
    <w:rsid w:val="00E74E2B"/>
    <w:rsid w:val="00E750E1"/>
    <w:rsid w:val="00E756BD"/>
    <w:rsid w:val="00E7588A"/>
    <w:rsid w:val="00E75AB4"/>
    <w:rsid w:val="00E75FAA"/>
    <w:rsid w:val="00E760C0"/>
    <w:rsid w:val="00E760DB"/>
    <w:rsid w:val="00E76151"/>
    <w:rsid w:val="00E761DE"/>
    <w:rsid w:val="00E76772"/>
    <w:rsid w:val="00E76945"/>
    <w:rsid w:val="00E76A80"/>
    <w:rsid w:val="00E76B2F"/>
    <w:rsid w:val="00E76D42"/>
    <w:rsid w:val="00E76ED5"/>
    <w:rsid w:val="00E76FD5"/>
    <w:rsid w:val="00E775F4"/>
    <w:rsid w:val="00E776D0"/>
    <w:rsid w:val="00E77D15"/>
    <w:rsid w:val="00E77F75"/>
    <w:rsid w:val="00E812EB"/>
    <w:rsid w:val="00E816EB"/>
    <w:rsid w:val="00E81FCB"/>
    <w:rsid w:val="00E8207D"/>
    <w:rsid w:val="00E8219E"/>
    <w:rsid w:val="00E8227B"/>
    <w:rsid w:val="00E8246C"/>
    <w:rsid w:val="00E82671"/>
    <w:rsid w:val="00E826BF"/>
    <w:rsid w:val="00E82844"/>
    <w:rsid w:val="00E8299A"/>
    <w:rsid w:val="00E82BBE"/>
    <w:rsid w:val="00E83297"/>
    <w:rsid w:val="00E83446"/>
    <w:rsid w:val="00E83752"/>
    <w:rsid w:val="00E83790"/>
    <w:rsid w:val="00E837DA"/>
    <w:rsid w:val="00E83E21"/>
    <w:rsid w:val="00E84092"/>
    <w:rsid w:val="00E8409E"/>
    <w:rsid w:val="00E842FA"/>
    <w:rsid w:val="00E8496B"/>
    <w:rsid w:val="00E84B5E"/>
    <w:rsid w:val="00E851F2"/>
    <w:rsid w:val="00E85240"/>
    <w:rsid w:val="00E85305"/>
    <w:rsid w:val="00E85626"/>
    <w:rsid w:val="00E85D64"/>
    <w:rsid w:val="00E86041"/>
    <w:rsid w:val="00E86081"/>
    <w:rsid w:val="00E86262"/>
    <w:rsid w:val="00E86280"/>
    <w:rsid w:val="00E863CD"/>
    <w:rsid w:val="00E86609"/>
    <w:rsid w:val="00E86AB9"/>
    <w:rsid w:val="00E86C39"/>
    <w:rsid w:val="00E86E73"/>
    <w:rsid w:val="00E86F0A"/>
    <w:rsid w:val="00E87666"/>
    <w:rsid w:val="00E87706"/>
    <w:rsid w:val="00E87DB7"/>
    <w:rsid w:val="00E9017F"/>
    <w:rsid w:val="00E904F5"/>
    <w:rsid w:val="00E906AB"/>
    <w:rsid w:val="00E90F99"/>
    <w:rsid w:val="00E912DC"/>
    <w:rsid w:val="00E913FC"/>
    <w:rsid w:val="00E91BF0"/>
    <w:rsid w:val="00E91CC9"/>
    <w:rsid w:val="00E91E20"/>
    <w:rsid w:val="00E92063"/>
    <w:rsid w:val="00E9264A"/>
    <w:rsid w:val="00E92858"/>
    <w:rsid w:val="00E92932"/>
    <w:rsid w:val="00E929F1"/>
    <w:rsid w:val="00E92FFF"/>
    <w:rsid w:val="00E931FF"/>
    <w:rsid w:val="00E934DD"/>
    <w:rsid w:val="00E939EF"/>
    <w:rsid w:val="00E93AB9"/>
    <w:rsid w:val="00E93D10"/>
    <w:rsid w:val="00E93DDD"/>
    <w:rsid w:val="00E93E22"/>
    <w:rsid w:val="00E942F8"/>
    <w:rsid w:val="00E94637"/>
    <w:rsid w:val="00E947EB"/>
    <w:rsid w:val="00E94811"/>
    <w:rsid w:val="00E9484A"/>
    <w:rsid w:val="00E9491F"/>
    <w:rsid w:val="00E94A48"/>
    <w:rsid w:val="00E94AF6"/>
    <w:rsid w:val="00E94CD7"/>
    <w:rsid w:val="00E94F22"/>
    <w:rsid w:val="00E94F5B"/>
    <w:rsid w:val="00E952EF"/>
    <w:rsid w:val="00E9541C"/>
    <w:rsid w:val="00E95425"/>
    <w:rsid w:val="00E9577C"/>
    <w:rsid w:val="00E95865"/>
    <w:rsid w:val="00E9633E"/>
    <w:rsid w:val="00E96498"/>
    <w:rsid w:val="00E96ADE"/>
    <w:rsid w:val="00E96DBE"/>
    <w:rsid w:val="00E96FC6"/>
    <w:rsid w:val="00E970B3"/>
    <w:rsid w:val="00E9768D"/>
    <w:rsid w:val="00E9772F"/>
    <w:rsid w:val="00E978A0"/>
    <w:rsid w:val="00E979DE"/>
    <w:rsid w:val="00E979E3"/>
    <w:rsid w:val="00E97AA7"/>
    <w:rsid w:val="00E97C22"/>
    <w:rsid w:val="00E97CB2"/>
    <w:rsid w:val="00E97E18"/>
    <w:rsid w:val="00E97ED0"/>
    <w:rsid w:val="00EA0595"/>
    <w:rsid w:val="00EA08EF"/>
    <w:rsid w:val="00EA16ED"/>
    <w:rsid w:val="00EA183F"/>
    <w:rsid w:val="00EA1BAB"/>
    <w:rsid w:val="00EA1EB5"/>
    <w:rsid w:val="00EA1EF0"/>
    <w:rsid w:val="00EA229D"/>
    <w:rsid w:val="00EA25A9"/>
    <w:rsid w:val="00EA275C"/>
    <w:rsid w:val="00EA2813"/>
    <w:rsid w:val="00EA2838"/>
    <w:rsid w:val="00EA2860"/>
    <w:rsid w:val="00EA2ACF"/>
    <w:rsid w:val="00EA311E"/>
    <w:rsid w:val="00EA313E"/>
    <w:rsid w:val="00EA396B"/>
    <w:rsid w:val="00EA39C5"/>
    <w:rsid w:val="00EA3ADD"/>
    <w:rsid w:val="00EA3E93"/>
    <w:rsid w:val="00EA3F26"/>
    <w:rsid w:val="00EA3FF5"/>
    <w:rsid w:val="00EA40F0"/>
    <w:rsid w:val="00EA43BC"/>
    <w:rsid w:val="00EA4416"/>
    <w:rsid w:val="00EA442D"/>
    <w:rsid w:val="00EA45C7"/>
    <w:rsid w:val="00EA4613"/>
    <w:rsid w:val="00EA481E"/>
    <w:rsid w:val="00EA4857"/>
    <w:rsid w:val="00EA49D9"/>
    <w:rsid w:val="00EA5641"/>
    <w:rsid w:val="00EA5C6B"/>
    <w:rsid w:val="00EA5C6E"/>
    <w:rsid w:val="00EA5D25"/>
    <w:rsid w:val="00EA5ED2"/>
    <w:rsid w:val="00EA62FF"/>
    <w:rsid w:val="00EA6519"/>
    <w:rsid w:val="00EA6D57"/>
    <w:rsid w:val="00EA71CC"/>
    <w:rsid w:val="00EA729A"/>
    <w:rsid w:val="00EA7889"/>
    <w:rsid w:val="00EA7ADB"/>
    <w:rsid w:val="00EA7D96"/>
    <w:rsid w:val="00EA7E74"/>
    <w:rsid w:val="00EA7F41"/>
    <w:rsid w:val="00EB0042"/>
    <w:rsid w:val="00EB069C"/>
    <w:rsid w:val="00EB097B"/>
    <w:rsid w:val="00EB0ED2"/>
    <w:rsid w:val="00EB10A5"/>
    <w:rsid w:val="00EB14B0"/>
    <w:rsid w:val="00EB1501"/>
    <w:rsid w:val="00EB16CC"/>
    <w:rsid w:val="00EB16FF"/>
    <w:rsid w:val="00EB1855"/>
    <w:rsid w:val="00EB1A25"/>
    <w:rsid w:val="00EB20A7"/>
    <w:rsid w:val="00EB20AB"/>
    <w:rsid w:val="00EB22DA"/>
    <w:rsid w:val="00EB2538"/>
    <w:rsid w:val="00EB26B6"/>
    <w:rsid w:val="00EB26BE"/>
    <w:rsid w:val="00EB27F9"/>
    <w:rsid w:val="00EB333C"/>
    <w:rsid w:val="00EB34CE"/>
    <w:rsid w:val="00EB35A2"/>
    <w:rsid w:val="00EB3693"/>
    <w:rsid w:val="00EB3943"/>
    <w:rsid w:val="00EB3A5C"/>
    <w:rsid w:val="00EB3A99"/>
    <w:rsid w:val="00EB3E44"/>
    <w:rsid w:val="00EB43A0"/>
    <w:rsid w:val="00EB45DC"/>
    <w:rsid w:val="00EB47F3"/>
    <w:rsid w:val="00EB4C19"/>
    <w:rsid w:val="00EB545D"/>
    <w:rsid w:val="00EB54BA"/>
    <w:rsid w:val="00EB5621"/>
    <w:rsid w:val="00EB569F"/>
    <w:rsid w:val="00EB56A6"/>
    <w:rsid w:val="00EB58EC"/>
    <w:rsid w:val="00EB5B10"/>
    <w:rsid w:val="00EB5CDC"/>
    <w:rsid w:val="00EB60F9"/>
    <w:rsid w:val="00EB67B7"/>
    <w:rsid w:val="00EB68B0"/>
    <w:rsid w:val="00EB68B1"/>
    <w:rsid w:val="00EB69DF"/>
    <w:rsid w:val="00EB6BB4"/>
    <w:rsid w:val="00EB6D73"/>
    <w:rsid w:val="00EB6DC6"/>
    <w:rsid w:val="00EB6E43"/>
    <w:rsid w:val="00EB774B"/>
    <w:rsid w:val="00EB7A78"/>
    <w:rsid w:val="00EB7A7D"/>
    <w:rsid w:val="00EB7D56"/>
    <w:rsid w:val="00EC00F4"/>
    <w:rsid w:val="00EC0105"/>
    <w:rsid w:val="00EC0147"/>
    <w:rsid w:val="00EC043E"/>
    <w:rsid w:val="00EC082A"/>
    <w:rsid w:val="00EC0A9C"/>
    <w:rsid w:val="00EC0B37"/>
    <w:rsid w:val="00EC0B5C"/>
    <w:rsid w:val="00EC0E11"/>
    <w:rsid w:val="00EC0E77"/>
    <w:rsid w:val="00EC0EE7"/>
    <w:rsid w:val="00EC1017"/>
    <w:rsid w:val="00EC10CF"/>
    <w:rsid w:val="00EC10EB"/>
    <w:rsid w:val="00EC12B1"/>
    <w:rsid w:val="00EC13D3"/>
    <w:rsid w:val="00EC193D"/>
    <w:rsid w:val="00EC1A59"/>
    <w:rsid w:val="00EC21EA"/>
    <w:rsid w:val="00EC24D2"/>
    <w:rsid w:val="00EC2551"/>
    <w:rsid w:val="00EC2C96"/>
    <w:rsid w:val="00EC2E53"/>
    <w:rsid w:val="00EC31F2"/>
    <w:rsid w:val="00EC33E5"/>
    <w:rsid w:val="00EC356C"/>
    <w:rsid w:val="00EC3892"/>
    <w:rsid w:val="00EC3994"/>
    <w:rsid w:val="00EC39B5"/>
    <w:rsid w:val="00EC3A72"/>
    <w:rsid w:val="00EC3CAE"/>
    <w:rsid w:val="00EC4296"/>
    <w:rsid w:val="00EC4315"/>
    <w:rsid w:val="00EC43B1"/>
    <w:rsid w:val="00EC4734"/>
    <w:rsid w:val="00EC4750"/>
    <w:rsid w:val="00EC47D3"/>
    <w:rsid w:val="00EC4837"/>
    <w:rsid w:val="00EC4918"/>
    <w:rsid w:val="00EC4A33"/>
    <w:rsid w:val="00EC4B67"/>
    <w:rsid w:val="00EC53C5"/>
    <w:rsid w:val="00EC5548"/>
    <w:rsid w:val="00EC55B4"/>
    <w:rsid w:val="00EC56F1"/>
    <w:rsid w:val="00EC5874"/>
    <w:rsid w:val="00EC596F"/>
    <w:rsid w:val="00EC61D2"/>
    <w:rsid w:val="00EC6AAE"/>
    <w:rsid w:val="00EC6B33"/>
    <w:rsid w:val="00EC6DE3"/>
    <w:rsid w:val="00EC6EC9"/>
    <w:rsid w:val="00EC6FB1"/>
    <w:rsid w:val="00EC7026"/>
    <w:rsid w:val="00EC72E2"/>
    <w:rsid w:val="00EC7372"/>
    <w:rsid w:val="00EC7519"/>
    <w:rsid w:val="00EC76AD"/>
    <w:rsid w:val="00EC7CA7"/>
    <w:rsid w:val="00EC7D1A"/>
    <w:rsid w:val="00EC7E3D"/>
    <w:rsid w:val="00ED0177"/>
    <w:rsid w:val="00ED041D"/>
    <w:rsid w:val="00ED0512"/>
    <w:rsid w:val="00ED0663"/>
    <w:rsid w:val="00ED1290"/>
    <w:rsid w:val="00ED17A4"/>
    <w:rsid w:val="00ED181F"/>
    <w:rsid w:val="00ED1885"/>
    <w:rsid w:val="00ED1B34"/>
    <w:rsid w:val="00ED1D22"/>
    <w:rsid w:val="00ED1F8F"/>
    <w:rsid w:val="00ED20FC"/>
    <w:rsid w:val="00ED2140"/>
    <w:rsid w:val="00ED2292"/>
    <w:rsid w:val="00ED25D7"/>
    <w:rsid w:val="00ED2ADE"/>
    <w:rsid w:val="00ED2B6F"/>
    <w:rsid w:val="00ED2DC2"/>
    <w:rsid w:val="00ED3327"/>
    <w:rsid w:val="00ED34FB"/>
    <w:rsid w:val="00ED3B39"/>
    <w:rsid w:val="00ED3C86"/>
    <w:rsid w:val="00ED455B"/>
    <w:rsid w:val="00ED45C7"/>
    <w:rsid w:val="00ED46AD"/>
    <w:rsid w:val="00ED47EA"/>
    <w:rsid w:val="00ED48EE"/>
    <w:rsid w:val="00ED4B13"/>
    <w:rsid w:val="00ED53F0"/>
    <w:rsid w:val="00ED561D"/>
    <w:rsid w:val="00ED5694"/>
    <w:rsid w:val="00ED56AD"/>
    <w:rsid w:val="00ED5AEA"/>
    <w:rsid w:val="00ED5BF0"/>
    <w:rsid w:val="00ED5C5F"/>
    <w:rsid w:val="00ED5F6F"/>
    <w:rsid w:val="00ED600B"/>
    <w:rsid w:val="00ED61AF"/>
    <w:rsid w:val="00ED6240"/>
    <w:rsid w:val="00ED654F"/>
    <w:rsid w:val="00ED6854"/>
    <w:rsid w:val="00ED6979"/>
    <w:rsid w:val="00ED6CC9"/>
    <w:rsid w:val="00ED7204"/>
    <w:rsid w:val="00ED7236"/>
    <w:rsid w:val="00ED77CA"/>
    <w:rsid w:val="00ED7918"/>
    <w:rsid w:val="00EE0368"/>
    <w:rsid w:val="00EE0963"/>
    <w:rsid w:val="00EE0BCF"/>
    <w:rsid w:val="00EE0BF0"/>
    <w:rsid w:val="00EE0C52"/>
    <w:rsid w:val="00EE0ED0"/>
    <w:rsid w:val="00EE1030"/>
    <w:rsid w:val="00EE1211"/>
    <w:rsid w:val="00EE1310"/>
    <w:rsid w:val="00EE143F"/>
    <w:rsid w:val="00EE1A53"/>
    <w:rsid w:val="00EE2496"/>
    <w:rsid w:val="00EE24A4"/>
    <w:rsid w:val="00EE26A2"/>
    <w:rsid w:val="00EE26D4"/>
    <w:rsid w:val="00EE2AD7"/>
    <w:rsid w:val="00EE2BC8"/>
    <w:rsid w:val="00EE35D2"/>
    <w:rsid w:val="00EE35DC"/>
    <w:rsid w:val="00EE3606"/>
    <w:rsid w:val="00EE394E"/>
    <w:rsid w:val="00EE3A78"/>
    <w:rsid w:val="00EE3AC8"/>
    <w:rsid w:val="00EE3D11"/>
    <w:rsid w:val="00EE3EE4"/>
    <w:rsid w:val="00EE4412"/>
    <w:rsid w:val="00EE452F"/>
    <w:rsid w:val="00EE4601"/>
    <w:rsid w:val="00EE468F"/>
    <w:rsid w:val="00EE4ADA"/>
    <w:rsid w:val="00EE4D7A"/>
    <w:rsid w:val="00EE4E6B"/>
    <w:rsid w:val="00EE4F19"/>
    <w:rsid w:val="00EE4FAA"/>
    <w:rsid w:val="00EE5054"/>
    <w:rsid w:val="00EE5239"/>
    <w:rsid w:val="00EE52FC"/>
    <w:rsid w:val="00EE5764"/>
    <w:rsid w:val="00EE57B2"/>
    <w:rsid w:val="00EE5C2F"/>
    <w:rsid w:val="00EE6129"/>
    <w:rsid w:val="00EE63EC"/>
    <w:rsid w:val="00EE6642"/>
    <w:rsid w:val="00EE66A6"/>
    <w:rsid w:val="00EE6A2C"/>
    <w:rsid w:val="00EE6C46"/>
    <w:rsid w:val="00EE712F"/>
    <w:rsid w:val="00EE7157"/>
    <w:rsid w:val="00EE7294"/>
    <w:rsid w:val="00EE7469"/>
    <w:rsid w:val="00EE76AC"/>
    <w:rsid w:val="00EE78C4"/>
    <w:rsid w:val="00EE7D83"/>
    <w:rsid w:val="00EF0290"/>
    <w:rsid w:val="00EF0540"/>
    <w:rsid w:val="00EF06F0"/>
    <w:rsid w:val="00EF0775"/>
    <w:rsid w:val="00EF114A"/>
    <w:rsid w:val="00EF15B1"/>
    <w:rsid w:val="00EF18B7"/>
    <w:rsid w:val="00EF19F1"/>
    <w:rsid w:val="00EF1ED6"/>
    <w:rsid w:val="00EF1FD7"/>
    <w:rsid w:val="00EF22F2"/>
    <w:rsid w:val="00EF2694"/>
    <w:rsid w:val="00EF2A3D"/>
    <w:rsid w:val="00EF2A4C"/>
    <w:rsid w:val="00EF310D"/>
    <w:rsid w:val="00EF31CF"/>
    <w:rsid w:val="00EF346A"/>
    <w:rsid w:val="00EF3B24"/>
    <w:rsid w:val="00EF3EBD"/>
    <w:rsid w:val="00EF3F5C"/>
    <w:rsid w:val="00EF3FB1"/>
    <w:rsid w:val="00EF3FEB"/>
    <w:rsid w:val="00EF40E9"/>
    <w:rsid w:val="00EF41F1"/>
    <w:rsid w:val="00EF41F3"/>
    <w:rsid w:val="00EF4A3B"/>
    <w:rsid w:val="00EF4B69"/>
    <w:rsid w:val="00EF4DB9"/>
    <w:rsid w:val="00EF4F21"/>
    <w:rsid w:val="00EF51F9"/>
    <w:rsid w:val="00EF525B"/>
    <w:rsid w:val="00EF5710"/>
    <w:rsid w:val="00EF5807"/>
    <w:rsid w:val="00EF588A"/>
    <w:rsid w:val="00EF5D30"/>
    <w:rsid w:val="00EF5DFE"/>
    <w:rsid w:val="00EF6215"/>
    <w:rsid w:val="00EF6521"/>
    <w:rsid w:val="00EF665C"/>
    <w:rsid w:val="00EF6EF8"/>
    <w:rsid w:val="00EF70E0"/>
    <w:rsid w:val="00EF73FE"/>
    <w:rsid w:val="00EF74A3"/>
    <w:rsid w:val="00EF7504"/>
    <w:rsid w:val="00EF76E4"/>
    <w:rsid w:val="00EF77EC"/>
    <w:rsid w:val="00EF7A20"/>
    <w:rsid w:val="00EF7EFB"/>
    <w:rsid w:val="00F0032E"/>
    <w:rsid w:val="00F004BE"/>
    <w:rsid w:val="00F004EC"/>
    <w:rsid w:val="00F006F1"/>
    <w:rsid w:val="00F007A9"/>
    <w:rsid w:val="00F00A8A"/>
    <w:rsid w:val="00F00C44"/>
    <w:rsid w:val="00F00E2B"/>
    <w:rsid w:val="00F0141C"/>
    <w:rsid w:val="00F017AA"/>
    <w:rsid w:val="00F017EC"/>
    <w:rsid w:val="00F019D3"/>
    <w:rsid w:val="00F01B79"/>
    <w:rsid w:val="00F01C45"/>
    <w:rsid w:val="00F01D36"/>
    <w:rsid w:val="00F01D6A"/>
    <w:rsid w:val="00F01F71"/>
    <w:rsid w:val="00F01F86"/>
    <w:rsid w:val="00F0203B"/>
    <w:rsid w:val="00F021D3"/>
    <w:rsid w:val="00F0221F"/>
    <w:rsid w:val="00F022A5"/>
    <w:rsid w:val="00F0240E"/>
    <w:rsid w:val="00F02719"/>
    <w:rsid w:val="00F02D6C"/>
    <w:rsid w:val="00F03250"/>
    <w:rsid w:val="00F0359F"/>
    <w:rsid w:val="00F035EA"/>
    <w:rsid w:val="00F037C5"/>
    <w:rsid w:val="00F03A5D"/>
    <w:rsid w:val="00F03CC7"/>
    <w:rsid w:val="00F04152"/>
    <w:rsid w:val="00F042F8"/>
    <w:rsid w:val="00F043AE"/>
    <w:rsid w:val="00F04696"/>
    <w:rsid w:val="00F04A43"/>
    <w:rsid w:val="00F04B49"/>
    <w:rsid w:val="00F04C29"/>
    <w:rsid w:val="00F04D3C"/>
    <w:rsid w:val="00F04F68"/>
    <w:rsid w:val="00F05053"/>
    <w:rsid w:val="00F058C3"/>
    <w:rsid w:val="00F05A51"/>
    <w:rsid w:val="00F05C36"/>
    <w:rsid w:val="00F05E9E"/>
    <w:rsid w:val="00F05FF6"/>
    <w:rsid w:val="00F06750"/>
    <w:rsid w:val="00F067B5"/>
    <w:rsid w:val="00F06B2B"/>
    <w:rsid w:val="00F06EBA"/>
    <w:rsid w:val="00F07030"/>
    <w:rsid w:val="00F0716C"/>
    <w:rsid w:val="00F074BA"/>
    <w:rsid w:val="00F07528"/>
    <w:rsid w:val="00F07A7E"/>
    <w:rsid w:val="00F07BCE"/>
    <w:rsid w:val="00F07D84"/>
    <w:rsid w:val="00F07E41"/>
    <w:rsid w:val="00F07EA6"/>
    <w:rsid w:val="00F07EED"/>
    <w:rsid w:val="00F07F3E"/>
    <w:rsid w:val="00F07F71"/>
    <w:rsid w:val="00F100EF"/>
    <w:rsid w:val="00F102A5"/>
    <w:rsid w:val="00F1075D"/>
    <w:rsid w:val="00F1094E"/>
    <w:rsid w:val="00F1096A"/>
    <w:rsid w:val="00F10AA2"/>
    <w:rsid w:val="00F1124E"/>
    <w:rsid w:val="00F11653"/>
    <w:rsid w:val="00F11769"/>
    <w:rsid w:val="00F117B9"/>
    <w:rsid w:val="00F118C5"/>
    <w:rsid w:val="00F118CB"/>
    <w:rsid w:val="00F11C42"/>
    <w:rsid w:val="00F11EB2"/>
    <w:rsid w:val="00F12212"/>
    <w:rsid w:val="00F12249"/>
    <w:rsid w:val="00F125F9"/>
    <w:rsid w:val="00F12623"/>
    <w:rsid w:val="00F127B0"/>
    <w:rsid w:val="00F1293E"/>
    <w:rsid w:val="00F129DE"/>
    <w:rsid w:val="00F12EC9"/>
    <w:rsid w:val="00F12FDC"/>
    <w:rsid w:val="00F1332B"/>
    <w:rsid w:val="00F13371"/>
    <w:rsid w:val="00F13644"/>
    <w:rsid w:val="00F138D5"/>
    <w:rsid w:val="00F13942"/>
    <w:rsid w:val="00F13AB1"/>
    <w:rsid w:val="00F13EA8"/>
    <w:rsid w:val="00F142D0"/>
    <w:rsid w:val="00F14415"/>
    <w:rsid w:val="00F14827"/>
    <w:rsid w:val="00F14AF1"/>
    <w:rsid w:val="00F14DB2"/>
    <w:rsid w:val="00F14F35"/>
    <w:rsid w:val="00F151D5"/>
    <w:rsid w:val="00F153A1"/>
    <w:rsid w:val="00F153D2"/>
    <w:rsid w:val="00F15643"/>
    <w:rsid w:val="00F1564E"/>
    <w:rsid w:val="00F15A78"/>
    <w:rsid w:val="00F16040"/>
    <w:rsid w:val="00F162CF"/>
    <w:rsid w:val="00F165E0"/>
    <w:rsid w:val="00F16713"/>
    <w:rsid w:val="00F1673B"/>
    <w:rsid w:val="00F168B1"/>
    <w:rsid w:val="00F168BB"/>
    <w:rsid w:val="00F16E87"/>
    <w:rsid w:val="00F16EE9"/>
    <w:rsid w:val="00F16F25"/>
    <w:rsid w:val="00F1764E"/>
    <w:rsid w:val="00F17832"/>
    <w:rsid w:val="00F17895"/>
    <w:rsid w:val="00F17A48"/>
    <w:rsid w:val="00F17EA2"/>
    <w:rsid w:val="00F201E0"/>
    <w:rsid w:val="00F20F9A"/>
    <w:rsid w:val="00F21164"/>
    <w:rsid w:val="00F21270"/>
    <w:rsid w:val="00F212A2"/>
    <w:rsid w:val="00F21EE2"/>
    <w:rsid w:val="00F221FF"/>
    <w:rsid w:val="00F22276"/>
    <w:rsid w:val="00F22302"/>
    <w:rsid w:val="00F2278D"/>
    <w:rsid w:val="00F22922"/>
    <w:rsid w:val="00F22AC7"/>
    <w:rsid w:val="00F22BAD"/>
    <w:rsid w:val="00F22D42"/>
    <w:rsid w:val="00F22E28"/>
    <w:rsid w:val="00F22E66"/>
    <w:rsid w:val="00F233B7"/>
    <w:rsid w:val="00F233EB"/>
    <w:rsid w:val="00F23449"/>
    <w:rsid w:val="00F235A5"/>
    <w:rsid w:val="00F23687"/>
    <w:rsid w:val="00F2389E"/>
    <w:rsid w:val="00F23BA0"/>
    <w:rsid w:val="00F23BB2"/>
    <w:rsid w:val="00F23D19"/>
    <w:rsid w:val="00F23FEB"/>
    <w:rsid w:val="00F24007"/>
    <w:rsid w:val="00F242B6"/>
    <w:rsid w:val="00F24439"/>
    <w:rsid w:val="00F24B7D"/>
    <w:rsid w:val="00F24F09"/>
    <w:rsid w:val="00F24FDB"/>
    <w:rsid w:val="00F250E6"/>
    <w:rsid w:val="00F2520F"/>
    <w:rsid w:val="00F25B70"/>
    <w:rsid w:val="00F25D9C"/>
    <w:rsid w:val="00F25DE2"/>
    <w:rsid w:val="00F2601A"/>
    <w:rsid w:val="00F26544"/>
    <w:rsid w:val="00F26574"/>
    <w:rsid w:val="00F26799"/>
    <w:rsid w:val="00F269A3"/>
    <w:rsid w:val="00F269FA"/>
    <w:rsid w:val="00F26E2D"/>
    <w:rsid w:val="00F26E9F"/>
    <w:rsid w:val="00F26FFE"/>
    <w:rsid w:val="00F30122"/>
    <w:rsid w:val="00F3033B"/>
    <w:rsid w:val="00F303FE"/>
    <w:rsid w:val="00F3055B"/>
    <w:rsid w:val="00F3087E"/>
    <w:rsid w:val="00F30BBD"/>
    <w:rsid w:val="00F30C1B"/>
    <w:rsid w:val="00F30D1E"/>
    <w:rsid w:val="00F30D93"/>
    <w:rsid w:val="00F30ED2"/>
    <w:rsid w:val="00F31098"/>
    <w:rsid w:val="00F31348"/>
    <w:rsid w:val="00F315FC"/>
    <w:rsid w:val="00F3181F"/>
    <w:rsid w:val="00F31A1B"/>
    <w:rsid w:val="00F31A6A"/>
    <w:rsid w:val="00F31CC9"/>
    <w:rsid w:val="00F31D83"/>
    <w:rsid w:val="00F32095"/>
    <w:rsid w:val="00F3234F"/>
    <w:rsid w:val="00F32690"/>
    <w:rsid w:val="00F32AE6"/>
    <w:rsid w:val="00F32B19"/>
    <w:rsid w:val="00F32B21"/>
    <w:rsid w:val="00F32E22"/>
    <w:rsid w:val="00F3338F"/>
    <w:rsid w:val="00F33637"/>
    <w:rsid w:val="00F338C9"/>
    <w:rsid w:val="00F339EA"/>
    <w:rsid w:val="00F33CE0"/>
    <w:rsid w:val="00F3401A"/>
    <w:rsid w:val="00F343C9"/>
    <w:rsid w:val="00F3466E"/>
    <w:rsid w:val="00F34A0D"/>
    <w:rsid w:val="00F34B62"/>
    <w:rsid w:val="00F34F45"/>
    <w:rsid w:val="00F352E2"/>
    <w:rsid w:val="00F35448"/>
    <w:rsid w:val="00F3568B"/>
    <w:rsid w:val="00F3599F"/>
    <w:rsid w:val="00F35D6B"/>
    <w:rsid w:val="00F35E34"/>
    <w:rsid w:val="00F3604E"/>
    <w:rsid w:val="00F36107"/>
    <w:rsid w:val="00F366F1"/>
    <w:rsid w:val="00F36A36"/>
    <w:rsid w:val="00F36B1E"/>
    <w:rsid w:val="00F3772D"/>
    <w:rsid w:val="00F37EB1"/>
    <w:rsid w:val="00F37EB5"/>
    <w:rsid w:val="00F37FEC"/>
    <w:rsid w:val="00F40176"/>
    <w:rsid w:val="00F402B5"/>
    <w:rsid w:val="00F40514"/>
    <w:rsid w:val="00F41400"/>
    <w:rsid w:val="00F41740"/>
    <w:rsid w:val="00F41A32"/>
    <w:rsid w:val="00F41B85"/>
    <w:rsid w:val="00F42106"/>
    <w:rsid w:val="00F427C7"/>
    <w:rsid w:val="00F427E3"/>
    <w:rsid w:val="00F42AE0"/>
    <w:rsid w:val="00F42EC9"/>
    <w:rsid w:val="00F4343B"/>
    <w:rsid w:val="00F4383A"/>
    <w:rsid w:val="00F438F0"/>
    <w:rsid w:val="00F439DB"/>
    <w:rsid w:val="00F43B1C"/>
    <w:rsid w:val="00F43C21"/>
    <w:rsid w:val="00F43D15"/>
    <w:rsid w:val="00F43F7B"/>
    <w:rsid w:val="00F43FE7"/>
    <w:rsid w:val="00F4412E"/>
    <w:rsid w:val="00F4416C"/>
    <w:rsid w:val="00F44713"/>
    <w:rsid w:val="00F44968"/>
    <w:rsid w:val="00F44CB3"/>
    <w:rsid w:val="00F44DEE"/>
    <w:rsid w:val="00F44E95"/>
    <w:rsid w:val="00F450A2"/>
    <w:rsid w:val="00F46208"/>
    <w:rsid w:val="00F46324"/>
    <w:rsid w:val="00F464FA"/>
    <w:rsid w:val="00F4652F"/>
    <w:rsid w:val="00F46552"/>
    <w:rsid w:val="00F4684D"/>
    <w:rsid w:val="00F46B2D"/>
    <w:rsid w:val="00F46C11"/>
    <w:rsid w:val="00F46EE8"/>
    <w:rsid w:val="00F47010"/>
    <w:rsid w:val="00F47388"/>
    <w:rsid w:val="00F47BD3"/>
    <w:rsid w:val="00F47C70"/>
    <w:rsid w:val="00F47E97"/>
    <w:rsid w:val="00F47ED4"/>
    <w:rsid w:val="00F50029"/>
    <w:rsid w:val="00F500BC"/>
    <w:rsid w:val="00F501A1"/>
    <w:rsid w:val="00F50211"/>
    <w:rsid w:val="00F50363"/>
    <w:rsid w:val="00F507DA"/>
    <w:rsid w:val="00F50C1D"/>
    <w:rsid w:val="00F50EFE"/>
    <w:rsid w:val="00F51704"/>
    <w:rsid w:val="00F5171B"/>
    <w:rsid w:val="00F51E64"/>
    <w:rsid w:val="00F5226C"/>
    <w:rsid w:val="00F527EF"/>
    <w:rsid w:val="00F5297E"/>
    <w:rsid w:val="00F530A5"/>
    <w:rsid w:val="00F53193"/>
    <w:rsid w:val="00F538F8"/>
    <w:rsid w:val="00F538FD"/>
    <w:rsid w:val="00F53991"/>
    <w:rsid w:val="00F53BD5"/>
    <w:rsid w:val="00F541E3"/>
    <w:rsid w:val="00F54636"/>
    <w:rsid w:val="00F54674"/>
    <w:rsid w:val="00F54A29"/>
    <w:rsid w:val="00F54AFB"/>
    <w:rsid w:val="00F54BA9"/>
    <w:rsid w:val="00F54D3B"/>
    <w:rsid w:val="00F5534E"/>
    <w:rsid w:val="00F55704"/>
    <w:rsid w:val="00F55786"/>
    <w:rsid w:val="00F55E0D"/>
    <w:rsid w:val="00F565AA"/>
    <w:rsid w:val="00F565CA"/>
    <w:rsid w:val="00F56AAC"/>
    <w:rsid w:val="00F56D3B"/>
    <w:rsid w:val="00F56E0A"/>
    <w:rsid w:val="00F56E5C"/>
    <w:rsid w:val="00F56EF3"/>
    <w:rsid w:val="00F57149"/>
    <w:rsid w:val="00F576FA"/>
    <w:rsid w:val="00F578ED"/>
    <w:rsid w:val="00F57913"/>
    <w:rsid w:val="00F57C89"/>
    <w:rsid w:val="00F57D09"/>
    <w:rsid w:val="00F601F7"/>
    <w:rsid w:val="00F6055D"/>
    <w:rsid w:val="00F6068E"/>
    <w:rsid w:val="00F6154F"/>
    <w:rsid w:val="00F615D2"/>
    <w:rsid w:val="00F61643"/>
    <w:rsid w:val="00F61879"/>
    <w:rsid w:val="00F6199A"/>
    <w:rsid w:val="00F61D0D"/>
    <w:rsid w:val="00F61E29"/>
    <w:rsid w:val="00F6201E"/>
    <w:rsid w:val="00F621F0"/>
    <w:rsid w:val="00F623B9"/>
    <w:rsid w:val="00F62445"/>
    <w:rsid w:val="00F6258C"/>
    <w:rsid w:val="00F625EB"/>
    <w:rsid w:val="00F62704"/>
    <w:rsid w:val="00F62A13"/>
    <w:rsid w:val="00F62CB4"/>
    <w:rsid w:val="00F6340F"/>
    <w:rsid w:val="00F634F1"/>
    <w:rsid w:val="00F63680"/>
    <w:rsid w:val="00F639DE"/>
    <w:rsid w:val="00F63B24"/>
    <w:rsid w:val="00F63D44"/>
    <w:rsid w:val="00F64088"/>
    <w:rsid w:val="00F6422D"/>
    <w:rsid w:val="00F642AD"/>
    <w:rsid w:val="00F6430F"/>
    <w:rsid w:val="00F64426"/>
    <w:rsid w:val="00F64475"/>
    <w:rsid w:val="00F6465C"/>
    <w:rsid w:val="00F64B9B"/>
    <w:rsid w:val="00F64D90"/>
    <w:rsid w:val="00F64FC2"/>
    <w:rsid w:val="00F651A0"/>
    <w:rsid w:val="00F65490"/>
    <w:rsid w:val="00F6552A"/>
    <w:rsid w:val="00F65542"/>
    <w:rsid w:val="00F655AB"/>
    <w:rsid w:val="00F655CA"/>
    <w:rsid w:val="00F65634"/>
    <w:rsid w:val="00F658E5"/>
    <w:rsid w:val="00F65A14"/>
    <w:rsid w:val="00F6613F"/>
    <w:rsid w:val="00F66214"/>
    <w:rsid w:val="00F663C0"/>
    <w:rsid w:val="00F66936"/>
    <w:rsid w:val="00F6693B"/>
    <w:rsid w:val="00F669AC"/>
    <w:rsid w:val="00F66CEE"/>
    <w:rsid w:val="00F671A6"/>
    <w:rsid w:val="00F672D9"/>
    <w:rsid w:val="00F6757E"/>
    <w:rsid w:val="00F6778C"/>
    <w:rsid w:val="00F677D3"/>
    <w:rsid w:val="00F67D2E"/>
    <w:rsid w:val="00F67F19"/>
    <w:rsid w:val="00F70036"/>
    <w:rsid w:val="00F70089"/>
    <w:rsid w:val="00F704DC"/>
    <w:rsid w:val="00F706A1"/>
    <w:rsid w:val="00F708DA"/>
    <w:rsid w:val="00F70A05"/>
    <w:rsid w:val="00F70C98"/>
    <w:rsid w:val="00F70EF2"/>
    <w:rsid w:val="00F7114B"/>
    <w:rsid w:val="00F71270"/>
    <w:rsid w:val="00F712BF"/>
    <w:rsid w:val="00F7156A"/>
    <w:rsid w:val="00F717C7"/>
    <w:rsid w:val="00F71C09"/>
    <w:rsid w:val="00F71ED1"/>
    <w:rsid w:val="00F71EE3"/>
    <w:rsid w:val="00F72318"/>
    <w:rsid w:val="00F725FE"/>
    <w:rsid w:val="00F7285B"/>
    <w:rsid w:val="00F729CD"/>
    <w:rsid w:val="00F736F5"/>
    <w:rsid w:val="00F73897"/>
    <w:rsid w:val="00F73BB8"/>
    <w:rsid w:val="00F73E00"/>
    <w:rsid w:val="00F73F26"/>
    <w:rsid w:val="00F743AE"/>
    <w:rsid w:val="00F74825"/>
    <w:rsid w:val="00F7489C"/>
    <w:rsid w:val="00F74A05"/>
    <w:rsid w:val="00F74A99"/>
    <w:rsid w:val="00F74EE3"/>
    <w:rsid w:val="00F7504F"/>
    <w:rsid w:val="00F754DC"/>
    <w:rsid w:val="00F75586"/>
    <w:rsid w:val="00F756D6"/>
    <w:rsid w:val="00F75FDE"/>
    <w:rsid w:val="00F762B7"/>
    <w:rsid w:val="00F770D0"/>
    <w:rsid w:val="00F77114"/>
    <w:rsid w:val="00F77340"/>
    <w:rsid w:val="00F7748B"/>
    <w:rsid w:val="00F7752F"/>
    <w:rsid w:val="00F777B2"/>
    <w:rsid w:val="00F7788E"/>
    <w:rsid w:val="00F77967"/>
    <w:rsid w:val="00F77C98"/>
    <w:rsid w:val="00F77CF6"/>
    <w:rsid w:val="00F77D3F"/>
    <w:rsid w:val="00F802C6"/>
    <w:rsid w:val="00F8037F"/>
    <w:rsid w:val="00F80574"/>
    <w:rsid w:val="00F805DF"/>
    <w:rsid w:val="00F8065C"/>
    <w:rsid w:val="00F80691"/>
    <w:rsid w:val="00F80CEB"/>
    <w:rsid w:val="00F80E10"/>
    <w:rsid w:val="00F80E6E"/>
    <w:rsid w:val="00F80EF8"/>
    <w:rsid w:val="00F80F05"/>
    <w:rsid w:val="00F8117C"/>
    <w:rsid w:val="00F81569"/>
    <w:rsid w:val="00F81592"/>
    <w:rsid w:val="00F81C17"/>
    <w:rsid w:val="00F81D9D"/>
    <w:rsid w:val="00F81DBB"/>
    <w:rsid w:val="00F82342"/>
    <w:rsid w:val="00F823DC"/>
    <w:rsid w:val="00F824C1"/>
    <w:rsid w:val="00F82591"/>
    <w:rsid w:val="00F8272E"/>
    <w:rsid w:val="00F829A4"/>
    <w:rsid w:val="00F829ED"/>
    <w:rsid w:val="00F82C47"/>
    <w:rsid w:val="00F82CBB"/>
    <w:rsid w:val="00F83168"/>
    <w:rsid w:val="00F836D7"/>
    <w:rsid w:val="00F837C6"/>
    <w:rsid w:val="00F83D36"/>
    <w:rsid w:val="00F83D5E"/>
    <w:rsid w:val="00F83D75"/>
    <w:rsid w:val="00F83E3E"/>
    <w:rsid w:val="00F83E4F"/>
    <w:rsid w:val="00F84205"/>
    <w:rsid w:val="00F84444"/>
    <w:rsid w:val="00F84542"/>
    <w:rsid w:val="00F8458C"/>
    <w:rsid w:val="00F845BF"/>
    <w:rsid w:val="00F84628"/>
    <w:rsid w:val="00F84896"/>
    <w:rsid w:val="00F85468"/>
    <w:rsid w:val="00F854F3"/>
    <w:rsid w:val="00F856D7"/>
    <w:rsid w:val="00F85742"/>
    <w:rsid w:val="00F858CD"/>
    <w:rsid w:val="00F85961"/>
    <w:rsid w:val="00F8596A"/>
    <w:rsid w:val="00F85AC6"/>
    <w:rsid w:val="00F85B3A"/>
    <w:rsid w:val="00F85CBD"/>
    <w:rsid w:val="00F85D57"/>
    <w:rsid w:val="00F85F90"/>
    <w:rsid w:val="00F86355"/>
    <w:rsid w:val="00F86388"/>
    <w:rsid w:val="00F864DB"/>
    <w:rsid w:val="00F86864"/>
    <w:rsid w:val="00F86867"/>
    <w:rsid w:val="00F86A42"/>
    <w:rsid w:val="00F86A9C"/>
    <w:rsid w:val="00F86B43"/>
    <w:rsid w:val="00F86CB3"/>
    <w:rsid w:val="00F86FE6"/>
    <w:rsid w:val="00F874AF"/>
    <w:rsid w:val="00F877E2"/>
    <w:rsid w:val="00F87B41"/>
    <w:rsid w:val="00F87BF3"/>
    <w:rsid w:val="00F87C77"/>
    <w:rsid w:val="00F87D2B"/>
    <w:rsid w:val="00F87D2D"/>
    <w:rsid w:val="00F90066"/>
    <w:rsid w:val="00F901AC"/>
    <w:rsid w:val="00F90807"/>
    <w:rsid w:val="00F90D0B"/>
    <w:rsid w:val="00F91121"/>
    <w:rsid w:val="00F911C8"/>
    <w:rsid w:val="00F916FF"/>
    <w:rsid w:val="00F918F8"/>
    <w:rsid w:val="00F91D77"/>
    <w:rsid w:val="00F92B8F"/>
    <w:rsid w:val="00F9304A"/>
    <w:rsid w:val="00F931F5"/>
    <w:rsid w:val="00F936E6"/>
    <w:rsid w:val="00F9387A"/>
    <w:rsid w:val="00F93980"/>
    <w:rsid w:val="00F93C16"/>
    <w:rsid w:val="00F93C93"/>
    <w:rsid w:val="00F93D2E"/>
    <w:rsid w:val="00F93D4E"/>
    <w:rsid w:val="00F93EA8"/>
    <w:rsid w:val="00F94599"/>
    <w:rsid w:val="00F94692"/>
    <w:rsid w:val="00F94770"/>
    <w:rsid w:val="00F94BF5"/>
    <w:rsid w:val="00F94C95"/>
    <w:rsid w:val="00F94D05"/>
    <w:rsid w:val="00F94F9B"/>
    <w:rsid w:val="00F95015"/>
    <w:rsid w:val="00F9502D"/>
    <w:rsid w:val="00F9546A"/>
    <w:rsid w:val="00F95607"/>
    <w:rsid w:val="00F95706"/>
    <w:rsid w:val="00F9579F"/>
    <w:rsid w:val="00F95A3D"/>
    <w:rsid w:val="00F95C5C"/>
    <w:rsid w:val="00F96120"/>
    <w:rsid w:val="00F9640F"/>
    <w:rsid w:val="00F968F1"/>
    <w:rsid w:val="00F96917"/>
    <w:rsid w:val="00F96AA6"/>
    <w:rsid w:val="00F96CA8"/>
    <w:rsid w:val="00F97209"/>
    <w:rsid w:val="00F97A26"/>
    <w:rsid w:val="00FA0107"/>
    <w:rsid w:val="00FA017D"/>
    <w:rsid w:val="00FA0851"/>
    <w:rsid w:val="00FA08C4"/>
    <w:rsid w:val="00FA0ABF"/>
    <w:rsid w:val="00FA0CB3"/>
    <w:rsid w:val="00FA154E"/>
    <w:rsid w:val="00FA1AAC"/>
    <w:rsid w:val="00FA1AC5"/>
    <w:rsid w:val="00FA1D10"/>
    <w:rsid w:val="00FA1E2D"/>
    <w:rsid w:val="00FA23D6"/>
    <w:rsid w:val="00FA24EE"/>
    <w:rsid w:val="00FA28E1"/>
    <w:rsid w:val="00FA29B6"/>
    <w:rsid w:val="00FA2D51"/>
    <w:rsid w:val="00FA2F83"/>
    <w:rsid w:val="00FA322A"/>
    <w:rsid w:val="00FA32C6"/>
    <w:rsid w:val="00FA36CE"/>
    <w:rsid w:val="00FA389D"/>
    <w:rsid w:val="00FA38DC"/>
    <w:rsid w:val="00FA3AEE"/>
    <w:rsid w:val="00FA3C5F"/>
    <w:rsid w:val="00FA4180"/>
    <w:rsid w:val="00FA4301"/>
    <w:rsid w:val="00FA43A8"/>
    <w:rsid w:val="00FA4708"/>
    <w:rsid w:val="00FA4858"/>
    <w:rsid w:val="00FA4BD2"/>
    <w:rsid w:val="00FA4BD5"/>
    <w:rsid w:val="00FA4CFF"/>
    <w:rsid w:val="00FA4EF2"/>
    <w:rsid w:val="00FA4F0D"/>
    <w:rsid w:val="00FA5493"/>
    <w:rsid w:val="00FA571F"/>
    <w:rsid w:val="00FA5BDA"/>
    <w:rsid w:val="00FA5FA2"/>
    <w:rsid w:val="00FA649A"/>
    <w:rsid w:val="00FA64B4"/>
    <w:rsid w:val="00FA6742"/>
    <w:rsid w:val="00FA6AD6"/>
    <w:rsid w:val="00FA6C53"/>
    <w:rsid w:val="00FA70A6"/>
    <w:rsid w:val="00FA7450"/>
    <w:rsid w:val="00FA7628"/>
    <w:rsid w:val="00FA7770"/>
    <w:rsid w:val="00FA77F7"/>
    <w:rsid w:val="00FA7A72"/>
    <w:rsid w:val="00FA7CA2"/>
    <w:rsid w:val="00FA7DFB"/>
    <w:rsid w:val="00FA7ED1"/>
    <w:rsid w:val="00FB01F5"/>
    <w:rsid w:val="00FB0378"/>
    <w:rsid w:val="00FB058C"/>
    <w:rsid w:val="00FB0788"/>
    <w:rsid w:val="00FB07B5"/>
    <w:rsid w:val="00FB0921"/>
    <w:rsid w:val="00FB0DF3"/>
    <w:rsid w:val="00FB0E22"/>
    <w:rsid w:val="00FB0E85"/>
    <w:rsid w:val="00FB1428"/>
    <w:rsid w:val="00FB167A"/>
    <w:rsid w:val="00FB1D24"/>
    <w:rsid w:val="00FB1D75"/>
    <w:rsid w:val="00FB1E8E"/>
    <w:rsid w:val="00FB1F6C"/>
    <w:rsid w:val="00FB204C"/>
    <w:rsid w:val="00FB21AA"/>
    <w:rsid w:val="00FB22E5"/>
    <w:rsid w:val="00FB259D"/>
    <w:rsid w:val="00FB2687"/>
    <w:rsid w:val="00FB27B0"/>
    <w:rsid w:val="00FB2831"/>
    <w:rsid w:val="00FB297D"/>
    <w:rsid w:val="00FB2B83"/>
    <w:rsid w:val="00FB2CEE"/>
    <w:rsid w:val="00FB3159"/>
    <w:rsid w:val="00FB3204"/>
    <w:rsid w:val="00FB32BD"/>
    <w:rsid w:val="00FB372E"/>
    <w:rsid w:val="00FB3C44"/>
    <w:rsid w:val="00FB3C77"/>
    <w:rsid w:val="00FB41A8"/>
    <w:rsid w:val="00FB4234"/>
    <w:rsid w:val="00FB4E61"/>
    <w:rsid w:val="00FB511A"/>
    <w:rsid w:val="00FB5534"/>
    <w:rsid w:val="00FB558C"/>
    <w:rsid w:val="00FB57DD"/>
    <w:rsid w:val="00FB58DF"/>
    <w:rsid w:val="00FB59F3"/>
    <w:rsid w:val="00FB6082"/>
    <w:rsid w:val="00FB6142"/>
    <w:rsid w:val="00FB6235"/>
    <w:rsid w:val="00FB63DE"/>
    <w:rsid w:val="00FB672A"/>
    <w:rsid w:val="00FB6C06"/>
    <w:rsid w:val="00FB6F65"/>
    <w:rsid w:val="00FB6FD6"/>
    <w:rsid w:val="00FB7197"/>
    <w:rsid w:val="00FB760B"/>
    <w:rsid w:val="00FB7691"/>
    <w:rsid w:val="00FB770A"/>
    <w:rsid w:val="00FB7759"/>
    <w:rsid w:val="00FB7AC3"/>
    <w:rsid w:val="00FB7B1C"/>
    <w:rsid w:val="00FB7B3B"/>
    <w:rsid w:val="00FB7D0E"/>
    <w:rsid w:val="00FB7D5A"/>
    <w:rsid w:val="00FC0195"/>
    <w:rsid w:val="00FC02CC"/>
    <w:rsid w:val="00FC046C"/>
    <w:rsid w:val="00FC05C7"/>
    <w:rsid w:val="00FC084B"/>
    <w:rsid w:val="00FC0F30"/>
    <w:rsid w:val="00FC0F88"/>
    <w:rsid w:val="00FC0FB8"/>
    <w:rsid w:val="00FC0FE9"/>
    <w:rsid w:val="00FC0FEC"/>
    <w:rsid w:val="00FC1203"/>
    <w:rsid w:val="00FC1237"/>
    <w:rsid w:val="00FC12D5"/>
    <w:rsid w:val="00FC1343"/>
    <w:rsid w:val="00FC1418"/>
    <w:rsid w:val="00FC1A92"/>
    <w:rsid w:val="00FC1E37"/>
    <w:rsid w:val="00FC1FA3"/>
    <w:rsid w:val="00FC2029"/>
    <w:rsid w:val="00FC205D"/>
    <w:rsid w:val="00FC220E"/>
    <w:rsid w:val="00FC243B"/>
    <w:rsid w:val="00FC27B7"/>
    <w:rsid w:val="00FC27C3"/>
    <w:rsid w:val="00FC282D"/>
    <w:rsid w:val="00FC2929"/>
    <w:rsid w:val="00FC2C46"/>
    <w:rsid w:val="00FC2C4F"/>
    <w:rsid w:val="00FC2EF4"/>
    <w:rsid w:val="00FC30B5"/>
    <w:rsid w:val="00FC3415"/>
    <w:rsid w:val="00FC3520"/>
    <w:rsid w:val="00FC36C3"/>
    <w:rsid w:val="00FC3B9B"/>
    <w:rsid w:val="00FC3BBF"/>
    <w:rsid w:val="00FC4030"/>
    <w:rsid w:val="00FC4295"/>
    <w:rsid w:val="00FC44EC"/>
    <w:rsid w:val="00FC4673"/>
    <w:rsid w:val="00FC47CA"/>
    <w:rsid w:val="00FC4960"/>
    <w:rsid w:val="00FC4A35"/>
    <w:rsid w:val="00FC4BB2"/>
    <w:rsid w:val="00FC4EDE"/>
    <w:rsid w:val="00FC5136"/>
    <w:rsid w:val="00FC52F2"/>
    <w:rsid w:val="00FC5475"/>
    <w:rsid w:val="00FC5487"/>
    <w:rsid w:val="00FC5820"/>
    <w:rsid w:val="00FC596D"/>
    <w:rsid w:val="00FC5A10"/>
    <w:rsid w:val="00FC5AF0"/>
    <w:rsid w:val="00FC5EDD"/>
    <w:rsid w:val="00FC62AE"/>
    <w:rsid w:val="00FC689E"/>
    <w:rsid w:val="00FC6A8E"/>
    <w:rsid w:val="00FC6A91"/>
    <w:rsid w:val="00FC6C5B"/>
    <w:rsid w:val="00FC6F9B"/>
    <w:rsid w:val="00FC7483"/>
    <w:rsid w:val="00FC749C"/>
    <w:rsid w:val="00FC7642"/>
    <w:rsid w:val="00FC7799"/>
    <w:rsid w:val="00FC7A02"/>
    <w:rsid w:val="00FC7AFB"/>
    <w:rsid w:val="00FC7C56"/>
    <w:rsid w:val="00FD009A"/>
    <w:rsid w:val="00FD0B26"/>
    <w:rsid w:val="00FD0C64"/>
    <w:rsid w:val="00FD0CB4"/>
    <w:rsid w:val="00FD11AA"/>
    <w:rsid w:val="00FD1381"/>
    <w:rsid w:val="00FD1537"/>
    <w:rsid w:val="00FD18ED"/>
    <w:rsid w:val="00FD1A32"/>
    <w:rsid w:val="00FD200A"/>
    <w:rsid w:val="00FD2222"/>
    <w:rsid w:val="00FD22C5"/>
    <w:rsid w:val="00FD2660"/>
    <w:rsid w:val="00FD26AA"/>
    <w:rsid w:val="00FD294A"/>
    <w:rsid w:val="00FD2984"/>
    <w:rsid w:val="00FD2C2E"/>
    <w:rsid w:val="00FD2C71"/>
    <w:rsid w:val="00FD2ECF"/>
    <w:rsid w:val="00FD2F9A"/>
    <w:rsid w:val="00FD3653"/>
    <w:rsid w:val="00FD368D"/>
    <w:rsid w:val="00FD36FB"/>
    <w:rsid w:val="00FD3750"/>
    <w:rsid w:val="00FD376D"/>
    <w:rsid w:val="00FD3B60"/>
    <w:rsid w:val="00FD3B8C"/>
    <w:rsid w:val="00FD3FCA"/>
    <w:rsid w:val="00FD4054"/>
    <w:rsid w:val="00FD4139"/>
    <w:rsid w:val="00FD43AD"/>
    <w:rsid w:val="00FD46D8"/>
    <w:rsid w:val="00FD482F"/>
    <w:rsid w:val="00FD4ED7"/>
    <w:rsid w:val="00FD5973"/>
    <w:rsid w:val="00FD5B7E"/>
    <w:rsid w:val="00FD5BC3"/>
    <w:rsid w:val="00FD5CC5"/>
    <w:rsid w:val="00FD5DCF"/>
    <w:rsid w:val="00FD6486"/>
    <w:rsid w:val="00FD66A0"/>
    <w:rsid w:val="00FD6EF9"/>
    <w:rsid w:val="00FD71AF"/>
    <w:rsid w:val="00FD726C"/>
    <w:rsid w:val="00FD72A5"/>
    <w:rsid w:val="00FD7442"/>
    <w:rsid w:val="00FD7AE7"/>
    <w:rsid w:val="00FD7DCA"/>
    <w:rsid w:val="00FE00CB"/>
    <w:rsid w:val="00FE03ED"/>
    <w:rsid w:val="00FE0496"/>
    <w:rsid w:val="00FE0803"/>
    <w:rsid w:val="00FE0E73"/>
    <w:rsid w:val="00FE10EF"/>
    <w:rsid w:val="00FE115E"/>
    <w:rsid w:val="00FE131B"/>
    <w:rsid w:val="00FE169C"/>
    <w:rsid w:val="00FE1AE6"/>
    <w:rsid w:val="00FE1E53"/>
    <w:rsid w:val="00FE2294"/>
    <w:rsid w:val="00FE2539"/>
    <w:rsid w:val="00FE254F"/>
    <w:rsid w:val="00FE257E"/>
    <w:rsid w:val="00FE298E"/>
    <w:rsid w:val="00FE2995"/>
    <w:rsid w:val="00FE2A4E"/>
    <w:rsid w:val="00FE2BEC"/>
    <w:rsid w:val="00FE30E1"/>
    <w:rsid w:val="00FE33A0"/>
    <w:rsid w:val="00FE34CF"/>
    <w:rsid w:val="00FE351C"/>
    <w:rsid w:val="00FE37BB"/>
    <w:rsid w:val="00FE3AF5"/>
    <w:rsid w:val="00FE3D5C"/>
    <w:rsid w:val="00FE40E5"/>
    <w:rsid w:val="00FE424C"/>
    <w:rsid w:val="00FE452B"/>
    <w:rsid w:val="00FE4581"/>
    <w:rsid w:val="00FE46FE"/>
    <w:rsid w:val="00FE4A5C"/>
    <w:rsid w:val="00FE4F94"/>
    <w:rsid w:val="00FE5408"/>
    <w:rsid w:val="00FE547E"/>
    <w:rsid w:val="00FE54F1"/>
    <w:rsid w:val="00FE5A4D"/>
    <w:rsid w:val="00FE5B46"/>
    <w:rsid w:val="00FE5D9F"/>
    <w:rsid w:val="00FE630B"/>
    <w:rsid w:val="00FE67A0"/>
    <w:rsid w:val="00FE68C6"/>
    <w:rsid w:val="00FE68F1"/>
    <w:rsid w:val="00FE68FF"/>
    <w:rsid w:val="00FE6DFF"/>
    <w:rsid w:val="00FE6E7F"/>
    <w:rsid w:val="00FE7288"/>
    <w:rsid w:val="00FE77BB"/>
    <w:rsid w:val="00FE7B5A"/>
    <w:rsid w:val="00FE7E6D"/>
    <w:rsid w:val="00FF005C"/>
    <w:rsid w:val="00FF0386"/>
    <w:rsid w:val="00FF0428"/>
    <w:rsid w:val="00FF0678"/>
    <w:rsid w:val="00FF06B9"/>
    <w:rsid w:val="00FF0AB6"/>
    <w:rsid w:val="00FF0C36"/>
    <w:rsid w:val="00FF0D3A"/>
    <w:rsid w:val="00FF1059"/>
    <w:rsid w:val="00FF116E"/>
    <w:rsid w:val="00FF11ED"/>
    <w:rsid w:val="00FF12A3"/>
    <w:rsid w:val="00FF18E2"/>
    <w:rsid w:val="00FF1983"/>
    <w:rsid w:val="00FF1DA5"/>
    <w:rsid w:val="00FF1E86"/>
    <w:rsid w:val="00FF2147"/>
    <w:rsid w:val="00FF2186"/>
    <w:rsid w:val="00FF26A7"/>
    <w:rsid w:val="00FF26EE"/>
    <w:rsid w:val="00FF2C9A"/>
    <w:rsid w:val="00FF2CC1"/>
    <w:rsid w:val="00FF2E30"/>
    <w:rsid w:val="00FF3306"/>
    <w:rsid w:val="00FF34CF"/>
    <w:rsid w:val="00FF3795"/>
    <w:rsid w:val="00FF396B"/>
    <w:rsid w:val="00FF3C1D"/>
    <w:rsid w:val="00FF3E3F"/>
    <w:rsid w:val="00FF4934"/>
    <w:rsid w:val="00FF4BE7"/>
    <w:rsid w:val="00FF4E68"/>
    <w:rsid w:val="00FF4E9C"/>
    <w:rsid w:val="00FF5342"/>
    <w:rsid w:val="00FF5740"/>
    <w:rsid w:val="00FF6080"/>
    <w:rsid w:val="00FF61AA"/>
    <w:rsid w:val="00FF6320"/>
    <w:rsid w:val="00FF6714"/>
    <w:rsid w:val="00FF68F0"/>
    <w:rsid w:val="00FF6B0B"/>
    <w:rsid w:val="00FF7069"/>
    <w:rsid w:val="00FF70B9"/>
    <w:rsid w:val="00FF73A6"/>
    <w:rsid w:val="00FF73D3"/>
    <w:rsid w:val="00FF758A"/>
    <w:rsid w:val="00FF7683"/>
    <w:rsid w:val="00FF79C9"/>
    <w:rsid w:val="00FF7DE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436E3C"/>
  <w15:chartTrackingRefBased/>
  <w15:docId w15:val="{30355214-4FD9-41A8-9601-F3E486DAE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Wingdings 3" w:eastAsiaTheme="minorHAnsi" w:hAnsi="Wingdings 3" w:cstheme="minorBidi"/>
        <w:lang w:val="en-GB" w:eastAsia="en-US" w:bidi="ar-SA"/>
      </w:rPr>
    </w:rPrDefault>
    <w:pPrDefault>
      <w:pPr>
        <w:spacing w:after="160" w:line="259" w:lineRule="auto"/>
      </w:pPr>
    </w:pPrDefault>
  </w:docDefaults>
  <w:latentStyles w:defLockedState="1" w:defUIPriority="99" w:defSemiHidden="0" w:defUnhideWhenUsed="0" w:defQFormat="0" w:count="376">
    <w:lsdException w:name="Normal" w:locked="0" w:uiPriority="0"/>
    <w:lsdException w:name="heading 1" w:locked="0" w:uiPriority="5" w:qFormat="1"/>
    <w:lsdException w:name="heading 2" w:locked="0" w:uiPriority="5" w:qFormat="1"/>
    <w:lsdException w:name="heading 3" w:locked="0" w:uiPriority="5" w:qFormat="1"/>
    <w:lsdException w:name="heading 4" w:locked="0" w:uiPriority="5"/>
    <w:lsdException w:name="heading 5" w:locked="0" w:uiPriority="5"/>
    <w:lsdException w:name="heading 6" w:locked="0" w:uiPriority="5"/>
    <w:lsdException w:name="heading 7" w:locked="0" w:uiPriority="5"/>
    <w:lsdException w:name="heading 8" w:locked="0" w:uiPriority="5"/>
    <w:lsdException w:name="heading 9" w:locked="0" w:uiPriority="5"/>
    <w:lsdException w:name="toc 1" w:locked="0" w:uiPriority="39"/>
    <w:lsdException w:name="toc 2" w:locked="0" w:uiPriority="16"/>
    <w:lsdException w:name="toc 3" w:locked="0" w:uiPriority="16"/>
    <w:lsdException w:name="toc 4" w:locked="0" w:uiPriority="16"/>
    <w:lsdException w:name="toc 5" w:uiPriority="16"/>
    <w:lsdException w:name="toc 6" w:uiPriority="16"/>
    <w:lsdException w:name="toc 7" w:uiPriority="16"/>
    <w:lsdException w:name="toc 8" w:uiPriority="16"/>
    <w:lsdException w:name="toc 9" w:uiPriority="16"/>
    <w:lsdException w:name="footnote text" w:locked="0" w:uiPriority="14"/>
    <w:lsdException w:name="annotation text" w:locked="0" w:uiPriority="12"/>
    <w:lsdException w:name="footer" w:locked="0" w:uiPriority="11"/>
    <w:lsdException w:name="caption" w:locked="0" w:uiPriority="10" w:qFormat="1"/>
    <w:lsdException w:name="table of figures" w:locked="0" w:uiPriority="18"/>
    <w:lsdException w:name="footnote reference" w:locked="0" w:uiPriority="14"/>
    <w:lsdException w:name="annotation reference" w:locked="0" w:uiPriority="12"/>
    <w:lsdException w:name="endnote reference" w:locked="0" w:uiPriority="13"/>
    <w:lsdException w:name="endnote text" w:locked="0" w:uiPriority="13"/>
    <w:lsdException w:name="table of authorities" w:locked="0" w:uiPriority="18"/>
    <w:lsdException w:name="toa heading" w:locked="0" w:uiPriority="15"/>
    <w:lsdException w:name="List" w:locked="0"/>
    <w:lsdException w:name="List Bullet" w:locked="0" w:uiPriority="6" w:qFormat="1"/>
    <w:lsdException w:name="List Number" w:locked="0" w:uiPriority="8" w:qFormat="1"/>
    <w:lsdException w:name="List 2" w:locked="0"/>
    <w:lsdException w:name="List 3" w:locked="0"/>
    <w:lsdException w:name="List 4" w:locked="0"/>
    <w:lsdException w:name="List 5" w:locked="0"/>
    <w:lsdException w:name="List Bullet 2" w:locked="0" w:uiPriority="6" w:qFormat="1"/>
    <w:lsdException w:name="List Bullet 3" w:locked="0" w:uiPriority="6" w:qFormat="1"/>
    <w:lsdException w:name="List Bullet 4" w:locked="0" w:uiPriority="6"/>
    <w:lsdException w:name="List Bullet 5" w:locked="0" w:uiPriority="6"/>
    <w:lsdException w:name="List Number 2" w:locked="0" w:uiPriority="8" w:qFormat="1"/>
    <w:lsdException w:name="List Number 3" w:locked="0" w:uiPriority="8" w:qFormat="1"/>
    <w:lsdException w:name="List Number 4" w:locked="0" w:uiPriority="8"/>
    <w:lsdException w:name="List Number 5" w:locked="0" w:uiPriority="8"/>
    <w:lsdException w:name="Default Paragraph Font" w:locked="0" w:semiHidden="1" w:uiPriority="1" w:unhideWhenUsed="1"/>
    <w:lsdException w:name="Body Text" w:locked="0" w:uiPriority="1" w:qFormat="1"/>
    <w:lsdException w:name="List Continue 5" w:locked="0"/>
    <w:lsdException w:name="Body Text 2" w:locked="0" w:uiPriority="1"/>
    <w:lsdException w:name="Body Text 3" w:locked="0" w:uiPriority="1"/>
    <w:lsdException w:name="Emphasis" w:locked="0" w:uiPriority="2" w:qFormat="1"/>
    <w:lsdException w:name="HTML Top of Form" w:locked="0" w:semiHidden="1" w:unhideWhenUsed="1"/>
    <w:lsdException w:name="HTML Bottom of Form" w:locked="0" w:semiHidden="1" w:unhideWhenUsed="1"/>
    <w:lsdException w:name="Normal Table" w:locked="0" w:semiHidden="1" w:unhideWhenUsed="1"/>
    <w:lsdException w:name="annotation subject" w:locked="0" w:uiPriority="12"/>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No Spacing" w:locked="0"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semiHidden="1" w:uiPriority="34"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Intense Emphasis" w:semiHidden="1" w:qFormat="1"/>
    <w:lsdException w:name="Intense Reference" w:semiHidden="1" w:qFormat="1"/>
    <w:lsdException w:name="TOC Heading" w:locked="0" w:uiPriority="15"/>
    <w:lsdException w:name="Plain Table 1" w:uiPriority="41"/>
    <w:lsdException w:name="Plain Table 2" w:locked="0" w:uiPriority="42"/>
    <w:lsdException w:name="Plain Table 3" w:locked="0" w:uiPriority="43"/>
    <w:lsdException w:name="Plain Table 4" w:locked="0" w:uiPriority="44"/>
    <w:lsdException w:name="Plain Table 5" w:locked="0"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locked="0" w:uiPriority="51"/>
    <w:lsdException w:name="List Table 7 Colorful Accent 6" w:uiPriority="52"/>
  </w:latentStyles>
  <w:style w:type="paragraph" w:default="1" w:styleId="Normal">
    <w:name w:val="Normal"/>
    <w:rsid w:val="00A3343F"/>
    <w:pPr>
      <w:spacing w:before="180" w:after="120" w:line="260" w:lineRule="atLeast"/>
    </w:pPr>
    <w:rPr>
      <w:rFonts w:ascii="Arial" w:hAnsi="Arial"/>
      <w:sz w:val="22"/>
      <w:szCs w:val="22"/>
    </w:rPr>
  </w:style>
  <w:style w:type="paragraph" w:styleId="Heading1">
    <w:name w:val="heading 1"/>
    <w:basedOn w:val="Normal"/>
    <w:next w:val="Normal"/>
    <w:link w:val="Heading1Char"/>
    <w:uiPriority w:val="5"/>
    <w:qFormat/>
    <w:rsid w:val="00926727"/>
    <w:pPr>
      <w:keepNext/>
      <w:keepLines/>
      <w:pageBreakBefore/>
      <w:numPr>
        <w:numId w:val="2"/>
      </w:numPr>
      <w:spacing w:line="360" w:lineRule="atLeast"/>
      <w:ind w:left="510" w:hanging="510"/>
      <w:outlineLvl w:val="0"/>
    </w:pPr>
    <w:rPr>
      <w:rFonts w:eastAsiaTheme="majorEastAsia" w:cstheme="majorBidi"/>
      <w:b/>
      <w:color w:val="00338D"/>
      <w:sz w:val="36"/>
      <w:szCs w:val="32"/>
    </w:rPr>
  </w:style>
  <w:style w:type="paragraph" w:styleId="Heading2">
    <w:name w:val="heading 2"/>
    <w:basedOn w:val="Normal"/>
    <w:next w:val="Normal"/>
    <w:link w:val="Heading2Char"/>
    <w:uiPriority w:val="5"/>
    <w:qFormat/>
    <w:rsid w:val="00A3343F"/>
    <w:pPr>
      <w:keepNext/>
      <w:keepLines/>
      <w:numPr>
        <w:ilvl w:val="1"/>
        <w:numId w:val="2"/>
      </w:numPr>
      <w:spacing w:line="320" w:lineRule="atLeast"/>
      <w:ind w:left="851" w:hanging="851"/>
      <w:outlineLvl w:val="1"/>
    </w:pPr>
    <w:rPr>
      <w:rFonts w:eastAsiaTheme="majorEastAsia" w:cstheme="majorBidi"/>
      <w:b/>
      <w:color w:val="00338D"/>
      <w:sz w:val="32"/>
      <w:szCs w:val="26"/>
    </w:rPr>
  </w:style>
  <w:style w:type="paragraph" w:styleId="Heading3">
    <w:name w:val="heading 3"/>
    <w:basedOn w:val="Normal"/>
    <w:next w:val="Normal"/>
    <w:link w:val="Heading3Char"/>
    <w:uiPriority w:val="5"/>
    <w:qFormat/>
    <w:rsid w:val="00A3343F"/>
    <w:pPr>
      <w:keepNext/>
      <w:keepLines/>
      <w:numPr>
        <w:ilvl w:val="2"/>
        <w:numId w:val="2"/>
      </w:numPr>
      <w:spacing w:line="280" w:lineRule="atLeast"/>
      <w:ind w:left="1021" w:hanging="1021"/>
      <w:outlineLvl w:val="2"/>
    </w:pPr>
    <w:rPr>
      <w:rFonts w:eastAsiaTheme="majorEastAsia" w:cstheme="majorBidi"/>
      <w:b/>
      <w:color w:val="00338D"/>
      <w:sz w:val="28"/>
      <w:szCs w:val="24"/>
    </w:rPr>
  </w:style>
  <w:style w:type="paragraph" w:styleId="Heading4">
    <w:name w:val="heading 4"/>
    <w:basedOn w:val="Normal"/>
    <w:next w:val="Normal"/>
    <w:link w:val="Heading4Char"/>
    <w:uiPriority w:val="5"/>
    <w:rsid w:val="00A3343F"/>
    <w:pPr>
      <w:keepNext/>
      <w:keepLines/>
      <w:numPr>
        <w:ilvl w:val="3"/>
        <w:numId w:val="2"/>
      </w:numPr>
      <w:spacing w:line="240" w:lineRule="atLeast"/>
      <w:ind w:left="1021" w:hanging="1021"/>
      <w:outlineLvl w:val="3"/>
    </w:pPr>
    <w:rPr>
      <w:rFonts w:eastAsiaTheme="majorEastAsia" w:cstheme="majorBidi"/>
      <w:b/>
      <w:iCs/>
      <w:color w:val="00338D"/>
      <w:sz w:val="24"/>
      <w:szCs w:val="20"/>
    </w:rPr>
  </w:style>
  <w:style w:type="paragraph" w:styleId="Heading5">
    <w:name w:val="heading 5"/>
    <w:basedOn w:val="Normal"/>
    <w:next w:val="Normal"/>
    <w:link w:val="Heading5Char"/>
    <w:uiPriority w:val="5"/>
    <w:rsid w:val="00A3343F"/>
    <w:pPr>
      <w:keepNext/>
      <w:keepLines/>
      <w:spacing w:line="360" w:lineRule="atLeast"/>
      <w:outlineLvl w:val="4"/>
    </w:pPr>
    <w:rPr>
      <w:rFonts w:eastAsiaTheme="majorEastAsia" w:cs="Arial"/>
      <w:b/>
      <w:bCs/>
      <w:color w:val="00338D"/>
      <w:sz w:val="36"/>
      <w:szCs w:val="36"/>
    </w:rPr>
  </w:style>
  <w:style w:type="paragraph" w:styleId="Heading6">
    <w:name w:val="heading 6"/>
    <w:basedOn w:val="Normal"/>
    <w:next w:val="Normal"/>
    <w:link w:val="Heading6Char"/>
    <w:uiPriority w:val="5"/>
    <w:rsid w:val="00A3343F"/>
    <w:pPr>
      <w:keepNext/>
      <w:keepLines/>
      <w:spacing w:line="320" w:lineRule="atLeast"/>
      <w:outlineLvl w:val="5"/>
    </w:pPr>
    <w:rPr>
      <w:rFonts w:eastAsiaTheme="majorEastAsia" w:cstheme="majorBidi"/>
      <w:b/>
      <w:color w:val="00338D"/>
      <w:sz w:val="32"/>
      <w:szCs w:val="32"/>
    </w:rPr>
  </w:style>
  <w:style w:type="paragraph" w:styleId="Heading7">
    <w:name w:val="heading 7"/>
    <w:basedOn w:val="Normal"/>
    <w:next w:val="Normal"/>
    <w:link w:val="Heading7Char"/>
    <w:uiPriority w:val="5"/>
    <w:rsid w:val="00A3343F"/>
    <w:pPr>
      <w:keepNext/>
      <w:keepLines/>
      <w:spacing w:line="280" w:lineRule="atLeast"/>
      <w:outlineLvl w:val="6"/>
    </w:pPr>
    <w:rPr>
      <w:rFonts w:eastAsiaTheme="majorEastAsia" w:cs="Arial"/>
      <w:b/>
      <w:bCs/>
      <w:iCs/>
      <w:color w:val="00338D"/>
      <w:sz w:val="28"/>
      <w:szCs w:val="28"/>
    </w:rPr>
  </w:style>
  <w:style w:type="paragraph" w:styleId="Heading8">
    <w:name w:val="heading 8"/>
    <w:basedOn w:val="Normal"/>
    <w:next w:val="Normal"/>
    <w:link w:val="Heading8Char"/>
    <w:uiPriority w:val="5"/>
    <w:rsid w:val="00A3343F"/>
    <w:pPr>
      <w:keepNext/>
      <w:keepLines/>
      <w:spacing w:line="240" w:lineRule="atLeast"/>
      <w:outlineLvl w:val="7"/>
    </w:pPr>
    <w:rPr>
      <w:rFonts w:eastAsiaTheme="majorEastAsia" w:cstheme="majorBidi"/>
      <w:b/>
      <w:color w:val="00338D"/>
      <w:sz w:val="24"/>
      <w:szCs w:val="21"/>
    </w:rPr>
  </w:style>
  <w:style w:type="paragraph" w:styleId="Heading9">
    <w:name w:val="heading 9"/>
    <w:basedOn w:val="Normal"/>
    <w:next w:val="Normal"/>
    <w:link w:val="Heading9Char"/>
    <w:uiPriority w:val="5"/>
    <w:rsid w:val="00A3343F"/>
    <w:pPr>
      <w:keepNext/>
      <w:keepLines/>
      <w:spacing w:line="220" w:lineRule="atLeast"/>
      <w:outlineLvl w:val="8"/>
    </w:pPr>
    <w:rPr>
      <w:rFonts w:eastAsiaTheme="majorEastAsia" w:cstheme="majorBidi"/>
      <w:b/>
      <w:iCs/>
      <w:color w:val="00338D"/>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styleId="111111">
    <w:name w:val="Outline List 2"/>
    <w:basedOn w:val="NoList"/>
    <w:uiPriority w:val="99"/>
    <w:unhideWhenUsed/>
    <w:locked/>
    <w:rsid w:val="004B5263"/>
  </w:style>
  <w:style w:type="paragraph" w:styleId="BodyText">
    <w:name w:val="Body Text"/>
    <w:basedOn w:val="Normal"/>
    <w:link w:val="BodyTextChar"/>
    <w:uiPriority w:val="1"/>
    <w:qFormat/>
    <w:rsid w:val="00A3343F"/>
    <w:rPr>
      <w:szCs w:val="20"/>
    </w:rPr>
  </w:style>
  <w:style w:type="character" w:customStyle="1" w:styleId="BodyTextChar">
    <w:name w:val="Body Text Char"/>
    <w:basedOn w:val="DefaultParagraphFont"/>
    <w:link w:val="BodyText"/>
    <w:uiPriority w:val="1"/>
    <w:rsid w:val="00544360"/>
    <w:rPr>
      <w:rFonts w:ascii="Arial" w:hAnsi="Arial"/>
      <w:sz w:val="22"/>
    </w:rPr>
  </w:style>
  <w:style w:type="paragraph" w:styleId="BodyText2">
    <w:name w:val="Body Text 2"/>
    <w:basedOn w:val="BodyText"/>
    <w:link w:val="BodyText2Char"/>
    <w:uiPriority w:val="1"/>
    <w:rsid w:val="00A3343F"/>
    <w:pPr>
      <w:spacing w:line="180" w:lineRule="atLeast"/>
    </w:pPr>
    <w:rPr>
      <w:sz w:val="18"/>
    </w:rPr>
  </w:style>
  <w:style w:type="character" w:customStyle="1" w:styleId="BodyText2Char">
    <w:name w:val="Body Text 2 Char"/>
    <w:basedOn w:val="DefaultParagraphFont"/>
    <w:link w:val="BodyText2"/>
    <w:uiPriority w:val="1"/>
    <w:rsid w:val="008B6607"/>
    <w:rPr>
      <w:rFonts w:ascii="Arial" w:hAnsi="Arial"/>
      <w:sz w:val="18"/>
    </w:rPr>
  </w:style>
  <w:style w:type="paragraph" w:styleId="BodyText3">
    <w:name w:val="Body Text 3"/>
    <w:basedOn w:val="BodyText"/>
    <w:link w:val="BodyText3Char"/>
    <w:uiPriority w:val="1"/>
    <w:rsid w:val="00A3343F"/>
    <w:pPr>
      <w:spacing w:line="160" w:lineRule="atLeast"/>
    </w:pPr>
    <w:rPr>
      <w:sz w:val="16"/>
      <w:szCs w:val="16"/>
    </w:rPr>
  </w:style>
  <w:style w:type="character" w:customStyle="1" w:styleId="BodyText3Char">
    <w:name w:val="Body Text 3 Char"/>
    <w:basedOn w:val="DefaultParagraphFont"/>
    <w:link w:val="BodyText3"/>
    <w:uiPriority w:val="1"/>
    <w:rsid w:val="008B6607"/>
    <w:rPr>
      <w:rFonts w:ascii="Arial" w:hAnsi="Arial"/>
      <w:sz w:val="16"/>
      <w:szCs w:val="16"/>
    </w:rPr>
  </w:style>
  <w:style w:type="numbering" w:styleId="1ai">
    <w:name w:val="Outline List 1"/>
    <w:basedOn w:val="NoList"/>
    <w:uiPriority w:val="99"/>
    <w:unhideWhenUsed/>
    <w:locked/>
    <w:rsid w:val="004B5263"/>
  </w:style>
  <w:style w:type="character" w:customStyle="1" w:styleId="Heading1Char">
    <w:name w:val="Heading 1 Char"/>
    <w:basedOn w:val="DefaultParagraphFont"/>
    <w:link w:val="Heading1"/>
    <w:uiPriority w:val="5"/>
    <w:rsid w:val="008B6607"/>
    <w:rPr>
      <w:rFonts w:ascii="Arial" w:eastAsiaTheme="majorEastAsia" w:hAnsi="Arial" w:cstheme="majorBidi"/>
      <w:b/>
      <w:color w:val="00338D"/>
      <w:sz w:val="36"/>
      <w:szCs w:val="32"/>
    </w:rPr>
  </w:style>
  <w:style w:type="character" w:customStyle="1" w:styleId="Heading2Char">
    <w:name w:val="Heading 2 Char"/>
    <w:basedOn w:val="DefaultParagraphFont"/>
    <w:link w:val="Heading2"/>
    <w:uiPriority w:val="5"/>
    <w:rsid w:val="008B6607"/>
    <w:rPr>
      <w:rFonts w:ascii="Arial" w:eastAsiaTheme="majorEastAsia" w:hAnsi="Arial" w:cstheme="majorBidi"/>
      <w:b/>
      <w:color w:val="00338D"/>
      <w:sz w:val="32"/>
      <w:szCs w:val="26"/>
    </w:rPr>
  </w:style>
  <w:style w:type="character" w:customStyle="1" w:styleId="Heading3Char">
    <w:name w:val="Heading 3 Char"/>
    <w:basedOn w:val="DefaultParagraphFont"/>
    <w:link w:val="Heading3"/>
    <w:uiPriority w:val="5"/>
    <w:rsid w:val="008B6607"/>
    <w:rPr>
      <w:rFonts w:ascii="Arial" w:eastAsiaTheme="majorEastAsia" w:hAnsi="Arial" w:cstheme="majorBidi"/>
      <w:b/>
      <w:color w:val="00338D"/>
      <w:sz w:val="28"/>
      <w:szCs w:val="24"/>
    </w:rPr>
  </w:style>
  <w:style w:type="character" w:customStyle="1" w:styleId="Heading4Char">
    <w:name w:val="Heading 4 Char"/>
    <w:basedOn w:val="DefaultParagraphFont"/>
    <w:link w:val="Heading4"/>
    <w:uiPriority w:val="5"/>
    <w:rsid w:val="008B6607"/>
    <w:rPr>
      <w:rFonts w:ascii="Arial" w:eastAsiaTheme="majorEastAsia" w:hAnsi="Arial" w:cstheme="majorBidi"/>
      <w:b/>
      <w:iCs/>
      <w:color w:val="00338D"/>
      <w:sz w:val="24"/>
    </w:rPr>
  </w:style>
  <w:style w:type="character" w:customStyle="1" w:styleId="Heading5Char">
    <w:name w:val="Heading 5 Char"/>
    <w:basedOn w:val="DefaultParagraphFont"/>
    <w:link w:val="Heading5"/>
    <w:uiPriority w:val="5"/>
    <w:rsid w:val="008B6607"/>
    <w:rPr>
      <w:rFonts w:ascii="Arial" w:eastAsiaTheme="majorEastAsia" w:hAnsi="Arial" w:cs="Arial"/>
      <w:b/>
      <w:bCs/>
      <w:color w:val="00338D"/>
      <w:sz w:val="36"/>
      <w:szCs w:val="36"/>
    </w:rPr>
  </w:style>
  <w:style w:type="character" w:customStyle="1" w:styleId="Heading6Char">
    <w:name w:val="Heading 6 Char"/>
    <w:basedOn w:val="DefaultParagraphFont"/>
    <w:link w:val="Heading6"/>
    <w:uiPriority w:val="5"/>
    <w:rsid w:val="008B6607"/>
    <w:rPr>
      <w:rFonts w:ascii="Arial" w:eastAsiaTheme="majorEastAsia" w:hAnsi="Arial" w:cstheme="majorBidi"/>
      <w:b/>
      <w:color w:val="00338D"/>
      <w:sz w:val="32"/>
      <w:szCs w:val="32"/>
    </w:rPr>
  </w:style>
  <w:style w:type="character" w:customStyle="1" w:styleId="Heading7Char">
    <w:name w:val="Heading 7 Char"/>
    <w:basedOn w:val="DefaultParagraphFont"/>
    <w:link w:val="Heading7"/>
    <w:uiPriority w:val="5"/>
    <w:rsid w:val="008B6607"/>
    <w:rPr>
      <w:rFonts w:ascii="Arial" w:eastAsiaTheme="majorEastAsia" w:hAnsi="Arial" w:cs="Arial"/>
      <w:b/>
      <w:bCs/>
      <w:iCs/>
      <w:color w:val="00338D"/>
      <w:sz w:val="28"/>
      <w:szCs w:val="28"/>
    </w:rPr>
  </w:style>
  <w:style w:type="character" w:customStyle="1" w:styleId="Heading8Char">
    <w:name w:val="Heading 8 Char"/>
    <w:basedOn w:val="DefaultParagraphFont"/>
    <w:link w:val="Heading8"/>
    <w:uiPriority w:val="5"/>
    <w:rsid w:val="008B6607"/>
    <w:rPr>
      <w:rFonts w:ascii="Arial" w:eastAsiaTheme="majorEastAsia" w:hAnsi="Arial" w:cstheme="majorBidi"/>
      <w:b/>
      <w:color w:val="00338D"/>
      <w:sz w:val="24"/>
      <w:szCs w:val="21"/>
    </w:rPr>
  </w:style>
  <w:style w:type="character" w:customStyle="1" w:styleId="Heading9Char">
    <w:name w:val="Heading 9 Char"/>
    <w:basedOn w:val="DefaultParagraphFont"/>
    <w:link w:val="Heading9"/>
    <w:uiPriority w:val="5"/>
    <w:rsid w:val="008B6607"/>
    <w:rPr>
      <w:rFonts w:ascii="Arial" w:eastAsiaTheme="majorEastAsia" w:hAnsi="Arial" w:cstheme="majorBidi"/>
      <w:b/>
      <w:iCs/>
      <w:color w:val="00338D"/>
      <w:sz w:val="22"/>
      <w:szCs w:val="21"/>
    </w:rPr>
  </w:style>
  <w:style w:type="numbering" w:styleId="ArticleSection">
    <w:name w:val="Outline List 3"/>
    <w:basedOn w:val="NoList"/>
    <w:uiPriority w:val="99"/>
    <w:unhideWhenUsed/>
    <w:locked/>
    <w:rsid w:val="004B5263"/>
  </w:style>
  <w:style w:type="paragraph" w:styleId="BalloonText">
    <w:name w:val="Balloon Text"/>
    <w:basedOn w:val="Normal"/>
    <w:link w:val="BalloonTextChar"/>
    <w:uiPriority w:val="99"/>
    <w:semiHidden/>
    <w:locked/>
    <w:rsid w:val="004B5263"/>
    <w:pPr>
      <w:spacing w:after="0" w:line="240" w:lineRule="auto"/>
    </w:pPr>
    <w:rPr>
      <w:rFonts w:ascii="Univers 45 Light" w:hAnsi="Univers 45 Light" w:cs="Segoe UI"/>
      <w:sz w:val="18"/>
      <w:szCs w:val="18"/>
    </w:rPr>
  </w:style>
  <w:style w:type="character" w:customStyle="1" w:styleId="BalloonTextChar">
    <w:name w:val="Balloon Text Char"/>
    <w:basedOn w:val="DefaultParagraphFont"/>
    <w:link w:val="BalloonText"/>
    <w:uiPriority w:val="99"/>
    <w:semiHidden/>
    <w:rsid w:val="004B5263"/>
    <w:rPr>
      <w:rFonts w:ascii="Univers 45 Light" w:hAnsi="Univers 45 Light" w:cs="Segoe UI"/>
      <w:sz w:val="18"/>
      <w:szCs w:val="18"/>
    </w:rPr>
  </w:style>
  <w:style w:type="paragraph" w:styleId="Bibliography">
    <w:name w:val="Bibliography"/>
    <w:basedOn w:val="Normal"/>
    <w:next w:val="Normal"/>
    <w:uiPriority w:val="99"/>
    <w:semiHidden/>
    <w:locked/>
    <w:rsid w:val="004B5263"/>
  </w:style>
  <w:style w:type="paragraph" w:styleId="BlockText">
    <w:name w:val="Block Text"/>
    <w:basedOn w:val="Normal"/>
    <w:uiPriority w:val="99"/>
    <w:semiHidden/>
    <w:locked/>
    <w:rsid w:val="008B6607"/>
    <w:pPr>
      <w:pBdr>
        <w:top w:val="single" w:sz="2" w:space="10" w:color="0091DA" w:themeColor="accent1"/>
        <w:left w:val="single" w:sz="2" w:space="10" w:color="0091DA" w:themeColor="accent1"/>
        <w:bottom w:val="single" w:sz="2" w:space="10" w:color="0091DA" w:themeColor="accent1"/>
        <w:right w:val="single" w:sz="2" w:space="10" w:color="0091DA" w:themeColor="accent1"/>
      </w:pBdr>
      <w:ind w:left="1152" w:right="1152"/>
    </w:pPr>
    <w:rPr>
      <w:rFonts w:eastAsiaTheme="minorEastAsia"/>
      <w:i/>
      <w:iCs/>
      <w:color w:val="0091DA" w:themeColor="accent1"/>
    </w:rPr>
  </w:style>
  <w:style w:type="paragraph" w:styleId="BodyTextFirstIndent">
    <w:name w:val="Body Text First Indent"/>
    <w:basedOn w:val="BodyText"/>
    <w:link w:val="BodyTextFirstIndentChar"/>
    <w:uiPriority w:val="99"/>
    <w:semiHidden/>
    <w:locked/>
    <w:rsid w:val="004B5263"/>
    <w:pPr>
      <w:ind w:firstLine="360"/>
    </w:pPr>
  </w:style>
  <w:style w:type="character" w:customStyle="1" w:styleId="BodyTextFirstIndentChar">
    <w:name w:val="Body Text First Indent Char"/>
    <w:basedOn w:val="BodyTextChar"/>
    <w:link w:val="BodyTextFirstIndent"/>
    <w:uiPriority w:val="99"/>
    <w:semiHidden/>
    <w:rsid w:val="004B5263"/>
    <w:rPr>
      <w:rFonts w:ascii="Arial" w:hAnsi="Arial"/>
      <w:sz w:val="22"/>
    </w:rPr>
  </w:style>
  <w:style w:type="paragraph" w:styleId="BodyTextIndent">
    <w:name w:val="Body Text Indent"/>
    <w:basedOn w:val="Normal"/>
    <w:link w:val="BodyTextIndentChar"/>
    <w:uiPriority w:val="99"/>
    <w:semiHidden/>
    <w:locked/>
    <w:rsid w:val="004B5263"/>
    <w:pPr>
      <w:ind w:left="283"/>
    </w:pPr>
  </w:style>
  <w:style w:type="character" w:customStyle="1" w:styleId="BodyTextIndentChar">
    <w:name w:val="Body Text Indent Char"/>
    <w:basedOn w:val="DefaultParagraphFont"/>
    <w:link w:val="BodyTextIndent"/>
    <w:uiPriority w:val="99"/>
    <w:semiHidden/>
    <w:rsid w:val="004B5263"/>
    <w:rPr>
      <w:rFonts w:ascii="Arial" w:hAnsi="Arial"/>
      <w:sz w:val="22"/>
      <w:szCs w:val="22"/>
    </w:rPr>
  </w:style>
  <w:style w:type="paragraph" w:styleId="BodyTextFirstIndent2">
    <w:name w:val="Body Text First Indent 2"/>
    <w:basedOn w:val="BodyTextIndent"/>
    <w:link w:val="BodyTextFirstIndent2Char"/>
    <w:uiPriority w:val="99"/>
    <w:semiHidden/>
    <w:locked/>
    <w:rsid w:val="004B5263"/>
    <w:pPr>
      <w:ind w:left="360" w:firstLine="360"/>
    </w:pPr>
  </w:style>
  <w:style w:type="character" w:customStyle="1" w:styleId="BodyTextFirstIndent2Char">
    <w:name w:val="Body Text First Indent 2 Char"/>
    <w:basedOn w:val="BodyTextIndentChar"/>
    <w:link w:val="BodyTextFirstIndent2"/>
    <w:uiPriority w:val="99"/>
    <w:semiHidden/>
    <w:rsid w:val="004B5263"/>
    <w:rPr>
      <w:rFonts w:ascii="Arial" w:hAnsi="Arial"/>
      <w:sz w:val="22"/>
      <w:szCs w:val="22"/>
    </w:rPr>
  </w:style>
  <w:style w:type="paragraph" w:styleId="BodyTextIndent2">
    <w:name w:val="Body Text Indent 2"/>
    <w:basedOn w:val="Normal"/>
    <w:link w:val="BodyTextIndent2Char"/>
    <w:uiPriority w:val="99"/>
    <w:semiHidden/>
    <w:locked/>
    <w:rsid w:val="004B5263"/>
    <w:pPr>
      <w:spacing w:line="480" w:lineRule="auto"/>
      <w:ind w:left="283"/>
    </w:pPr>
  </w:style>
  <w:style w:type="character" w:customStyle="1" w:styleId="BodyTextIndent2Char">
    <w:name w:val="Body Text Indent 2 Char"/>
    <w:basedOn w:val="DefaultParagraphFont"/>
    <w:link w:val="BodyTextIndent2"/>
    <w:uiPriority w:val="99"/>
    <w:semiHidden/>
    <w:rsid w:val="004B5263"/>
    <w:rPr>
      <w:rFonts w:ascii="Arial" w:hAnsi="Arial"/>
      <w:sz w:val="22"/>
      <w:szCs w:val="22"/>
    </w:rPr>
  </w:style>
  <w:style w:type="paragraph" w:styleId="BodyTextIndent3">
    <w:name w:val="Body Text Indent 3"/>
    <w:basedOn w:val="Normal"/>
    <w:link w:val="BodyTextIndent3Char"/>
    <w:uiPriority w:val="99"/>
    <w:semiHidden/>
    <w:locked/>
    <w:rsid w:val="004B5263"/>
    <w:pPr>
      <w:ind w:left="283"/>
    </w:pPr>
    <w:rPr>
      <w:sz w:val="16"/>
      <w:szCs w:val="16"/>
    </w:rPr>
  </w:style>
  <w:style w:type="character" w:customStyle="1" w:styleId="BodyTextIndent3Char">
    <w:name w:val="Body Text Indent 3 Char"/>
    <w:basedOn w:val="DefaultParagraphFont"/>
    <w:link w:val="BodyTextIndent3"/>
    <w:uiPriority w:val="99"/>
    <w:semiHidden/>
    <w:rsid w:val="004B5263"/>
    <w:rPr>
      <w:rFonts w:ascii="Arial" w:hAnsi="Arial"/>
      <w:sz w:val="16"/>
      <w:szCs w:val="16"/>
    </w:rPr>
  </w:style>
  <w:style w:type="character" w:styleId="BookTitle">
    <w:name w:val="Book Title"/>
    <w:basedOn w:val="DefaultParagraphFont"/>
    <w:uiPriority w:val="99"/>
    <w:semiHidden/>
    <w:locked/>
    <w:rsid w:val="004B5263"/>
    <w:rPr>
      <w:b/>
      <w:bCs/>
      <w:i/>
      <w:iCs/>
      <w:spacing w:val="5"/>
    </w:rPr>
  </w:style>
  <w:style w:type="paragraph" w:styleId="Closing">
    <w:name w:val="Closing"/>
    <w:basedOn w:val="Normal"/>
    <w:link w:val="ClosingChar"/>
    <w:uiPriority w:val="99"/>
    <w:semiHidden/>
    <w:locked/>
    <w:rsid w:val="004B5263"/>
    <w:pPr>
      <w:spacing w:after="0" w:line="240" w:lineRule="auto"/>
      <w:ind w:left="4252"/>
    </w:pPr>
  </w:style>
  <w:style w:type="character" w:customStyle="1" w:styleId="ClosingChar">
    <w:name w:val="Closing Char"/>
    <w:basedOn w:val="DefaultParagraphFont"/>
    <w:link w:val="Closing"/>
    <w:uiPriority w:val="99"/>
    <w:semiHidden/>
    <w:rsid w:val="004B5263"/>
    <w:rPr>
      <w:rFonts w:ascii="Arial" w:hAnsi="Arial"/>
      <w:sz w:val="22"/>
      <w:szCs w:val="22"/>
    </w:rPr>
  </w:style>
  <w:style w:type="character" w:styleId="CommentReference">
    <w:name w:val="annotation reference"/>
    <w:basedOn w:val="BodyTextChar"/>
    <w:uiPriority w:val="12"/>
    <w:semiHidden/>
    <w:rsid w:val="00A3343F"/>
    <w:rPr>
      <w:rFonts w:ascii="Arial" w:hAnsi="Arial"/>
      <w:sz w:val="22"/>
      <w:szCs w:val="20"/>
      <w:vertAlign w:val="superscript"/>
    </w:rPr>
  </w:style>
  <w:style w:type="paragraph" w:styleId="CommentText">
    <w:name w:val="annotation text"/>
    <w:basedOn w:val="BodyText"/>
    <w:link w:val="CommentTextChar"/>
    <w:uiPriority w:val="12"/>
    <w:rsid w:val="00A3343F"/>
    <w:pPr>
      <w:spacing w:before="0" w:after="160" w:line="240" w:lineRule="exact"/>
    </w:pPr>
    <w:rPr>
      <w:sz w:val="20"/>
    </w:rPr>
  </w:style>
  <w:style w:type="character" w:customStyle="1" w:styleId="CommentTextChar">
    <w:name w:val="Comment Text Char"/>
    <w:basedOn w:val="DefaultParagraphFont"/>
    <w:link w:val="CommentText"/>
    <w:uiPriority w:val="12"/>
    <w:semiHidden/>
    <w:rsid w:val="008B6607"/>
    <w:rPr>
      <w:rFonts w:ascii="Arial" w:hAnsi="Arial"/>
    </w:rPr>
  </w:style>
  <w:style w:type="paragraph" w:styleId="CommentSubject">
    <w:name w:val="annotation subject"/>
    <w:basedOn w:val="CommentText"/>
    <w:next w:val="CommentText"/>
    <w:link w:val="CommentSubjectChar"/>
    <w:uiPriority w:val="12"/>
    <w:semiHidden/>
    <w:rsid w:val="00A3343F"/>
    <w:rPr>
      <w:b/>
      <w:bCs/>
    </w:rPr>
  </w:style>
  <w:style w:type="character" w:customStyle="1" w:styleId="CommentSubjectChar">
    <w:name w:val="Comment Subject Char"/>
    <w:basedOn w:val="CommentTextChar"/>
    <w:link w:val="CommentSubject"/>
    <w:uiPriority w:val="12"/>
    <w:semiHidden/>
    <w:rsid w:val="008B6607"/>
    <w:rPr>
      <w:rFonts w:ascii="Arial" w:hAnsi="Arial"/>
      <w:b/>
      <w:bCs/>
    </w:rPr>
  </w:style>
  <w:style w:type="paragraph" w:styleId="Date">
    <w:name w:val="Date"/>
    <w:basedOn w:val="Normal"/>
    <w:next w:val="Normal"/>
    <w:link w:val="DateChar"/>
    <w:uiPriority w:val="99"/>
    <w:semiHidden/>
    <w:locked/>
    <w:rsid w:val="004B5263"/>
  </w:style>
  <w:style w:type="character" w:customStyle="1" w:styleId="DateChar">
    <w:name w:val="Date Char"/>
    <w:basedOn w:val="DefaultParagraphFont"/>
    <w:link w:val="Date"/>
    <w:uiPriority w:val="99"/>
    <w:semiHidden/>
    <w:rsid w:val="004B5263"/>
    <w:rPr>
      <w:rFonts w:ascii="Arial" w:hAnsi="Arial"/>
      <w:sz w:val="22"/>
      <w:szCs w:val="22"/>
    </w:rPr>
  </w:style>
  <w:style w:type="paragraph" w:styleId="DocumentMap">
    <w:name w:val="Document Map"/>
    <w:basedOn w:val="Normal"/>
    <w:link w:val="DocumentMapChar"/>
    <w:uiPriority w:val="99"/>
    <w:semiHidden/>
    <w:locked/>
    <w:rsid w:val="004B5263"/>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B04454"/>
    <w:rPr>
      <w:rFonts w:ascii="Segoe UI" w:hAnsi="Segoe UI" w:cs="Segoe UI"/>
      <w:sz w:val="16"/>
      <w:szCs w:val="16"/>
    </w:rPr>
  </w:style>
  <w:style w:type="paragraph" w:styleId="E-mailSignature">
    <w:name w:val="E-mail Signature"/>
    <w:basedOn w:val="Normal"/>
    <w:link w:val="E-mailSignatureChar"/>
    <w:uiPriority w:val="99"/>
    <w:semiHidden/>
    <w:locked/>
    <w:rsid w:val="004B5263"/>
    <w:pPr>
      <w:spacing w:after="0" w:line="240" w:lineRule="auto"/>
    </w:pPr>
  </w:style>
  <w:style w:type="character" w:customStyle="1" w:styleId="E-mailSignatureChar">
    <w:name w:val="E-mail Signature Char"/>
    <w:basedOn w:val="DefaultParagraphFont"/>
    <w:link w:val="E-mailSignature"/>
    <w:uiPriority w:val="99"/>
    <w:semiHidden/>
    <w:rsid w:val="00B04454"/>
    <w:rPr>
      <w:rFonts w:ascii="Arial" w:hAnsi="Arial"/>
      <w:sz w:val="22"/>
      <w:szCs w:val="22"/>
    </w:rPr>
  </w:style>
  <w:style w:type="character" w:styleId="EndnoteReference">
    <w:name w:val="endnote reference"/>
    <w:basedOn w:val="BodyTextChar"/>
    <w:uiPriority w:val="13"/>
    <w:semiHidden/>
    <w:rsid w:val="00A3343F"/>
    <w:rPr>
      <w:rFonts w:ascii="Arial" w:hAnsi="Arial"/>
      <w:sz w:val="22"/>
      <w:szCs w:val="22"/>
      <w:vertAlign w:val="superscript"/>
    </w:rPr>
  </w:style>
  <w:style w:type="paragraph" w:styleId="EndnoteText">
    <w:name w:val="endnote text"/>
    <w:basedOn w:val="Normal"/>
    <w:link w:val="EndnoteTextChar"/>
    <w:uiPriority w:val="13"/>
    <w:semiHidden/>
    <w:rsid w:val="00A3343F"/>
    <w:pPr>
      <w:spacing w:line="260" w:lineRule="exact"/>
    </w:pPr>
  </w:style>
  <w:style w:type="character" w:customStyle="1" w:styleId="EndnoteTextChar">
    <w:name w:val="Endnote Text Char"/>
    <w:basedOn w:val="DefaultParagraphFont"/>
    <w:link w:val="EndnoteText"/>
    <w:uiPriority w:val="13"/>
    <w:semiHidden/>
    <w:rsid w:val="008B6607"/>
    <w:rPr>
      <w:rFonts w:ascii="Arial" w:hAnsi="Arial"/>
      <w:sz w:val="22"/>
      <w:szCs w:val="22"/>
    </w:rPr>
  </w:style>
  <w:style w:type="paragraph" w:styleId="EnvelopeAddress">
    <w:name w:val="envelope address"/>
    <w:basedOn w:val="Normal"/>
    <w:uiPriority w:val="99"/>
    <w:semiHidden/>
    <w:locked/>
    <w:rsid w:val="004B5263"/>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locked/>
    <w:rsid w:val="004B5263"/>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locked/>
    <w:rsid w:val="004B5263"/>
    <w:rPr>
      <w:color w:val="000000" w:themeColor="followedHyperlink"/>
      <w:u w:val="single"/>
    </w:rPr>
  </w:style>
  <w:style w:type="paragraph" w:styleId="Footer">
    <w:name w:val="footer"/>
    <w:link w:val="FooterChar"/>
    <w:uiPriority w:val="11"/>
    <w:rsid w:val="00A3343F"/>
    <w:pPr>
      <w:tabs>
        <w:tab w:val="center" w:pos="4513"/>
        <w:tab w:val="right" w:pos="9026"/>
      </w:tabs>
      <w:spacing w:before="60" w:after="60" w:line="120" w:lineRule="atLeast"/>
    </w:pPr>
    <w:rPr>
      <w:rFonts w:ascii="Arial" w:hAnsi="Arial"/>
      <w:sz w:val="12"/>
    </w:rPr>
  </w:style>
  <w:style w:type="character" w:customStyle="1" w:styleId="FooterChar">
    <w:name w:val="Footer Char"/>
    <w:basedOn w:val="DefaultParagraphFont"/>
    <w:link w:val="Footer"/>
    <w:uiPriority w:val="11"/>
    <w:rsid w:val="008B6607"/>
    <w:rPr>
      <w:rFonts w:ascii="Arial" w:hAnsi="Arial"/>
      <w:sz w:val="12"/>
    </w:rPr>
  </w:style>
  <w:style w:type="character" w:styleId="FootnoteReference">
    <w:name w:val="footnote reference"/>
    <w:basedOn w:val="BodyTextChar"/>
    <w:uiPriority w:val="14"/>
    <w:semiHidden/>
    <w:rsid w:val="00A3343F"/>
    <w:rPr>
      <w:rFonts w:ascii="Arial" w:hAnsi="Arial"/>
      <w:bCs/>
      <w:vanish/>
      <w:sz w:val="22"/>
      <w:szCs w:val="22"/>
      <w:vertAlign w:val="superscript"/>
    </w:rPr>
  </w:style>
  <w:style w:type="paragraph" w:styleId="FootnoteText">
    <w:name w:val="footnote text"/>
    <w:basedOn w:val="BodyText"/>
    <w:link w:val="FootnoteTextChar"/>
    <w:uiPriority w:val="14"/>
    <w:rsid w:val="00B32BE6"/>
    <w:pPr>
      <w:spacing w:before="0" w:after="160" w:line="240" w:lineRule="auto"/>
    </w:pPr>
    <w:rPr>
      <w:sz w:val="16"/>
      <w:szCs w:val="22"/>
    </w:rPr>
  </w:style>
  <w:style w:type="character" w:customStyle="1" w:styleId="FootnoteTextChar">
    <w:name w:val="Footnote Text Char"/>
    <w:basedOn w:val="DefaultParagraphFont"/>
    <w:link w:val="FootnoteText"/>
    <w:uiPriority w:val="14"/>
    <w:rsid w:val="00B32BE6"/>
    <w:rPr>
      <w:rFonts w:ascii="Arial" w:hAnsi="Arial"/>
      <w:sz w:val="16"/>
      <w:szCs w:val="22"/>
    </w:rPr>
  </w:style>
  <w:style w:type="character" w:styleId="Hashtag">
    <w:name w:val="Hashtag"/>
    <w:basedOn w:val="DefaultParagraphFont"/>
    <w:uiPriority w:val="99"/>
    <w:semiHidden/>
    <w:locked/>
    <w:rsid w:val="004B5263"/>
    <w:rPr>
      <w:color w:val="2B579A"/>
      <w:shd w:val="clear" w:color="auto" w:fill="E1DFDD"/>
    </w:rPr>
  </w:style>
  <w:style w:type="paragraph" w:styleId="Header">
    <w:name w:val="header"/>
    <w:basedOn w:val="Normal"/>
    <w:link w:val="HeaderChar"/>
    <w:uiPriority w:val="99"/>
    <w:semiHidden/>
    <w:locked/>
    <w:rsid w:val="008B660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8B6607"/>
    <w:rPr>
      <w:rFonts w:ascii="Arial" w:hAnsi="Arial"/>
      <w:sz w:val="22"/>
      <w:szCs w:val="22"/>
    </w:rPr>
  </w:style>
  <w:style w:type="character" w:styleId="HTMLAcronym">
    <w:name w:val="HTML Acronym"/>
    <w:basedOn w:val="DefaultParagraphFont"/>
    <w:uiPriority w:val="99"/>
    <w:semiHidden/>
    <w:locked/>
    <w:rsid w:val="004B5263"/>
  </w:style>
  <w:style w:type="paragraph" w:styleId="HTMLAddress">
    <w:name w:val="HTML Address"/>
    <w:basedOn w:val="Normal"/>
    <w:link w:val="HTMLAddressChar"/>
    <w:uiPriority w:val="99"/>
    <w:semiHidden/>
    <w:locked/>
    <w:rsid w:val="004B5263"/>
    <w:pPr>
      <w:spacing w:after="0" w:line="240" w:lineRule="auto"/>
    </w:pPr>
    <w:rPr>
      <w:i/>
      <w:iCs/>
    </w:rPr>
  </w:style>
  <w:style w:type="character" w:customStyle="1" w:styleId="HTMLAddressChar">
    <w:name w:val="HTML Address Char"/>
    <w:basedOn w:val="DefaultParagraphFont"/>
    <w:link w:val="HTMLAddress"/>
    <w:uiPriority w:val="99"/>
    <w:semiHidden/>
    <w:rsid w:val="004B5263"/>
    <w:rPr>
      <w:rFonts w:ascii="Arial" w:hAnsi="Arial"/>
      <w:i/>
      <w:iCs/>
      <w:sz w:val="22"/>
      <w:szCs w:val="22"/>
    </w:rPr>
  </w:style>
  <w:style w:type="character" w:styleId="HTMLCite">
    <w:name w:val="HTML Cite"/>
    <w:basedOn w:val="DefaultParagraphFont"/>
    <w:uiPriority w:val="99"/>
    <w:semiHidden/>
    <w:locked/>
    <w:rsid w:val="004B5263"/>
    <w:rPr>
      <w:i/>
      <w:iCs/>
    </w:rPr>
  </w:style>
  <w:style w:type="character" w:styleId="HTMLCode">
    <w:name w:val="HTML Code"/>
    <w:basedOn w:val="DefaultParagraphFont"/>
    <w:uiPriority w:val="99"/>
    <w:semiHidden/>
    <w:locked/>
    <w:rsid w:val="004B5263"/>
    <w:rPr>
      <w:rFonts w:ascii="Consolas" w:hAnsi="Consolas"/>
      <w:sz w:val="20"/>
      <w:szCs w:val="20"/>
    </w:rPr>
  </w:style>
  <w:style w:type="character" w:styleId="HTMLDefinition">
    <w:name w:val="HTML Definition"/>
    <w:basedOn w:val="DefaultParagraphFont"/>
    <w:uiPriority w:val="99"/>
    <w:semiHidden/>
    <w:locked/>
    <w:rsid w:val="004B5263"/>
    <w:rPr>
      <w:i/>
      <w:iCs/>
    </w:rPr>
  </w:style>
  <w:style w:type="character" w:styleId="HTMLKeyboard">
    <w:name w:val="HTML Keyboard"/>
    <w:basedOn w:val="DefaultParagraphFont"/>
    <w:uiPriority w:val="99"/>
    <w:semiHidden/>
    <w:locked/>
    <w:rsid w:val="004B5263"/>
    <w:rPr>
      <w:rFonts w:ascii="Consolas" w:hAnsi="Consolas"/>
      <w:sz w:val="20"/>
      <w:szCs w:val="20"/>
    </w:rPr>
  </w:style>
  <w:style w:type="paragraph" w:styleId="HTMLPreformatted">
    <w:name w:val="HTML Preformatted"/>
    <w:basedOn w:val="Normal"/>
    <w:link w:val="HTMLPreformattedChar"/>
    <w:uiPriority w:val="99"/>
    <w:semiHidden/>
    <w:locked/>
    <w:rsid w:val="004B5263"/>
    <w:pPr>
      <w:spacing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4B5263"/>
    <w:rPr>
      <w:rFonts w:ascii="Consolas" w:hAnsi="Consolas"/>
      <w:sz w:val="22"/>
      <w:szCs w:val="22"/>
    </w:rPr>
  </w:style>
  <w:style w:type="character" w:styleId="HTMLSample">
    <w:name w:val="HTML Sample"/>
    <w:basedOn w:val="DefaultParagraphFont"/>
    <w:uiPriority w:val="99"/>
    <w:semiHidden/>
    <w:locked/>
    <w:rsid w:val="004B5263"/>
    <w:rPr>
      <w:rFonts w:ascii="Consolas" w:hAnsi="Consolas"/>
      <w:sz w:val="24"/>
      <w:szCs w:val="24"/>
    </w:rPr>
  </w:style>
  <w:style w:type="character" w:styleId="HTMLTypewriter">
    <w:name w:val="HTML Typewriter"/>
    <w:basedOn w:val="DefaultParagraphFont"/>
    <w:uiPriority w:val="99"/>
    <w:semiHidden/>
    <w:locked/>
    <w:rsid w:val="004B5263"/>
    <w:rPr>
      <w:rFonts w:ascii="Consolas" w:hAnsi="Consolas"/>
      <w:sz w:val="20"/>
      <w:szCs w:val="20"/>
    </w:rPr>
  </w:style>
  <w:style w:type="character" w:styleId="HTMLVariable">
    <w:name w:val="HTML Variable"/>
    <w:basedOn w:val="DefaultParagraphFont"/>
    <w:uiPriority w:val="99"/>
    <w:semiHidden/>
    <w:locked/>
    <w:rsid w:val="004B5263"/>
    <w:rPr>
      <w:i/>
      <w:iCs/>
    </w:rPr>
  </w:style>
  <w:style w:type="character" w:styleId="Hyperlink">
    <w:name w:val="Hyperlink"/>
    <w:basedOn w:val="DefaultParagraphFont"/>
    <w:uiPriority w:val="99"/>
    <w:locked/>
    <w:rsid w:val="004B5263"/>
    <w:rPr>
      <w:rFonts w:ascii="Univers 45 Light" w:hAnsi="Univers 45 Light"/>
      <w:color w:val="000000" w:themeColor="hyperlink"/>
      <w:sz w:val="20"/>
      <w:u w:val="single"/>
    </w:rPr>
  </w:style>
  <w:style w:type="paragraph" w:styleId="Index1">
    <w:name w:val="index 1"/>
    <w:basedOn w:val="Normal"/>
    <w:next w:val="Normal"/>
    <w:autoRedefine/>
    <w:uiPriority w:val="99"/>
    <w:semiHidden/>
    <w:locked/>
    <w:rsid w:val="004B5263"/>
    <w:pPr>
      <w:spacing w:after="0" w:line="240" w:lineRule="auto"/>
      <w:ind w:left="220" w:hanging="220"/>
    </w:pPr>
  </w:style>
  <w:style w:type="paragraph" w:styleId="Index2">
    <w:name w:val="index 2"/>
    <w:basedOn w:val="Normal"/>
    <w:next w:val="Normal"/>
    <w:autoRedefine/>
    <w:uiPriority w:val="99"/>
    <w:semiHidden/>
    <w:locked/>
    <w:rsid w:val="004B5263"/>
    <w:pPr>
      <w:spacing w:after="0" w:line="240" w:lineRule="auto"/>
      <w:ind w:left="440" w:hanging="220"/>
    </w:pPr>
  </w:style>
  <w:style w:type="paragraph" w:styleId="Index3">
    <w:name w:val="index 3"/>
    <w:basedOn w:val="Normal"/>
    <w:next w:val="Normal"/>
    <w:autoRedefine/>
    <w:uiPriority w:val="99"/>
    <w:semiHidden/>
    <w:locked/>
    <w:rsid w:val="004B5263"/>
    <w:pPr>
      <w:spacing w:after="0" w:line="240" w:lineRule="auto"/>
      <w:ind w:left="660" w:hanging="220"/>
    </w:pPr>
  </w:style>
  <w:style w:type="paragraph" w:styleId="Index4">
    <w:name w:val="index 4"/>
    <w:basedOn w:val="Normal"/>
    <w:next w:val="Normal"/>
    <w:autoRedefine/>
    <w:uiPriority w:val="99"/>
    <w:semiHidden/>
    <w:locked/>
    <w:rsid w:val="004B5263"/>
    <w:pPr>
      <w:spacing w:after="0" w:line="240" w:lineRule="auto"/>
      <w:ind w:left="880" w:hanging="220"/>
    </w:pPr>
  </w:style>
  <w:style w:type="paragraph" w:styleId="Index5">
    <w:name w:val="index 5"/>
    <w:basedOn w:val="Normal"/>
    <w:next w:val="Normal"/>
    <w:autoRedefine/>
    <w:uiPriority w:val="99"/>
    <w:semiHidden/>
    <w:locked/>
    <w:rsid w:val="004B5263"/>
    <w:pPr>
      <w:spacing w:after="0" w:line="240" w:lineRule="auto"/>
      <w:ind w:left="1100" w:hanging="220"/>
    </w:pPr>
  </w:style>
  <w:style w:type="paragraph" w:styleId="Index6">
    <w:name w:val="index 6"/>
    <w:basedOn w:val="Normal"/>
    <w:next w:val="Normal"/>
    <w:autoRedefine/>
    <w:uiPriority w:val="99"/>
    <w:semiHidden/>
    <w:locked/>
    <w:rsid w:val="004B5263"/>
    <w:pPr>
      <w:spacing w:after="0" w:line="240" w:lineRule="auto"/>
      <w:ind w:left="1320" w:hanging="220"/>
    </w:pPr>
  </w:style>
  <w:style w:type="paragraph" w:styleId="Index7">
    <w:name w:val="index 7"/>
    <w:basedOn w:val="Normal"/>
    <w:next w:val="Normal"/>
    <w:autoRedefine/>
    <w:uiPriority w:val="99"/>
    <w:semiHidden/>
    <w:locked/>
    <w:rsid w:val="004B5263"/>
    <w:pPr>
      <w:spacing w:after="0" w:line="240" w:lineRule="auto"/>
      <w:ind w:left="1540" w:hanging="220"/>
    </w:pPr>
  </w:style>
  <w:style w:type="paragraph" w:styleId="Index8">
    <w:name w:val="index 8"/>
    <w:basedOn w:val="Normal"/>
    <w:next w:val="Normal"/>
    <w:autoRedefine/>
    <w:uiPriority w:val="99"/>
    <w:semiHidden/>
    <w:locked/>
    <w:rsid w:val="004B5263"/>
    <w:pPr>
      <w:spacing w:after="0" w:line="240" w:lineRule="auto"/>
      <w:ind w:left="1760" w:hanging="220"/>
    </w:pPr>
  </w:style>
  <w:style w:type="paragraph" w:styleId="Index9">
    <w:name w:val="index 9"/>
    <w:basedOn w:val="Normal"/>
    <w:next w:val="Normal"/>
    <w:autoRedefine/>
    <w:uiPriority w:val="99"/>
    <w:semiHidden/>
    <w:locked/>
    <w:rsid w:val="004B5263"/>
    <w:pPr>
      <w:spacing w:after="0" w:line="240" w:lineRule="auto"/>
      <w:ind w:left="1980" w:hanging="220"/>
    </w:pPr>
  </w:style>
  <w:style w:type="paragraph" w:styleId="IndexHeading">
    <w:name w:val="index heading"/>
    <w:next w:val="BodyText"/>
    <w:uiPriority w:val="99"/>
    <w:semiHidden/>
    <w:locked/>
    <w:rsid w:val="004B5263"/>
    <w:pPr>
      <w:keepNext/>
      <w:keepLines/>
      <w:spacing w:before="240" w:after="120" w:line="259" w:lineRule="atLeast"/>
    </w:pPr>
    <w:rPr>
      <w:rFonts w:ascii="Arial Bold" w:eastAsiaTheme="majorEastAsia" w:hAnsi="Arial Bold" w:cstheme="majorBidi"/>
      <w:b/>
      <w:bCs/>
      <w:color w:val="00338D"/>
      <w:spacing w:val="10"/>
    </w:rPr>
  </w:style>
  <w:style w:type="paragraph" w:styleId="IntenseQuote">
    <w:name w:val="Intense Quote"/>
    <w:basedOn w:val="Normal"/>
    <w:next w:val="Normal"/>
    <w:link w:val="IntenseQuoteChar"/>
    <w:uiPriority w:val="99"/>
    <w:semiHidden/>
    <w:locked/>
    <w:rsid w:val="004B5263"/>
    <w:pPr>
      <w:pBdr>
        <w:top w:val="single" w:sz="4" w:space="10" w:color="0091DA" w:themeColor="accent1"/>
        <w:bottom w:val="single" w:sz="4" w:space="10" w:color="0091DA" w:themeColor="accent1"/>
      </w:pBdr>
      <w:spacing w:before="360" w:after="360"/>
      <w:ind w:left="864" w:right="864"/>
      <w:jc w:val="center"/>
    </w:pPr>
    <w:rPr>
      <w:i/>
      <w:iCs/>
      <w:color w:val="00338D"/>
    </w:rPr>
  </w:style>
  <w:style w:type="character" w:customStyle="1" w:styleId="IntenseQuoteChar">
    <w:name w:val="Intense Quote Char"/>
    <w:basedOn w:val="DefaultParagraphFont"/>
    <w:link w:val="IntenseQuote"/>
    <w:uiPriority w:val="99"/>
    <w:semiHidden/>
    <w:rsid w:val="004B5263"/>
    <w:rPr>
      <w:rFonts w:ascii="Arial" w:hAnsi="Arial"/>
      <w:i/>
      <w:iCs/>
      <w:color w:val="00338D"/>
      <w:sz w:val="22"/>
      <w:szCs w:val="22"/>
    </w:rPr>
  </w:style>
  <w:style w:type="character" w:styleId="LineNumber">
    <w:name w:val="line number"/>
    <w:basedOn w:val="DefaultParagraphFont"/>
    <w:uiPriority w:val="99"/>
    <w:semiHidden/>
    <w:locked/>
    <w:rsid w:val="004B5263"/>
  </w:style>
  <w:style w:type="paragraph" w:styleId="List">
    <w:name w:val="List"/>
    <w:basedOn w:val="ListParagraph"/>
    <w:uiPriority w:val="99"/>
    <w:semiHidden/>
    <w:locked/>
    <w:rsid w:val="004B5263"/>
    <w:pPr>
      <w:ind w:left="360" w:hanging="360"/>
    </w:pPr>
  </w:style>
  <w:style w:type="paragraph" w:styleId="List2">
    <w:name w:val="List 2"/>
    <w:basedOn w:val="ListParagraph"/>
    <w:uiPriority w:val="99"/>
    <w:semiHidden/>
    <w:locked/>
    <w:rsid w:val="004B5263"/>
    <w:pPr>
      <w:ind w:left="360" w:hanging="360"/>
    </w:pPr>
  </w:style>
  <w:style w:type="paragraph" w:styleId="List3">
    <w:name w:val="List 3"/>
    <w:basedOn w:val="ListParagraph"/>
    <w:uiPriority w:val="99"/>
    <w:semiHidden/>
    <w:locked/>
    <w:rsid w:val="004B5263"/>
    <w:pPr>
      <w:ind w:left="360" w:hanging="360"/>
    </w:pPr>
  </w:style>
  <w:style w:type="paragraph" w:styleId="List4">
    <w:name w:val="List 4"/>
    <w:basedOn w:val="ListParagraph"/>
    <w:uiPriority w:val="99"/>
    <w:semiHidden/>
    <w:locked/>
    <w:rsid w:val="004B5263"/>
    <w:pPr>
      <w:ind w:left="360" w:hanging="360"/>
    </w:pPr>
  </w:style>
  <w:style w:type="paragraph" w:styleId="List5">
    <w:name w:val="List 5"/>
    <w:basedOn w:val="List4"/>
    <w:uiPriority w:val="99"/>
    <w:semiHidden/>
    <w:locked/>
    <w:rsid w:val="004B5263"/>
  </w:style>
  <w:style w:type="paragraph" w:styleId="ListBullet">
    <w:name w:val="List Bullet"/>
    <w:basedOn w:val="ListParagraph"/>
    <w:uiPriority w:val="6"/>
    <w:qFormat/>
    <w:rsid w:val="00926727"/>
    <w:pPr>
      <w:numPr>
        <w:numId w:val="1"/>
      </w:numPr>
      <w:ind w:left="357" w:hanging="357"/>
      <w:contextualSpacing w:val="0"/>
    </w:pPr>
    <w:rPr>
      <w:szCs w:val="20"/>
    </w:rPr>
  </w:style>
  <w:style w:type="paragraph" w:styleId="ListBullet2">
    <w:name w:val="List Bullet 2"/>
    <w:basedOn w:val="BodyText"/>
    <w:uiPriority w:val="6"/>
    <w:qFormat/>
    <w:rsid w:val="0029332B"/>
    <w:pPr>
      <w:numPr>
        <w:ilvl w:val="1"/>
        <w:numId w:val="1"/>
      </w:numPr>
      <w:ind w:left="714" w:hanging="357"/>
      <w:contextualSpacing/>
    </w:pPr>
  </w:style>
  <w:style w:type="paragraph" w:styleId="ListBullet3">
    <w:name w:val="List Bullet 3"/>
    <w:basedOn w:val="BodyText"/>
    <w:uiPriority w:val="6"/>
    <w:qFormat/>
    <w:rsid w:val="0029332B"/>
    <w:pPr>
      <w:numPr>
        <w:ilvl w:val="2"/>
        <w:numId w:val="1"/>
      </w:numPr>
      <w:ind w:left="1077" w:hanging="357"/>
      <w:contextualSpacing/>
    </w:pPr>
  </w:style>
  <w:style w:type="paragraph" w:styleId="ListBullet4">
    <w:name w:val="List Bullet 4"/>
    <w:basedOn w:val="BodyText"/>
    <w:uiPriority w:val="6"/>
    <w:rsid w:val="00A3343F"/>
    <w:pPr>
      <w:numPr>
        <w:ilvl w:val="3"/>
        <w:numId w:val="1"/>
      </w:numPr>
    </w:pPr>
  </w:style>
  <w:style w:type="paragraph" w:styleId="ListBullet5">
    <w:name w:val="List Bullet 5"/>
    <w:basedOn w:val="BodyText"/>
    <w:uiPriority w:val="6"/>
    <w:rsid w:val="00A3343F"/>
    <w:pPr>
      <w:numPr>
        <w:ilvl w:val="4"/>
        <w:numId w:val="1"/>
      </w:numPr>
      <w:contextualSpacing/>
    </w:pPr>
  </w:style>
  <w:style w:type="paragraph" w:styleId="ListContinue">
    <w:name w:val="List Continue"/>
    <w:basedOn w:val="Normal"/>
    <w:uiPriority w:val="99"/>
    <w:semiHidden/>
    <w:locked/>
    <w:rsid w:val="004B5263"/>
    <w:pPr>
      <w:ind w:left="283"/>
      <w:contextualSpacing/>
    </w:pPr>
  </w:style>
  <w:style w:type="paragraph" w:styleId="ListContinue2">
    <w:name w:val="List Continue 2"/>
    <w:basedOn w:val="Normal"/>
    <w:uiPriority w:val="99"/>
    <w:semiHidden/>
    <w:locked/>
    <w:rsid w:val="004B5263"/>
    <w:pPr>
      <w:ind w:left="566"/>
      <w:contextualSpacing/>
    </w:pPr>
  </w:style>
  <w:style w:type="paragraph" w:styleId="ListContinue3">
    <w:name w:val="List Continue 3"/>
    <w:basedOn w:val="Normal"/>
    <w:uiPriority w:val="99"/>
    <w:semiHidden/>
    <w:locked/>
    <w:rsid w:val="004B5263"/>
    <w:pPr>
      <w:ind w:left="849"/>
      <w:contextualSpacing/>
    </w:pPr>
  </w:style>
  <w:style w:type="paragraph" w:styleId="ListContinue4">
    <w:name w:val="List Continue 4"/>
    <w:basedOn w:val="Normal"/>
    <w:uiPriority w:val="99"/>
    <w:semiHidden/>
    <w:locked/>
    <w:rsid w:val="004B5263"/>
    <w:pPr>
      <w:ind w:left="1132"/>
      <w:contextualSpacing/>
    </w:pPr>
  </w:style>
  <w:style w:type="paragraph" w:styleId="ListContinue5">
    <w:name w:val="List Continue 5"/>
    <w:basedOn w:val="ListNumber5"/>
    <w:uiPriority w:val="99"/>
    <w:semiHidden/>
    <w:locked/>
    <w:rsid w:val="004B5263"/>
    <w:pPr>
      <w:numPr>
        <w:ilvl w:val="0"/>
        <w:numId w:val="0"/>
      </w:numPr>
      <w:ind w:left="720" w:hanging="363"/>
    </w:pPr>
  </w:style>
  <w:style w:type="paragraph" w:styleId="ListNumber">
    <w:name w:val="List Number"/>
    <w:basedOn w:val="BodyText"/>
    <w:uiPriority w:val="8"/>
    <w:qFormat/>
    <w:rsid w:val="00926727"/>
    <w:pPr>
      <w:numPr>
        <w:numId w:val="5"/>
      </w:numPr>
      <w:contextualSpacing/>
    </w:pPr>
  </w:style>
  <w:style w:type="paragraph" w:styleId="ListNumber2">
    <w:name w:val="List Number 2"/>
    <w:basedOn w:val="BodyText"/>
    <w:uiPriority w:val="8"/>
    <w:qFormat/>
    <w:rsid w:val="00926727"/>
    <w:pPr>
      <w:numPr>
        <w:ilvl w:val="1"/>
        <w:numId w:val="5"/>
      </w:numPr>
      <w:contextualSpacing/>
    </w:pPr>
  </w:style>
  <w:style w:type="paragraph" w:styleId="ListNumber3">
    <w:name w:val="List Number 3"/>
    <w:basedOn w:val="Normal"/>
    <w:uiPriority w:val="8"/>
    <w:qFormat/>
    <w:rsid w:val="00926727"/>
    <w:pPr>
      <w:numPr>
        <w:ilvl w:val="2"/>
        <w:numId w:val="5"/>
      </w:numPr>
    </w:pPr>
  </w:style>
  <w:style w:type="paragraph" w:styleId="ListNumber4">
    <w:name w:val="List Number 4"/>
    <w:basedOn w:val="BodyText"/>
    <w:uiPriority w:val="8"/>
    <w:rsid w:val="00926727"/>
    <w:pPr>
      <w:numPr>
        <w:ilvl w:val="3"/>
        <w:numId w:val="5"/>
      </w:numPr>
      <w:contextualSpacing/>
    </w:pPr>
  </w:style>
  <w:style w:type="paragraph" w:styleId="ListNumber5">
    <w:name w:val="List Number 5"/>
    <w:basedOn w:val="BodyText"/>
    <w:uiPriority w:val="8"/>
    <w:rsid w:val="00926727"/>
    <w:pPr>
      <w:numPr>
        <w:ilvl w:val="4"/>
        <w:numId w:val="5"/>
      </w:numPr>
      <w:contextualSpacing/>
    </w:pPr>
  </w:style>
  <w:style w:type="paragraph" w:styleId="MacroText">
    <w:name w:val="macro"/>
    <w:link w:val="MacroTextChar"/>
    <w:uiPriority w:val="99"/>
    <w:semiHidden/>
    <w:locked/>
    <w:rsid w:val="004B526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rPr>
  </w:style>
  <w:style w:type="character" w:customStyle="1" w:styleId="MacroTextChar">
    <w:name w:val="Macro Text Char"/>
    <w:basedOn w:val="DefaultParagraphFont"/>
    <w:link w:val="MacroText"/>
    <w:uiPriority w:val="99"/>
    <w:semiHidden/>
    <w:rsid w:val="004B5263"/>
    <w:rPr>
      <w:rFonts w:ascii="Consolas" w:hAnsi="Consolas"/>
    </w:rPr>
  </w:style>
  <w:style w:type="character" w:styleId="Mention">
    <w:name w:val="Mention"/>
    <w:basedOn w:val="DefaultParagraphFont"/>
    <w:uiPriority w:val="99"/>
    <w:semiHidden/>
    <w:locked/>
    <w:rsid w:val="004B5263"/>
    <w:rPr>
      <w:color w:val="00338D"/>
      <w:shd w:val="clear" w:color="auto" w:fill="E1DFDD"/>
    </w:rPr>
  </w:style>
  <w:style w:type="paragraph" w:styleId="MessageHeader">
    <w:name w:val="Message Header"/>
    <w:basedOn w:val="Normal"/>
    <w:link w:val="MessageHeaderChar"/>
    <w:uiPriority w:val="99"/>
    <w:semiHidden/>
    <w:locked/>
    <w:rsid w:val="004B5263"/>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eastAsiaTheme="majorEastAsia" w:cstheme="majorBidi"/>
      <w:sz w:val="24"/>
      <w:szCs w:val="24"/>
    </w:rPr>
  </w:style>
  <w:style w:type="character" w:customStyle="1" w:styleId="MessageHeaderChar">
    <w:name w:val="Message Header Char"/>
    <w:basedOn w:val="DefaultParagraphFont"/>
    <w:link w:val="MessageHeader"/>
    <w:uiPriority w:val="99"/>
    <w:semiHidden/>
    <w:rsid w:val="004B5263"/>
    <w:rPr>
      <w:rFonts w:ascii="Arial" w:eastAsiaTheme="majorEastAsia" w:hAnsi="Arial" w:cstheme="majorBidi"/>
      <w:sz w:val="24"/>
      <w:szCs w:val="24"/>
      <w:shd w:val="pct20" w:color="auto" w:fill="auto"/>
    </w:rPr>
  </w:style>
  <w:style w:type="paragraph" w:styleId="NormalWeb">
    <w:name w:val="Normal (Web)"/>
    <w:basedOn w:val="Normal"/>
    <w:uiPriority w:val="99"/>
    <w:semiHidden/>
    <w:locked/>
    <w:rsid w:val="004B5263"/>
    <w:rPr>
      <w:rFonts w:cs="Times New Roman"/>
      <w:sz w:val="24"/>
      <w:szCs w:val="24"/>
    </w:rPr>
  </w:style>
  <w:style w:type="paragraph" w:styleId="NormalIndent">
    <w:name w:val="Normal Indent"/>
    <w:basedOn w:val="Normal"/>
    <w:uiPriority w:val="99"/>
    <w:semiHidden/>
    <w:locked/>
    <w:rsid w:val="004B5263"/>
  </w:style>
  <w:style w:type="paragraph" w:styleId="NoteHeading">
    <w:name w:val="Note Heading"/>
    <w:next w:val="BodyText"/>
    <w:link w:val="NoteHeadingChar"/>
    <w:uiPriority w:val="99"/>
    <w:semiHidden/>
    <w:locked/>
    <w:rsid w:val="004B5263"/>
    <w:pPr>
      <w:keepNext/>
      <w:keepLines/>
      <w:spacing w:before="240" w:after="120" w:line="240" w:lineRule="atLeast"/>
    </w:pPr>
    <w:rPr>
      <w:rFonts w:ascii="Arial Bold" w:hAnsi="Arial Bold"/>
      <w:color w:val="00338D"/>
      <w:spacing w:val="10"/>
    </w:rPr>
  </w:style>
  <w:style w:type="character" w:customStyle="1" w:styleId="NoteHeadingChar">
    <w:name w:val="Note Heading Char"/>
    <w:basedOn w:val="DefaultParagraphFont"/>
    <w:link w:val="NoteHeading"/>
    <w:uiPriority w:val="99"/>
    <w:semiHidden/>
    <w:rsid w:val="004B5263"/>
    <w:rPr>
      <w:rFonts w:ascii="Arial Bold" w:hAnsi="Arial Bold"/>
      <w:color w:val="00338D"/>
      <w:spacing w:val="10"/>
    </w:rPr>
  </w:style>
  <w:style w:type="character" w:styleId="PageNumber">
    <w:name w:val="page number"/>
    <w:basedOn w:val="DefaultParagraphFont"/>
    <w:uiPriority w:val="99"/>
    <w:semiHidden/>
    <w:locked/>
    <w:rsid w:val="004B5263"/>
  </w:style>
  <w:style w:type="character" w:styleId="PlaceholderText">
    <w:name w:val="Placeholder Text"/>
    <w:basedOn w:val="DefaultParagraphFont"/>
    <w:uiPriority w:val="99"/>
    <w:semiHidden/>
    <w:locked/>
    <w:rsid w:val="004B5263"/>
    <w:rPr>
      <w:color w:val="808080"/>
    </w:rPr>
  </w:style>
  <w:style w:type="table" w:styleId="PlainTable2">
    <w:name w:val="Plain Table 2"/>
    <w:basedOn w:val="TableNormal"/>
    <w:uiPriority w:val="42"/>
    <w:locked/>
    <w:rsid w:val="004B526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locked/>
    <w:rsid w:val="004B526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locked/>
    <w:rsid w:val="004B526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locked/>
    <w:rsid w:val="004B526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locked/>
    <w:rsid w:val="004B526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B5263"/>
    <w:rPr>
      <w:rFonts w:ascii="Consolas" w:hAnsi="Consolas"/>
      <w:sz w:val="21"/>
      <w:szCs w:val="21"/>
    </w:rPr>
  </w:style>
  <w:style w:type="paragraph" w:styleId="Quote">
    <w:name w:val="Quote"/>
    <w:basedOn w:val="Normal"/>
    <w:next w:val="Normal"/>
    <w:link w:val="QuoteChar"/>
    <w:uiPriority w:val="99"/>
    <w:semiHidden/>
    <w:locked/>
    <w:rsid w:val="004B5263"/>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99"/>
    <w:semiHidden/>
    <w:rsid w:val="004B5263"/>
    <w:rPr>
      <w:rFonts w:ascii="Arial" w:hAnsi="Arial"/>
      <w:i/>
      <w:iCs/>
      <w:color w:val="404040" w:themeColor="text1" w:themeTint="BF"/>
      <w:sz w:val="22"/>
      <w:szCs w:val="22"/>
    </w:rPr>
  </w:style>
  <w:style w:type="paragraph" w:styleId="Salutation">
    <w:name w:val="Salutation"/>
    <w:basedOn w:val="Normal"/>
    <w:next w:val="Normal"/>
    <w:link w:val="SalutationChar"/>
    <w:uiPriority w:val="99"/>
    <w:semiHidden/>
    <w:locked/>
    <w:rsid w:val="004B5263"/>
  </w:style>
  <w:style w:type="character" w:customStyle="1" w:styleId="SalutationChar">
    <w:name w:val="Salutation Char"/>
    <w:basedOn w:val="DefaultParagraphFont"/>
    <w:link w:val="Salutation"/>
    <w:uiPriority w:val="99"/>
    <w:semiHidden/>
    <w:rsid w:val="004B5263"/>
    <w:rPr>
      <w:rFonts w:ascii="Arial" w:hAnsi="Arial"/>
      <w:sz w:val="22"/>
      <w:szCs w:val="22"/>
    </w:rPr>
  </w:style>
  <w:style w:type="paragraph" w:styleId="Signature">
    <w:name w:val="Signature"/>
    <w:basedOn w:val="Normal"/>
    <w:link w:val="SignatureChar"/>
    <w:uiPriority w:val="99"/>
    <w:semiHidden/>
    <w:locked/>
    <w:rsid w:val="004B5263"/>
    <w:pPr>
      <w:spacing w:after="0" w:line="240" w:lineRule="auto"/>
      <w:ind w:left="4252"/>
    </w:pPr>
  </w:style>
  <w:style w:type="character" w:customStyle="1" w:styleId="SignatureChar">
    <w:name w:val="Signature Char"/>
    <w:basedOn w:val="DefaultParagraphFont"/>
    <w:link w:val="Signature"/>
    <w:uiPriority w:val="99"/>
    <w:semiHidden/>
    <w:rsid w:val="004B5263"/>
    <w:rPr>
      <w:rFonts w:ascii="Arial" w:hAnsi="Arial"/>
      <w:sz w:val="22"/>
      <w:szCs w:val="22"/>
    </w:rPr>
  </w:style>
  <w:style w:type="character" w:styleId="SmartHyperlink">
    <w:name w:val="Smart Hyperlink"/>
    <w:basedOn w:val="DefaultParagraphFont"/>
    <w:uiPriority w:val="99"/>
    <w:semiHidden/>
    <w:locked/>
    <w:rsid w:val="004B5263"/>
    <w:rPr>
      <w:u w:val="dotted"/>
    </w:rPr>
  </w:style>
  <w:style w:type="character" w:styleId="SmartLink">
    <w:name w:val="Smart Link"/>
    <w:basedOn w:val="DefaultParagraphFont"/>
    <w:uiPriority w:val="99"/>
    <w:semiHidden/>
    <w:locked/>
    <w:rsid w:val="004B5263"/>
    <w:rPr>
      <w:color w:val="00338D"/>
      <w:u w:val="single"/>
      <w:shd w:val="clear" w:color="auto" w:fill="F3F2F1"/>
    </w:rPr>
  </w:style>
  <w:style w:type="character" w:styleId="Strong">
    <w:name w:val="Strong"/>
    <w:basedOn w:val="DefaultParagraphFont"/>
    <w:uiPriority w:val="99"/>
    <w:semiHidden/>
    <w:locked/>
    <w:rsid w:val="004B5263"/>
    <w:rPr>
      <w:b/>
      <w:bCs/>
    </w:rPr>
  </w:style>
  <w:style w:type="paragraph" w:styleId="Subtitle">
    <w:name w:val="Subtitle"/>
    <w:basedOn w:val="Normal"/>
    <w:next w:val="Normal"/>
    <w:link w:val="SubtitleChar"/>
    <w:uiPriority w:val="99"/>
    <w:semiHidden/>
    <w:locked/>
    <w:rsid w:val="004B5263"/>
    <w:pPr>
      <w:ind w:left="720"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99"/>
    <w:semiHidden/>
    <w:rsid w:val="004B5263"/>
    <w:rPr>
      <w:rFonts w:ascii="Arial" w:eastAsiaTheme="minorEastAsia" w:hAnsi="Arial"/>
      <w:color w:val="5A5A5A" w:themeColor="text1" w:themeTint="A5"/>
      <w:spacing w:val="15"/>
      <w:sz w:val="22"/>
      <w:szCs w:val="22"/>
    </w:rPr>
  </w:style>
  <w:style w:type="character" w:styleId="SubtleEmphasis">
    <w:name w:val="Subtle Emphasis"/>
    <w:basedOn w:val="DefaultParagraphFont"/>
    <w:uiPriority w:val="99"/>
    <w:semiHidden/>
    <w:locked/>
    <w:rsid w:val="004B5263"/>
    <w:rPr>
      <w:b/>
      <w:i w:val="0"/>
      <w:iCs/>
      <w:color w:val="404040" w:themeColor="text1" w:themeTint="BF"/>
    </w:rPr>
  </w:style>
  <w:style w:type="character" w:styleId="SubtleReference">
    <w:name w:val="Subtle Reference"/>
    <w:basedOn w:val="DefaultParagraphFont"/>
    <w:uiPriority w:val="99"/>
    <w:semiHidden/>
    <w:locked/>
    <w:rsid w:val="004B5263"/>
    <w:rPr>
      <w:smallCaps/>
      <w:color w:val="5A5A5A" w:themeColor="text1" w:themeTint="A5"/>
    </w:rPr>
  </w:style>
  <w:style w:type="paragraph" w:styleId="TableofAuthorities">
    <w:name w:val="table of authorities"/>
    <w:basedOn w:val="Normal"/>
    <w:next w:val="BodyText"/>
    <w:uiPriority w:val="18"/>
    <w:semiHidden/>
    <w:rsid w:val="00A3343F"/>
    <w:pPr>
      <w:spacing w:line="260" w:lineRule="exact"/>
      <w:ind w:left="357" w:hanging="357"/>
    </w:pPr>
    <w:rPr>
      <w:rFonts w:ascii="Univers 45 Light" w:hAnsi="Univers 45 Light"/>
      <w:bCs/>
      <w:szCs w:val="32"/>
    </w:rPr>
  </w:style>
  <w:style w:type="paragraph" w:styleId="TableofFigures">
    <w:name w:val="table of figures"/>
    <w:basedOn w:val="Normal"/>
    <w:next w:val="BodyText"/>
    <w:uiPriority w:val="18"/>
    <w:rsid w:val="00A3343F"/>
    <w:pPr>
      <w:spacing w:line="260" w:lineRule="exact"/>
    </w:pPr>
    <w:rPr>
      <w:rFonts w:ascii="Univers 45 Light" w:hAnsi="Univers 45 Light"/>
      <w:bCs/>
      <w:szCs w:val="32"/>
    </w:rPr>
  </w:style>
  <w:style w:type="paragraph" w:styleId="Title">
    <w:name w:val="Title"/>
    <w:basedOn w:val="Normal"/>
    <w:next w:val="Normal"/>
    <w:link w:val="TitleChar"/>
    <w:uiPriority w:val="99"/>
    <w:semiHidden/>
    <w:locked/>
    <w:rsid w:val="004B526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99"/>
    <w:semiHidden/>
    <w:rsid w:val="004B5263"/>
    <w:rPr>
      <w:rFonts w:ascii="Arial" w:eastAsiaTheme="majorEastAsia" w:hAnsi="Arial" w:cstheme="majorBidi"/>
      <w:spacing w:val="-10"/>
      <w:kern w:val="28"/>
      <w:sz w:val="56"/>
      <w:szCs w:val="56"/>
    </w:rPr>
  </w:style>
  <w:style w:type="paragraph" w:styleId="TOAHeading">
    <w:name w:val="toa heading"/>
    <w:basedOn w:val="Normal"/>
    <w:next w:val="BodyText"/>
    <w:uiPriority w:val="15"/>
    <w:rsid w:val="00A3343F"/>
    <w:pPr>
      <w:spacing w:line="540" w:lineRule="atLeast"/>
    </w:pPr>
    <w:rPr>
      <w:rFonts w:ascii="KPMG Extralight" w:eastAsiaTheme="majorEastAsia" w:hAnsi="KPMG Extralight" w:cstheme="majorBidi"/>
      <w:b/>
      <w:color w:val="00338D"/>
      <w:sz w:val="48"/>
      <w:szCs w:val="24"/>
    </w:rPr>
  </w:style>
  <w:style w:type="paragraph" w:styleId="TOC1">
    <w:name w:val="toc 1"/>
    <w:basedOn w:val="Normal"/>
    <w:next w:val="BodyText"/>
    <w:autoRedefine/>
    <w:uiPriority w:val="39"/>
    <w:rsid w:val="00A3343F"/>
    <w:rPr>
      <w:b/>
      <w:bCs/>
      <w:szCs w:val="32"/>
    </w:rPr>
  </w:style>
  <w:style w:type="paragraph" w:styleId="TOC2">
    <w:name w:val="toc 2"/>
    <w:basedOn w:val="Normal"/>
    <w:next w:val="BodyText"/>
    <w:autoRedefine/>
    <w:uiPriority w:val="16"/>
    <w:rsid w:val="00A3343F"/>
    <w:pPr>
      <w:ind w:left="567"/>
    </w:pPr>
    <w:rPr>
      <w:bCs/>
      <w:szCs w:val="32"/>
    </w:rPr>
  </w:style>
  <w:style w:type="paragraph" w:styleId="TOC3">
    <w:name w:val="toc 3"/>
    <w:basedOn w:val="Normal"/>
    <w:next w:val="BodyText"/>
    <w:autoRedefine/>
    <w:uiPriority w:val="16"/>
    <w:rsid w:val="00A3343F"/>
    <w:pPr>
      <w:ind w:left="1134"/>
    </w:pPr>
    <w:rPr>
      <w:bCs/>
      <w:szCs w:val="32"/>
    </w:rPr>
  </w:style>
  <w:style w:type="paragraph" w:styleId="TOC4">
    <w:name w:val="toc 4"/>
    <w:basedOn w:val="Normal"/>
    <w:next w:val="BodyText"/>
    <w:autoRedefine/>
    <w:uiPriority w:val="16"/>
    <w:rsid w:val="00A3343F"/>
    <w:pPr>
      <w:spacing w:line="260" w:lineRule="exact"/>
      <w:ind w:left="1418"/>
    </w:pPr>
    <w:rPr>
      <w:rFonts w:ascii="Univers 45 Light" w:hAnsi="Univers 45 Light"/>
      <w:bCs/>
      <w:szCs w:val="32"/>
    </w:rPr>
  </w:style>
  <w:style w:type="paragraph" w:styleId="TOC5">
    <w:name w:val="toc 5"/>
    <w:basedOn w:val="BodyText"/>
    <w:next w:val="BodyText"/>
    <w:autoRedefine/>
    <w:uiPriority w:val="16"/>
    <w:semiHidden/>
    <w:locked/>
    <w:rsid w:val="004B5263"/>
    <w:pPr>
      <w:spacing w:after="100"/>
      <w:ind w:left="880"/>
    </w:pPr>
    <w:rPr>
      <w:rFonts w:ascii="Univers 45 Light" w:hAnsi="Univers 45 Light"/>
    </w:rPr>
  </w:style>
  <w:style w:type="paragraph" w:styleId="TOC6">
    <w:name w:val="toc 6"/>
    <w:basedOn w:val="BodyText"/>
    <w:next w:val="BodyText"/>
    <w:autoRedefine/>
    <w:uiPriority w:val="16"/>
    <w:semiHidden/>
    <w:locked/>
    <w:rsid w:val="004B5263"/>
    <w:pPr>
      <w:spacing w:after="100"/>
      <w:ind w:left="1100"/>
    </w:pPr>
    <w:rPr>
      <w:rFonts w:ascii="Univers 45 Light" w:hAnsi="Univers 45 Light"/>
    </w:rPr>
  </w:style>
  <w:style w:type="paragraph" w:styleId="TOC7">
    <w:name w:val="toc 7"/>
    <w:basedOn w:val="BodyText"/>
    <w:next w:val="BodyText"/>
    <w:autoRedefine/>
    <w:uiPriority w:val="16"/>
    <w:semiHidden/>
    <w:locked/>
    <w:rsid w:val="004B5263"/>
    <w:pPr>
      <w:spacing w:after="100"/>
      <w:ind w:left="1320"/>
    </w:pPr>
    <w:rPr>
      <w:rFonts w:ascii="Univers 45 Light" w:hAnsi="Univers 45 Light"/>
    </w:rPr>
  </w:style>
  <w:style w:type="paragraph" w:styleId="TOC8">
    <w:name w:val="toc 8"/>
    <w:basedOn w:val="BodyText"/>
    <w:next w:val="BodyText"/>
    <w:autoRedefine/>
    <w:uiPriority w:val="16"/>
    <w:semiHidden/>
    <w:locked/>
    <w:rsid w:val="004B5263"/>
    <w:pPr>
      <w:spacing w:after="100"/>
      <w:ind w:left="1540"/>
    </w:pPr>
    <w:rPr>
      <w:rFonts w:ascii="Univers 45 Light" w:hAnsi="Univers 45 Light"/>
    </w:rPr>
  </w:style>
  <w:style w:type="paragraph" w:styleId="TOC9">
    <w:name w:val="toc 9"/>
    <w:basedOn w:val="BodyText"/>
    <w:next w:val="BodyText"/>
    <w:autoRedefine/>
    <w:uiPriority w:val="16"/>
    <w:semiHidden/>
    <w:locked/>
    <w:rsid w:val="004B5263"/>
    <w:pPr>
      <w:spacing w:after="100"/>
      <w:ind w:left="1760"/>
    </w:pPr>
    <w:rPr>
      <w:rFonts w:ascii="Univers 45 Light" w:hAnsi="Univers 45 Light"/>
    </w:rPr>
  </w:style>
  <w:style w:type="paragraph" w:styleId="TOCHeading">
    <w:name w:val="TOC Heading"/>
    <w:basedOn w:val="Normal"/>
    <w:next w:val="BodyText"/>
    <w:uiPriority w:val="15"/>
    <w:rsid w:val="00A3343F"/>
    <w:pPr>
      <w:pageBreakBefore/>
      <w:spacing w:line="720" w:lineRule="atLeast"/>
    </w:pPr>
    <w:rPr>
      <w:rFonts w:ascii="KPMG Extralight" w:hAnsi="KPMG Extralight"/>
      <w:b/>
      <w:bCs/>
      <w:color w:val="00338D" w:themeColor="text2"/>
      <w:sz w:val="72"/>
      <w:szCs w:val="224"/>
    </w:rPr>
  </w:style>
  <w:style w:type="character" w:styleId="UnresolvedMention">
    <w:name w:val="Unresolved Mention"/>
    <w:basedOn w:val="DefaultParagraphFont"/>
    <w:uiPriority w:val="99"/>
    <w:semiHidden/>
    <w:locked/>
    <w:rsid w:val="004B5263"/>
    <w:rPr>
      <w:color w:val="605E5C"/>
      <w:shd w:val="clear" w:color="auto" w:fill="E1DFDD"/>
    </w:rPr>
  </w:style>
  <w:style w:type="paragraph" w:styleId="NoSpacing">
    <w:name w:val="No Spacing"/>
    <w:link w:val="NoSpacingChar"/>
    <w:uiPriority w:val="1"/>
    <w:rsid w:val="00A3343F"/>
    <w:pPr>
      <w:spacing w:after="0" w:line="260" w:lineRule="atLeast"/>
    </w:pPr>
    <w:rPr>
      <w:rFonts w:ascii="Arial" w:hAnsi="Arial"/>
      <w:sz w:val="22"/>
      <w:szCs w:val="22"/>
    </w:rPr>
  </w:style>
  <w:style w:type="table" w:styleId="TableGrid">
    <w:name w:val="Table Grid"/>
    <w:basedOn w:val="TableNormal"/>
    <w:uiPriority w:val="39"/>
    <w:locked/>
    <w:rsid w:val="008B6607"/>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aliases w:val="F2A Caption,O.Caption,MA Caption,Figure caption,AWT Caption,Table Caption,TABLE,Char,BG Caption,Item,caption,c,col bullet,cb,Center Bold,cbbullet,col bulletcsb,u,C2 Col Bullet,6 chart,Center Bcbold,cb 10pt,column bullet,col bullet1,cb1,Chart"/>
    <w:basedOn w:val="BodyText"/>
    <w:next w:val="BlockText"/>
    <w:link w:val="CaptionChar"/>
    <w:uiPriority w:val="10"/>
    <w:rsid w:val="00A3343F"/>
    <w:pPr>
      <w:spacing w:before="40" w:after="40"/>
    </w:pPr>
    <w:rPr>
      <w:b/>
      <w:iCs/>
      <w:color w:val="00338D"/>
      <w:sz w:val="18"/>
      <w:szCs w:val="18"/>
    </w:rPr>
  </w:style>
  <w:style w:type="table" w:styleId="ListTable6Colorful-Accent6">
    <w:name w:val="List Table 6 Colorful Accent 6"/>
    <w:basedOn w:val="TableNormal"/>
    <w:uiPriority w:val="51"/>
    <w:locked/>
    <w:rsid w:val="004B5263"/>
    <w:pPr>
      <w:spacing w:after="0" w:line="240" w:lineRule="auto"/>
    </w:pPr>
    <w:rPr>
      <w:color w:val="000000" w:themeColor="accent6" w:themeShade="BF"/>
    </w:rPr>
    <w:tblPr>
      <w:tblStyleRowBandSize w:val="1"/>
      <w:tblStyleColBandSize w:val="1"/>
      <w:tblBorders>
        <w:top w:val="single" w:sz="4" w:space="0" w:color="000000" w:themeColor="accent6"/>
        <w:bottom w:val="single" w:sz="4" w:space="0" w:color="000000" w:themeColor="accent6"/>
      </w:tblBorders>
    </w:tblPr>
    <w:tblStylePr w:type="firstRow">
      <w:rPr>
        <w:b/>
        <w:bCs/>
      </w:rPr>
      <w:tblPr/>
      <w:tcPr>
        <w:tcBorders>
          <w:bottom w:val="single" w:sz="4" w:space="0" w:color="000000" w:themeColor="accent6"/>
        </w:tcBorders>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paragraph" w:styleId="ListParagraph">
    <w:name w:val="List Paragraph"/>
    <w:aliases w:val="Recommendation,L,List Paragraph1,List Paragraph11,Bullet point,Use Case List Paragraph,Heading2,Body Bullet,Table Number Paragraph,Colorful List - Accent 11,List Paragraph Char Char,lp1,Figure_name,List Paragraph 1,B1,Requirements,bu1,new"/>
    <w:basedOn w:val="Normal"/>
    <w:link w:val="ListParagraphChar"/>
    <w:uiPriority w:val="34"/>
    <w:qFormat/>
    <w:rsid w:val="00A3343F"/>
    <w:pPr>
      <w:ind w:left="720"/>
      <w:contextualSpacing/>
    </w:pPr>
  </w:style>
  <w:style w:type="numbering" w:customStyle="1" w:styleId="BulletList">
    <w:name w:val="Bullet List"/>
    <w:basedOn w:val="111111"/>
    <w:uiPriority w:val="99"/>
    <w:locked/>
    <w:rsid w:val="004B5263"/>
  </w:style>
  <w:style w:type="character" w:styleId="Emphasis">
    <w:name w:val="Emphasis"/>
    <w:basedOn w:val="BodyTextChar"/>
    <w:uiPriority w:val="2"/>
    <w:qFormat/>
    <w:rsid w:val="00A3343F"/>
    <w:rPr>
      <w:rFonts w:ascii="Arial" w:hAnsi="Arial"/>
      <w:b/>
      <w:iCs/>
      <w:sz w:val="22"/>
      <w:szCs w:val="20"/>
    </w:rPr>
  </w:style>
  <w:style w:type="table" w:styleId="TableGridLight">
    <w:name w:val="Grid Table Light"/>
    <w:basedOn w:val="TableNormal"/>
    <w:uiPriority w:val="40"/>
    <w:locked/>
    <w:rsid w:val="004B52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pPr>
        <w:jc w:val="left"/>
      </w:pPr>
      <w:rPr>
        <w:rFonts w:ascii="Arial" w:hAnsi="Arial"/>
        <w:b/>
        <w:sz w:val="20"/>
      </w:rPr>
      <w:tblPr/>
      <w:tcPr>
        <w:vAlign w:val="bottom"/>
      </w:tcPr>
    </w:tblStylePr>
  </w:style>
  <w:style w:type="table" w:styleId="PlainTable1">
    <w:name w:val="Plain Table 1"/>
    <w:basedOn w:val="TableNormal"/>
    <w:uiPriority w:val="41"/>
    <w:locked/>
    <w:rsid w:val="004B526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KPMGBullets">
    <w:name w:val="KPMG Bullets"/>
    <w:basedOn w:val="NoList"/>
    <w:uiPriority w:val="99"/>
    <w:rsid w:val="008B6607"/>
  </w:style>
  <w:style w:type="table" w:customStyle="1" w:styleId="KPMGTable1">
    <w:name w:val="KPMG Table 1"/>
    <w:basedOn w:val="TableGrid"/>
    <w:uiPriority w:val="99"/>
    <w:rsid w:val="00A3343F"/>
    <w:rPr>
      <w:rFonts w:ascii="Arial" w:hAnsi="Arial"/>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blStylePr w:type="firstRow">
      <w:pPr>
        <w:jc w:val="left"/>
      </w:pPr>
      <w:rPr>
        <w:rFonts w:asciiTheme="minorHAnsi" w:hAnsiTheme="minorHAnsi"/>
        <w:sz w:val="22"/>
      </w:rPr>
      <w:tblPr/>
      <w:tcPr>
        <w:vAlign w:val="center"/>
      </w:tcPr>
    </w:tblStylePr>
  </w:style>
  <w:style w:type="table" w:customStyle="1" w:styleId="KPMGTable2">
    <w:name w:val="KPMG Table 2"/>
    <w:basedOn w:val="KPMGTable1"/>
    <w:uiPriority w:val="99"/>
    <w:rsid w:val="00926727"/>
    <w:tblPr/>
    <w:tblStylePr w:type="firstRow">
      <w:pPr>
        <w:jc w:val="left"/>
      </w:pPr>
      <w:rPr>
        <w:rFonts w:asciiTheme="minorHAnsi" w:hAnsiTheme="minorHAnsi"/>
        <w:b w:val="0"/>
        <w:sz w:val="22"/>
      </w:rPr>
      <w:tblPr/>
      <w:trPr>
        <w:tblHeader/>
      </w:trPr>
      <w:tcPr>
        <w:tcBorders>
          <w:insideH w:val="single" w:sz="4" w:space="0" w:color="FFFFFF" w:themeColor="background1"/>
          <w:insideV w:val="single" w:sz="4" w:space="0" w:color="FFFFFF" w:themeColor="background1"/>
        </w:tcBorders>
        <w:shd w:val="clear" w:color="auto" w:fill="00338D" w:themeFill="text2"/>
        <w:vAlign w:val="bottom"/>
      </w:tcPr>
    </w:tblStylePr>
    <w:tblStylePr w:type="lastRow">
      <w:rPr>
        <w:b/>
      </w:rPr>
    </w:tblStylePr>
  </w:style>
  <w:style w:type="table" w:customStyle="1" w:styleId="KPMGTable3">
    <w:name w:val="KPMG Table 3"/>
    <w:basedOn w:val="KPMGTable1"/>
    <w:uiPriority w:val="99"/>
    <w:rsid w:val="00926727"/>
    <w:tblPr/>
    <w:tblStylePr w:type="firstRow">
      <w:pPr>
        <w:jc w:val="left"/>
      </w:pPr>
      <w:rPr>
        <w:rFonts w:asciiTheme="minorHAnsi" w:hAnsiTheme="minorHAnsi"/>
        <w:sz w:val="22"/>
      </w:rPr>
      <w:tblPr/>
      <w:tcPr>
        <w:vAlign w:val="center"/>
      </w:tcPr>
    </w:tblStylePr>
    <w:tblStylePr w:type="lastRow">
      <w:rPr>
        <w:b/>
      </w:rPr>
    </w:tblStylePr>
    <w:tblStylePr w:type="firstCol">
      <w:pPr>
        <w:jc w:val="left"/>
      </w:pPr>
      <w:rPr>
        <w:rFonts w:asciiTheme="minorHAnsi" w:hAnsiTheme="minorHAnsi"/>
        <w:b w:val="0"/>
        <w:sz w:val="22"/>
      </w:rPr>
      <w:tblPr/>
      <w:tcPr>
        <w:tcBorders>
          <w:insideH w:val="single" w:sz="4" w:space="0" w:color="FFFFFF" w:themeColor="background1"/>
          <w:insideV w:val="single" w:sz="4" w:space="0" w:color="FFFFFF" w:themeColor="background1"/>
        </w:tcBorders>
        <w:shd w:val="clear" w:color="auto" w:fill="00338D" w:themeFill="text2"/>
        <w:vAlign w:val="center"/>
      </w:tcPr>
    </w:tblStylePr>
    <w:tblStylePr w:type="nwCell">
      <w:pPr>
        <w:jc w:val="left"/>
      </w:pPr>
    </w:tblStylePr>
  </w:style>
  <w:style w:type="paragraph" w:customStyle="1" w:styleId="ListBullet6">
    <w:name w:val="List Bullet 6"/>
    <w:basedOn w:val="BodyText"/>
    <w:uiPriority w:val="6"/>
    <w:rsid w:val="00A3343F"/>
    <w:pPr>
      <w:numPr>
        <w:ilvl w:val="5"/>
        <w:numId w:val="1"/>
      </w:numPr>
      <w:contextualSpacing/>
    </w:pPr>
  </w:style>
  <w:style w:type="paragraph" w:customStyle="1" w:styleId="ListBullet7">
    <w:name w:val="List Bullet 7"/>
    <w:basedOn w:val="Normal"/>
    <w:uiPriority w:val="6"/>
    <w:rsid w:val="00A3343F"/>
    <w:pPr>
      <w:numPr>
        <w:ilvl w:val="6"/>
        <w:numId w:val="1"/>
      </w:numPr>
    </w:pPr>
  </w:style>
  <w:style w:type="paragraph" w:customStyle="1" w:styleId="ListBullet8">
    <w:name w:val="List Bullet 8"/>
    <w:basedOn w:val="BodyText"/>
    <w:uiPriority w:val="6"/>
    <w:rsid w:val="00A3343F"/>
    <w:pPr>
      <w:numPr>
        <w:ilvl w:val="7"/>
        <w:numId w:val="1"/>
      </w:numPr>
    </w:pPr>
    <w:rPr>
      <w:rFonts w:cs="Arial"/>
    </w:rPr>
  </w:style>
  <w:style w:type="paragraph" w:customStyle="1" w:styleId="ListBullet9">
    <w:name w:val="List Bullet 9"/>
    <w:basedOn w:val="BodyText"/>
    <w:uiPriority w:val="6"/>
    <w:rsid w:val="00A3343F"/>
    <w:pPr>
      <w:numPr>
        <w:ilvl w:val="8"/>
        <w:numId w:val="1"/>
      </w:numPr>
    </w:pPr>
    <w:rPr>
      <w:rFonts w:cs="Arial"/>
    </w:rPr>
  </w:style>
  <w:style w:type="paragraph" w:customStyle="1" w:styleId="List6">
    <w:name w:val="List 6"/>
    <w:basedOn w:val="List5"/>
    <w:uiPriority w:val="99"/>
    <w:semiHidden/>
    <w:qFormat/>
    <w:locked/>
    <w:rsid w:val="004B5263"/>
  </w:style>
  <w:style w:type="numbering" w:customStyle="1" w:styleId="KPMGBulletList">
    <w:name w:val="KPMG Bullet List"/>
    <w:basedOn w:val="NoList"/>
    <w:uiPriority w:val="99"/>
    <w:rsid w:val="00A3343F"/>
    <w:pPr>
      <w:numPr>
        <w:numId w:val="1"/>
      </w:numPr>
    </w:pPr>
  </w:style>
  <w:style w:type="numbering" w:customStyle="1" w:styleId="KPMGNumberList">
    <w:name w:val="KPMG Number List"/>
    <w:basedOn w:val="KPMGBulletList"/>
    <w:uiPriority w:val="99"/>
    <w:rsid w:val="004B7FFC"/>
    <w:pPr>
      <w:numPr>
        <w:numId w:val="3"/>
      </w:numPr>
    </w:pPr>
  </w:style>
  <w:style w:type="paragraph" w:customStyle="1" w:styleId="ListNumber6">
    <w:name w:val="List Number 6"/>
    <w:basedOn w:val="BodyText"/>
    <w:uiPriority w:val="8"/>
    <w:rsid w:val="00926727"/>
    <w:pPr>
      <w:numPr>
        <w:ilvl w:val="5"/>
        <w:numId w:val="5"/>
      </w:numPr>
    </w:pPr>
  </w:style>
  <w:style w:type="paragraph" w:customStyle="1" w:styleId="ListNumber7">
    <w:name w:val="List Number 7"/>
    <w:basedOn w:val="BodyText"/>
    <w:uiPriority w:val="8"/>
    <w:rsid w:val="00926727"/>
    <w:pPr>
      <w:numPr>
        <w:ilvl w:val="6"/>
        <w:numId w:val="5"/>
      </w:numPr>
    </w:pPr>
  </w:style>
  <w:style w:type="paragraph" w:customStyle="1" w:styleId="ListNumber8">
    <w:name w:val="List Number 8"/>
    <w:basedOn w:val="BodyText"/>
    <w:uiPriority w:val="8"/>
    <w:rsid w:val="00926727"/>
    <w:pPr>
      <w:numPr>
        <w:ilvl w:val="7"/>
        <w:numId w:val="5"/>
      </w:numPr>
    </w:pPr>
  </w:style>
  <w:style w:type="paragraph" w:customStyle="1" w:styleId="ListNumber9">
    <w:name w:val="List Number 9"/>
    <w:basedOn w:val="BodyText"/>
    <w:uiPriority w:val="8"/>
    <w:rsid w:val="00926727"/>
    <w:pPr>
      <w:numPr>
        <w:ilvl w:val="8"/>
        <w:numId w:val="5"/>
      </w:numPr>
    </w:pPr>
  </w:style>
  <w:style w:type="paragraph" w:customStyle="1" w:styleId="ListBulletText">
    <w:name w:val="List Bullet Text"/>
    <w:basedOn w:val="BodyText"/>
    <w:uiPriority w:val="7"/>
    <w:rsid w:val="00A3343F"/>
    <w:pPr>
      <w:ind w:left="357"/>
    </w:pPr>
  </w:style>
  <w:style w:type="paragraph" w:customStyle="1" w:styleId="ListBulletText2">
    <w:name w:val="List Bullet Text 2"/>
    <w:basedOn w:val="BodyText"/>
    <w:uiPriority w:val="7"/>
    <w:rsid w:val="00A3343F"/>
    <w:pPr>
      <w:ind w:left="720"/>
      <w:contextualSpacing/>
    </w:pPr>
  </w:style>
  <w:style w:type="paragraph" w:customStyle="1" w:styleId="ListBulletText3">
    <w:name w:val="List Bullet Text 3"/>
    <w:basedOn w:val="BodyText"/>
    <w:uiPriority w:val="7"/>
    <w:rsid w:val="00A3343F"/>
    <w:pPr>
      <w:ind w:left="1077"/>
      <w:contextualSpacing/>
    </w:pPr>
  </w:style>
  <w:style w:type="paragraph" w:customStyle="1" w:styleId="Footer1">
    <w:name w:val="Footer 1"/>
    <w:basedOn w:val="Footer"/>
    <w:uiPriority w:val="11"/>
    <w:rsid w:val="00A3343F"/>
    <w:rPr>
      <w:sz w:val="14"/>
    </w:rPr>
  </w:style>
  <w:style w:type="paragraph" w:customStyle="1" w:styleId="Cover">
    <w:name w:val="Cover"/>
    <w:uiPriority w:val="4"/>
    <w:rsid w:val="00A3343F"/>
    <w:pPr>
      <w:spacing w:before="480" w:after="2000" w:line="1800" w:lineRule="atLeast"/>
    </w:pPr>
    <w:rPr>
      <w:rFonts w:ascii="KPMG Extralight" w:hAnsi="KPMG Extralight"/>
      <w:b/>
      <w:bCs/>
      <w:color w:val="00338D"/>
      <w:sz w:val="224"/>
      <w:szCs w:val="224"/>
    </w:rPr>
  </w:style>
  <w:style w:type="paragraph" w:customStyle="1" w:styleId="Cover2">
    <w:name w:val="Cover 2"/>
    <w:basedOn w:val="Cover3"/>
    <w:uiPriority w:val="4"/>
    <w:rsid w:val="00A3343F"/>
    <w:rPr>
      <w:b/>
    </w:rPr>
  </w:style>
  <w:style w:type="paragraph" w:customStyle="1" w:styleId="Cover3">
    <w:name w:val="Cover 3"/>
    <w:basedOn w:val="Normal"/>
    <w:uiPriority w:val="4"/>
    <w:rsid w:val="00A3343F"/>
    <w:pPr>
      <w:spacing w:line="320" w:lineRule="atLeast"/>
    </w:pPr>
    <w:rPr>
      <w:color w:val="00338D"/>
      <w:sz w:val="32"/>
      <w:szCs w:val="32"/>
    </w:rPr>
  </w:style>
  <w:style w:type="paragraph" w:customStyle="1" w:styleId="Cover4">
    <w:name w:val="Cover 4"/>
    <w:basedOn w:val="Normal"/>
    <w:uiPriority w:val="4"/>
    <w:rsid w:val="00A3343F"/>
    <w:pPr>
      <w:spacing w:line="200" w:lineRule="atLeast"/>
    </w:pPr>
    <w:rPr>
      <w:b/>
      <w:bCs/>
      <w:color w:val="00338D"/>
      <w:sz w:val="20"/>
      <w:szCs w:val="32"/>
    </w:rPr>
  </w:style>
  <w:style w:type="character" w:customStyle="1" w:styleId="NoSpacingChar">
    <w:name w:val="No Spacing Char"/>
    <w:basedOn w:val="DefaultParagraphFont"/>
    <w:link w:val="NoSpacing"/>
    <w:uiPriority w:val="1"/>
    <w:rsid w:val="004B5263"/>
    <w:rPr>
      <w:rFonts w:ascii="Arial" w:hAnsi="Arial"/>
      <w:sz w:val="22"/>
      <w:szCs w:val="22"/>
    </w:rPr>
  </w:style>
  <w:style w:type="paragraph" w:customStyle="1" w:styleId="CaptionText">
    <w:name w:val="Caption Text"/>
    <w:basedOn w:val="BodyText"/>
    <w:link w:val="CaptionTextChar"/>
    <w:uiPriority w:val="10"/>
    <w:rsid w:val="00A3343F"/>
    <w:pPr>
      <w:spacing w:before="40" w:after="40"/>
    </w:pPr>
    <w:rPr>
      <w:color w:val="00338D"/>
      <w:sz w:val="18"/>
    </w:rPr>
  </w:style>
  <w:style w:type="character" w:customStyle="1" w:styleId="CaptionTextChar">
    <w:name w:val="Caption Text Char"/>
    <w:basedOn w:val="CaptionChar"/>
    <w:link w:val="CaptionText"/>
    <w:uiPriority w:val="10"/>
    <w:rsid w:val="00D43B83"/>
    <w:rPr>
      <w:rFonts w:ascii="Arial" w:hAnsi="Arial"/>
      <w:b w:val="0"/>
      <w:iCs w:val="0"/>
      <w:color w:val="00338D"/>
      <w:sz w:val="18"/>
      <w:szCs w:val="18"/>
    </w:rPr>
  </w:style>
  <w:style w:type="character" w:styleId="IntenseEmphasis">
    <w:name w:val="Intense Emphasis"/>
    <w:uiPriority w:val="99"/>
    <w:semiHidden/>
    <w:locked/>
    <w:rsid w:val="00D43B83"/>
    <w:rPr>
      <w:i/>
      <w:iCs/>
      <w:caps/>
      <w:spacing w:val="10"/>
      <w:sz w:val="20"/>
      <w:szCs w:val="20"/>
    </w:rPr>
  </w:style>
  <w:style w:type="character" w:styleId="IntenseReference">
    <w:name w:val="Intense Reference"/>
    <w:uiPriority w:val="99"/>
    <w:semiHidden/>
    <w:locked/>
    <w:rsid w:val="00D43B83"/>
    <w:rPr>
      <w:rFonts w:asciiTheme="minorHAnsi" w:eastAsiaTheme="minorEastAsia" w:hAnsiTheme="minorHAnsi" w:cstheme="minorBidi"/>
      <w:b/>
      <w:bCs/>
      <w:i/>
      <w:iCs/>
      <w:color w:val="231B4B" w:themeColor="accent2" w:themeShade="7F"/>
    </w:rPr>
  </w:style>
  <w:style w:type="table" w:styleId="ColorfulGrid">
    <w:name w:val="Colorful Grid"/>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4EBFF" w:themeFill="accent1" w:themeFillTint="33"/>
    </w:tcPr>
    <w:tblStylePr w:type="firstRow">
      <w:rPr>
        <w:b/>
        <w:bCs/>
      </w:rPr>
      <w:tblPr/>
      <w:tcPr>
        <w:shd w:val="clear" w:color="auto" w:fill="8AD7FF" w:themeFill="accent1" w:themeFillTint="66"/>
      </w:tcPr>
    </w:tblStylePr>
    <w:tblStylePr w:type="lastRow">
      <w:rPr>
        <w:b/>
        <w:bCs/>
        <w:color w:val="000000" w:themeColor="text1"/>
      </w:rPr>
      <w:tblPr/>
      <w:tcPr>
        <w:shd w:val="clear" w:color="auto" w:fill="8AD7FF" w:themeFill="accent1" w:themeFillTint="66"/>
      </w:tcPr>
    </w:tblStylePr>
    <w:tblStylePr w:type="firstCol">
      <w:rPr>
        <w:color w:val="FFFFFF" w:themeColor="background1"/>
      </w:rPr>
      <w:tblPr/>
      <w:tcPr>
        <w:shd w:val="clear" w:color="auto" w:fill="006CA3" w:themeFill="accent1" w:themeFillShade="BF"/>
      </w:tcPr>
    </w:tblStylePr>
    <w:tblStylePr w:type="lastCol">
      <w:rPr>
        <w:color w:val="FFFFFF" w:themeColor="background1"/>
      </w:rPr>
      <w:tblPr/>
      <w:tcPr>
        <w:shd w:val="clear" w:color="auto" w:fill="006CA3" w:themeFill="accent1" w:themeFillShade="BF"/>
      </w:tc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ColorfulGrid-Accent2">
    <w:name w:val="Colorful Grid Accent 2"/>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D7D2EF" w:themeFill="accent2" w:themeFillTint="33"/>
    </w:tcPr>
    <w:tblStylePr w:type="firstRow">
      <w:rPr>
        <w:b/>
        <w:bCs/>
      </w:rPr>
      <w:tblPr/>
      <w:tcPr>
        <w:shd w:val="clear" w:color="auto" w:fill="AFA5DF" w:themeFill="accent2" w:themeFillTint="66"/>
      </w:tcPr>
    </w:tblStylePr>
    <w:tblStylePr w:type="lastRow">
      <w:rPr>
        <w:b/>
        <w:bCs/>
        <w:color w:val="000000" w:themeColor="text1"/>
      </w:rPr>
      <w:tblPr/>
      <w:tcPr>
        <w:shd w:val="clear" w:color="auto" w:fill="AFA5DF" w:themeFill="accent2" w:themeFillTint="66"/>
      </w:tcPr>
    </w:tblStylePr>
    <w:tblStylePr w:type="firstCol">
      <w:rPr>
        <w:color w:val="FFFFFF" w:themeColor="background1"/>
      </w:rPr>
      <w:tblPr/>
      <w:tcPr>
        <w:shd w:val="clear" w:color="auto" w:fill="352871" w:themeFill="accent2" w:themeFillShade="BF"/>
      </w:tcPr>
    </w:tblStylePr>
    <w:tblStylePr w:type="lastCol">
      <w:rPr>
        <w:color w:val="FFFFFF" w:themeColor="background1"/>
      </w:rPr>
      <w:tblPr/>
      <w:tcPr>
        <w:shd w:val="clear" w:color="auto" w:fill="352871" w:themeFill="accent2" w:themeFillShade="BF"/>
      </w:tc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ColorfulGrid-Accent3">
    <w:name w:val="Colorful Grid Accent 3"/>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0B6F8" w:themeFill="accent3" w:themeFillTint="33"/>
    </w:tcPr>
    <w:tblStylePr w:type="firstRow">
      <w:rPr>
        <w:b/>
        <w:bCs/>
      </w:rPr>
      <w:tblPr/>
      <w:tcPr>
        <w:shd w:val="clear" w:color="auto" w:fill="C26EF1" w:themeFill="accent3" w:themeFillTint="66"/>
      </w:tcPr>
    </w:tblStylePr>
    <w:tblStylePr w:type="lastRow">
      <w:rPr>
        <w:b/>
        <w:bCs/>
        <w:color w:val="000000" w:themeColor="text1"/>
      </w:rPr>
      <w:tblPr/>
      <w:tcPr>
        <w:shd w:val="clear" w:color="auto" w:fill="C26EF1" w:themeFill="accent3" w:themeFillTint="66"/>
      </w:tcPr>
    </w:tblStylePr>
    <w:tblStylePr w:type="firstCol">
      <w:rPr>
        <w:color w:val="FFFFFF" w:themeColor="background1"/>
      </w:rPr>
      <w:tblPr/>
      <w:tcPr>
        <w:shd w:val="clear" w:color="auto" w:fill="34074D" w:themeFill="accent3" w:themeFillShade="BF"/>
      </w:tcPr>
    </w:tblStylePr>
    <w:tblStylePr w:type="lastCol">
      <w:rPr>
        <w:color w:val="FFFFFF" w:themeColor="background1"/>
      </w:rPr>
      <w:tblPr/>
      <w:tcPr>
        <w:shd w:val="clear" w:color="auto" w:fill="34074D" w:themeFill="accent3" w:themeFillShade="BF"/>
      </w:tc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ColorfulGrid-Accent4">
    <w:name w:val="Colorful Grid Accent 4"/>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EAC6EF" w:themeFill="accent4" w:themeFillTint="33"/>
    </w:tcPr>
    <w:tblStylePr w:type="firstRow">
      <w:rPr>
        <w:b/>
        <w:bCs/>
      </w:rPr>
      <w:tblPr/>
      <w:tcPr>
        <w:shd w:val="clear" w:color="auto" w:fill="D68DE0" w:themeFill="accent4" w:themeFillTint="66"/>
      </w:tcPr>
    </w:tblStylePr>
    <w:tblStylePr w:type="lastRow">
      <w:rPr>
        <w:b/>
        <w:bCs/>
        <w:color w:val="000000" w:themeColor="text1"/>
      </w:rPr>
      <w:tblPr/>
      <w:tcPr>
        <w:shd w:val="clear" w:color="auto" w:fill="D68DE0" w:themeFill="accent4" w:themeFillTint="66"/>
      </w:tcPr>
    </w:tblStylePr>
    <w:tblStylePr w:type="firstCol">
      <w:rPr>
        <w:color w:val="FFFFFF" w:themeColor="background1"/>
      </w:rPr>
      <w:tblPr/>
      <w:tcPr>
        <w:shd w:val="clear" w:color="auto" w:fill="511859" w:themeFill="accent4" w:themeFillShade="BF"/>
      </w:tcPr>
    </w:tblStylePr>
    <w:tblStylePr w:type="lastCol">
      <w:rPr>
        <w:color w:val="FFFFFF" w:themeColor="background1"/>
      </w:rPr>
      <w:tblPr/>
      <w:tcPr>
        <w:shd w:val="clear" w:color="auto" w:fill="511859" w:themeFill="accent4" w:themeFillShade="BF"/>
      </w:tc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ColorfulGrid-Accent5">
    <w:name w:val="Colorful Grid Accent 5"/>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B9FFFD" w:themeFill="accent5" w:themeFillTint="33"/>
    </w:tcPr>
    <w:tblStylePr w:type="firstRow">
      <w:rPr>
        <w:b/>
        <w:bCs/>
      </w:rPr>
      <w:tblPr/>
      <w:tcPr>
        <w:shd w:val="clear" w:color="auto" w:fill="74FFFC" w:themeFill="accent5" w:themeFillTint="66"/>
      </w:tcPr>
    </w:tblStylePr>
    <w:tblStylePr w:type="lastRow">
      <w:rPr>
        <w:b/>
        <w:bCs/>
        <w:color w:val="000000" w:themeColor="text1"/>
      </w:rPr>
      <w:tblPr/>
      <w:tcPr>
        <w:shd w:val="clear" w:color="auto" w:fill="74FFFC" w:themeFill="accent5" w:themeFillTint="66"/>
      </w:tcPr>
    </w:tblStylePr>
    <w:tblStylePr w:type="firstCol">
      <w:rPr>
        <w:color w:val="FFFFFF" w:themeColor="background1"/>
      </w:rPr>
      <w:tblPr/>
      <w:tcPr>
        <w:shd w:val="clear" w:color="auto" w:fill="007A78" w:themeFill="accent5" w:themeFillShade="BF"/>
      </w:tcPr>
    </w:tblStylePr>
    <w:tblStylePr w:type="lastCol">
      <w:rPr>
        <w:color w:val="FFFFFF" w:themeColor="background1"/>
      </w:rPr>
      <w:tblPr/>
      <w:tcPr>
        <w:shd w:val="clear" w:color="auto" w:fill="007A78" w:themeFill="accent5" w:themeFillShade="BF"/>
      </w:tc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ColorfulGrid-Accent6">
    <w:name w:val="Colorful Grid Accent 6"/>
    <w:basedOn w:val="TableNormal"/>
    <w:uiPriority w:val="73"/>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insideH w:val="single" w:sz="4" w:space="0" w:color="FFFFFF" w:themeColor="background1"/>
      </w:tblBorders>
    </w:tblPr>
    <w:tcPr>
      <w:shd w:val="clear" w:color="auto" w:fill="CCCCCC" w:themeFill="accent6" w:themeFillTint="33"/>
    </w:tcPr>
    <w:tblStylePr w:type="firstRow">
      <w:rPr>
        <w:b/>
        <w:bCs/>
      </w:rPr>
      <w:tblPr/>
      <w:tcPr>
        <w:shd w:val="clear" w:color="auto" w:fill="999999" w:themeFill="accent6" w:themeFillTint="66"/>
      </w:tcPr>
    </w:tblStylePr>
    <w:tblStylePr w:type="lastRow">
      <w:rPr>
        <w:b/>
        <w:bCs/>
        <w:color w:val="000000" w:themeColor="text1"/>
      </w:rPr>
      <w:tblPr/>
      <w:tcPr>
        <w:shd w:val="clear" w:color="auto" w:fill="999999" w:themeFill="accent6" w:themeFillTint="66"/>
      </w:tcPr>
    </w:tblStylePr>
    <w:tblStylePr w:type="firstCol">
      <w:rPr>
        <w:color w:val="FFFFFF" w:themeColor="background1"/>
      </w:rPr>
      <w:tblPr/>
      <w:tcPr>
        <w:shd w:val="clear" w:color="auto" w:fill="000000" w:themeFill="accent6" w:themeFillShade="BF"/>
      </w:tcPr>
    </w:tblStylePr>
    <w:tblStylePr w:type="lastCol">
      <w:rPr>
        <w:color w:val="FFFFFF" w:themeColor="background1"/>
      </w:rPr>
      <w:tblPr/>
      <w:tcPr>
        <w:shd w:val="clear" w:color="auto" w:fill="000000" w:themeFill="accent6" w:themeFillShade="BF"/>
      </w:tc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ColorfulList">
    <w:name w:val="Colorful List"/>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2F5FF" w:themeFill="accent1"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6FF" w:themeFill="accent1" w:themeFillTint="3F"/>
      </w:tcPr>
    </w:tblStylePr>
    <w:tblStylePr w:type="band1Horz">
      <w:tblPr/>
      <w:tcPr>
        <w:shd w:val="clear" w:color="auto" w:fill="C4EBFF" w:themeFill="accent1" w:themeFillTint="33"/>
      </w:tcPr>
    </w:tblStylePr>
  </w:style>
  <w:style w:type="table" w:styleId="ColorfulList-Accent2">
    <w:name w:val="Colorful List Accent 2"/>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BE8F7" w:themeFill="accent2" w:themeFillTint="19"/>
    </w:tcPr>
    <w:tblStylePr w:type="firstRow">
      <w:rPr>
        <w:b/>
        <w:bCs/>
        <w:color w:val="FFFFFF" w:themeColor="background1"/>
      </w:rPr>
      <w:tblPr/>
      <w:tcPr>
        <w:tcBorders>
          <w:bottom w:val="single" w:sz="12" w:space="0" w:color="FFFFFF" w:themeColor="background1"/>
        </w:tcBorders>
        <w:shd w:val="clear" w:color="auto" w:fill="392B79" w:themeFill="accent2" w:themeFillShade="CC"/>
      </w:tcPr>
    </w:tblStylePr>
    <w:tblStylePr w:type="lastRow">
      <w:rPr>
        <w:b/>
        <w:bCs/>
        <w:color w:val="392B79"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DC7EB" w:themeFill="accent2" w:themeFillTint="3F"/>
      </w:tcPr>
    </w:tblStylePr>
    <w:tblStylePr w:type="band1Horz">
      <w:tblPr/>
      <w:tcPr>
        <w:shd w:val="clear" w:color="auto" w:fill="D7D2EF" w:themeFill="accent2" w:themeFillTint="33"/>
      </w:tcPr>
    </w:tblStylePr>
  </w:style>
  <w:style w:type="table" w:styleId="ColorfulList-Accent3">
    <w:name w:val="Colorful List Accent 3"/>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0DBFB" w:themeFill="accent3" w:themeFillTint="19"/>
    </w:tcPr>
    <w:tblStylePr w:type="firstRow">
      <w:rPr>
        <w:b/>
        <w:bCs/>
        <w:color w:val="FFFFFF" w:themeColor="background1"/>
      </w:rPr>
      <w:tblPr/>
      <w:tcPr>
        <w:tcBorders>
          <w:bottom w:val="single" w:sz="12" w:space="0" w:color="FFFFFF" w:themeColor="background1"/>
        </w:tcBorders>
        <w:shd w:val="clear" w:color="auto" w:fill="56195F" w:themeFill="accent4" w:themeFillShade="CC"/>
      </w:tcPr>
    </w:tblStylePr>
    <w:tblStylePr w:type="lastRow">
      <w:rPr>
        <w:b/>
        <w:bCs/>
        <w:color w:val="56195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A5F6" w:themeFill="accent3" w:themeFillTint="3F"/>
      </w:tcPr>
    </w:tblStylePr>
    <w:tblStylePr w:type="band1Horz">
      <w:tblPr/>
      <w:tcPr>
        <w:shd w:val="clear" w:color="auto" w:fill="E0B6F8" w:themeFill="accent3" w:themeFillTint="33"/>
      </w:tcPr>
    </w:tblStylePr>
  </w:style>
  <w:style w:type="table" w:styleId="ColorfulList-Accent4">
    <w:name w:val="Colorful List Accent 4"/>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F5E3F7" w:themeFill="accent4" w:themeFillTint="19"/>
    </w:tcPr>
    <w:tblStylePr w:type="firstRow">
      <w:rPr>
        <w:b/>
        <w:bCs/>
        <w:color w:val="FFFFFF" w:themeColor="background1"/>
      </w:rPr>
      <w:tblPr/>
      <w:tcPr>
        <w:tcBorders>
          <w:bottom w:val="single" w:sz="12" w:space="0" w:color="FFFFFF" w:themeColor="background1"/>
        </w:tcBorders>
        <w:shd w:val="clear" w:color="auto" w:fill="380853" w:themeFill="accent3" w:themeFillShade="CC"/>
      </w:tcPr>
    </w:tblStylePr>
    <w:tblStylePr w:type="lastRow">
      <w:rPr>
        <w:b/>
        <w:bCs/>
        <w:color w:val="380853"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B8EC" w:themeFill="accent4" w:themeFillTint="3F"/>
      </w:tcPr>
    </w:tblStylePr>
    <w:tblStylePr w:type="band1Horz">
      <w:tblPr/>
      <w:tcPr>
        <w:shd w:val="clear" w:color="auto" w:fill="EAC6EF" w:themeFill="accent4" w:themeFillTint="33"/>
      </w:tcPr>
    </w:tblStylePr>
  </w:style>
  <w:style w:type="table" w:styleId="ColorfulList-Accent5">
    <w:name w:val="Colorful List Accent 5"/>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DCFFFE" w:themeFill="accent5" w:themeFillTint="19"/>
    </w:tcPr>
    <w:tblStylePr w:type="firstRow">
      <w:rPr>
        <w:b/>
        <w:bCs/>
        <w:color w:val="FFFFFF" w:themeColor="background1"/>
      </w:rPr>
      <w:tblPr/>
      <w:tcPr>
        <w:tcBorders>
          <w:bottom w:val="single" w:sz="12" w:space="0" w:color="FFFFFF" w:themeColor="background1"/>
        </w:tcBorders>
        <w:shd w:val="clear" w:color="auto" w:fill="000000" w:themeFill="accent6" w:themeFillShade="CC"/>
      </w:tcPr>
    </w:tblStylePr>
    <w:tblStylePr w:type="lastRow">
      <w:rPr>
        <w:b/>
        <w:bCs/>
        <w:color w:val="000000"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9FFFD" w:themeFill="accent5" w:themeFillTint="3F"/>
      </w:tcPr>
    </w:tblStylePr>
    <w:tblStylePr w:type="band1Horz">
      <w:tblPr/>
      <w:tcPr>
        <w:shd w:val="clear" w:color="auto" w:fill="B9FFFD" w:themeFill="accent5" w:themeFillTint="33"/>
      </w:tcPr>
    </w:tblStylePr>
  </w:style>
  <w:style w:type="table" w:styleId="ColorfulList-Accent6">
    <w:name w:val="Colorful List Accent 6"/>
    <w:basedOn w:val="TableNormal"/>
    <w:uiPriority w:val="72"/>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cPr>
      <w:shd w:val="clear" w:color="auto" w:fill="E6E6E6" w:themeFill="accent6" w:themeFillTint="19"/>
    </w:tcPr>
    <w:tblStylePr w:type="firstRow">
      <w:rPr>
        <w:b/>
        <w:bCs/>
        <w:color w:val="FFFFFF" w:themeColor="background1"/>
      </w:rPr>
      <w:tblPr/>
      <w:tcPr>
        <w:tcBorders>
          <w:bottom w:val="single" w:sz="12" w:space="0" w:color="FFFFFF" w:themeColor="background1"/>
        </w:tcBorders>
        <w:shd w:val="clear" w:color="auto" w:fill="008280" w:themeFill="accent5" w:themeFillShade="CC"/>
      </w:tcPr>
    </w:tblStylePr>
    <w:tblStylePr w:type="lastRow">
      <w:rPr>
        <w:b/>
        <w:bCs/>
        <w:color w:val="0082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accent6" w:themeFillTint="3F"/>
      </w:tcPr>
    </w:tblStylePr>
    <w:tblStylePr w:type="band1Horz">
      <w:tblPr/>
      <w:tcPr>
        <w:shd w:val="clear" w:color="auto" w:fill="CCCCCC" w:themeFill="accent6" w:themeFillTint="33"/>
      </w:tcPr>
    </w:tblStylePr>
  </w:style>
  <w:style w:type="table" w:styleId="ColorfulShading">
    <w:name w:val="Colorful Shading"/>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0091DA" w:themeColor="accent1"/>
        <w:bottom w:val="single" w:sz="4" w:space="0" w:color="0091DA" w:themeColor="accent1"/>
        <w:right w:val="single" w:sz="4" w:space="0" w:color="0091DA" w:themeColor="accent1"/>
        <w:insideH w:val="single" w:sz="4" w:space="0" w:color="FFFFFF" w:themeColor="background1"/>
        <w:insideV w:val="single" w:sz="4" w:space="0" w:color="FFFFFF" w:themeColor="background1"/>
      </w:tblBorders>
    </w:tblPr>
    <w:tcPr>
      <w:shd w:val="clear" w:color="auto" w:fill="E2F5FF" w:themeFill="accent1"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682" w:themeFill="accent1" w:themeFillShade="99"/>
      </w:tcPr>
    </w:tblStylePr>
    <w:tblStylePr w:type="firstCol">
      <w:rPr>
        <w:color w:val="FFFFFF" w:themeColor="background1"/>
      </w:rPr>
      <w:tblPr/>
      <w:tcPr>
        <w:tcBorders>
          <w:top w:val="nil"/>
          <w:left w:val="nil"/>
          <w:bottom w:val="nil"/>
          <w:right w:val="nil"/>
          <w:insideH w:val="single" w:sz="4" w:space="0" w:color="005682" w:themeColor="accent1" w:themeShade="99"/>
          <w:insideV w:val="nil"/>
        </w:tcBorders>
        <w:shd w:val="clear" w:color="auto" w:fill="005682"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682" w:themeFill="accent1" w:themeFillShade="99"/>
      </w:tcPr>
    </w:tblStylePr>
    <w:tblStylePr w:type="band1Vert">
      <w:tblPr/>
      <w:tcPr>
        <w:shd w:val="clear" w:color="auto" w:fill="8AD7FF" w:themeFill="accent1" w:themeFillTint="66"/>
      </w:tcPr>
    </w:tblStylePr>
    <w:tblStylePr w:type="band1Horz">
      <w:tblPr/>
      <w:tcPr>
        <w:shd w:val="clear" w:color="auto" w:fill="6DCDFF"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83698" w:themeColor="accent2"/>
        <w:left w:val="single" w:sz="4" w:space="0" w:color="483698" w:themeColor="accent2"/>
        <w:bottom w:val="single" w:sz="4" w:space="0" w:color="483698" w:themeColor="accent2"/>
        <w:right w:val="single" w:sz="4" w:space="0" w:color="483698" w:themeColor="accent2"/>
        <w:insideH w:val="single" w:sz="4" w:space="0" w:color="FFFFFF" w:themeColor="background1"/>
        <w:insideV w:val="single" w:sz="4" w:space="0" w:color="FFFFFF" w:themeColor="background1"/>
      </w:tblBorders>
    </w:tblPr>
    <w:tcPr>
      <w:shd w:val="clear" w:color="auto" w:fill="EBE8F7" w:themeFill="accent2" w:themeFillTint="19"/>
    </w:tcPr>
    <w:tblStylePr w:type="firstRow">
      <w:rPr>
        <w:b/>
        <w:bCs/>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B205A" w:themeFill="accent2" w:themeFillShade="99"/>
      </w:tcPr>
    </w:tblStylePr>
    <w:tblStylePr w:type="firstCol">
      <w:rPr>
        <w:color w:val="FFFFFF" w:themeColor="background1"/>
      </w:rPr>
      <w:tblPr/>
      <w:tcPr>
        <w:tcBorders>
          <w:top w:val="nil"/>
          <w:left w:val="nil"/>
          <w:bottom w:val="nil"/>
          <w:right w:val="nil"/>
          <w:insideH w:val="single" w:sz="4" w:space="0" w:color="2B205A" w:themeColor="accent2" w:themeShade="99"/>
          <w:insideV w:val="nil"/>
        </w:tcBorders>
        <w:shd w:val="clear" w:color="auto" w:fill="2B205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2B205A" w:themeFill="accent2" w:themeFillShade="99"/>
      </w:tcPr>
    </w:tblStylePr>
    <w:tblStylePr w:type="band1Vert">
      <w:tblPr/>
      <w:tcPr>
        <w:shd w:val="clear" w:color="auto" w:fill="AFA5DF" w:themeFill="accent2" w:themeFillTint="66"/>
      </w:tcPr>
    </w:tblStylePr>
    <w:tblStylePr w:type="band1Horz">
      <w:tblPr/>
      <w:tcPr>
        <w:shd w:val="clear" w:color="auto" w:fill="9C8FD7"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6D2077" w:themeColor="accent4"/>
        <w:left w:val="single" w:sz="4" w:space="0" w:color="470A68" w:themeColor="accent3"/>
        <w:bottom w:val="single" w:sz="4" w:space="0" w:color="470A68" w:themeColor="accent3"/>
        <w:right w:val="single" w:sz="4" w:space="0" w:color="470A68" w:themeColor="accent3"/>
        <w:insideH w:val="single" w:sz="4" w:space="0" w:color="FFFFFF" w:themeColor="background1"/>
        <w:insideV w:val="single" w:sz="4" w:space="0" w:color="FFFFFF" w:themeColor="background1"/>
      </w:tblBorders>
    </w:tblPr>
    <w:tcPr>
      <w:shd w:val="clear" w:color="auto" w:fill="F0DBFB" w:themeFill="accent3" w:themeFillTint="19"/>
    </w:tcPr>
    <w:tblStylePr w:type="firstRow">
      <w:rPr>
        <w:b/>
        <w:bCs/>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A063E" w:themeFill="accent3" w:themeFillShade="99"/>
      </w:tcPr>
    </w:tblStylePr>
    <w:tblStylePr w:type="firstCol">
      <w:rPr>
        <w:color w:val="FFFFFF" w:themeColor="background1"/>
      </w:rPr>
      <w:tblPr/>
      <w:tcPr>
        <w:tcBorders>
          <w:top w:val="nil"/>
          <w:left w:val="nil"/>
          <w:bottom w:val="nil"/>
          <w:right w:val="nil"/>
          <w:insideH w:val="single" w:sz="4" w:space="0" w:color="2A063E" w:themeColor="accent3" w:themeShade="99"/>
          <w:insideV w:val="nil"/>
        </w:tcBorders>
        <w:shd w:val="clear" w:color="auto" w:fill="2A063E"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2A063E" w:themeFill="accent3" w:themeFillShade="99"/>
      </w:tcPr>
    </w:tblStylePr>
    <w:tblStylePr w:type="band1Vert">
      <w:tblPr/>
      <w:tcPr>
        <w:shd w:val="clear" w:color="auto" w:fill="C26EF1" w:themeFill="accent3" w:themeFillTint="66"/>
      </w:tcPr>
    </w:tblStylePr>
    <w:tblStylePr w:type="band1Horz">
      <w:tblPr/>
      <w:tcPr>
        <w:shd w:val="clear" w:color="auto" w:fill="B44BED" w:themeFill="accent3" w:themeFillTint="7F"/>
      </w:tcPr>
    </w:tblStylePr>
  </w:style>
  <w:style w:type="table" w:styleId="ColorfulShading-Accent4">
    <w:name w:val="Colorful Shading Accent 4"/>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470A68" w:themeColor="accent3"/>
        <w:left w:val="single" w:sz="4" w:space="0" w:color="6D2077" w:themeColor="accent4"/>
        <w:bottom w:val="single" w:sz="4" w:space="0" w:color="6D2077" w:themeColor="accent4"/>
        <w:right w:val="single" w:sz="4" w:space="0" w:color="6D2077" w:themeColor="accent4"/>
        <w:insideH w:val="single" w:sz="4" w:space="0" w:color="FFFFFF" w:themeColor="background1"/>
        <w:insideV w:val="single" w:sz="4" w:space="0" w:color="FFFFFF" w:themeColor="background1"/>
      </w:tblBorders>
    </w:tblPr>
    <w:tcPr>
      <w:shd w:val="clear" w:color="auto" w:fill="F5E3F7" w:themeFill="accent4" w:themeFillTint="19"/>
    </w:tcPr>
    <w:tblStylePr w:type="firstRow">
      <w:rPr>
        <w:b/>
        <w:bCs/>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11347" w:themeFill="accent4" w:themeFillShade="99"/>
      </w:tcPr>
    </w:tblStylePr>
    <w:tblStylePr w:type="firstCol">
      <w:rPr>
        <w:color w:val="FFFFFF" w:themeColor="background1"/>
      </w:rPr>
      <w:tblPr/>
      <w:tcPr>
        <w:tcBorders>
          <w:top w:val="nil"/>
          <w:left w:val="nil"/>
          <w:bottom w:val="nil"/>
          <w:right w:val="nil"/>
          <w:insideH w:val="single" w:sz="4" w:space="0" w:color="411347" w:themeColor="accent4" w:themeShade="99"/>
          <w:insideV w:val="nil"/>
        </w:tcBorders>
        <w:shd w:val="clear" w:color="auto" w:fill="411347"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11347" w:themeFill="accent4" w:themeFillShade="99"/>
      </w:tcPr>
    </w:tblStylePr>
    <w:tblStylePr w:type="band1Vert">
      <w:tblPr/>
      <w:tcPr>
        <w:shd w:val="clear" w:color="auto" w:fill="D68DE0" w:themeFill="accent4" w:themeFillTint="66"/>
      </w:tcPr>
    </w:tblStylePr>
    <w:tblStylePr w:type="band1Horz">
      <w:tblPr/>
      <w:tcPr>
        <w:shd w:val="clear" w:color="auto" w:fill="CD71D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0000" w:themeColor="accent6"/>
        <w:left w:val="single" w:sz="4" w:space="0" w:color="00A3A1" w:themeColor="accent5"/>
        <w:bottom w:val="single" w:sz="4" w:space="0" w:color="00A3A1" w:themeColor="accent5"/>
        <w:right w:val="single" w:sz="4" w:space="0" w:color="00A3A1" w:themeColor="accent5"/>
        <w:insideH w:val="single" w:sz="4" w:space="0" w:color="FFFFFF" w:themeColor="background1"/>
        <w:insideV w:val="single" w:sz="4" w:space="0" w:color="FFFFFF" w:themeColor="background1"/>
      </w:tblBorders>
    </w:tblPr>
    <w:tcPr>
      <w:shd w:val="clear" w:color="auto" w:fill="DCFFFE" w:themeFill="accent5" w:themeFillTint="19"/>
    </w:tcPr>
    <w:tblStylePr w:type="firstRow">
      <w:rPr>
        <w:b/>
        <w:bCs/>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6160" w:themeFill="accent5" w:themeFillShade="99"/>
      </w:tcPr>
    </w:tblStylePr>
    <w:tblStylePr w:type="firstCol">
      <w:rPr>
        <w:color w:val="FFFFFF" w:themeColor="background1"/>
      </w:rPr>
      <w:tblPr/>
      <w:tcPr>
        <w:tcBorders>
          <w:top w:val="nil"/>
          <w:left w:val="nil"/>
          <w:bottom w:val="nil"/>
          <w:right w:val="nil"/>
          <w:insideH w:val="single" w:sz="4" w:space="0" w:color="006160" w:themeColor="accent5" w:themeShade="99"/>
          <w:insideV w:val="nil"/>
        </w:tcBorders>
        <w:shd w:val="clear" w:color="auto" w:fill="0061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006160" w:themeFill="accent5" w:themeFillShade="99"/>
      </w:tcPr>
    </w:tblStylePr>
    <w:tblStylePr w:type="band1Vert">
      <w:tblPr/>
      <w:tcPr>
        <w:shd w:val="clear" w:color="auto" w:fill="74FFFC" w:themeFill="accent5" w:themeFillTint="66"/>
      </w:tcPr>
    </w:tblStylePr>
    <w:tblStylePr w:type="band1Horz">
      <w:tblPr/>
      <w:tcPr>
        <w:shd w:val="clear" w:color="auto" w:fill="52FFFC"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24" w:space="0" w:color="00A3A1" w:themeColor="accent5"/>
        <w:left w:val="single" w:sz="4" w:space="0" w:color="000000" w:themeColor="accent6"/>
        <w:bottom w:val="single" w:sz="4" w:space="0" w:color="000000" w:themeColor="accent6"/>
        <w:right w:val="single" w:sz="4" w:space="0" w:color="000000" w:themeColor="accent6"/>
        <w:insideH w:val="single" w:sz="4" w:space="0" w:color="FFFFFF" w:themeColor="background1"/>
        <w:insideV w:val="single" w:sz="4" w:space="0" w:color="FFFFFF" w:themeColor="background1"/>
      </w:tblBorders>
    </w:tblPr>
    <w:tcPr>
      <w:shd w:val="clear" w:color="auto" w:fill="E6E6E6" w:themeFill="accent6" w:themeFillTint="19"/>
    </w:tcPr>
    <w:tblStylePr w:type="firstRow">
      <w:rPr>
        <w:b/>
        <w:bCs/>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accent6" w:themeFillShade="99"/>
      </w:tcPr>
    </w:tblStylePr>
    <w:tblStylePr w:type="firstCol">
      <w:rPr>
        <w:color w:val="FFFFFF" w:themeColor="background1"/>
      </w:rPr>
      <w:tblPr/>
      <w:tcPr>
        <w:tcBorders>
          <w:top w:val="nil"/>
          <w:left w:val="nil"/>
          <w:bottom w:val="nil"/>
          <w:right w:val="nil"/>
          <w:insideH w:val="single" w:sz="4" w:space="0" w:color="000000" w:themeColor="accent6" w:themeShade="99"/>
          <w:insideV w:val="nil"/>
        </w:tcBorders>
        <w:shd w:val="clear" w:color="auto" w:fill="0000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accent6" w:themeFillShade="99"/>
      </w:tcPr>
    </w:tblStylePr>
    <w:tblStylePr w:type="band1Vert">
      <w:tblPr/>
      <w:tcPr>
        <w:shd w:val="clear" w:color="auto" w:fill="999999" w:themeFill="accent6" w:themeFillTint="66"/>
      </w:tcPr>
    </w:tblStylePr>
    <w:tblStylePr w:type="band1Horz">
      <w:tblPr/>
      <w:tcPr>
        <w:shd w:val="clear" w:color="auto" w:fill="808080" w:themeFill="accent6"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91D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76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6CA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6CA3" w:themeFill="accent1" w:themeFillShade="BF"/>
      </w:tcPr>
    </w:tblStylePr>
    <w:tblStylePr w:type="band1Vert">
      <w:tblPr/>
      <w:tcPr>
        <w:tcBorders>
          <w:top w:val="nil"/>
          <w:left w:val="nil"/>
          <w:bottom w:val="nil"/>
          <w:right w:val="nil"/>
          <w:insideH w:val="nil"/>
          <w:insideV w:val="nil"/>
        </w:tcBorders>
        <w:shd w:val="clear" w:color="auto" w:fill="006CA3" w:themeFill="accent1" w:themeFillShade="BF"/>
      </w:tcPr>
    </w:tblStylePr>
    <w:tblStylePr w:type="band1Horz">
      <w:tblPr/>
      <w:tcPr>
        <w:tcBorders>
          <w:top w:val="nil"/>
          <w:left w:val="nil"/>
          <w:bottom w:val="nil"/>
          <w:right w:val="nil"/>
          <w:insideH w:val="nil"/>
          <w:insideV w:val="nil"/>
        </w:tcBorders>
        <w:shd w:val="clear" w:color="auto" w:fill="006CA3" w:themeFill="accent1" w:themeFillShade="BF"/>
      </w:tcPr>
    </w:tblStylePr>
  </w:style>
  <w:style w:type="table" w:styleId="DarkList-Accent2">
    <w:name w:val="Dark List Accent 2"/>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83698"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1B4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5287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52871" w:themeFill="accent2" w:themeFillShade="BF"/>
      </w:tcPr>
    </w:tblStylePr>
    <w:tblStylePr w:type="band1Vert">
      <w:tblPr/>
      <w:tcPr>
        <w:tcBorders>
          <w:top w:val="nil"/>
          <w:left w:val="nil"/>
          <w:bottom w:val="nil"/>
          <w:right w:val="nil"/>
          <w:insideH w:val="nil"/>
          <w:insideV w:val="nil"/>
        </w:tcBorders>
        <w:shd w:val="clear" w:color="auto" w:fill="352871" w:themeFill="accent2" w:themeFillShade="BF"/>
      </w:tcPr>
    </w:tblStylePr>
    <w:tblStylePr w:type="band1Horz">
      <w:tblPr/>
      <w:tcPr>
        <w:tcBorders>
          <w:top w:val="nil"/>
          <w:left w:val="nil"/>
          <w:bottom w:val="nil"/>
          <w:right w:val="nil"/>
          <w:insideH w:val="nil"/>
          <w:insideV w:val="nil"/>
        </w:tcBorders>
        <w:shd w:val="clear" w:color="auto" w:fill="352871" w:themeFill="accent2" w:themeFillShade="BF"/>
      </w:tcPr>
    </w:tblStylePr>
  </w:style>
  <w:style w:type="table" w:styleId="DarkList-Accent3">
    <w:name w:val="Dark List Accent 3"/>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470A68"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30533"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34074D"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34074D" w:themeFill="accent3" w:themeFillShade="BF"/>
      </w:tcPr>
    </w:tblStylePr>
    <w:tblStylePr w:type="band1Vert">
      <w:tblPr/>
      <w:tcPr>
        <w:tcBorders>
          <w:top w:val="nil"/>
          <w:left w:val="nil"/>
          <w:bottom w:val="nil"/>
          <w:right w:val="nil"/>
          <w:insideH w:val="nil"/>
          <w:insideV w:val="nil"/>
        </w:tcBorders>
        <w:shd w:val="clear" w:color="auto" w:fill="34074D" w:themeFill="accent3" w:themeFillShade="BF"/>
      </w:tcPr>
    </w:tblStylePr>
    <w:tblStylePr w:type="band1Horz">
      <w:tblPr/>
      <w:tcPr>
        <w:tcBorders>
          <w:top w:val="nil"/>
          <w:left w:val="nil"/>
          <w:bottom w:val="nil"/>
          <w:right w:val="nil"/>
          <w:insideH w:val="nil"/>
          <w:insideV w:val="nil"/>
        </w:tcBorders>
        <w:shd w:val="clear" w:color="auto" w:fill="34074D" w:themeFill="accent3" w:themeFillShade="BF"/>
      </w:tcPr>
    </w:tblStylePr>
  </w:style>
  <w:style w:type="table" w:styleId="DarkList-Accent4">
    <w:name w:val="Dark List Accent 4"/>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6D207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5103B"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1185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11859" w:themeFill="accent4" w:themeFillShade="BF"/>
      </w:tcPr>
    </w:tblStylePr>
    <w:tblStylePr w:type="band1Vert">
      <w:tblPr/>
      <w:tcPr>
        <w:tcBorders>
          <w:top w:val="nil"/>
          <w:left w:val="nil"/>
          <w:bottom w:val="nil"/>
          <w:right w:val="nil"/>
          <w:insideH w:val="nil"/>
          <w:insideV w:val="nil"/>
        </w:tcBorders>
        <w:shd w:val="clear" w:color="auto" w:fill="511859" w:themeFill="accent4" w:themeFillShade="BF"/>
      </w:tcPr>
    </w:tblStylePr>
    <w:tblStylePr w:type="band1Horz">
      <w:tblPr/>
      <w:tcPr>
        <w:tcBorders>
          <w:top w:val="nil"/>
          <w:left w:val="nil"/>
          <w:bottom w:val="nil"/>
          <w:right w:val="nil"/>
          <w:insideH w:val="nil"/>
          <w:insideV w:val="nil"/>
        </w:tcBorders>
        <w:shd w:val="clear" w:color="auto" w:fill="511859" w:themeFill="accent4" w:themeFillShade="BF"/>
      </w:tcPr>
    </w:tblStylePr>
  </w:style>
  <w:style w:type="table" w:styleId="DarkList-Accent5">
    <w:name w:val="Dark List Accent 5"/>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A3A1"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51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007A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007A78" w:themeFill="accent5" w:themeFillShade="BF"/>
      </w:tcPr>
    </w:tblStylePr>
    <w:tblStylePr w:type="band1Vert">
      <w:tblPr/>
      <w:tcPr>
        <w:tcBorders>
          <w:top w:val="nil"/>
          <w:left w:val="nil"/>
          <w:bottom w:val="nil"/>
          <w:right w:val="nil"/>
          <w:insideH w:val="nil"/>
          <w:insideV w:val="nil"/>
        </w:tcBorders>
        <w:shd w:val="clear" w:color="auto" w:fill="007A78" w:themeFill="accent5" w:themeFillShade="BF"/>
      </w:tcPr>
    </w:tblStylePr>
    <w:tblStylePr w:type="band1Horz">
      <w:tblPr/>
      <w:tcPr>
        <w:tcBorders>
          <w:top w:val="nil"/>
          <w:left w:val="nil"/>
          <w:bottom w:val="nil"/>
          <w:right w:val="nil"/>
          <w:insideH w:val="nil"/>
          <w:insideV w:val="nil"/>
        </w:tcBorders>
        <w:shd w:val="clear" w:color="auto" w:fill="007A78" w:themeFill="accent5" w:themeFillShade="BF"/>
      </w:tcPr>
    </w:tblStylePr>
  </w:style>
  <w:style w:type="table" w:styleId="DarkList-Accent6">
    <w:name w:val="Dark List Accent 6"/>
    <w:basedOn w:val="TableNormal"/>
    <w:uiPriority w:val="70"/>
    <w:semiHidden/>
    <w:unhideWhenUsed/>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Pr>
    <w:tcPr>
      <w:shd w:val="clear" w:color="auto" w:fill="000000"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accent6" w:themeFillShade="BF"/>
      </w:tcPr>
    </w:tblStylePr>
    <w:tblStylePr w:type="band1Vert">
      <w:tblPr/>
      <w:tcPr>
        <w:tcBorders>
          <w:top w:val="nil"/>
          <w:left w:val="nil"/>
          <w:bottom w:val="nil"/>
          <w:right w:val="nil"/>
          <w:insideH w:val="nil"/>
          <w:insideV w:val="nil"/>
        </w:tcBorders>
        <w:shd w:val="clear" w:color="auto" w:fill="000000" w:themeFill="accent6" w:themeFillShade="BF"/>
      </w:tcPr>
    </w:tblStylePr>
    <w:tblStylePr w:type="band1Horz">
      <w:tblPr/>
      <w:tcPr>
        <w:tcBorders>
          <w:top w:val="nil"/>
          <w:left w:val="nil"/>
          <w:bottom w:val="nil"/>
          <w:right w:val="nil"/>
          <w:insideH w:val="nil"/>
          <w:insideV w:val="nil"/>
        </w:tcBorders>
        <w:shd w:val="clear" w:color="auto" w:fill="000000" w:themeFill="accent6" w:themeFillShade="BF"/>
      </w:tcPr>
    </w:tblStylePr>
  </w:style>
  <w:style w:type="table" w:styleId="GridTable1Light">
    <w:name w:val="Grid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AD7FF" w:themeColor="accent1" w:themeTint="66"/>
        <w:left w:val="single" w:sz="4" w:space="0" w:color="8AD7FF" w:themeColor="accent1" w:themeTint="66"/>
        <w:bottom w:val="single" w:sz="4" w:space="0" w:color="8AD7FF" w:themeColor="accent1" w:themeTint="66"/>
        <w:right w:val="single" w:sz="4" w:space="0" w:color="8AD7FF" w:themeColor="accent1" w:themeTint="66"/>
        <w:insideH w:val="single" w:sz="4" w:space="0" w:color="8AD7FF" w:themeColor="accent1" w:themeTint="66"/>
        <w:insideV w:val="single" w:sz="4" w:space="0" w:color="8AD7FF" w:themeColor="accent1" w:themeTint="66"/>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2" w:space="0" w:color="4FC3FF"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FA5DF" w:themeColor="accent2" w:themeTint="66"/>
        <w:left w:val="single" w:sz="4" w:space="0" w:color="AFA5DF" w:themeColor="accent2" w:themeTint="66"/>
        <w:bottom w:val="single" w:sz="4" w:space="0" w:color="AFA5DF" w:themeColor="accent2" w:themeTint="66"/>
        <w:right w:val="single" w:sz="4" w:space="0" w:color="AFA5DF" w:themeColor="accent2" w:themeTint="66"/>
        <w:insideH w:val="single" w:sz="4" w:space="0" w:color="AFA5DF" w:themeColor="accent2" w:themeTint="66"/>
        <w:insideV w:val="single" w:sz="4" w:space="0" w:color="AFA5DF" w:themeColor="accent2" w:themeTint="66"/>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2" w:space="0" w:color="8778CF"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6EF1" w:themeColor="accent3" w:themeTint="66"/>
        <w:left w:val="single" w:sz="4" w:space="0" w:color="C26EF1" w:themeColor="accent3" w:themeTint="66"/>
        <w:bottom w:val="single" w:sz="4" w:space="0" w:color="C26EF1" w:themeColor="accent3" w:themeTint="66"/>
        <w:right w:val="single" w:sz="4" w:space="0" w:color="C26EF1" w:themeColor="accent3" w:themeTint="66"/>
        <w:insideH w:val="single" w:sz="4" w:space="0" w:color="C26EF1" w:themeColor="accent3" w:themeTint="66"/>
        <w:insideV w:val="single" w:sz="4" w:space="0" w:color="C26EF1" w:themeColor="accent3" w:themeTint="66"/>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2" w:space="0" w:color="A426EA"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D68DE0" w:themeColor="accent4" w:themeTint="66"/>
        <w:left w:val="single" w:sz="4" w:space="0" w:color="D68DE0" w:themeColor="accent4" w:themeTint="66"/>
        <w:bottom w:val="single" w:sz="4" w:space="0" w:color="D68DE0" w:themeColor="accent4" w:themeTint="66"/>
        <w:right w:val="single" w:sz="4" w:space="0" w:color="D68DE0" w:themeColor="accent4" w:themeTint="66"/>
        <w:insideH w:val="single" w:sz="4" w:space="0" w:color="D68DE0" w:themeColor="accent4" w:themeTint="66"/>
        <w:insideV w:val="single" w:sz="4" w:space="0" w:color="D68DE0" w:themeColor="accent4" w:themeTint="66"/>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2" w:space="0" w:color="C255D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74FFFC" w:themeColor="accent5" w:themeTint="66"/>
        <w:left w:val="single" w:sz="4" w:space="0" w:color="74FFFC" w:themeColor="accent5" w:themeTint="66"/>
        <w:bottom w:val="single" w:sz="4" w:space="0" w:color="74FFFC" w:themeColor="accent5" w:themeTint="66"/>
        <w:right w:val="single" w:sz="4" w:space="0" w:color="74FFFC" w:themeColor="accent5" w:themeTint="66"/>
        <w:insideH w:val="single" w:sz="4" w:space="0" w:color="74FFFC" w:themeColor="accent5" w:themeTint="66"/>
        <w:insideV w:val="single" w:sz="4" w:space="0" w:color="74FFFC" w:themeColor="accent5" w:themeTint="66"/>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2" w:space="0" w:color="2EFFF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999999" w:themeColor="accent6" w:themeTint="66"/>
        <w:left w:val="single" w:sz="4" w:space="0" w:color="999999" w:themeColor="accent6" w:themeTint="66"/>
        <w:bottom w:val="single" w:sz="4" w:space="0" w:color="999999" w:themeColor="accent6" w:themeTint="66"/>
        <w:right w:val="single" w:sz="4" w:space="0" w:color="999999" w:themeColor="accent6" w:themeTint="66"/>
        <w:insideH w:val="single" w:sz="4" w:space="0" w:color="999999" w:themeColor="accent6" w:themeTint="66"/>
        <w:insideV w:val="single" w:sz="4" w:space="0" w:color="999999" w:themeColor="accent6" w:themeTint="66"/>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2" w:space="0" w:color="66666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4FC3FF" w:themeColor="accent1" w:themeTint="99"/>
        <w:bottom w:val="single" w:sz="2" w:space="0" w:color="4FC3FF" w:themeColor="accent1" w:themeTint="99"/>
        <w:insideH w:val="single" w:sz="2" w:space="0" w:color="4FC3FF" w:themeColor="accent1" w:themeTint="99"/>
        <w:insideV w:val="single" w:sz="2" w:space="0" w:color="4FC3FF" w:themeColor="accent1" w:themeTint="99"/>
      </w:tblBorders>
    </w:tblPr>
    <w:tblStylePr w:type="firstRow">
      <w:rPr>
        <w:b/>
        <w:bCs/>
      </w:rPr>
      <w:tblPr/>
      <w:tcPr>
        <w:tcBorders>
          <w:top w:val="nil"/>
          <w:bottom w:val="single" w:sz="12" w:space="0" w:color="4FC3FF" w:themeColor="accent1" w:themeTint="99"/>
          <w:insideH w:val="nil"/>
          <w:insideV w:val="nil"/>
        </w:tcBorders>
        <w:shd w:val="clear" w:color="auto" w:fill="FFFFFF" w:themeFill="background1"/>
      </w:tcPr>
    </w:tblStylePr>
    <w:tblStylePr w:type="lastRow">
      <w:rPr>
        <w:b/>
        <w:bCs/>
      </w:rPr>
      <w:tblPr/>
      <w:tcPr>
        <w:tcBorders>
          <w:top w:val="double" w:sz="2" w:space="0" w:color="4FC3FF"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2-Accent2">
    <w:name w:val="Grid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8778CF" w:themeColor="accent2" w:themeTint="99"/>
        <w:bottom w:val="single" w:sz="2" w:space="0" w:color="8778CF" w:themeColor="accent2" w:themeTint="99"/>
        <w:insideH w:val="single" w:sz="2" w:space="0" w:color="8778CF" w:themeColor="accent2" w:themeTint="99"/>
        <w:insideV w:val="single" w:sz="2" w:space="0" w:color="8778CF" w:themeColor="accent2" w:themeTint="99"/>
      </w:tblBorders>
    </w:tblPr>
    <w:tblStylePr w:type="firstRow">
      <w:rPr>
        <w:b/>
        <w:bCs/>
      </w:rPr>
      <w:tblPr/>
      <w:tcPr>
        <w:tcBorders>
          <w:top w:val="nil"/>
          <w:bottom w:val="single" w:sz="12" w:space="0" w:color="8778CF" w:themeColor="accent2" w:themeTint="99"/>
          <w:insideH w:val="nil"/>
          <w:insideV w:val="nil"/>
        </w:tcBorders>
        <w:shd w:val="clear" w:color="auto" w:fill="FFFFFF" w:themeFill="background1"/>
      </w:tcPr>
    </w:tblStylePr>
    <w:tblStylePr w:type="lastRow">
      <w:rPr>
        <w:b/>
        <w:bCs/>
      </w:rPr>
      <w:tblPr/>
      <w:tcPr>
        <w:tcBorders>
          <w:top w:val="double" w:sz="2" w:space="0" w:color="8778C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2-Accent3">
    <w:name w:val="Grid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A426EA" w:themeColor="accent3" w:themeTint="99"/>
        <w:bottom w:val="single" w:sz="2" w:space="0" w:color="A426EA" w:themeColor="accent3" w:themeTint="99"/>
        <w:insideH w:val="single" w:sz="2" w:space="0" w:color="A426EA" w:themeColor="accent3" w:themeTint="99"/>
        <w:insideV w:val="single" w:sz="2" w:space="0" w:color="A426EA" w:themeColor="accent3" w:themeTint="99"/>
      </w:tblBorders>
    </w:tblPr>
    <w:tblStylePr w:type="firstRow">
      <w:rPr>
        <w:b/>
        <w:bCs/>
      </w:rPr>
      <w:tblPr/>
      <w:tcPr>
        <w:tcBorders>
          <w:top w:val="nil"/>
          <w:bottom w:val="single" w:sz="12" w:space="0" w:color="A426EA" w:themeColor="accent3" w:themeTint="99"/>
          <w:insideH w:val="nil"/>
          <w:insideV w:val="nil"/>
        </w:tcBorders>
        <w:shd w:val="clear" w:color="auto" w:fill="FFFFFF" w:themeFill="background1"/>
      </w:tcPr>
    </w:tblStylePr>
    <w:tblStylePr w:type="lastRow">
      <w:rPr>
        <w:b/>
        <w:bCs/>
      </w:rPr>
      <w:tblPr/>
      <w:tcPr>
        <w:tcBorders>
          <w:top w:val="double" w:sz="2" w:space="0" w:color="A426EA"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2-Accent4">
    <w:name w:val="Grid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C255D1" w:themeColor="accent4" w:themeTint="99"/>
        <w:bottom w:val="single" w:sz="2" w:space="0" w:color="C255D1" w:themeColor="accent4" w:themeTint="99"/>
        <w:insideH w:val="single" w:sz="2" w:space="0" w:color="C255D1" w:themeColor="accent4" w:themeTint="99"/>
        <w:insideV w:val="single" w:sz="2" w:space="0" w:color="C255D1" w:themeColor="accent4" w:themeTint="99"/>
      </w:tblBorders>
    </w:tblPr>
    <w:tblStylePr w:type="firstRow">
      <w:rPr>
        <w:b/>
        <w:bCs/>
      </w:rPr>
      <w:tblPr/>
      <w:tcPr>
        <w:tcBorders>
          <w:top w:val="nil"/>
          <w:bottom w:val="single" w:sz="12" w:space="0" w:color="C255D1" w:themeColor="accent4" w:themeTint="99"/>
          <w:insideH w:val="nil"/>
          <w:insideV w:val="nil"/>
        </w:tcBorders>
        <w:shd w:val="clear" w:color="auto" w:fill="FFFFFF" w:themeFill="background1"/>
      </w:tcPr>
    </w:tblStylePr>
    <w:tblStylePr w:type="lastRow">
      <w:rPr>
        <w:b/>
        <w:bCs/>
      </w:rPr>
      <w:tblPr/>
      <w:tcPr>
        <w:tcBorders>
          <w:top w:val="double" w:sz="2" w:space="0" w:color="C255D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2-Accent5">
    <w:name w:val="Grid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2EFFFB" w:themeColor="accent5" w:themeTint="99"/>
        <w:bottom w:val="single" w:sz="2" w:space="0" w:color="2EFFFB" w:themeColor="accent5" w:themeTint="99"/>
        <w:insideH w:val="single" w:sz="2" w:space="0" w:color="2EFFFB" w:themeColor="accent5" w:themeTint="99"/>
        <w:insideV w:val="single" w:sz="2" w:space="0" w:color="2EFFFB" w:themeColor="accent5" w:themeTint="99"/>
      </w:tblBorders>
    </w:tblPr>
    <w:tblStylePr w:type="firstRow">
      <w:rPr>
        <w:b/>
        <w:bCs/>
      </w:rPr>
      <w:tblPr/>
      <w:tcPr>
        <w:tcBorders>
          <w:top w:val="nil"/>
          <w:bottom w:val="single" w:sz="12" w:space="0" w:color="2EFFFB" w:themeColor="accent5" w:themeTint="99"/>
          <w:insideH w:val="nil"/>
          <w:insideV w:val="nil"/>
        </w:tcBorders>
        <w:shd w:val="clear" w:color="auto" w:fill="FFFFFF" w:themeFill="background1"/>
      </w:tcPr>
    </w:tblStylePr>
    <w:tblStylePr w:type="lastRow">
      <w:rPr>
        <w:b/>
        <w:bCs/>
      </w:rPr>
      <w:tblPr/>
      <w:tcPr>
        <w:tcBorders>
          <w:top w:val="double" w:sz="2" w:space="0" w:color="2EFFF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2-Accent6">
    <w:name w:val="Grid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2" w:space="0" w:color="666666" w:themeColor="accent6" w:themeTint="99"/>
        <w:bottom w:val="single" w:sz="2" w:space="0" w:color="666666" w:themeColor="accent6" w:themeTint="99"/>
        <w:insideH w:val="single" w:sz="2" w:space="0" w:color="666666" w:themeColor="accent6" w:themeTint="99"/>
        <w:insideV w:val="single" w:sz="2" w:space="0" w:color="666666" w:themeColor="accent6" w:themeTint="99"/>
      </w:tblBorders>
    </w:tblPr>
    <w:tblStylePr w:type="firstRow">
      <w:rPr>
        <w:b/>
        <w:bCs/>
      </w:rPr>
      <w:tblPr/>
      <w:tcPr>
        <w:tcBorders>
          <w:top w:val="nil"/>
          <w:bottom w:val="single" w:sz="12" w:space="0" w:color="666666" w:themeColor="accent6" w:themeTint="99"/>
          <w:insideH w:val="nil"/>
          <w:insideV w:val="nil"/>
        </w:tcBorders>
        <w:shd w:val="clear" w:color="auto" w:fill="FFFFFF" w:themeFill="background1"/>
      </w:tcPr>
    </w:tblStylePr>
    <w:tblStylePr w:type="lastRow">
      <w:rPr>
        <w:b/>
        <w:bCs/>
      </w:rPr>
      <w:tblPr/>
      <w:tcPr>
        <w:tcBorders>
          <w:top w:val="double" w:sz="2" w:space="0" w:color="66666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3">
    <w:name w:val="Grid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3-Accent2">
    <w:name w:val="Grid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3-Accent3">
    <w:name w:val="Grid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3-Accent4">
    <w:name w:val="Grid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3-Accent5">
    <w:name w:val="Grid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3-Accent6">
    <w:name w:val="Grid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GridTable4">
    <w:name w:val="Grid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insideV w:val="nil"/>
        </w:tcBorders>
        <w:shd w:val="clear" w:color="auto" w:fill="0091DA" w:themeFill="accent1"/>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4-Accent2">
    <w:name w:val="Grid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insideV w:val="nil"/>
        </w:tcBorders>
        <w:shd w:val="clear" w:color="auto" w:fill="483698" w:themeFill="accent2"/>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4-Accent3">
    <w:name w:val="Grid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insideV w:val="nil"/>
        </w:tcBorders>
        <w:shd w:val="clear" w:color="auto" w:fill="470A68" w:themeFill="accent3"/>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4-Accent4">
    <w:name w:val="Grid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insideV w:val="nil"/>
        </w:tcBorders>
        <w:shd w:val="clear" w:color="auto" w:fill="6D2077" w:themeFill="accent4"/>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4-Accent5">
    <w:name w:val="Grid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insideV w:val="nil"/>
        </w:tcBorders>
        <w:shd w:val="clear" w:color="auto" w:fill="00A3A1" w:themeFill="accent5"/>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4-Accent6">
    <w:name w:val="Grid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insideV w:val="nil"/>
        </w:tcBorders>
        <w:shd w:val="clear" w:color="auto" w:fill="000000" w:themeFill="accent6"/>
      </w:tcPr>
    </w:tblStylePr>
    <w:tblStylePr w:type="lastRow">
      <w:rPr>
        <w:b/>
        <w:bCs/>
      </w:rPr>
      <w:tblPr/>
      <w:tcPr>
        <w:tcBorders>
          <w:top w:val="double" w:sz="4" w:space="0" w:color="000000" w:themeColor="accent6"/>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5Dark">
    <w:name w:val="Grid Table 5 Dark"/>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4EB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1D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1D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1D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1DA" w:themeFill="accent1"/>
      </w:tcPr>
    </w:tblStylePr>
    <w:tblStylePr w:type="band1Vert">
      <w:tblPr/>
      <w:tcPr>
        <w:shd w:val="clear" w:color="auto" w:fill="8AD7FF" w:themeFill="accent1" w:themeFillTint="66"/>
      </w:tcPr>
    </w:tblStylePr>
    <w:tblStylePr w:type="band1Horz">
      <w:tblPr/>
      <w:tcPr>
        <w:shd w:val="clear" w:color="auto" w:fill="8AD7FF" w:themeFill="accent1" w:themeFillTint="66"/>
      </w:tcPr>
    </w:tblStylePr>
  </w:style>
  <w:style w:type="table" w:styleId="GridTable5Dark-Accent2">
    <w:name w:val="Grid Table 5 Dark Accent 2"/>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7D2E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83698"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83698"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83698"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83698" w:themeFill="accent2"/>
      </w:tcPr>
    </w:tblStylePr>
    <w:tblStylePr w:type="band1Vert">
      <w:tblPr/>
      <w:tcPr>
        <w:shd w:val="clear" w:color="auto" w:fill="AFA5DF" w:themeFill="accent2" w:themeFillTint="66"/>
      </w:tcPr>
    </w:tblStylePr>
    <w:tblStylePr w:type="band1Horz">
      <w:tblPr/>
      <w:tcPr>
        <w:shd w:val="clear" w:color="auto" w:fill="AFA5DF" w:themeFill="accent2" w:themeFillTint="66"/>
      </w:tcPr>
    </w:tblStylePr>
  </w:style>
  <w:style w:type="table" w:styleId="GridTable5Dark-Accent3">
    <w:name w:val="Grid Table 5 Dark Accent 3"/>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B6F8"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70A68"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70A68"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70A68"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70A68" w:themeFill="accent3"/>
      </w:tcPr>
    </w:tblStylePr>
    <w:tblStylePr w:type="band1Vert">
      <w:tblPr/>
      <w:tcPr>
        <w:shd w:val="clear" w:color="auto" w:fill="C26EF1" w:themeFill="accent3" w:themeFillTint="66"/>
      </w:tcPr>
    </w:tblStylePr>
    <w:tblStylePr w:type="band1Horz">
      <w:tblPr/>
      <w:tcPr>
        <w:shd w:val="clear" w:color="auto" w:fill="C26EF1" w:themeFill="accent3" w:themeFillTint="66"/>
      </w:tcPr>
    </w:tblStylePr>
  </w:style>
  <w:style w:type="table" w:styleId="GridTable5Dark-Accent4">
    <w:name w:val="Grid Table 5 Dark Accent 4"/>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C6E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D207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D207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D207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D2077" w:themeFill="accent4"/>
      </w:tcPr>
    </w:tblStylePr>
    <w:tblStylePr w:type="band1Vert">
      <w:tblPr/>
      <w:tcPr>
        <w:shd w:val="clear" w:color="auto" w:fill="D68DE0" w:themeFill="accent4" w:themeFillTint="66"/>
      </w:tcPr>
    </w:tblStylePr>
    <w:tblStylePr w:type="band1Horz">
      <w:tblPr/>
      <w:tcPr>
        <w:shd w:val="clear" w:color="auto" w:fill="D68DE0" w:themeFill="accent4" w:themeFillTint="66"/>
      </w:tcPr>
    </w:tblStylePr>
  </w:style>
  <w:style w:type="table" w:styleId="GridTable5Dark-Accent5">
    <w:name w:val="Grid Table 5 Dark Accent 5"/>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FFD"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3A1"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3A1"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3A1"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3A1" w:themeFill="accent5"/>
      </w:tcPr>
    </w:tblStylePr>
    <w:tblStylePr w:type="band1Vert">
      <w:tblPr/>
      <w:tcPr>
        <w:shd w:val="clear" w:color="auto" w:fill="74FFFC" w:themeFill="accent5" w:themeFillTint="66"/>
      </w:tcPr>
    </w:tblStylePr>
    <w:tblStylePr w:type="band1Horz">
      <w:tblPr/>
      <w:tcPr>
        <w:shd w:val="clear" w:color="auto" w:fill="74FFFC" w:themeFill="accent5" w:themeFillTint="66"/>
      </w:tcPr>
    </w:tblStylePr>
  </w:style>
  <w:style w:type="table" w:styleId="GridTable5Dark-Accent6">
    <w:name w:val="Grid Table 5 Dark Accent 6"/>
    <w:basedOn w:val="TableNormal"/>
    <w:uiPriority w:val="50"/>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accent6"/>
      </w:tcPr>
    </w:tblStylePr>
    <w:tblStylePr w:type="band1Vert">
      <w:tblPr/>
      <w:tcPr>
        <w:shd w:val="clear" w:color="auto" w:fill="999999" w:themeFill="accent6" w:themeFillTint="66"/>
      </w:tcPr>
    </w:tblStylePr>
    <w:tblStylePr w:type="band1Horz">
      <w:tblPr/>
      <w:tcPr>
        <w:shd w:val="clear" w:color="auto" w:fill="999999" w:themeFill="accent6" w:themeFillTint="66"/>
      </w:tcPr>
    </w:tblStylePr>
  </w:style>
  <w:style w:type="table" w:styleId="GridTable6Colorful">
    <w:name w:val="Grid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bottom w:val="single" w:sz="12" w:space="0" w:color="4FC3FF" w:themeColor="accent1" w:themeTint="99"/>
        </w:tcBorders>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GridTable6Colorful-Accent2">
    <w:name w:val="Grid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bottom w:val="single" w:sz="12" w:space="0" w:color="8778CF" w:themeColor="accent2" w:themeTint="99"/>
        </w:tcBorders>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GridTable6Colorful-Accent3">
    <w:name w:val="Grid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bottom w:val="single" w:sz="12" w:space="0" w:color="A426EA" w:themeColor="accent3" w:themeTint="99"/>
        </w:tcBorders>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GridTable6Colorful-Accent4">
    <w:name w:val="Grid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bottom w:val="single" w:sz="12" w:space="0" w:color="C255D1" w:themeColor="accent4" w:themeTint="99"/>
        </w:tcBorders>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GridTable6Colorful-Accent5">
    <w:name w:val="Grid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bottom w:val="single" w:sz="12" w:space="0" w:color="2EFFFB" w:themeColor="accent5" w:themeTint="99"/>
        </w:tcBorders>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GridTable6Colorful-Accent6">
    <w:name w:val="Grid Table 6 Colorful Accent 6"/>
    <w:basedOn w:val="TableNormal"/>
    <w:uiPriority w:val="51"/>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bottom w:val="single" w:sz="12" w:space="0" w:color="666666" w:themeColor="accent6" w:themeTint="99"/>
        </w:tcBorders>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GridTable7Colorful">
    <w:name w:val="Grid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insideV w:val="single" w:sz="4" w:space="0" w:color="4FC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bottom w:val="single" w:sz="4" w:space="0" w:color="4FC3FF" w:themeColor="accent1" w:themeTint="99"/>
        </w:tcBorders>
      </w:tcPr>
    </w:tblStylePr>
    <w:tblStylePr w:type="nwCell">
      <w:tblPr/>
      <w:tcPr>
        <w:tcBorders>
          <w:bottom w:val="single" w:sz="4" w:space="0" w:color="4FC3FF" w:themeColor="accent1" w:themeTint="99"/>
        </w:tcBorders>
      </w:tcPr>
    </w:tblStylePr>
    <w:tblStylePr w:type="seCell">
      <w:tblPr/>
      <w:tcPr>
        <w:tcBorders>
          <w:top w:val="single" w:sz="4" w:space="0" w:color="4FC3FF" w:themeColor="accent1" w:themeTint="99"/>
        </w:tcBorders>
      </w:tcPr>
    </w:tblStylePr>
    <w:tblStylePr w:type="swCell">
      <w:tblPr/>
      <w:tcPr>
        <w:tcBorders>
          <w:top w:val="single" w:sz="4" w:space="0" w:color="4FC3FF" w:themeColor="accent1" w:themeTint="99"/>
        </w:tcBorders>
      </w:tcPr>
    </w:tblStylePr>
  </w:style>
  <w:style w:type="table" w:styleId="GridTable7Colorful-Accent2">
    <w:name w:val="Grid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insideV w:val="single" w:sz="4" w:space="0" w:color="8778C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bottom w:val="single" w:sz="4" w:space="0" w:color="8778CF" w:themeColor="accent2" w:themeTint="99"/>
        </w:tcBorders>
      </w:tcPr>
    </w:tblStylePr>
    <w:tblStylePr w:type="nwCell">
      <w:tblPr/>
      <w:tcPr>
        <w:tcBorders>
          <w:bottom w:val="single" w:sz="4" w:space="0" w:color="8778CF" w:themeColor="accent2" w:themeTint="99"/>
        </w:tcBorders>
      </w:tcPr>
    </w:tblStylePr>
    <w:tblStylePr w:type="seCell">
      <w:tblPr/>
      <w:tcPr>
        <w:tcBorders>
          <w:top w:val="single" w:sz="4" w:space="0" w:color="8778CF" w:themeColor="accent2" w:themeTint="99"/>
        </w:tcBorders>
      </w:tcPr>
    </w:tblStylePr>
    <w:tblStylePr w:type="swCell">
      <w:tblPr/>
      <w:tcPr>
        <w:tcBorders>
          <w:top w:val="single" w:sz="4" w:space="0" w:color="8778CF" w:themeColor="accent2" w:themeTint="99"/>
        </w:tcBorders>
      </w:tcPr>
    </w:tblStylePr>
  </w:style>
  <w:style w:type="table" w:styleId="GridTable7Colorful-Accent3">
    <w:name w:val="Grid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insideV w:val="single" w:sz="4" w:space="0" w:color="A426EA"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bottom w:val="single" w:sz="4" w:space="0" w:color="A426EA" w:themeColor="accent3" w:themeTint="99"/>
        </w:tcBorders>
      </w:tcPr>
    </w:tblStylePr>
    <w:tblStylePr w:type="nwCell">
      <w:tblPr/>
      <w:tcPr>
        <w:tcBorders>
          <w:bottom w:val="single" w:sz="4" w:space="0" w:color="A426EA" w:themeColor="accent3" w:themeTint="99"/>
        </w:tcBorders>
      </w:tcPr>
    </w:tblStylePr>
    <w:tblStylePr w:type="seCell">
      <w:tblPr/>
      <w:tcPr>
        <w:tcBorders>
          <w:top w:val="single" w:sz="4" w:space="0" w:color="A426EA" w:themeColor="accent3" w:themeTint="99"/>
        </w:tcBorders>
      </w:tcPr>
    </w:tblStylePr>
    <w:tblStylePr w:type="swCell">
      <w:tblPr/>
      <w:tcPr>
        <w:tcBorders>
          <w:top w:val="single" w:sz="4" w:space="0" w:color="A426EA" w:themeColor="accent3" w:themeTint="99"/>
        </w:tcBorders>
      </w:tcPr>
    </w:tblStylePr>
  </w:style>
  <w:style w:type="table" w:styleId="GridTable7Colorful-Accent4">
    <w:name w:val="Grid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insideV w:val="single" w:sz="4" w:space="0" w:color="C255D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bottom w:val="single" w:sz="4" w:space="0" w:color="C255D1" w:themeColor="accent4" w:themeTint="99"/>
        </w:tcBorders>
      </w:tcPr>
    </w:tblStylePr>
    <w:tblStylePr w:type="nwCell">
      <w:tblPr/>
      <w:tcPr>
        <w:tcBorders>
          <w:bottom w:val="single" w:sz="4" w:space="0" w:color="C255D1" w:themeColor="accent4" w:themeTint="99"/>
        </w:tcBorders>
      </w:tcPr>
    </w:tblStylePr>
    <w:tblStylePr w:type="seCell">
      <w:tblPr/>
      <w:tcPr>
        <w:tcBorders>
          <w:top w:val="single" w:sz="4" w:space="0" w:color="C255D1" w:themeColor="accent4" w:themeTint="99"/>
        </w:tcBorders>
      </w:tcPr>
    </w:tblStylePr>
    <w:tblStylePr w:type="swCell">
      <w:tblPr/>
      <w:tcPr>
        <w:tcBorders>
          <w:top w:val="single" w:sz="4" w:space="0" w:color="C255D1" w:themeColor="accent4" w:themeTint="99"/>
        </w:tcBorders>
      </w:tcPr>
    </w:tblStylePr>
  </w:style>
  <w:style w:type="table" w:styleId="GridTable7Colorful-Accent5">
    <w:name w:val="Grid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insideV w:val="single" w:sz="4" w:space="0" w:color="2EFFF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bottom w:val="single" w:sz="4" w:space="0" w:color="2EFFFB" w:themeColor="accent5" w:themeTint="99"/>
        </w:tcBorders>
      </w:tcPr>
    </w:tblStylePr>
    <w:tblStylePr w:type="nwCell">
      <w:tblPr/>
      <w:tcPr>
        <w:tcBorders>
          <w:bottom w:val="single" w:sz="4" w:space="0" w:color="2EFFFB" w:themeColor="accent5" w:themeTint="99"/>
        </w:tcBorders>
      </w:tcPr>
    </w:tblStylePr>
    <w:tblStylePr w:type="seCell">
      <w:tblPr/>
      <w:tcPr>
        <w:tcBorders>
          <w:top w:val="single" w:sz="4" w:space="0" w:color="2EFFFB" w:themeColor="accent5" w:themeTint="99"/>
        </w:tcBorders>
      </w:tcPr>
    </w:tblStylePr>
    <w:tblStylePr w:type="swCell">
      <w:tblPr/>
      <w:tcPr>
        <w:tcBorders>
          <w:top w:val="single" w:sz="4" w:space="0" w:color="2EFFFB" w:themeColor="accent5" w:themeTint="99"/>
        </w:tcBorders>
      </w:tcPr>
    </w:tblStylePr>
  </w:style>
  <w:style w:type="table" w:styleId="GridTable7Colorful-Accent6">
    <w:name w:val="Grid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insideV w:val="single" w:sz="4" w:space="0" w:color="66666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bottom w:val="single" w:sz="4" w:space="0" w:color="666666" w:themeColor="accent6" w:themeTint="99"/>
        </w:tcBorders>
      </w:tcPr>
    </w:tblStylePr>
    <w:tblStylePr w:type="nwCell">
      <w:tblPr/>
      <w:tcPr>
        <w:tcBorders>
          <w:bottom w:val="single" w:sz="4" w:space="0" w:color="666666" w:themeColor="accent6" w:themeTint="99"/>
        </w:tcBorders>
      </w:tcPr>
    </w:tblStylePr>
    <w:tblStylePr w:type="seCell">
      <w:tblPr/>
      <w:tcPr>
        <w:tcBorders>
          <w:top w:val="single" w:sz="4" w:space="0" w:color="666666" w:themeColor="accent6" w:themeTint="99"/>
        </w:tcBorders>
      </w:tcPr>
    </w:tblStylePr>
    <w:tblStylePr w:type="swCell">
      <w:tblPr/>
      <w:tcPr>
        <w:tcBorders>
          <w:top w:val="single" w:sz="4" w:space="0" w:color="666666" w:themeColor="accent6" w:themeTint="99"/>
        </w:tcBorders>
      </w:tcPr>
    </w:tblStylePr>
  </w:style>
  <w:style w:type="table" w:styleId="LightGrid">
    <w:name w:val="Light Grid"/>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18" w:space="0" w:color="0091DA" w:themeColor="accent1"/>
          <w:right w:val="single" w:sz="8" w:space="0" w:color="0091DA" w:themeColor="accent1"/>
          <w:insideH w:val="nil"/>
          <w:insideV w:val="single" w:sz="8" w:space="0" w:color="0091D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insideH w:val="nil"/>
          <w:insideV w:val="single" w:sz="8" w:space="0" w:color="0091D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shd w:val="clear" w:color="auto" w:fill="B6E6FF" w:themeFill="accent1" w:themeFillTint="3F"/>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shd w:val="clear" w:color="auto" w:fill="B6E6FF" w:themeFill="accent1" w:themeFillTint="3F"/>
      </w:tcPr>
    </w:tblStylePr>
    <w:tblStylePr w:type="band2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insideV w:val="single" w:sz="8" w:space="0" w:color="0091DA" w:themeColor="accent1"/>
        </w:tcBorders>
      </w:tcPr>
    </w:tblStylePr>
  </w:style>
  <w:style w:type="table" w:styleId="LightGrid-Accent2">
    <w:name w:val="Light Grid Accent 2"/>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18" w:space="0" w:color="483698" w:themeColor="accent2"/>
          <w:right w:val="single" w:sz="8" w:space="0" w:color="483698" w:themeColor="accent2"/>
          <w:insideH w:val="nil"/>
          <w:insideV w:val="single" w:sz="8" w:space="0" w:color="48369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insideH w:val="nil"/>
          <w:insideV w:val="single" w:sz="8" w:space="0" w:color="48369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shd w:val="clear" w:color="auto" w:fill="CDC7EB" w:themeFill="accent2" w:themeFillTint="3F"/>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shd w:val="clear" w:color="auto" w:fill="CDC7EB" w:themeFill="accent2" w:themeFillTint="3F"/>
      </w:tcPr>
    </w:tblStylePr>
    <w:tblStylePr w:type="band2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insideV w:val="single" w:sz="8" w:space="0" w:color="483698" w:themeColor="accent2"/>
        </w:tcBorders>
      </w:tcPr>
    </w:tblStylePr>
  </w:style>
  <w:style w:type="table" w:styleId="LightGrid-Accent3">
    <w:name w:val="Light Grid Accent 3"/>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18" w:space="0" w:color="470A68" w:themeColor="accent3"/>
          <w:right w:val="single" w:sz="8" w:space="0" w:color="470A68" w:themeColor="accent3"/>
          <w:insideH w:val="nil"/>
          <w:insideV w:val="single" w:sz="8" w:space="0" w:color="470A68"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insideH w:val="nil"/>
          <w:insideV w:val="single" w:sz="8" w:space="0" w:color="470A68"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shd w:val="clear" w:color="auto" w:fill="D9A5F6" w:themeFill="accent3" w:themeFillTint="3F"/>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shd w:val="clear" w:color="auto" w:fill="D9A5F6" w:themeFill="accent3" w:themeFillTint="3F"/>
      </w:tcPr>
    </w:tblStylePr>
    <w:tblStylePr w:type="band2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insideV w:val="single" w:sz="8" w:space="0" w:color="470A68" w:themeColor="accent3"/>
        </w:tcBorders>
      </w:tcPr>
    </w:tblStylePr>
  </w:style>
  <w:style w:type="table" w:styleId="LightGrid-Accent4">
    <w:name w:val="Light Grid Accent 4"/>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18" w:space="0" w:color="6D2077" w:themeColor="accent4"/>
          <w:right w:val="single" w:sz="8" w:space="0" w:color="6D2077" w:themeColor="accent4"/>
          <w:insideH w:val="nil"/>
          <w:insideV w:val="single" w:sz="8" w:space="0" w:color="6D207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insideH w:val="nil"/>
          <w:insideV w:val="single" w:sz="8" w:space="0" w:color="6D207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shd w:val="clear" w:color="auto" w:fill="E6B8EC" w:themeFill="accent4" w:themeFillTint="3F"/>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shd w:val="clear" w:color="auto" w:fill="E6B8EC" w:themeFill="accent4" w:themeFillTint="3F"/>
      </w:tcPr>
    </w:tblStylePr>
    <w:tblStylePr w:type="band2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insideV w:val="single" w:sz="8" w:space="0" w:color="6D2077" w:themeColor="accent4"/>
        </w:tcBorders>
      </w:tcPr>
    </w:tblStylePr>
  </w:style>
  <w:style w:type="table" w:styleId="LightGrid-Accent5">
    <w:name w:val="Light Grid Accent 5"/>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18" w:space="0" w:color="00A3A1" w:themeColor="accent5"/>
          <w:right w:val="single" w:sz="8" w:space="0" w:color="00A3A1" w:themeColor="accent5"/>
          <w:insideH w:val="nil"/>
          <w:insideV w:val="single" w:sz="8" w:space="0" w:color="00A3A1"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insideH w:val="nil"/>
          <w:insideV w:val="single" w:sz="8" w:space="0" w:color="00A3A1"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shd w:val="clear" w:color="auto" w:fill="A9FFFD" w:themeFill="accent5" w:themeFillTint="3F"/>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shd w:val="clear" w:color="auto" w:fill="A9FFFD" w:themeFill="accent5" w:themeFillTint="3F"/>
      </w:tcPr>
    </w:tblStylePr>
    <w:tblStylePr w:type="band2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insideV w:val="single" w:sz="8" w:space="0" w:color="00A3A1" w:themeColor="accent5"/>
        </w:tcBorders>
      </w:tcPr>
    </w:tblStylePr>
  </w:style>
  <w:style w:type="table" w:styleId="LightGrid-Accent6">
    <w:name w:val="Light Grid Accent 6"/>
    <w:basedOn w:val="TableNormal"/>
    <w:uiPriority w:val="62"/>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18" w:space="0" w:color="000000" w:themeColor="accent6"/>
          <w:right w:val="single" w:sz="8" w:space="0" w:color="000000" w:themeColor="accent6"/>
          <w:insideH w:val="nil"/>
          <w:insideV w:val="single" w:sz="8" w:space="0" w:color="000000"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insideH w:val="nil"/>
          <w:insideV w:val="single" w:sz="8" w:space="0" w:color="000000"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shd w:val="clear" w:color="auto" w:fill="C0C0C0" w:themeFill="accent6" w:themeFillTint="3F"/>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shd w:val="clear" w:color="auto" w:fill="C0C0C0" w:themeFill="accent6" w:themeFillTint="3F"/>
      </w:tcPr>
    </w:tblStylePr>
    <w:tblStylePr w:type="band2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insideV w:val="single" w:sz="8" w:space="0" w:color="000000" w:themeColor="accent6"/>
        </w:tcBorders>
      </w:tcPr>
    </w:tblStylePr>
  </w:style>
  <w:style w:type="table" w:styleId="LightList">
    <w:name w:val="Light List"/>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pPr>
        <w:spacing w:before="0" w:after="0" w:line="240" w:lineRule="auto"/>
      </w:pPr>
      <w:rPr>
        <w:b/>
        <w:bCs/>
        <w:color w:val="FFFFFF" w:themeColor="background1"/>
      </w:rPr>
      <w:tblPr/>
      <w:tcPr>
        <w:shd w:val="clear" w:color="auto" w:fill="0091DA" w:themeFill="accent1"/>
      </w:tcPr>
    </w:tblStylePr>
    <w:tblStylePr w:type="lastRow">
      <w:pPr>
        <w:spacing w:before="0" w:after="0" w:line="240" w:lineRule="auto"/>
      </w:pPr>
      <w:rPr>
        <w:b/>
        <w:bCs/>
      </w:rPr>
      <w:tblPr/>
      <w:tcPr>
        <w:tcBorders>
          <w:top w:val="double" w:sz="6" w:space="0" w:color="0091DA" w:themeColor="accent1"/>
          <w:left w:val="single" w:sz="8" w:space="0" w:color="0091DA" w:themeColor="accent1"/>
          <w:bottom w:val="single" w:sz="8" w:space="0" w:color="0091DA" w:themeColor="accent1"/>
          <w:right w:val="single" w:sz="8" w:space="0" w:color="0091DA" w:themeColor="accent1"/>
        </w:tcBorders>
      </w:tcPr>
    </w:tblStylePr>
    <w:tblStylePr w:type="firstCol">
      <w:rPr>
        <w:b/>
        <w:bCs/>
      </w:rPr>
    </w:tblStylePr>
    <w:tblStylePr w:type="lastCol">
      <w:rPr>
        <w:b/>
        <w:bCs/>
      </w:rPr>
    </w:tblStylePr>
    <w:tblStylePr w:type="band1Vert">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tblStylePr w:type="band1Horz">
      <w:tblPr/>
      <w:tcPr>
        <w:tcBorders>
          <w:top w:val="single" w:sz="8" w:space="0" w:color="0091DA" w:themeColor="accent1"/>
          <w:left w:val="single" w:sz="8" w:space="0" w:color="0091DA" w:themeColor="accent1"/>
          <w:bottom w:val="single" w:sz="8" w:space="0" w:color="0091DA" w:themeColor="accent1"/>
          <w:right w:val="single" w:sz="8" w:space="0" w:color="0091DA" w:themeColor="accent1"/>
        </w:tcBorders>
      </w:tcPr>
    </w:tblStylePr>
  </w:style>
  <w:style w:type="table" w:styleId="LightList-Accent2">
    <w:name w:val="Light List Accent 2"/>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pPr>
        <w:spacing w:before="0" w:after="0" w:line="240" w:lineRule="auto"/>
      </w:pPr>
      <w:rPr>
        <w:b/>
        <w:bCs/>
        <w:color w:val="FFFFFF" w:themeColor="background1"/>
      </w:rPr>
      <w:tblPr/>
      <w:tcPr>
        <w:shd w:val="clear" w:color="auto" w:fill="483698" w:themeFill="accent2"/>
      </w:tcPr>
    </w:tblStylePr>
    <w:tblStylePr w:type="lastRow">
      <w:pPr>
        <w:spacing w:before="0" w:after="0" w:line="240" w:lineRule="auto"/>
      </w:pPr>
      <w:rPr>
        <w:b/>
        <w:bCs/>
      </w:rPr>
      <w:tblPr/>
      <w:tcPr>
        <w:tcBorders>
          <w:top w:val="double" w:sz="6" w:space="0" w:color="483698" w:themeColor="accent2"/>
          <w:left w:val="single" w:sz="8" w:space="0" w:color="483698" w:themeColor="accent2"/>
          <w:bottom w:val="single" w:sz="8" w:space="0" w:color="483698" w:themeColor="accent2"/>
          <w:right w:val="single" w:sz="8" w:space="0" w:color="483698" w:themeColor="accent2"/>
        </w:tcBorders>
      </w:tcPr>
    </w:tblStylePr>
    <w:tblStylePr w:type="firstCol">
      <w:rPr>
        <w:b/>
        <w:bCs/>
      </w:rPr>
    </w:tblStylePr>
    <w:tblStylePr w:type="lastCol">
      <w:rPr>
        <w:b/>
        <w:bCs/>
      </w:rPr>
    </w:tblStylePr>
    <w:tblStylePr w:type="band1Vert">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tblStylePr w:type="band1Horz">
      <w:tblPr/>
      <w:tcPr>
        <w:tcBorders>
          <w:top w:val="single" w:sz="8" w:space="0" w:color="483698" w:themeColor="accent2"/>
          <w:left w:val="single" w:sz="8" w:space="0" w:color="483698" w:themeColor="accent2"/>
          <w:bottom w:val="single" w:sz="8" w:space="0" w:color="483698" w:themeColor="accent2"/>
          <w:right w:val="single" w:sz="8" w:space="0" w:color="483698" w:themeColor="accent2"/>
        </w:tcBorders>
      </w:tcPr>
    </w:tblStylePr>
  </w:style>
  <w:style w:type="table" w:styleId="LightList-Accent3">
    <w:name w:val="Light List Accent 3"/>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pPr>
        <w:spacing w:before="0" w:after="0" w:line="240" w:lineRule="auto"/>
      </w:pPr>
      <w:rPr>
        <w:b/>
        <w:bCs/>
        <w:color w:val="FFFFFF" w:themeColor="background1"/>
      </w:rPr>
      <w:tblPr/>
      <w:tcPr>
        <w:shd w:val="clear" w:color="auto" w:fill="470A68" w:themeFill="accent3"/>
      </w:tcPr>
    </w:tblStylePr>
    <w:tblStylePr w:type="lastRow">
      <w:pPr>
        <w:spacing w:before="0" w:after="0" w:line="240" w:lineRule="auto"/>
      </w:pPr>
      <w:rPr>
        <w:b/>
        <w:bCs/>
      </w:rPr>
      <w:tblPr/>
      <w:tcPr>
        <w:tcBorders>
          <w:top w:val="double" w:sz="6" w:space="0" w:color="470A68" w:themeColor="accent3"/>
          <w:left w:val="single" w:sz="8" w:space="0" w:color="470A68" w:themeColor="accent3"/>
          <w:bottom w:val="single" w:sz="8" w:space="0" w:color="470A68" w:themeColor="accent3"/>
          <w:right w:val="single" w:sz="8" w:space="0" w:color="470A68" w:themeColor="accent3"/>
        </w:tcBorders>
      </w:tcPr>
    </w:tblStylePr>
    <w:tblStylePr w:type="firstCol">
      <w:rPr>
        <w:b/>
        <w:bCs/>
      </w:rPr>
    </w:tblStylePr>
    <w:tblStylePr w:type="lastCol">
      <w:rPr>
        <w:b/>
        <w:bCs/>
      </w:rPr>
    </w:tblStylePr>
    <w:tblStylePr w:type="band1Vert">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tblStylePr w:type="band1Horz">
      <w:tblPr/>
      <w:tcPr>
        <w:tcBorders>
          <w:top w:val="single" w:sz="8" w:space="0" w:color="470A68" w:themeColor="accent3"/>
          <w:left w:val="single" w:sz="8" w:space="0" w:color="470A68" w:themeColor="accent3"/>
          <w:bottom w:val="single" w:sz="8" w:space="0" w:color="470A68" w:themeColor="accent3"/>
          <w:right w:val="single" w:sz="8" w:space="0" w:color="470A68" w:themeColor="accent3"/>
        </w:tcBorders>
      </w:tcPr>
    </w:tblStylePr>
  </w:style>
  <w:style w:type="table" w:styleId="LightList-Accent4">
    <w:name w:val="Light List Accent 4"/>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pPr>
        <w:spacing w:before="0" w:after="0" w:line="240" w:lineRule="auto"/>
      </w:pPr>
      <w:rPr>
        <w:b/>
        <w:bCs/>
        <w:color w:val="FFFFFF" w:themeColor="background1"/>
      </w:rPr>
      <w:tblPr/>
      <w:tcPr>
        <w:shd w:val="clear" w:color="auto" w:fill="6D2077" w:themeFill="accent4"/>
      </w:tcPr>
    </w:tblStylePr>
    <w:tblStylePr w:type="lastRow">
      <w:pPr>
        <w:spacing w:before="0" w:after="0" w:line="240" w:lineRule="auto"/>
      </w:pPr>
      <w:rPr>
        <w:b/>
        <w:bCs/>
      </w:rPr>
      <w:tblPr/>
      <w:tcPr>
        <w:tcBorders>
          <w:top w:val="double" w:sz="6" w:space="0" w:color="6D2077" w:themeColor="accent4"/>
          <w:left w:val="single" w:sz="8" w:space="0" w:color="6D2077" w:themeColor="accent4"/>
          <w:bottom w:val="single" w:sz="8" w:space="0" w:color="6D2077" w:themeColor="accent4"/>
          <w:right w:val="single" w:sz="8" w:space="0" w:color="6D2077" w:themeColor="accent4"/>
        </w:tcBorders>
      </w:tcPr>
    </w:tblStylePr>
    <w:tblStylePr w:type="firstCol">
      <w:rPr>
        <w:b/>
        <w:bCs/>
      </w:rPr>
    </w:tblStylePr>
    <w:tblStylePr w:type="lastCol">
      <w:rPr>
        <w:b/>
        <w:bCs/>
      </w:rPr>
    </w:tblStylePr>
    <w:tblStylePr w:type="band1Vert">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tblStylePr w:type="band1Horz">
      <w:tblPr/>
      <w:tcPr>
        <w:tcBorders>
          <w:top w:val="single" w:sz="8" w:space="0" w:color="6D2077" w:themeColor="accent4"/>
          <w:left w:val="single" w:sz="8" w:space="0" w:color="6D2077" w:themeColor="accent4"/>
          <w:bottom w:val="single" w:sz="8" w:space="0" w:color="6D2077" w:themeColor="accent4"/>
          <w:right w:val="single" w:sz="8" w:space="0" w:color="6D2077" w:themeColor="accent4"/>
        </w:tcBorders>
      </w:tcPr>
    </w:tblStylePr>
  </w:style>
  <w:style w:type="table" w:styleId="LightList-Accent5">
    <w:name w:val="Light List Accent 5"/>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pPr>
        <w:spacing w:before="0" w:after="0" w:line="240" w:lineRule="auto"/>
      </w:pPr>
      <w:rPr>
        <w:b/>
        <w:bCs/>
        <w:color w:val="FFFFFF" w:themeColor="background1"/>
      </w:rPr>
      <w:tblPr/>
      <w:tcPr>
        <w:shd w:val="clear" w:color="auto" w:fill="00A3A1" w:themeFill="accent5"/>
      </w:tcPr>
    </w:tblStylePr>
    <w:tblStylePr w:type="lastRow">
      <w:pPr>
        <w:spacing w:before="0" w:after="0" w:line="240" w:lineRule="auto"/>
      </w:pPr>
      <w:rPr>
        <w:b/>
        <w:bCs/>
      </w:rPr>
      <w:tblPr/>
      <w:tcPr>
        <w:tcBorders>
          <w:top w:val="double" w:sz="6" w:space="0" w:color="00A3A1" w:themeColor="accent5"/>
          <w:left w:val="single" w:sz="8" w:space="0" w:color="00A3A1" w:themeColor="accent5"/>
          <w:bottom w:val="single" w:sz="8" w:space="0" w:color="00A3A1" w:themeColor="accent5"/>
          <w:right w:val="single" w:sz="8" w:space="0" w:color="00A3A1" w:themeColor="accent5"/>
        </w:tcBorders>
      </w:tcPr>
    </w:tblStylePr>
    <w:tblStylePr w:type="firstCol">
      <w:rPr>
        <w:b/>
        <w:bCs/>
      </w:rPr>
    </w:tblStylePr>
    <w:tblStylePr w:type="lastCol">
      <w:rPr>
        <w:b/>
        <w:bCs/>
      </w:rPr>
    </w:tblStylePr>
    <w:tblStylePr w:type="band1Vert">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tblStylePr w:type="band1Horz">
      <w:tblPr/>
      <w:tcPr>
        <w:tcBorders>
          <w:top w:val="single" w:sz="8" w:space="0" w:color="00A3A1" w:themeColor="accent5"/>
          <w:left w:val="single" w:sz="8" w:space="0" w:color="00A3A1" w:themeColor="accent5"/>
          <w:bottom w:val="single" w:sz="8" w:space="0" w:color="00A3A1" w:themeColor="accent5"/>
          <w:right w:val="single" w:sz="8" w:space="0" w:color="00A3A1" w:themeColor="accent5"/>
        </w:tcBorders>
      </w:tcPr>
    </w:tblStylePr>
  </w:style>
  <w:style w:type="table" w:styleId="LightList-Accent6">
    <w:name w:val="Light List Accent 6"/>
    <w:basedOn w:val="TableNormal"/>
    <w:uiPriority w:val="61"/>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pPr>
        <w:spacing w:before="0" w:after="0" w:line="240" w:lineRule="auto"/>
      </w:pPr>
      <w:rPr>
        <w:b/>
        <w:bCs/>
        <w:color w:val="FFFFFF" w:themeColor="background1"/>
      </w:rPr>
      <w:tblPr/>
      <w:tcPr>
        <w:shd w:val="clear" w:color="auto" w:fill="000000" w:themeFill="accent6"/>
      </w:tcPr>
    </w:tblStylePr>
    <w:tblStylePr w:type="lastRow">
      <w:pPr>
        <w:spacing w:before="0" w:after="0" w:line="240" w:lineRule="auto"/>
      </w:pPr>
      <w:rPr>
        <w:b/>
        <w:bCs/>
      </w:rPr>
      <w:tblPr/>
      <w:tcPr>
        <w:tcBorders>
          <w:top w:val="double" w:sz="6" w:space="0" w:color="000000" w:themeColor="accent6"/>
          <w:left w:val="single" w:sz="8" w:space="0" w:color="000000" w:themeColor="accent6"/>
          <w:bottom w:val="single" w:sz="8" w:space="0" w:color="000000" w:themeColor="accent6"/>
          <w:right w:val="single" w:sz="8" w:space="0" w:color="000000" w:themeColor="accent6"/>
        </w:tcBorders>
      </w:tcPr>
    </w:tblStylePr>
    <w:tblStylePr w:type="firstCol">
      <w:rPr>
        <w:b/>
        <w:bCs/>
      </w:rPr>
    </w:tblStylePr>
    <w:tblStylePr w:type="lastCol">
      <w:rPr>
        <w:b/>
        <w:bCs/>
      </w:rPr>
    </w:tblStylePr>
    <w:tblStylePr w:type="band1Vert">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tblStylePr w:type="band1Horz">
      <w:tblPr/>
      <w:tcPr>
        <w:tcBorders>
          <w:top w:val="single" w:sz="8" w:space="0" w:color="000000" w:themeColor="accent6"/>
          <w:left w:val="single" w:sz="8" w:space="0" w:color="000000" w:themeColor="accent6"/>
          <w:bottom w:val="single" w:sz="8" w:space="0" w:color="000000" w:themeColor="accent6"/>
          <w:right w:val="single" w:sz="8" w:space="0" w:color="000000" w:themeColor="accent6"/>
        </w:tcBorders>
      </w:tcPr>
    </w:tblStylePr>
  </w:style>
  <w:style w:type="table" w:styleId="LightShading">
    <w:name w:val="Light Shading"/>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text1" w:themeShade="BF"/>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lastRow">
      <w:pPr>
        <w:spacing w:before="0" w:after="0" w:line="240" w:lineRule="auto"/>
      </w:pPr>
      <w:rPr>
        <w:b/>
        <w:bCs/>
      </w:rPr>
      <w:tblPr/>
      <w:tcPr>
        <w:tcBorders>
          <w:top w:val="single" w:sz="8" w:space="0" w:color="0091DA" w:themeColor="accent1"/>
          <w:left w:val="nil"/>
          <w:bottom w:val="single" w:sz="8" w:space="0" w:color="0091D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left w:val="nil"/>
          <w:right w:val="nil"/>
          <w:insideH w:val="nil"/>
          <w:insideV w:val="nil"/>
        </w:tcBorders>
        <w:shd w:val="clear" w:color="auto" w:fill="B6E6FF" w:themeFill="accent1" w:themeFillTint="3F"/>
      </w:tcPr>
    </w:tblStylePr>
  </w:style>
  <w:style w:type="table" w:styleId="LightShading-Accent2">
    <w:name w:val="Light Shading Accent 2"/>
    <w:basedOn w:val="TableNormal"/>
    <w:uiPriority w:val="60"/>
    <w:semiHidden/>
    <w:unhideWhenUsed/>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lastRow">
      <w:pPr>
        <w:spacing w:before="0" w:after="0" w:line="240" w:lineRule="auto"/>
      </w:pPr>
      <w:rPr>
        <w:b/>
        <w:bCs/>
      </w:rPr>
      <w:tblPr/>
      <w:tcPr>
        <w:tcBorders>
          <w:top w:val="single" w:sz="8" w:space="0" w:color="483698" w:themeColor="accent2"/>
          <w:left w:val="nil"/>
          <w:bottom w:val="single" w:sz="8" w:space="0" w:color="48369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left w:val="nil"/>
          <w:right w:val="nil"/>
          <w:insideH w:val="nil"/>
          <w:insideV w:val="nil"/>
        </w:tcBorders>
        <w:shd w:val="clear" w:color="auto" w:fill="CDC7EB" w:themeFill="accent2" w:themeFillTint="3F"/>
      </w:tcPr>
    </w:tblStylePr>
  </w:style>
  <w:style w:type="table" w:styleId="LightShading-Accent3">
    <w:name w:val="Light Shading Accent 3"/>
    <w:basedOn w:val="TableNormal"/>
    <w:uiPriority w:val="60"/>
    <w:semiHidden/>
    <w:unhideWhenUsed/>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lastRow">
      <w:pPr>
        <w:spacing w:before="0" w:after="0" w:line="240" w:lineRule="auto"/>
      </w:pPr>
      <w:rPr>
        <w:b/>
        <w:bCs/>
      </w:rPr>
      <w:tblPr/>
      <w:tcPr>
        <w:tcBorders>
          <w:top w:val="single" w:sz="8" w:space="0" w:color="470A68" w:themeColor="accent3"/>
          <w:left w:val="nil"/>
          <w:bottom w:val="single" w:sz="8" w:space="0" w:color="470A68"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left w:val="nil"/>
          <w:right w:val="nil"/>
          <w:insideH w:val="nil"/>
          <w:insideV w:val="nil"/>
        </w:tcBorders>
        <w:shd w:val="clear" w:color="auto" w:fill="D9A5F6" w:themeFill="accent3" w:themeFillTint="3F"/>
      </w:tcPr>
    </w:tblStylePr>
  </w:style>
  <w:style w:type="table" w:styleId="LightShading-Accent4">
    <w:name w:val="Light Shading Accent 4"/>
    <w:basedOn w:val="TableNormal"/>
    <w:uiPriority w:val="60"/>
    <w:semiHidden/>
    <w:unhideWhenUsed/>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lastRow">
      <w:pPr>
        <w:spacing w:before="0" w:after="0" w:line="240" w:lineRule="auto"/>
      </w:pPr>
      <w:rPr>
        <w:b/>
        <w:bCs/>
      </w:rPr>
      <w:tblPr/>
      <w:tcPr>
        <w:tcBorders>
          <w:top w:val="single" w:sz="8" w:space="0" w:color="6D2077" w:themeColor="accent4"/>
          <w:left w:val="nil"/>
          <w:bottom w:val="single" w:sz="8" w:space="0" w:color="6D207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left w:val="nil"/>
          <w:right w:val="nil"/>
          <w:insideH w:val="nil"/>
          <w:insideV w:val="nil"/>
        </w:tcBorders>
        <w:shd w:val="clear" w:color="auto" w:fill="E6B8EC" w:themeFill="accent4" w:themeFillTint="3F"/>
      </w:tcPr>
    </w:tblStylePr>
  </w:style>
  <w:style w:type="table" w:styleId="LightShading-Accent5">
    <w:name w:val="Light Shading Accent 5"/>
    <w:basedOn w:val="TableNormal"/>
    <w:uiPriority w:val="60"/>
    <w:semiHidden/>
    <w:unhideWhenUsed/>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lastRow">
      <w:pPr>
        <w:spacing w:before="0" w:after="0" w:line="240" w:lineRule="auto"/>
      </w:pPr>
      <w:rPr>
        <w:b/>
        <w:bCs/>
      </w:rPr>
      <w:tblPr/>
      <w:tcPr>
        <w:tcBorders>
          <w:top w:val="single" w:sz="8" w:space="0" w:color="00A3A1" w:themeColor="accent5"/>
          <w:left w:val="nil"/>
          <w:bottom w:val="single" w:sz="8" w:space="0" w:color="00A3A1"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left w:val="nil"/>
          <w:right w:val="nil"/>
          <w:insideH w:val="nil"/>
          <w:insideV w:val="nil"/>
        </w:tcBorders>
        <w:shd w:val="clear" w:color="auto" w:fill="A9FFFD" w:themeFill="accent5" w:themeFillTint="3F"/>
      </w:tcPr>
    </w:tblStylePr>
  </w:style>
  <w:style w:type="table" w:styleId="LightShading-Accent6">
    <w:name w:val="Light Shading Accent 6"/>
    <w:basedOn w:val="TableNormal"/>
    <w:uiPriority w:val="60"/>
    <w:semiHidden/>
    <w:unhideWhenUsed/>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lastRow">
      <w:pPr>
        <w:spacing w:before="0" w:after="0" w:line="240" w:lineRule="auto"/>
      </w:pPr>
      <w:rPr>
        <w:b/>
        <w:bCs/>
      </w:rPr>
      <w:tblPr/>
      <w:tcPr>
        <w:tcBorders>
          <w:top w:val="single" w:sz="8" w:space="0" w:color="000000" w:themeColor="accent6"/>
          <w:left w:val="nil"/>
          <w:bottom w:val="single" w:sz="8" w:space="0" w:color="0000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left w:val="nil"/>
          <w:right w:val="nil"/>
          <w:insideH w:val="nil"/>
          <w:insideV w:val="nil"/>
        </w:tcBorders>
        <w:shd w:val="clear" w:color="auto" w:fill="C0C0C0" w:themeFill="accent6" w:themeFillTint="3F"/>
      </w:tcPr>
    </w:tblStylePr>
  </w:style>
  <w:style w:type="table" w:styleId="ListTable1Light">
    <w:name w:val="List Table 1 Light"/>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4FC3FF" w:themeColor="accent1" w:themeTint="99"/>
        </w:tcBorders>
      </w:tcPr>
    </w:tblStylePr>
    <w:tblStylePr w:type="lastRow">
      <w:rPr>
        <w:b/>
        <w:bCs/>
      </w:rPr>
      <w:tblPr/>
      <w:tcPr>
        <w:tcBorders>
          <w:top w:val="sing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1Light-Accent2">
    <w:name w:val="List Table 1 Light Accent 2"/>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8778CF" w:themeColor="accent2" w:themeTint="99"/>
        </w:tcBorders>
      </w:tcPr>
    </w:tblStylePr>
    <w:tblStylePr w:type="lastRow">
      <w:rPr>
        <w:b/>
        <w:bCs/>
      </w:rPr>
      <w:tblPr/>
      <w:tcPr>
        <w:tcBorders>
          <w:top w:val="sing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1Light-Accent3">
    <w:name w:val="List Table 1 Light Accent 3"/>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A426EA" w:themeColor="accent3" w:themeTint="99"/>
        </w:tcBorders>
      </w:tcPr>
    </w:tblStylePr>
    <w:tblStylePr w:type="lastRow">
      <w:rPr>
        <w:b/>
        <w:bCs/>
      </w:rPr>
      <w:tblPr/>
      <w:tcPr>
        <w:tcBorders>
          <w:top w:val="sing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1Light-Accent4">
    <w:name w:val="List Table 1 Light Accent 4"/>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C255D1" w:themeColor="accent4" w:themeTint="99"/>
        </w:tcBorders>
      </w:tcPr>
    </w:tblStylePr>
    <w:tblStylePr w:type="lastRow">
      <w:rPr>
        <w:b/>
        <w:bCs/>
      </w:rPr>
      <w:tblPr/>
      <w:tcPr>
        <w:tcBorders>
          <w:top w:val="sing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1Light-Accent5">
    <w:name w:val="List Table 1 Light Accent 5"/>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2EFFFB" w:themeColor="accent5" w:themeTint="99"/>
        </w:tcBorders>
      </w:tcPr>
    </w:tblStylePr>
    <w:tblStylePr w:type="lastRow">
      <w:rPr>
        <w:b/>
        <w:bCs/>
      </w:rPr>
      <w:tblPr/>
      <w:tcPr>
        <w:tcBorders>
          <w:top w:val="sing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1Light-Accent6">
    <w:name w:val="List Table 1 Light Accent 6"/>
    <w:basedOn w:val="TableNormal"/>
    <w:uiPriority w:val="46"/>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bottom w:val="single" w:sz="4" w:space="0" w:color="666666" w:themeColor="accent6" w:themeTint="99"/>
        </w:tcBorders>
      </w:tcPr>
    </w:tblStylePr>
    <w:tblStylePr w:type="lastRow">
      <w:rPr>
        <w:b/>
        <w:bCs/>
      </w:rPr>
      <w:tblPr/>
      <w:tcPr>
        <w:tcBorders>
          <w:top w:val="sing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2">
    <w:name w:val="List Table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bottom w:val="single" w:sz="4" w:space="0" w:color="4FC3FF" w:themeColor="accent1" w:themeTint="99"/>
        <w:insideH w:val="single" w:sz="4" w:space="0" w:color="4FC3F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2-Accent2">
    <w:name w:val="List Table 2 Accent 2"/>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bottom w:val="single" w:sz="4" w:space="0" w:color="8778CF" w:themeColor="accent2" w:themeTint="99"/>
        <w:insideH w:val="single" w:sz="4" w:space="0" w:color="8778C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2-Accent3">
    <w:name w:val="List Table 2 Accent 3"/>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bottom w:val="single" w:sz="4" w:space="0" w:color="A426EA" w:themeColor="accent3" w:themeTint="99"/>
        <w:insideH w:val="single" w:sz="4" w:space="0" w:color="A426EA"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2-Accent4">
    <w:name w:val="List Table 2 Accent 4"/>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bottom w:val="single" w:sz="4" w:space="0" w:color="C255D1" w:themeColor="accent4" w:themeTint="99"/>
        <w:insideH w:val="single" w:sz="4" w:space="0" w:color="C255D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2-Accent5">
    <w:name w:val="List Table 2 Accent 5"/>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bottom w:val="single" w:sz="4" w:space="0" w:color="2EFFFB" w:themeColor="accent5" w:themeTint="99"/>
        <w:insideH w:val="single" w:sz="4" w:space="0" w:color="2EFFF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2-Accent6">
    <w:name w:val="List Table 2 Accent 6"/>
    <w:basedOn w:val="TableNormal"/>
    <w:uiPriority w:val="47"/>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bottom w:val="single" w:sz="4" w:space="0" w:color="666666" w:themeColor="accent6" w:themeTint="99"/>
        <w:insideH w:val="single" w:sz="4" w:space="0" w:color="66666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3">
    <w:name w:val="List Table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91DA" w:themeColor="accent1"/>
        <w:left w:val="single" w:sz="4" w:space="0" w:color="0091DA" w:themeColor="accent1"/>
        <w:bottom w:val="single" w:sz="4" w:space="0" w:color="0091DA" w:themeColor="accent1"/>
        <w:right w:val="single" w:sz="4" w:space="0" w:color="0091DA" w:themeColor="accent1"/>
      </w:tblBorders>
    </w:tblPr>
    <w:tblStylePr w:type="firstRow">
      <w:rPr>
        <w:b/>
        <w:bCs/>
        <w:color w:val="FFFFFF" w:themeColor="background1"/>
      </w:rPr>
      <w:tblPr/>
      <w:tcPr>
        <w:shd w:val="clear" w:color="auto" w:fill="0091DA" w:themeFill="accent1"/>
      </w:tcPr>
    </w:tblStylePr>
    <w:tblStylePr w:type="lastRow">
      <w:rPr>
        <w:b/>
        <w:bCs/>
      </w:rPr>
      <w:tblPr/>
      <w:tcPr>
        <w:tcBorders>
          <w:top w:val="double" w:sz="4" w:space="0" w:color="0091D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91DA" w:themeColor="accent1"/>
          <w:right w:val="single" w:sz="4" w:space="0" w:color="0091DA" w:themeColor="accent1"/>
        </w:tcBorders>
      </w:tcPr>
    </w:tblStylePr>
    <w:tblStylePr w:type="band1Horz">
      <w:tblPr/>
      <w:tcPr>
        <w:tcBorders>
          <w:top w:val="single" w:sz="4" w:space="0" w:color="0091DA" w:themeColor="accent1"/>
          <w:bottom w:val="single" w:sz="4" w:space="0" w:color="0091D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91DA" w:themeColor="accent1"/>
          <w:left w:val="nil"/>
        </w:tcBorders>
      </w:tcPr>
    </w:tblStylePr>
    <w:tblStylePr w:type="swCell">
      <w:tblPr/>
      <w:tcPr>
        <w:tcBorders>
          <w:top w:val="double" w:sz="4" w:space="0" w:color="0091DA" w:themeColor="accent1"/>
          <w:right w:val="nil"/>
        </w:tcBorders>
      </w:tcPr>
    </w:tblStylePr>
  </w:style>
  <w:style w:type="table" w:styleId="ListTable3-Accent2">
    <w:name w:val="List Table 3 Accent 2"/>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83698" w:themeColor="accent2"/>
        <w:left w:val="single" w:sz="4" w:space="0" w:color="483698" w:themeColor="accent2"/>
        <w:bottom w:val="single" w:sz="4" w:space="0" w:color="483698" w:themeColor="accent2"/>
        <w:right w:val="single" w:sz="4" w:space="0" w:color="483698" w:themeColor="accent2"/>
      </w:tblBorders>
    </w:tblPr>
    <w:tblStylePr w:type="firstRow">
      <w:rPr>
        <w:b/>
        <w:bCs/>
        <w:color w:val="FFFFFF" w:themeColor="background1"/>
      </w:rPr>
      <w:tblPr/>
      <w:tcPr>
        <w:shd w:val="clear" w:color="auto" w:fill="483698" w:themeFill="accent2"/>
      </w:tcPr>
    </w:tblStylePr>
    <w:tblStylePr w:type="lastRow">
      <w:rPr>
        <w:b/>
        <w:bCs/>
      </w:rPr>
      <w:tblPr/>
      <w:tcPr>
        <w:tcBorders>
          <w:top w:val="double" w:sz="4" w:space="0" w:color="483698"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83698" w:themeColor="accent2"/>
          <w:right w:val="single" w:sz="4" w:space="0" w:color="483698" w:themeColor="accent2"/>
        </w:tcBorders>
      </w:tcPr>
    </w:tblStylePr>
    <w:tblStylePr w:type="band1Horz">
      <w:tblPr/>
      <w:tcPr>
        <w:tcBorders>
          <w:top w:val="single" w:sz="4" w:space="0" w:color="483698" w:themeColor="accent2"/>
          <w:bottom w:val="single" w:sz="4" w:space="0" w:color="483698"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83698" w:themeColor="accent2"/>
          <w:left w:val="nil"/>
        </w:tcBorders>
      </w:tcPr>
    </w:tblStylePr>
    <w:tblStylePr w:type="swCell">
      <w:tblPr/>
      <w:tcPr>
        <w:tcBorders>
          <w:top w:val="double" w:sz="4" w:space="0" w:color="483698" w:themeColor="accent2"/>
          <w:right w:val="nil"/>
        </w:tcBorders>
      </w:tcPr>
    </w:tblStylePr>
  </w:style>
  <w:style w:type="table" w:styleId="ListTable3-Accent3">
    <w:name w:val="List Table 3 Accent 3"/>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70A68" w:themeColor="accent3"/>
        <w:left w:val="single" w:sz="4" w:space="0" w:color="470A68" w:themeColor="accent3"/>
        <w:bottom w:val="single" w:sz="4" w:space="0" w:color="470A68" w:themeColor="accent3"/>
        <w:right w:val="single" w:sz="4" w:space="0" w:color="470A68" w:themeColor="accent3"/>
      </w:tblBorders>
    </w:tblPr>
    <w:tblStylePr w:type="firstRow">
      <w:rPr>
        <w:b/>
        <w:bCs/>
        <w:color w:val="FFFFFF" w:themeColor="background1"/>
      </w:rPr>
      <w:tblPr/>
      <w:tcPr>
        <w:shd w:val="clear" w:color="auto" w:fill="470A68" w:themeFill="accent3"/>
      </w:tcPr>
    </w:tblStylePr>
    <w:tblStylePr w:type="lastRow">
      <w:rPr>
        <w:b/>
        <w:bCs/>
      </w:rPr>
      <w:tblPr/>
      <w:tcPr>
        <w:tcBorders>
          <w:top w:val="double" w:sz="4" w:space="0" w:color="470A68"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70A68" w:themeColor="accent3"/>
          <w:right w:val="single" w:sz="4" w:space="0" w:color="470A68" w:themeColor="accent3"/>
        </w:tcBorders>
      </w:tcPr>
    </w:tblStylePr>
    <w:tblStylePr w:type="band1Horz">
      <w:tblPr/>
      <w:tcPr>
        <w:tcBorders>
          <w:top w:val="single" w:sz="4" w:space="0" w:color="470A68" w:themeColor="accent3"/>
          <w:bottom w:val="single" w:sz="4" w:space="0" w:color="470A68"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70A68" w:themeColor="accent3"/>
          <w:left w:val="nil"/>
        </w:tcBorders>
      </w:tcPr>
    </w:tblStylePr>
    <w:tblStylePr w:type="swCell">
      <w:tblPr/>
      <w:tcPr>
        <w:tcBorders>
          <w:top w:val="double" w:sz="4" w:space="0" w:color="470A68" w:themeColor="accent3"/>
          <w:right w:val="nil"/>
        </w:tcBorders>
      </w:tcPr>
    </w:tblStylePr>
  </w:style>
  <w:style w:type="table" w:styleId="ListTable3-Accent4">
    <w:name w:val="List Table 3 Accent 4"/>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D2077" w:themeColor="accent4"/>
        <w:left w:val="single" w:sz="4" w:space="0" w:color="6D2077" w:themeColor="accent4"/>
        <w:bottom w:val="single" w:sz="4" w:space="0" w:color="6D2077" w:themeColor="accent4"/>
        <w:right w:val="single" w:sz="4" w:space="0" w:color="6D2077" w:themeColor="accent4"/>
      </w:tblBorders>
    </w:tblPr>
    <w:tblStylePr w:type="firstRow">
      <w:rPr>
        <w:b/>
        <w:bCs/>
        <w:color w:val="FFFFFF" w:themeColor="background1"/>
      </w:rPr>
      <w:tblPr/>
      <w:tcPr>
        <w:shd w:val="clear" w:color="auto" w:fill="6D2077" w:themeFill="accent4"/>
      </w:tcPr>
    </w:tblStylePr>
    <w:tblStylePr w:type="lastRow">
      <w:rPr>
        <w:b/>
        <w:bCs/>
      </w:rPr>
      <w:tblPr/>
      <w:tcPr>
        <w:tcBorders>
          <w:top w:val="double" w:sz="4" w:space="0" w:color="6D207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D2077" w:themeColor="accent4"/>
          <w:right w:val="single" w:sz="4" w:space="0" w:color="6D2077" w:themeColor="accent4"/>
        </w:tcBorders>
      </w:tcPr>
    </w:tblStylePr>
    <w:tblStylePr w:type="band1Horz">
      <w:tblPr/>
      <w:tcPr>
        <w:tcBorders>
          <w:top w:val="single" w:sz="4" w:space="0" w:color="6D2077" w:themeColor="accent4"/>
          <w:bottom w:val="single" w:sz="4" w:space="0" w:color="6D207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D2077" w:themeColor="accent4"/>
          <w:left w:val="nil"/>
        </w:tcBorders>
      </w:tcPr>
    </w:tblStylePr>
    <w:tblStylePr w:type="swCell">
      <w:tblPr/>
      <w:tcPr>
        <w:tcBorders>
          <w:top w:val="double" w:sz="4" w:space="0" w:color="6D2077" w:themeColor="accent4"/>
          <w:right w:val="nil"/>
        </w:tcBorders>
      </w:tcPr>
    </w:tblStylePr>
  </w:style>
  <w:style w:type="table" w:styleId="ListTable3-Accent5">
    <w:name w:val="List Table 3 Accent 5"/>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A3A1" w:themeColor="accent5"/>
        <w:left w:val="single" w:sz="4" w:space="0" w:color="00A3A1" w:themeColor="accent5"/>
        <w:bottom w:val="single" w:sz="4" w:space="0" w:color="00A3A1" w:themeColor="accent5"/>
        <w:right w:val="single" w:sz="4" w:space="0" w:color="00A3A1" w:themeColor="accent5"/>
      </w:tblBorders>
    </w:tblPr>
    <w:tblStylePr w:type="firstRow">
      <w:rPr>
        <w:b/>
        <w:bCs/>
        <w:color w:val="FFFFFF" w:themeColor="background1"/>
      </w:rPr>
      <w:tblPr/>
      <w:tcPr>
        <w:shd w:val="clear" w:color="auto" w:fill="00A3A1" w:themeFill="accent5"/>
      </w:tcPr>
    </w:tblStylePr>
    <w:tblStylePr w:type="lastRow">
      <w:rPr>
        <w:b/>
        <w:bCs/>
      </w:rPr>
      <w:tblPr/>
      <w:tcPr>
        <w:tcBorders>
          <w:top w:val="double" w:sz="4" w:space="0" w:color="00A3A1"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A3A1" w:themeColor="accent5"/>
          <w:right w:val="single" w:sz="4" w:space="0" w:color="00A3A1" w:themeColor="accent5"/>
        </w:tcBorders>
      </w:tcPr>
    </w:tblStylePr>
    <w:tblStylePr w:type="band1Horz">
      <w:tblPr/>
      <w:tcPr>
        <w:tcBorders>
          <w:top w:val="single" w:sz="4" w:space="0" w:color="00A3A1" w:themeColor="accent5"/>
          <w:bottom w:val="single" w:sz="4" w:space="0" w:color="00A3A1"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A3A1" w:themeColor="accent5"/>
          <w:left w:val="nil"/>
        </w:tcBorders>
      </w:tcPr>
    </w:tblStylePr>
    <w:tblStylePr w:type="swCell">
      <w:tblPr/>
      <w:tcPr>
        <w:tcBorders>
          <w:top w:val="double" w:sz="4" w:space="0" w:color="00A3A1" w:themeColor="accent5"/>
          <w:right w:val="nil"/>
        </w:tcBorders>
      </w:tcPr>
    </w:tblStylePr>
  </w:style>
  <w:style w:type="table" w:styleId="ListTable3-Accent6">
    <w:name w:val="List Table 3 Accent 6"/>
    <w:basedOn w:val="TableNormal"/>
    <w:uiPriority w:val="48"/>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000000" w:themeColor="accent6"/>
        <w:left w:val="single" w:sz="4" w:space="0" w:color="000000" w:themeColor="accent6"/>
        <w:bottom w:val="single" w:sz="4" w:space="0" w:color="000000" w:themeColor="accent6"/>
        <w:right w:val="single" w:sz="4" w:space="0" w:color="000000" w:themeColor="accent6"/>
      </w:tblBorders>
    </w:tblPr>
    <w:tblStylePr w:type="firstRow">
      <w:rPr>
        <w:b/>
        <w:bCs/>
        <w:color w:val="FFFFFF" w:themeColor="background1"/>
      </w:rPr>
      <w:tblPr/>
      <w:tcPr>
        <w:shd w:val="clear" w:color="auto" w:fill="000000" w:themeFill="accent6"/>
      </w:tcPr>
    </w:tblStylePr>
    <w:tblStylePr w:type="lastRow">
      <w:rPr>
        <w:b/>
        <w:bCs/>
      </w:rPr>
      <w:tblPr/>
      <w:tcPr>
        <w:tcBorders>
          <w:top w:val="double" w:sz="4" w:space="0" w:color="000000"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accent6"/>
          <w:right w:val="single" w:sz="4" w:space="0" w:color="000000" w:themeColor="accent6"/>
        </w:tcBorders>
      </w:tcPr>
    </w:tblStylePr>
    <w:tblStylePr w:type="band1Horz">
      <w:tblPr/>
      <w:tcPr>
        <w:tcBorders>
          <w:top w:val="single" w:sz="4" w:space="0" w:color="000000" w:themeColor="accent6"/>
          <w:bottom w:val="single" w:sz="4" w:space="0" w:color="000000"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accent6"/>
          <w:left w:val="nil"/>
        </w:tcBorders>
      </w:tcPr>
    </w:tblStylePr>
    <w:tblStylePr w:type="swCell">
      <w:tblPr/>
      <w:tcPr>
        <w:tcBorders>
          <w:top w:val="double" w:sz="4" w:space="0" w:color="000000" w:themeColor="accent6"/>
          <w:right w:val="nil"/>
        </w:tcBorders>
      </w:tcPr>
    </w:tblStylePr>
  </w:style>
  <w:style w:type="table" w:styleId="ListTable4">
    <w:name w:val="List Table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4FC3FF" w:themeColor="accent1" w:themeTint="99"/>
        <w:left w:val="single" w:sz="4" w:space="0" w:color="4FC3FF" w:themeColor="accent1" w:themeTint="99"/>
        <w:bottom w:val="single" w:sz="4" w:space="0" w:color="4FC3FF" w:themeColor="accent1" w:themeTint="99"/>
        <w:right w:val="single" w:sz="4" w:space="0" w:color="4FC3FF" w:themeColor="accent1" w:themeTint="99"/>
        <w:insideH w:val="single" w:sz="4" w:space="0" w:color="4FC3FF" w:themeColor="accent1" w:themeTint="99"/>
      </w:tblBorders>
    </w:tblPr>
    <w:tblStylePr w:type="firstRow">
      <w:rPr>
        <w:b/>
        <w:bCs/>
        <w:color w:val="FFFFFF" w:themeColor="background1"/>
      </w:rPr>
      <w:tblPr/>
      <w:tcPr>
        <w:tcBorders>
          <w:top w:val="single" w:sz="4" w:space="0" w:color="0091DA" w:themeColor="accent1"/>
          <w:left w:val="single" w:sz="4" w:space="0" w:color="0091DA" w:themeColor="accent1"/>
          <w:bottom w:val="single" w:sz="4" w:space="0" w:color="0091DA" w:themeColor="accent1"/>
          <w:right w:val="single" w:sz="4" w:space="0" w:color="0091DA" w:themeColor="accent1"/>
          <w:insideH w:val="nil"/>
        </w:tcBorders>
        <w:shd w:val="clear" w:color="auto" w:fill="0091DA" w:themeFill="accent1"/>
      </w:tcPr>
    </w:tblStylePr>
    <w:tblStylePr w:type="lastRow">
      <w:rPr>
        <w:b/>
        <w:bCs/>
      </w:rPr>
      <w:tblPr/>
      <w:tcPr>
        <w:tcBorders>
          <w:top w:val="double" w:sz="4" w:space="0" w:color="4FC3FF" w:themeColor="accent1" w:themeTint="99"/>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4-Accent2">
    <w:name w:val="List Table 4 Accent 2"/>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8778CF" w:themeColor="accent2" w:themeTint="99"/>
        <w:left w:val="single" w:sz="4" w:space="0" w:color="8778CF" w:themeColor="accent2" w:themeTint="99"/>
        <w:bottom w:val="single" w:sz="4" w:space="0" w:color="8778CF" w:themeColor="accent2" w:themeTint="99"/>
        <w:right w:val="single" w:sz="4" w:space="0" w:color="8778CF" w:themeColor="accent2" w:themeTint="99"/>
        <w:insideH w:val="single" w:sz="4" w:space="0" w:color="8778CF" w:themeColor="accent2" w:themeTint="99"/>
      </w:tblBorders>
    </w:tblPr>
    <w:tblStylePr w:type="firstRow">
      <w:rPr>
        <w:b/>
        <w:bCs/>
        <w:color w:val="FFFFFF" w:themeColor="background1"/>
      </w:rPr>
      <w:tblPr/>
      <w:tcPr>
        <w:tcBorders>
          <w:top w:val="single" w:sz="4" w:space="0" w:color="483698" w:themeColor="accent2"/>
          <w:left w:val="single" w:sz="4" w:space="0" w:color="483698" w:themeColor="accent2"/>
          <w:bottom w:val="single" w:sz="4" w:space="0" w:color="483698" w:themeColor="accent2"/>
          <w:right w:val="single" w:sz="4" w:space="0" w:color="483698" w:themeColor="accent2"/>
          <w:insideH w:val="nil"/>
        </w:tcBorders>
        <w:shd w:val="clear" w:color="auto" w:fill="483698" w:themeFill="accent2"/>
      </w:tcPr>
    </w:tblStylePr>
    <w:tblStylePr w:type="lastRow">
      <w:rPr>
        <w:b/>
        <w:bCs/>
      </w:rPr>
      <w:tblPr/>
      <w:tcPr>
        <w:tcBorders>
          <w:top w:val="double" w:sz="4" w:space="0" w:color="8778CF" w:themeColor="accent2" w:themeTint="99"/>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4-Accent3">
    <w:name w:val="List Table 4 Accent 3"/>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A426EA" w:themeColor="accent3" w:themeTint="99"/>
        <w:left w:val="single" w:sz="4" w:space="0" w:color="A426EA" w:themeColor="accent3" w:themeTint="99"/>
        <w:bottom w:val="single" w:sz="4" w:space="0" w:color="A426EA" w:themeColor="accent3" w:themeTint="99"/>
        <w:right w:val="single" w:sz="4" w:space="0" w:color="A426EA" w:themeColor="accent3" w:themeTint="99"/>
        <w:insideH w:val="single" w:sz="4" w:space="0" w:color="A426EA" w:themeColor="accent3" w:themeTint="99"/>
      </w:tblBorders>
    </w:tblPr>
    <w:tblStylePr w:type="firstRow">
      <w:rPr>
        <w:b/>
        <w:bCs/>
        <w:color w:val="FFFFFF" w:themeColor="background1"/>
      </w:rPr>
      <w:tblPr/>
      <w:tcPr>
        <w:tcBorders>
          <w:top w:val="single" w:sz="4" w:space="0" w:color="470A68" w:themeColor="accent3"/>
          <w:left w:val="single" w:sz="4" w:space="0" w:color="470A68" w:themeColor="accent3"/>
          <w:bottom w:val="single" w:sz="4" w:space="0" w:color="470A68" w:themeColor="accent3"/>
          <w:right w:val="single" w:sz="4" w:space="0" w:color="470A68" w:themeColor="accent3"/>
          <w:insideH w:val="nil"/>
        </w:tcBorders>
        <w:shd w:val="clear" w:color="auto" w:fill="470A68" w:themeFill="accent3"/>
      </w:tcPr>
    </w:tblStylePr>
    <w:tblStylePr w:type="lastRow">
      <w:rPr>
        <w:b/>
        <w:bCs/>
      </w:rPr>
      <w:tblPr/>
      <w:tcPr>
        <w:tcBorders>
          <w:top w:val="double" w:sz="4" w:space="0" w:color="A426EA" w:themeColor="accent3" w:themeTint="99"/>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4-Accent4">
    <w:name w:val="List Table 4 Accent 4"/>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C255D1" w:themeColor="accent4" w:themeTint="99"/>
        <w:left w:val="single" w:sz="4" w:space="0" w:color="C255D1" w:themeColor="accent4" w:themeTint="99"/>
        <w:bottom w:val="single" w:sz="4" w:space="0" w:color="C255D1" w:themeColor="accent4" w:themeTint="99"/>
        <w:right w:val="single" w:sz="4" w:space="0" w:color="C255D1" w:themeColor="accent4" w:themeTint="99"/>
        <w:insideH w:val="single" w:sz="4" w:space="0" w:color="C255D1" w:themeColor="accent4" w:themeTint="99"/>
      </w:tblBorders>
    </w:tblPr>
    <w:tblStylePr w:type="firstRow">
      <w:rPr>
        <w:b/>
        <w:bCs/>
        <w:color w:val="FFFFFF" w:themeColor="background1"/>
      </w:rPr>
      <w:tblPr/>
      <w:tcPr>
        <w:tcBorders>
          <w:top w:val="single" w:sz="4" w:space="0" w:color="6D2077" w:themeColor="accent4"/>
          <w:left w:val="single" w:sz="4" w:space="0" w:color="6D2077" w:themeColor="accent4"/>
          <w:bottom w:val="single" w:sz="4" w:space="0" w:color="6D2077" w:themeColor="accent4"/>
          <w:right w:val="single" w:sz="4" w:space="0" w:color="6D2077" w:themeColor="accent4"/>
          <w:insideH w:val="nil"/>
        </w:tcBorders>
        <w:shd w:val="clear" w:color="auto" w:fill="6D2077" w:themeFill="accent4"/>
      </w:tcPr>
    </w:tblStylePr>
    <w:tblStylePr w:type="lastRow">
      <w:rPr>
        <w:b/>
        <w:bCs/>
      </w:rPr>
      <w:tblPr/>
      <w:tcPr>
        <w:tcBorders>
          <w:top w:val="double" w:sz="4" w:space="0" w:color="C255D1" w:themeColor="accent4" w:themeTint="99"/>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4-Accent5">
    <w:name w:val="List Table 4 Accent 5"/>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2EFFFB" w:themeColor="accent5" w:themeTint="99"/>
        <w:left w:val="single" w:sz="4" w:space="0" w:color="2EFFFB" w:themeColor="accent5" w:themeTint="99"/>
        <w:bottom w:val="single" w:sz="4" w:space="0" w:color="2EFFFB" w:themeColor="accent5" w:themeTint="99"/>
        <w:right w:val="single" w:sz="4" w:space="0" w:color="2EFFFB" w:themeColor="accent5" w:themeTint="99"/>
        <w:insideH w:val="single" w:sz="4" w:space="0" w:color="2EFFFB" w:themeColor="accent5" w:themeTint="99"/>
      </w:tblBorders>
    </w:tblPr>
    <w:tblStylePr w:type="firstRow">
      <w:rPr>
        <w:b/>
        <w:bCs/>
        <w:color w:val="FFFFFF" w:themeColor="background1"/>
      </w:rPr>
      <w:tblPr/>
      <w:tcPr>
        <w:tcBorders>
          <w:top w:val="single" w:sz="4" w:space="0" w:color="00A3A1" w:themeColor="accent5"/>
          <w:left w:val="single" w:sz="4" w:space="0" w:color="00A3A1" w:themeColor="accent5"/>
          <w:bottom w:val="single" w:sz="4" w:space="0" w:color="00A3A1" w:themeColor="accent5"/>
          <w:right w:val="single" w:sz="4" w:space="0" w:color="00A3A1" w:themeColor="accent5"/>
          <w:insideH w:val="nil"/>
        </w:tcBorders>
        <w:shd w:val="clear" w:color="auto" w:fill="00A3A1" w:themeFill="accent5"/>
      </w:tcPr>
    </w:tblStylePr>
    <w:tblStylePr w:type="lastRow">
      <w:rPr>
        <w:b/>
        <w:bCs/>
      </w:rPr>
      <w:tblPr/>
      <w:tcPr>
        <w:tcBorders>
          <w:top w:val="double" w:sz="4" w:space="0" w:color="2EFFFB" w:themeColor="accent5" w:themeTint="99"/>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4-Accent6">
    <w:name w:val="List Table 4 Accent 6"/>
    <w:basedOn w:val="TableNormal"/>
    <w:uiPriority w:val="49"/>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4" w:space="0" w:color="666666" w:themeColor="accent6" w:themeTint="99"/>
        <w:left w:val="single" w:sz="4" w:space="0" w:color="666666" w:themeColor="accent6" w:themeTint="99"/>
        <w:bottom w:val="single" w:sz="4" w:space="0" w:color="666666" w:themeColor="accent6" w:themeTint="99"/>
        <w:right w:val="single" w:sz="4" w:space="0" w:color="666666" w:themeColor="accent6" w:themeTint="99"/>
        <w:insideH w:val="single" w:sz="4" w:space="0" w:color="666666" w:themeColor="accent6" w:themeTint="99"/>
      </w:tblBorders>
    </w:tblPr>
    <w:tblStylePr w:type="firstRow">
      <w:rPr>
        <w:b/>
        <w:bCs/>
        <w:color w:val="FFFFFF" w:themeColor="background1"/>
      </w:rPr>
      <w:tblPr/>
      <w:tcPr>
        <w:tcBorders>
          <w:top w:val="single" w:sz="4" w:space="0" w:color="000000" w:themeColor="accent6"/>
          <w:left w:val="single" w:sz="4" w:space="0" w:color="000000" w:themeColor="accent6"/>
          <w:bottom w:val="single" w:sz="4" w:space="0" w:color="000000" w:themeColor="accent6"/>
          <w:right w:val="single" w:sz="4" w:space="0" w:color="000000" w:themeColor="accent6"/>
          <w:insideH w:val="nil"/>
        </w:tcBorders>
        <w:shd w:val="clear" w:color="auto" w:fill="000000" w:themeFill="accent6"/>
      </w:tcPr>
    </w:tblStylePr>
    <w:tblStylePr w:type="lastRow">
      <w:rPr>
        <w:b/>
        <w:bCs/>
      </w:rPr>
      <w:tblPr/>
      <w:tcPr>
        <w:tcBorders>
          <w:top w:val="double" w:sz="4" w:space="0" w:color="666666" w:themeColor="accent6" w:themeTint="99"/>
        </w:tcBorders>
      </w:tcPr>
    </w:tblStylePr>
    <w:tblStylePr w:type="firstCol">
      <w:rPr>
        <w:b/>
        <w:bCs/>
      </w:rPr>
    </w:tblStylePr>
    <w:tblStylePr w:type="lastCol">
      <w:rPr>
        <w:b/>
        <w:bCs/>
      </w:rPr>
    </w:tblStylePr>
    <w:tblStylePr w:type="band1Vert">
      <w:tblPr/>
      <w:tcPr>
        <w:shd w:val="clear" w:color="auto" w:fill="CCCCCC" w:themeFill="accent6" w:themeFillTint="33"/>
      </w:tcPr>
    </w:tblStylePr>
    <w:tblStylePr w:type="band1Horz">
      <w:tblPr/>
      <w:tcPr>
        <w:shd w:val="clear" w:color="auto" w:fill="CCCCCC" w:themeFill="accent6" w:themeFillTint="33"/>
      </w:tcPr>
    </w:tblStylePr>
  </w:style>
  <w:style w:type="table" w:styleId="ListTable5Dark">
    <w:name w:val="List Table 5 Dark"/>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91DA" w:themeColor="accent1"/>
        <w:left w:val="single" w:sz="24" w:space="0" w:color="0091DA" w:themeColor="accent1"/>
        <w:bottom w:val="single" w:sz="24" w:space="0" w:color="0091DA" w:themeColor="accent1"/>
        <w:right w:val="single" w:sz="24" w:space="0" w:color="0091DA" w:themeColor="accent1"/>
      </w:tblBorders>
    </w:tblPr>
    <w:tcPr>
      <w:shd w:val="clear" w:color="auto" w:fill="0091D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83698" w:themeColor="accent2"/>
        <w:left w:val="single" w:sz="24" w:space="0" w:color="483698" w:themeColor="accent2"/>
        <w:bottom w:val="single" w:sz="24" w:space="0" w:color="483698" w:themeColor="accent2"/>
        <w:right w:val="single" w:sz="24" w:space="0" w:color="483698" w:themeColor="accent2"/>
      </w:tblBorders>
    </w:tblPr>
    <w:tcPr>
      <w:shd w:val="clear" w:color="auto" w:fill="483698"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470A68" w:themeColor="accent3"/>
        <w:left w:val="single" w:sz="24" w:space="0" w:color="470A68" w:themeColor="accent3"/>
        <w:bottom w:val="single" w:sz="24" w:space="0" w:color="470A68" w:themeColor="accent3"/>
        <w:right w:val="single" w:sz="24" w:space="0" w:color="470A68" w:themeColor="accent3"/>
      </w:tblBorders>
    </w:tblPr>
    <w:tcPr>
      <w:shd w:val="clear" w:color="auto" w:fill="470A68"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6D2077" w:themeColor="accent4"/>
        <w:left w:val="single" w:sz="24" w:space="0" w:color="6D2077" w:themeColor="accent4"/>
        <w:bottom w:val="single" w:sz="24" w:space="0" w:color="6D2077" w:themeColor="accent4"/>
        <w:right w:val="single" w:sz="24" w:space="0" w:color="6D2077" w:themeColor="accent4"/>
      </w:tblBorders>
    </w:tblPr>
    <w:tcPr>
      <w:shd w:val="clear" w:color="auto" w:fill="6D207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A3A1" w:themeColor="accent5"/>
        <w:left w:val="single" w:sz="24" w:space="0" w:color="00A3A1" w:themeColor="accent5"/>
        <w:bottom w:val="single" w:sz="24" w:space="0" w:color="00A3A1" w:themeColor="accent5"/>
        <w:right w:val="single" w:sz="24" w:space="0" w:color="00A3A1" w:themeColor="accent5"/>
      </w:tblBorders>
    </w:tblPr>
    <w:tcPr>
      <w:shd w:val="clear" w:color="auto" w:fill="00A3A1"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locked/>
    <w:rsid w:val="00D43B83"/>
    <w:pPr>
      <w:spacing w:after="0" w:line="240" w:lineRule="auto"/>
    </w:pPr>
    <w:rPr>
      <w:rFonts w:asciiTheme="majorHAnsi" w:eastAsiaTheme="majorEastAsia" w:hAnsiTheme="majorHAnsi" w:cstheme="majorBidi"/>
      <w:color w:val="FFFFFF" w:themeColor="background1"/>
      <w:sz w:val="22"/>
      <w:szCs w:val="22"/>
      <w:lang w:val="en-US"/>
    </w:rPr>
    <w:tblPr>
      <w:tblStyleRowBandSize w:val="1"/>
      <w:tblStyleColBandSize w:val="1"/>
      <w:tblBorders>
        <w:top w:val="single" w:sz="24" w:space="0" w:color="000000" w:themeColor="accent6"/>
        <w:left w:val="single" w:sz="24" w:space="0" w:color="000000" w:themeColor="accent6"/>
        <w:bottom w:val="single" w:sz="24" w:space="0" w:color="000000" w:themeColor="accent6"/>
        <w:right w:val="single" w:sz="24" w:space="0" w:color="000000" w:themeColor="accent6"/>
      </w:tblBorders>
    </w:tblPr>
    <w:tcPr>
      <w:shd w:val="clear" w:color="auto" w:fill="000000"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Borders>
        <w:top w:val="single" w:sz="4" w:space="0" w:color="0091DA" w:themeColor="accent1"/>
        <w:bottom w:val="single" w:sz="4" w:space="0" w:color="0091DA" w:themeColor="accent1"/>
      </w:tblBorders>
    </w:tblPr>
    <w:tblStylePr w:type="firstRow">
      <w:rPr>
        <w:b/>
        <w:bCs/>
      </w:rPr>
      <w:tblPr/>
      <w:tcPr>
        <w:tcBorders>
          <w:bottom w:val="single" w:sz="4" w:space="0" w:color="0091DA" w:themeColor="accent1"/>
        </w:tcBorders>
      </w:tcPr>
    </w:tblStylePr>
    <w:tblStylePr w:type="lastRow">
      <w:rPr>
        <w:b/>
        <w:bCs/>
      </w:rPr>
      <w:tblPr/>
      <w:tcPr>
        <w:tcBorders>
          <w:top w:val="double" w:sz="4" w:space="0" w:color="0091DA" w:themeColor="accent1"/>
        </w:tcBorders>
      </w:tcPr>
    </w:tblStylePr>
    <w:tblStylePr w:type="firstCol">
      <w:rPr>
        <w:b/>
        <w:bCs/>
      </w:rPr>
    </w:tblStylePr>
    <w:tblStylePr w:type="lastCol">
      <w:rPr>
        <w:b/>
        <w:bCs/>
      </w:rPr>
    </w:tblStylePr>
    <w:tblStylePr w:type="band1Vert">
      <w:tblPr/>
      <w:tcPr>
        <w:shd w:val="clear" w:color="auto" w:fill="C4EBFF" w:themeFill="accent1" w:themeFillTint="33"/>
      </w:tcPr>
    </w:tblStylePr>
    <w:tblStylePr w:type="band1Horz">
      <w:tblPr/>
      <w:tcPr>
        <w:shd w:val="clear" w:color="auto" w:fill="C4EBFF" w:themeFill="accent1" w:themeFillTint="33"/>
      </w:tcPr>
    </w:tblStylePr>
  </w:style>
  <w:style w:type="table" w:styleId="ListTable6Colorful-Accent2">
    <w:name w:val="List Table 6 Colorful Accent 2"/>
    <w:basedOn w:val="TableNormal"/>
    <w:uiPriority w:val="51"/>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Borders>
        <w:top w:val="single" w:sz="4" w:space="0" w:color="483698" w:themeColor="accent2"/>
        <w:bottom w:val="single" w:sz="4" w:space="0" w:color="483698" w:themeColor="accent2"/>
      </w:tblBorders>
    </w:tblPr>
    <w:tblStylePr w:type="firstRow">
      <w:rPr>
        <w:b/>
        <w:bCs/>
      </w:rPr>
      <w:tblPr/>
      <w:tcPr>
        <w:tcBorders>
          <w:bottom w:val="single" w:sz="4" w:space="0" w:color="483698" w:themeColor="accent2"/>
        </w:tcBorders>
      </w:tcPr>
    </w:tblStylePr>
    <w:tblStylePr w:type="lastRow">
      <w:rPr>
        <w:b/>
        <w:bCs/>
      </w:rPr>
      <w:tblPr/>
      <w:tcPr>
        <w:tcBorders>
          <w:top w:val="double" w:sz="4" w:space="0" w:color="483698" w:themeColor="accent2"/>
        </w:tcBorders>
      </w:tcPr>
    </w:tblStylePr>
    <w:tblStylePr w:type="firstCol">
      <w:rPr>
        <w:b/>
        <w:bCs/>
      </w:rPr>
    </w:tblStylePr>
    <w:tblStylePr w:type="lastCol">
      <w:rPr>
        <w:b/>
        <w:bCs/>
      </w:rPr>
    </w:tblStylePr>
    <w:tblStylePr w:type="band1Vert">
      <w:tblPr/>
      <w:tcPr>
        <w:shd w:val="clear" w:color="auto" w:fill="D7D2EF" w:themeFill="accent2" w:themeFillTint="33"/>
      </w:tcPr>
    </w:tblStylePr>
    <w:tblStylePr w:type="band1Horz">
      <w:tblPr/>
      <w:tcPr>
        <w:shd w:val="clear" w:color="auto" w:fill="D7D2EF" w:themeFill="accent2" w:themeFillTint="33"/>
      </w:tcPr>
    </w:tblStylePr>
  </w:style>
  <w:style w:type="table" w:styleId="ListTable6Colorful-Accent3">
    <w:name w:val="List Table 6 Colorful Accent 3"/>
    <w:basedOn w:val="TableNormal"/>
    <w:uiPriority w:val="51"/>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Borders>
        <w:top w:val="single" w:sz="4" w:space="0" w:color="470A68" w:themeColor="accent3"/>
        <w:bottom w:val="single" w:sz="4" w:space="0" w:color="470A68" w:themeColor="accent3"/>
      </w:tblBorders>
    </w:tblPr>
    <w:tblStylePr w:type="firstRow">
      <w:rPr>
        <w:b/>
        <w:bCs/>
      </w:rPr>
      <w:tblPr/>
      <w:tcPr>
        <w:tcBorders>
          <w:bottom w:val="single" w:sz="4" w:space="0" w:color="470A68" w:themeColor="accent3"/>
        </w:tcBorders>
      </w:tcPr>
    </w:tblStylePr>
    <w:tblStylePr w:type="lastRow">
      <w:rPr>
        <w:b/>
        <w:bCs/>
      </w:rPr>
      <w:tblPr/>
      <w:tcPr>
        <w:tcBorders>
          <w:top w:val="double" w:sz="4" w:space="0" w:color="470A68" w:themeColor="accent3"/>
        </w:tcBorders>
      </w:tcPr>
    </w:tblStylePr>
    <w:tblStylePr w:type="firstCol">
      <w:rPr>
        <w:b/>
        <w:bCs/>
      </w:rPr>
    </w:tblStylePr>
    <w:tblStylePr w:type="lastCol">
      <w:rPr>
        <w:b/>
        <w:bCs/>
      </w:rPr>
    </w:tblStylePr>
    <w:tblStylePr w:type="band1Vert">
      <w:tblPr/>
      <w:tcPr>
        <w:shd w:val="clear" w:color="auto" w:fill="E0B6F8" w:themeFill="accent3" w:themeFillTint="33"/>
      </w:tcPr>
    </w:tblStylePr>
    <w:tblStylePr w:type="band1Horz">
      <w:tblPr/>
      <w:tcPr>
        <w:shd w:val="clear" w:color="auto" w:fill="E0B6F8" w:themeFill="accent3" w:themeFillTint="33"/>
      </w:tcPr>
    </w:tblStylePr>
  </w:style>
  <w:style w:type="table" w:styleId="ListTable6Colorful-Accent4">
    <w:name w:val="List Table 6 Colorful Accent 4"/>
    <w:basedOn w:val="TableNormal"/>
    <w:uiPriority w:val="51"/>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Borders>
        <w:top w:val="single" w:sz="4" w:space="0" w:color="6D2077" w:themeColor="accent4"/>
        <w:bottom w:val="single" w:sz="4" w:space="0" w:color="6D2077" w:themeColor="accent4"/>
      </w:tblBorders>
    </w:tblPr>
    <w:tblStylePr w:type="firstRow">
      <w:rPr>
        <w:b/>
        <w:bCs/>
      </w:rPr>
      <w:tblPr/>
      <w:tcPr>
        <w:tcBorders>
          <w:bottom w:val="single" w:sz="4" w:space="0" w:color="6D2077" w:themeColor="accent4"/>
        </w:tcBorders>
      </w:tcPr>
    </w:tblStylePr>
    <w:tblStylePr w:type="lastRow">
      <w:rPr>
        <w:b/>
        <w:bCs/>
      </w:rPr>
      <w:tblPr/>
      <w:tcPr>
        <w:tcBorders>
          <w:top w:val="double" w:sz="4" w:space="0" w:color="6D2077" w:themeColor="accent4"/>
        </w:tcBorders>
      </w:tcPr>
    </w:tblStylePr>
    <w:tblStylePr w:type="firstCol">
      <w:rPr>
        <w:b/>
        <w:bCs/>
      </w:rPr>
    </w:tblStylePr>
    <w:tblStylePr w:type="lastCol">
      <w:rPr>
        <w:b/>
        <w:bCs/>
      </w:rPr>
    </w:tblStylePr>
    <w:tblStylePr w:type="band1Vert">
      <w:tblPr/>
      <w:tcPr>
        <w:shd w:val="clear" w:color="auto" w:fill="EAC6EF" w:themeFill="accent4" w:themeFillTint="33"/>
      </w:tcPr>
    </w:tblStylePr>
    <w:tblStylePr w:type="band1Horz">
      <w:tblPr/>
      <w:tcPr>
        <w:shd w:val="clear" w:color="auto" w:fill="EAC6EF" w:themeFill="accent4" w:themeFillTint="33"/>
      </w:tcPr>
    </w:tblStylePr>
  </w:style>
  <w:style w:type="table" w:styleId="ListTable6Colorful-Accent5">
    <w:name w:val="List Table 6 Colorful Accent 5"/>
    <w:basedOn w:val="TableNormal"/>
    <w:uiPriority w:val="51"/>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Borders>
        <w:top w:val="single" w:sz="4" w:space="0" w:color="00A3A1" w:themeColor="accent5"/>
        <w:bottom w:val="single" w:sz="4" w:space="0" w:color="00A3A1" w:themeColor="accent5"/>
      </w:tblBorders>
    </w:tblPr>
    <w:tblStylePr w:type="firstRow">
      <w:rPr>
        <w:b/>
        <w:bCs/>
      </w:rPr>
      <w:tblPr/>
      <w:tcPr>
        <w:tcBorders>
          <w:bottom w:val="single" w:sz="4" w:space="0" w:color="00A3A1" w:themeColor="accent5"/>
        </w:tcBorders>
      </w:tcPr>
    </w:tblStylePr>
    <w:tblStylePr w:type="lastRow">
      <w:rPr>
        <w:b/>
        <w:bCs/>
      </w:rPr>
      <w:tblPr/>
      <w:tcPr>
        <w:tcBorders>
          <w:top w:val="double" w:sz="4" w:space="0" w:color="00A3A1" w:themeColor="accent5"/>
        </w:tcBorders>
      </w:tcPr>
    </w:tblStylePr>
    <w:tblStylePr w:type="firstCol">
      <w:rPr>
        <w:b/>
        <w:bCs/>
      </w:rPr>
    </w:tblStylePr>
    <w:tblStylePr w:type="lastCol">
      <w:rPr>
        <w:b/>
        <w:bCs/>
      </w:rPr>
    </w:tblStylePr>
    <w:tblStylePr w:type="band1Vert">
      <w:tblPr/>
      <w:tcPr>
        <w:shd w:val="clear" w:color="auto" w:fill="B9FFFD" w:themeFill="accent5" w:themeFillTint="33"/>
      </w:tcPr>
    </w:tblStylePr>
    <w:tblStylePr w:type="band1Horz">
      <w:tblPr/>
      <w:tcPr>
        <w:shd w:val="clear" w:color="auto" w:fill="B9FFFD" w:themeFill="accent5" w:themeFillTint="33"/>
      </w:tcPr>
    </w:tblStylePr>
  </w:style>
  <w:style w:type="table" w:styleId="ListTable7Colorful">
    <w:name w:val="List Table 7 Colorful"/>
    <w:basedOn w:val="TableNormal"/>
    <w:uiPriority w:val="52"/>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locked/>
    <w:rsid w:val="00D43B83"/>
    <w:pPr>
      <w:spacing w:after="0" w:line="240" w:lineRule="auto"/>
    </w:pPr>
    <w:rPr>
      <w:rFonts w:asciiTheme="majorHAnsi" w:eastAsiaTheme="majorEastAsia" w:hAnsiTheme="majorHAnsi" w:cstheme="majorBidi"/>
      <w:color w:val="006CA3" w:themeColor="accent1"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91D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91D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91D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91DA" w:themeColor="accent1"/>
        </w:tcBorders>
        <w:shd w:val="clear" w:color="auto" w:fill="FFFFFF" w:themeFill="background1"/>
      </w:tcPr>
    </w:tblStylePr>
    <w:tblStylePr w:type="band1Vert">
      <w:tblPr/>
      <w:tcPr>
        <w:shd w:val="clear" w:color="auto" w:fill="C4EBFF" w:themeFill="accent1" w:themeFillTint="33"/>
      </w:tcPr>
    </w:tblStylePr>
    <w:tblStylePr w:type="band1Horz">
      <w:tblPr/>
      <w:tcPr>
        <w:shd w:val="clear" w:color="auto" w:fill="C4EBFF"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locked/>
    <w:rsid w:val="00D43B83"/>
    <w:pPr>
      <w:spacing w:after="0" w:line="240" w:lineRule="auto"/>
    </w:pPr>
    <w:rPr>
      <w:rFonts w:asciiTheme="majorHAnsi" w:eastAsiaTheme="majorEastAsia" w:hAnsiTheme="majorHAnsi" w:cstheme="majorBidi"/>
      <w:color w:val="352871" w:themeColor="accent2"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83698"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83698"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83698"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83698" w:themeColor="accent2"/>
        </w:tcBorders>
        <w:shd w:val="clear" w:color="auto" w:fill="FFFFFF" w:themeFill="background1"/>
      </w:tcPr>
    </w:tblStylePr>
    <w:tblStylePr w:type="band1Vert">
      <w:tblPr/>
      <w:tcPr>
        <w:shd w:val="clear" w:color="auto" w:fill="D7D2EF" w:themeFill="accent2" w:themeFillTint="33"/>
      </w:tcPr>
    </w:tblStylePr>
    <w:tblStylePr w:type="band1Horz">
      <w:tblPr/>
      <w:tcPr>
        <w:shd w:val="clear" w:color="auto" w:fill="D7D2E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locked/>
    <w:rsid w:val="00D43B83"/>
    <w:pPr>
      <w:spacing w:after="0" w:line="240" w:lineRule="auto"/>
    </w:pPr>
    <w:rPr>
      <w:rFonts w:asciiTheme="majorHAnsi" w:eastAsiaTheme="majorEastAsia" w:hAnsiTheme="majorHAnsi" w:cstheme="majorBidi"/>
      <w:color w:val="34074D" w:themeColor="accent3"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70A68"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70A68"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70A68"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70A68" w:themeColor="accent3"/>
        </w:tcBorders>
        <w:shd w:val="clear" w:color="auto" w:fill="FFFFFF" w:themeFill="background1"/>
      </w:tcPr>
    </w:tblStylePr>
    <w:tblStylePr w:type="band1Vert">
      <w:tblPr/>
      <w:tcPr>
        <w:shd w:val="clear" w:color="auto" w:fill="E0B6F8" w:themeFill="accent3" w:themeFillTint="33"/>
      </w:tcPr>
    </w:tblStylePr>
    <w:tblStylePr w:type="band1Horz">
      <w:tblPr/>
      <w:tcPr>
        <w:shd w:val="clear" w:color="auto" w:fill="E0B6F8"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locked/>
    <w:rsid w:val="00D43B83"/>
    <w:pPr>
      <w:spacing w:after="0" w:line="240" w:lineRule="auto"/>
    </w:pPr>
    <w:rPr>
      <w:rFonts w:asciiTheme="majorHAnsi" w:eastAsiaTheme="majorEastAsia" w:hAnsiTheme="majorHAnsi" w:cstheme="majorBidi"/>
      <w:color w:val="511859" w:themeColor="accent4"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D207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D207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D207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D2077" w:themeColor="accent4"/>
        </w:tcBorders>
        <w:shd w:val="clear" w:color="auto" w:fill="FFFFFF" w:themeFill="background1"/>
      </w:tcPr>
    </w:tblStylePr>
    <w:tblStylePr w:type="band1Vert">
      <w:tblPr/>
      <w:tcPr>
        <w:shd w:val="clear" w:color="auto" w:fill="EAC6EF" w:themeFill="accent4" w:themeFillTint="33"/>
      </w:tcPr>
    </w:tblStylePr>
    <w:tblStylePr w:type="band1Horz">
      <w:tblPr/>
      <w:tcPr>
        <w:shd w:val="clear" w:color="auto" w:fill="EAC6E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locked/>
    <w:rsid w:val="00D43B83"/>
    <w:pPr>
      <w:spacing w:after="0" w:line="240" w:lineRule="auto"/>
    </w:pPr>
    <w:rPr>
      <w:rFonts w:asciiTheme="majorHAnsi" w:eastAsiaTheme="majorEastAsia" w:hAnsiTheme="majorHAnsi" w:cstheme="majorBidi"/>
      <w:color w:val="007A78" w:themeColor="accent5"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A3A1"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A3A1"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A3A1"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A3A1" w:themeColor="accent5"/>
        </w:tcBorders>
        <w:shd w:val="clear" w:color="auto" w:fill="FFFFFF" w:themeFill="background1"/>
      </w:tcPr>
    </w:tblStylePr>
    <w:tblStylePr w:type="band1Vert">
      <w:tblPr/>
      <w:tcPr>
        <w:shd w:val="clear" w:color="auto" w:fill="B9FFFD" w:themeFill="accent5" w:themeFillTint="33"/>
      </w:tcPr>
    </w:tblStylePr>
    <w:tblStylePr w:type="band1Horz">
      <w:tblPr/>
      <w:tcPr>
        <w:shd w:val="clear" w:color="auto" w:fill="B9FFFD"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locked/>
    <w:rsid w:val="00D43B83"/>
    <w:pPr>
      <w:spacing w:after="0" w:line="240" w:lineRule="auto"/>
    </w:pPr>
    <w:rPr>
      <w:rFonts w:asciiTheme="majorHAnsi" w:eastAsiaTheme="majorEastAsia" w:hAnsiTheme="majorHAnsi" w:cstheme="majorBidi"/>
      <w:color w:val="000000" w:themeColor="accent6" w:themeShade="BF"/>
      <w:sz w:val="22"/>
      <w:szCs w:val="22"/>
      <w:lang w:val="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accent6"/>
        </w:tcBorders>
        <w:shd w:val="clear" w:color="auto" w:fill="FFFFFF" w:themeFill="background1"/>
      </w:tcPr>
    </w:tblStylePr>
    <w:tblStylePr w:type="band1Vert">
      <w:tblPr/>
      <w:tcPr>
        <w:shd w:val="clear" w:color="auto" w:fill="CCCCCC" w:themeFill="accent6" w:themeFillTint="33"/>
      </w:tcPr>
    </w:tblStylePr>
    <w:tblStylePr w:type="band1Horz">
      <w:tblPr/>
      <w:tcPr>
        <w:shd w:val="clear" w:color="auto" w:fill="CCCCC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MediumGrid1">
    <w:name w:val="Medium Grid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insideV w:val="single" w:sz="8" w:space="0" w:color="24B5FF" w:themeColor="accent1" w:themeTint="BF"/>
      </w:tblBorders>
    </w:tblPr>
    <w:tcPr>
      <w:shd w:val="clear" w:color="auto" w:fill="B6E6FF" w:themeFill="accent1" w:themeFillTint="3F"/>
    </w:tcPr>
    <w:tblStylePr w:type="firstRow">
      <w:rPr>
        <w:b/>
        <w:bCs/>
      </w:rPr>
    </w:tblStylePr>
    <w:tblStylePr w:type="lastRow">
      <w:rPr>
        <w:b/>
        <w:bCs/>
      </w:rPr>
      <w:tblPr/>
      <w:tcPr>
        <w:tcBorders>
          <w:top w:val="single" w:sz="18" w:space="0" w:color="24B5FF" w:themeColor="accent1" w:themeTint="BF"/>
        </w:tcBorders>
      </w:tcPr>
    </w:tblStylePr>
    <w:tblStylePr w:type="firstCol">
      <w:rPr>
        <w:b/>
        <w:bCs/>
      </w:rPr>
    </w:tblStylePr>
    <w:tblStylePr w:type="lastCol">
      <w:rPr>
        <w:b/>
        <w:bCs/>
      </w:rPr>
    </w:tblStylePr>
    <w:tblStylePr w:type="band1Vert">
      <w:tblPr/>
      <w:tcPr>
        <w:shd w:val="clear" w:color="auto" w:fill="6DCDFF" w:themeFill="accent1" w:themeFillTint="7F"/>
      </w:tcPr>
    </w:tblStylePr>
    <w:tblStylePr w:type="band1Horz">
      <w:tblPr/>
      <w:tcPr>
        <w:shd w:val="clear" w:color="auto" w:fill="6DCDFF" w:themeFill="accent1" w:themeFillTint="7F"/>
      </w:tcPr>
    </w:tblStylePr>
  </w:style>
  <w:style w:type="table" w:styleId="MediumGrid1-Accent2">
    <w:name w:val="Medium Grid 1 Accent 2"/>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insideV w:val="single" w:sz="8" w:space="0" w:color="6A56C3" w:themeColor="accent2" w:themeTint="BF"/>
      </w:tblBorders>
    </w:tblPr>
    <w:tcPr>
      <w:shd w:val="clear" w:color="auto" w:fill="CDC7EB" w:themeFill="accent2" w:themeFillTint="3F"/>
    </w:tcPr>
    <w:tblStylePr w:type="firstRow">
      <w:rPr>
        <w:b/>
        <w:bCs/>
      </w:rPr>
    </w:tblStylePr>
    <w:tblStylePr w:type="lastRow">
      <w:rPr>
        <w:b/>
        <w:bCs/>
      </w:rPr>
      <w:tblPr/>
      <w:tcPr>
        <w:tcBorders>
          <w:top w:val="single" w:sz="18" w:space="0" w:color="6A56C3" w:themeColor="accent2" w:themeTint="BF"/>
        </w:tcBorders>
      </w:tcPr>
    </w:tblStylePr>
    <w:tblStylePr w:type="firstCol">
      <w:rPr>
        <w:b/>
        <w:bCs/>
      </w:rPr>
    </w:tblStylePr>
    <w:tblStylePr w:type="lastCol">
      <w:rPr>
        <w:b/>
        <w:bCs/>
      </w:rPr>
    </w:tblStylePr>
    <w:tblStylePr w:type="band1Vert">
      <w:tblPr/>
      <w:tcPr>
        <w:shd w:val="clear" w:color="auto" w:fill="9C8FD7" w:themeFill="accent2" w:themeFillTint="7F"/>
      </w:tcPr>
    </w:tblStylePr>
    <w:tblStylePr w:type="band1Horz">
      <w:tblPr/>
      <w:tcPr>
        <w:shd w:val="clear" w:color="auto" w:fill="9C8FD7" w:themeFill="accent2" w:themeFillTint="7F"/>
      </w:tcPr>
    </w:tblStylePr>
  </w:style>
  <w:style w:type="table" w:styleId="MediumGrid1-Accent3">
    <w:name w:val="Medium Grid 1 Accent 3"/>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insideV w:val="single" w:sz="8" w:space="0" w:color="8412C2" w:themeColor="accent3" w:themeTint="BF"/>
      </w:tblBorders>
    </w:tblPr>
    <w:tcPr>
      <w:shd w:val="clear" w:color="auto" w:fill="D9A5F6" w:themeFill="accent3" w:themeFillTint="3F"/>
    </w:tcPr>
    <w:tblStylePr w:type="firstRow">
      <w:rPr>
        <w:b/>
        <w:bCs/>
      </w:rPr>
    </w:tblStylePr>
    <w:tblStylePr w:type="lastRow">
      <w:rPr>
        <w:b/>
        <w:bCs/>
      </w:rPr>
      <w:tblPr/>
      <w:tcPr>
        <w:tcBorders>
          <w:top w:val="single" w:sz="18" w:space="0" w:color="8412C2" w:themeColor="accent3" w:themeTint="BF"/>
        </w:tcBorders>
      </w:tcPr>
    </w:tblStylePr>
    <w:tblStylePr w:type="firstCol">
      <w:rPr>
        <w:b/>
        <w:bCs/>
      </w:rPr>
    </w:tblStylePr>
    <w:tblStylePr w:type="lastCol">
      <w:rPr>
        <w:b/>
        <w:bCs/>
      </w:rPr>
    </w:tblStylePr>
    <w:tblStylePr w:type="band1Vert">
      <w:tblPr/>
      <w:tcPr>
        <w:shd w:val="clear" w:color="auto" w:fill="B44BED" w:themeFill="accent3" w:themeFillTint="7F"/>
      </w:tcPr>
    </w:tblStylePr>
    <w:tblStylePr w:type="band1Horz">
      <w:tblPr/>
      <w:tcPr>
        <w:shd w:val="clear" w:color="auto" w:fill="B44BED" w:themeFill="accent3" w:themeFillTint="7F"/>
      </w:tcPr>
    </w:tblStylePr>
  </w:style>
  <w:style w:type="table" w:styleId="MediumGrid1-Accent4">
    <w:name w:val="Medium Grid 1 Accent 4"/>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insideV w:val="single" w:sz="8" w:space="0" w:color="AD33BD" w:themeColor="accent4" w:themeTint="BF"/>
      </w:tblBorders>
    </w:tblPr>
    <w:tcPr>
      <w:shd w:val="clear" w:color="auto" w:fill="E6B8EC" w:themeFill="accent4" w:themeFillTint="3F"/>
    </w:tcPr>
    <w:tblStylePr w:type="firstRow">
      <w:rPr>
        <w:b/>
        <w:bCs/>
      </w:rPr>
    </w:tblStylePr>
    <w:tblStylePr w:type="lastRow">
      <w:rPr>
        <w:b/>
        <w:bCs/>
      </w:rPr>
      <w:tblPr/>
      <w:tcPr>
        <w:tcBorders>
          <w:top w:val="single" w:sz="18" w:space="0" w:color="AD33BD" w:themeColor="accent4" w:themeTint="BF"/>
        </w:tcBorders>
      </w:tcPr>
    </w:tblStylePr>
    <w:tblStylePr w:type="firstCol">
      <w:rPr>
        <w:b/>
        <w:bCs/>
      </w:rPr>
    </w:tblStylePr>
    <w:tblStylePr w:type="lastCol">
      <w:rPr>
        <w:b/>
        <w:bCs/>
      </w:rPr>
    </w:tblStylePr>
    <w:tblStylePr w:type="band1Vert">
      <w:tblPr/>
      <w:tcPr>
        <w:shd w:val="clear" w:color="auto" w:fill="CD71D9" w:themeFill="accent4" w:themeFillTint="7F"/>
      </w:tcPr>
    </w:tblStylePr>
    <w:tblStylePr w:type="band1Horz">
      <w:tblPr/>
      <w:tcPr>
        <w:shd w:val="clear" w:color="auto" w:fill="CD71D9" w:themeFill="accent4" w:themeFillTint="7F"/>
      </w:tcPr>
    </w:tblStylePr>
  </w:style>
  <w:style w:type="table" w:styleId="MediumGrid1-Accent5">
    <w:name w:val="Medium Grid 1 Accent 5"/>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insideV w:val="single" w:sz="8" w:space="0" w:color="00FAF6" w:themeColor="accent5" w:themeTint="BF"/>
      </w:tblBorders>
    </w:tblPr>
    <w:tcPr>
      <w:shd w:val="clear" w:color="auto" w:fill="A9FFFD" w:themeFill="accent5" w:themeFillTint="3F"/>
    </w:tcPr>
    <w:tblStylePr w:type="firstRow">
      <w:rPr>
        <w:b/>
        <w:bCs/>
      </w:rPr>
    </w:tblStylePr>
    <w:tblStylePr w:type="lastRow">
      <w:rPr>
        <w:b/>
        <w:bCs/>
      </w:rPr>
      <w:tblPr/>
      <w:tcPr>
        <w:tcBorders>
          <w:top w:val="single" w:sz="18" w:space="0" w:color="00FAF6" w:themeColor="accent5" w:themeTint="BF"/>
        </w:tcBorders>
      </w:tcPr>
    </w:tblStylePr>
    <w:tblStylePr w:type="firstCol">
      <w:rPr>
        <w:b/>
        <w:bCs/>
      </w:rPr>
    </w:tblStylePr>
    <w:tblStylePr w:type="lastCol">
      <w:rPr>
        <w:b/>
        <w:bCs/>
      </w:rPr>
    </w:tblStylePr>
    <w:tblStylePr w:type="band1Vert">
      <w:tblPr/>
      <w:tcPr>
        <w:shd w:val="clear" w:color="auto" w:fill="52FFFC" w:themeFill="accent5" w:themeFillTint="7F"/>
      </w:tcPr>
    </w:tblStylePr>
    <w:tblStylePr w:type="band1Horz">
      <w:tblPr/>
      <w:tcPr>
        <w:shd w:val="clear" w:color="auto" w:fill="52FFFC" w:themeFill="accent5" w:themeFillTint="7F"/>
      </w:tcPr>
    </w:tblStylePr>
  </w:style>
  <w:style w:type="table" w:styleId="MediumGrid1-Accent6">
    <w:name w:val="Medium Grid 1 Accent 6"/>
    <w:basedOn w:val="TableNormal"/>
    <w:uiPriority w:val="67"/>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insideV w:val="single" w:sz="8" w:space="0" w:color="404040" w:themeColor="accent6" w:themeTint="BF"/>
      </w:tblBorders>
    </w:tblPr>
    <w:tcPr>
      <w:shd w:val="clear" w:color="auto" w:fill="C0C0C0" w:themeFill="accent6" w:themeFillTint="3F"/>
    </w:tcPr>
    <w:tblStylePr w:type="firstRow">
      <w:rPr>
        <w:b/>
        <w:bCs/>
      </w:rPr>
    </w:tblStylePr>
    <w:tblStylePr w:type="lastRow">
      <w:rPr>
        <w:b/>
        <w:bCs/>
      </w:rPr>
      <w:tblPr/>
      <w:tcPr>
        <w:tcBorders>
          <w:top w:val="single" w:sz="18" w:space="0" w:color="404040" w:themeColor="accent6" w:themeTint="BF"/>
        </w:tcBorders>
      </w:tcPr>
    </w:tblStylePr>
    <w:tblStylePr w:type="firstCol">
      <w:rPr>
        <w:b/>
        <w:bCs/>
      </w:rPr>
    </w:tblStylePr>
    <w:tblStylePr w:type="lastCol">
      <w:rPr>
        <w:b/>
        <w:bCs/>
      </w:rPr>
    </w:tblStylePr>
    <w:tblStylePr w:type="band1Vert">
      <w:tblPr/>
      <w:tcPr>
        <w:shd w:val="clear" w:color="auto" w:fill="808080" w:themeFill="accent6" w:themeFillTint="7F"/>
      </w:tcPr>
    </w:tblStylePr>
    <w:tblStylePr w:type="band1Horz">
      <w:tblPr/>
      <w:tcPr>
        <w:shd w:val="clear" w:color="auto" w:fill="808080" w:themeFill="accent6" w:themeFillTint="7F"/>
      </w:tcPr>
    </w:tblStylePr>
  </w:style>
  <w:style w:type="table" w:styleId="MediumGrid2">
    <w:name w:val="Medium Grid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insideH w:val="single" w:sz="8" w:space="0" w:color="0091DA" w:themeColor="accent1"/>
        <w:insideV w:val="single" w:sz="8" w:space="0" w:color="0091DA" w:themeColor="accent1"/>
      </w:tblBorders>
    </w:tblPr>
    <w:tcPr>
      <w:shd w:val="clear" w:color="auto" w:fill="B6E6FF" w:themeFill="accent1" w:themeFillTint="3F"/>
    </w:tcPr>
    <w:tblStylePr w:type="firstRow">
      <w:rPr>
        <w:b/>
        <w:bCs/>
        <w:color w:val="000000" w:themeColor="text1"/>
      </w:rPr>
      <w:tblPr/>
      <w:tcPr>
        <w:shd w:val="clear" w:color="auto" w:fill="E2F5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BFF" w:themeFill="accent1" w:themeFillTint="33"/>
      </w:tcPr>
    </w:tblStylePr>
    <w:tblStylePr w:type="band1Vert">
      <w:tblPr/>
      <w:tcPr>
        <w:shd w:val="clear" w:color="auto" w:fill="6DCDFF" w:themeFill="accent1" w:themeFillTint="7F"/>
      </w:tcPr>
    </w:tblStylePr>
    <w:tblStylePr w:type="band1Horz">
      <w:tblPr/>
      <w:tcPr>
        <w:tcBorders>
          <w:insideH w:val="single" w:sz="6" w:space="0" w:color="0091DA" w:themeColor="accent1"/>
          <w:insideV w:val="single" w:sz="6" w:space="0" w:color="0091DA" w:themeColor="accent1"/>
        </w:tcBorders>
        <w:shd w:val="clear" w:color="auto" w:fill="6DCDFF"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insideH w:val="single" w:sz="8" w:space="0" w:color="483698" w:themeColor="accent2"/>
        <w:insideV w:val="single" w:sz="8" w:space="0" w:color="483698" w:themeColor="accent2"/>
      </w:tblBorders>
    </w:tblPr>
    <w:tcPr>
      <w:shd w:val="clear" w:color="auto" w:fill="CDC7EB" w:themeFill="accent2" w:themeFillTint="3F"/>
    </w:tcPr>
    <w:tblStylePr w:type="firstRow">
      <w:rPr>
        <w:b/>
        <w:bCs/>
        <w:color w:val="000000" w:themeColor="text1"/>
      </w:rPr>
      <w:tblPr/>
      <w:tcPr>
        <w:shd w:val="clear" w:color="auto" w:fill="EBE8F7"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7D2EF" w:themeFill="accent2" w:themeFillTint="33"/>
      </w:tcPr>
    </w:tblStylePr>
    <w:tblStylePr w:type="band1Vert">
      <w:tblPr/>
      <w:tcPr>
        <w:shd w:val="clear" w:color="auto" w:fill="9C8FD7" w:themeFill="accent2" w:themeFillTint="7F"/>
      </w:tcPr>
    </w:tblStylePr>
    <w:tblStylePr w:type="band1Horz">
      <w:tblPr/>
      <w:tcPr>
        <w:tcBorders>
          <w:insideH w:val="single" w:sz="6" w:space="0" w:color="483698" w:themeColor="accent2"/>
          <w:insideV w:val="single" w:sz="6" w:space="0" w:color="483698" w:themeColor="accent2"/>
        </w:tcBorders>
        <w:shd w:val="clear" w:color="auto" w:fill="9C8FD7"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insideH w:val="single" w:sz="8" w:space="0" w:color="470A68" w:themeColor="accent3"/>
        <w:insideV w:val="single" w:sz="8" w:space="0" w:color="470A68" w:themeColor="accent3"/>
      </w:tblBorders>
    </w:tblPr>
    <w:tcPr>
      <w:shd w:val="clear" w:color="auto" w:fill="D9A5F6" w:themeFill="accent3" w:themeFillTint="3F"/>
    </w:tcPr>
    <w:tblStylePr w:type="firstRow">
      <w:rPr>
        <w:b/>
        <w:bCs/>
        <w:color w:val="000000" w:themeColor="text1"/>
      </w:rPr>
      <w:tblPr/>
      <w:tcPr>
        <w:shd w:val="clear" w:color="auto" w:fill="F0DBFB"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B6F8" w:themeFill="accent3" w:themeFillTint="33"/>
      </w:tcPr>
    </w:tblStylePr>
    <w:tblStylePr w:type="band1Vert">
      <w:tblPr/>
      <w:tcPr>
        <w:shd w:val="clear" w:color="auto" w:fill="B44BED" w:themeFill="accent3" w:themeFillTint="7F"/>
      </w:tcPr>
    </w:tblStylePr>
    <w:tblStylePr w:type="band1Horz">
      <w:tblPr/>
      <w:tcPr>
        <w:tcBorders>
          <w:insideH w:val="single" w:sz="6" w:space="0" w:color="470A68" w:themeColor="accent3"/>
          <w:insideV w:val="single" w:sz="6" w:space="0" w:color="470A68" w:themeColor="accent3"/>
        </w:tcBorders>
        <w:shd w:val="clear" w:color="auto" w:fill="B44BE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insideH w:val="single" w:sz="8" w:space="0" w:color="6D2077" w:themeColor="accent4"/>
        <w:insideV w:val="single" w:sz="8" w:space="0" w:color="6D2077" w:themeColor="accent4"/>
      </w:tblBorders>
    </w:tblPr>
    <w:tcPr>
      <w:shd w:val="clear" w:color="auto" w:fill="E6B8EC" w:themeFill="accent4" w:themeFillTint="3F"/>
    </w:tcPr>
    <w:tblStylePr w:type="firstRow">
      <w:rPr>
        <w:b/>
        <w:bCs/>
        <w:color w:val="000000" w:themeColor="text1"/>
      </w:rPr>
      <w:tblPr/>
      <w:tcPr>
        <w:shd w:val="clear" w:color="auto" w:fill="F5E3F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C6EF" w:themeFill="accent4" w:themeFillTint="33"/>
      </w:tcPr>
    </w:tblStylePr>
    <w:tblStylePr w:type="band1Vert">
      <w:tblPr/>
      <w:tcPr>
        <w:shd w:val="clear" w:color="auto" w:fill="CD71D9" w:themeFill="accent4" w:themeFillTint="7F"/>
      </w:tcPr>
    </w:tblStylePr>
    <w:tblStylePr w:type="band1Horz">
      <w:tblPr/>
      <w:tcPr>
        <w:tcBorders>
          <w:insideH w:val="single" w:sz="6" w:space="0" w:color="6D2077" w:themeColor="accent4"/>
          <w:insideV w:val="single" w:sz="6" w:space="0" w:color="6D2077" w:themeColor="accent4"/>
        </w:tcBorders>
        <w:shd w:val="clear" w:color="auto" w:fill="CD71D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insideH w:val="single" w:sz="8" w:space="0" w:color="00A3A1" w:themeColor="accent5"/>
        <w:insideV w:val="single" w:sz="8" w:space="0" w:color="00A3A1" w:themeColor="accent5"/>
      </w:tblBorders>
    </w:tblPr>
    <w:tcPr>
      <w:shd w:val="clear" w:color="auto" w:fill="A9FFFD" w:themeFill="accent5" w:themeFillTint="3F"/>
    </w:tcPr>
    <w:tblStylePr w:type="firstRow">
      <w:rPr>
        <w:b/>
        <w:bCs/>
        <w:color w:val="000000" w:themeColor="text1"/>
      </w:rPr>
      <w:tblPr/>
      <w:tcPr>
        <w:shd w:val="clear" w:color="auto" w:fill="DCFFFE"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9FFFD" w:themeFill="accent5" w:themeFillTint="33"/>
      </w:tcPr>
    </w:tblStylePr>
    <w:tblStylePr w:type="band1Vert">
      <w:tblPr/>
      <w:tcPr>
        <w:shd w:val="clear" w:color="auto" w:fill="52FFFC" w:themeFill="accent5" w:themeFillTint="7F"/>
      </w:tcPr>
    </w:tblStylePr>
    <w:tblStylePr w:type="band1Horz">
      <w:tblPr/>
      <w:tcPr>
        <w:tcBorders>
          <w:insideH w:val="single" w:sz="6" w:space="0" w:color="00A3A1" w:themeColor="accent5"/>
          <w:insideV w:val="single" w:sz="6" w:space="0" w:color="00A3A1" w:themeColor="accent5"/>
        </w:tcBorders>
        <w:shd w:val="clear" w:color="auto" w:fill="52FFFC"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insideH w:val="single" w:sz="8" w:space="0" w:color="000000" w:themeColor="accent6"/>
        <w:insideV w:val="single" w:sz="8" w:space="0" w:color="000000" w:themeColor="accent6"/>
      </w:tblBorders>
    </w:tblPr>
    <w:tcPr>
      <w:shd w:val="clear" w:color="auto" w:fill="C0C0C0" w:themeFill="accent6" w:themeFillTint="3F"/>
    </w:tcPr>
    <w:tblStylePr w:type="firstRow">
      <w:rPr>
        <w:b/>
        <w:bCs/>
        <w:color w:val="000000" w:themeColor="text1"/>
      </w:rPr>
      <w:tblPr/>
      <w:tcPr>
        <w:shd w:val="clear" w:color="auto" w:fill="E6E6E6"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accent6" w:themeFillTint="33"/>
      </w:tcPr>
    </w:tblStylePr>
    <w:tblStylePr w:type="band1Vert">
      <w:tblPr/>
      <w:tcPr>
        <w:shd w:val="clear" w:color="auto" w:fill="808080" w:themeFill="accent6" w:themeFillTint="7F"/>
      </w:tcPr>
    </w:tblStylePr>
    <w:tblStylePr w:type="band1Horz">
      <w:tblPr/>
      <w:tcPr>
        <w:tcBorders>
          <w:insideH w:val="single" w:sz="6" w:space="0" w:color="000000" w:themeColor="accent6"/>
          <w:insideV w:val="single" w:sz="6" w:space="0" w:color="000000" w:themeColor="accent6"/>
        </w:tcBorders>
        <w:shd w:val="clear" w:color="auto" w:fill="80808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6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D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D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D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DCD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DCDFF" w:themeFill="accent1" w:themeFillTint="7F"/>
      </w:tcPr>
    </w:tblStylePr>
  </w:style>
  <w:style w:type="table" w:styleId="MediumGrid3-Accent2">
    <w:name w:val="Medium Grid 3 Accent 2"/>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DC7E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83698"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83698"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83698"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C8FD7"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C8FD7" w:themeFill="accent2" w:themeFillTint="7F"/>
      </w:tcPr>
    </w:tblStylePr>
  </w:style>
  <w:style w:type="table" w:styleId="MediumGrid3-Accent3">
    <w:name w:val="Medium Grid 3 Accent 3"/>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A5F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70A68"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70A68"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70A68"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44BE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44BED" w:themeFill="accent3" w:themeFillTint="7F"/>
      </w:tcPr>
    </w:tblStylePr>
  </w:style>
  <w:style w:type="table" w:styleId="MediumGrid3-Accent4">
    <w:name w:val="Medium Grid 3 Accent 4"/>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B8EC"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D207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D207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D207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71D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71D9" w:themeFill="accent4" w:themeFillTint="7F"/>
      </w:tcPr>
    </w:tblStylePr>
  </w:style>
  <w:style w:type="table" w:styleId="MediumGrid3-Accent5">
    <w:name w:val="Medium Grid 3 Accent 5"/>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9FFFD"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A3A1"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A3A1"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A3A1"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2FFFC"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2FFFC" w:themeFill="accent5" w:themeFillTint="7F"/>
      </w:tcPr>
    </w:tblStylePr>
  </w:style>
  <w:style w:type="table" w:styleId="MediumGrid3-Accent6">
    <w:name w:val="Medium Grid 3 Accent 6"/>
    <w:basedOn w:val="TableNormal"/>
    <w:uiPriority w:val="69"/>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accent6" w:themeFillTint="7F"/>
      </w:tcPr>
    </w:tblStylePr>
  </w:style>
  <w:style w:type="table" w:styleId="MediumList1">
    <w:name w:val="Medium Lis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338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bottom w:val="single" w:sz="8" w:space="0" w:color="0091DA" w:themeColor="accent1"/>
      </w:tblBorders>
    </w:tblPr>
    <w:tblStylePr w:type="firstRow">
      <w:rPr>
        <w:rFonts w:asciiTheme="majorHAnsi" w:eastAsiaTheme="majorEastAsia" w:hAnsiTheme="majorHAnsi" w:cstheme="majorBidi"/>
      </w:rPr>
      <w:tblPr/>
      <w:tcPr>
        <w:tcBorders>
          <w:top w:val="nil"/>
          <w:bottom w:val="single" w:sz="8" w:space="0" w:color="0091DA" w:themeColor="accent1"/>
        </w:tcBorders>
      </w:tcPr>
    </w:tblStylePr>
    <w:tblStylePr w:type="lastRow">
      <w:rPr>
        <w:b/>
        <w:bCs/>
        <w:color w:val="00338D" w:themeColor="text2"/>
      </w:rPr>
      <w:tblPr/>
      <w:tcPr>
        <w:tcBorders>
          <w:top w:val="single" w:sz="8" w:space="0" w:color="0091DA" w:themeColor="accent1"/>
          <w:bottom w:val="single" w:sz="8" w:space="0" w:color="0091DA" w:themeColor="accent1"/>
        </w:tcBorders>
      </w:tcPr>
    </w:tblStylePr>
    <w:tblStylePr w:type="firstCol">
      <w:rPr>
        <w:b/>
        <w:bCs/>
      </w:rPr>
    </w:tblStylePr>
    <w:tblStylePr w:type="lastCol">
      <w:rPr>
        <w:b/>
        <w:bCs/>
      </w:rPr>
      <w:tblPr/>
      <w:tcPr>
        <w:tcBorders>
          <w:top w:val="single" w:sz="8" w:space="0" w:color="0091DA" w:themeColor="accent1"/>
          <w:bottom w:val="single" w:sz="8" w:space="0" w:color="0091DA" w:themeColor="accent1"/>
        </w:tcBorders>
      </w:tcPr>
    </w:tblStylePr>
    <w:tblStylePr w:type="band1Vert">
      <w:tblPr/>
      <w:tcPr>
        <w:shd w:val="clear" w:color="auto" w:fill="B6E6FF" w:themeFill="accent1" w:themeFillTint="3F"/>
      </w:tcPr>
    </w:tblStylePr>
    <w:tblStylePr w:type="band1Horz">
      <w:tblPr/>
      <w:tcPr>
        <w:shd w:val="clear" w:color="auto" w:fill="B6E6FF" w:themeFill="accent1" w:themeFillTint="3F"/>
      </w:tcPr>
    </w:tblStylePr>
  </w:style>
  <w:style w:type="table" w:styleId="MediumList1-Accent2">
    <w:name w:val="Medium List 1 Accent 2"/>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bottom w:val="single" w:sz="8" w:space="0" w:color="483698" w:themeColor="accent2"/>
      </w:tblBorders>
    </w:tblPr>
    <w:tblStylePr w:type="firstRow">
      <w:rPr>
        <w:rFonts w:asciiTheme="majorHAnsi" w:eastAsiaTheme="majorEastAsia" w:hAnsiTheme="majorHAnsi" w:cstheme="majorBidi"/>
      </w:rPr>
      <w:tblPr/>
      <w:tcPr>
        <w:tcBorders>
          <w:top w:val="nil"/>
          <w:bottom w:val="single" w:sz="8" w:space="0" w:color="483698" w:themeColor="accent2"/>
        </w:tcBorders>
      </w:tcPr>
    </w:tblStylePr>
    <w:tblStylePr w:type="lastRow">
      <w:rPr>
        <w:b/>
        <w:bCs/>
        <w:color w:val="00338D" w:themeColor="text2"/>
      </w:rPr>
      <w:tblPr/>
      <w:tcPr>
        <w:tcBorders>
          <w:top w:val="single" w:sz="8" w:space="0" w:color="483698" w:themeColor="accent2"/>
          <w:bottom w:val="single" w:sz="8" w:space="0" w:color="483698" w:themeColor="accent2"/>
        </w:tcBorders>
      </w:tcPr>
    </w:tblStylePr>
    <w:tblStylePr w:type="firstCol">
      <w:rPr>
        <w:b/>
        <w:bCs/>
      </w:rPr>
    </w:tblStylePr>
    <w:tblStylePr w:type="lastCol">
      <w:rPr>
        <w:b/>
        <w:bCs/>
      </w:rPr>
      <w:tblPr/>
      <w:tcPr>
        <w:tcBorders>
          <w:top w:val="single" w:sz="8" w:space="0" w:color="483698" w:themeColor="accent2"/>
          <w:bottom w:val="single" w:sz="8" w:space="0" w:color="483698" w:themeColor="accent2"/>
        </w:tcBorders>
      </w:tcPr>
    </w:tblStylePr>
    <w:tblStylePr w:type="band1Vert">
      <w:tblPr/>
      <w:tcPr>
        <w:shd w:val="clear" w:color="auto" w:fill="CDC7EB" w:themeFill="accent2" w:themeFillTint="3F"/>
      </w:tcPr>
    </w:tblStylePr>
    <w:tblStylePr w:type="band1Horz">
      <w:tblPr/>
      <w:tcPr>
        <w:shd w:val="clear" w:color="auto" w:fill="CDC7EB" w:themeFill="accent2" w:themeFillTint="3F"/>
      </w:tcPr>
    </w:tblStylePr>
  </w:style>
  <w:style w:type="table" w:styleId="MediumList1-Accent3">
    <w:name w:val="Medium List 1 Accent 3"/>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bottom w:val="single" w:sz="8" w:space="0" w:color="470A68" w:themeColor="accent3"/>
      </w:tblBorders>
    </w:tblPr>
    <w:tblStylePr w:type="firstRow">
      <w:rPr>
        <w:rFonts w:asciiTheme="majorHAnsi" w:eastAsiaTheme="majorEastAsia" w:hAnsiTheme="majorHAnsi" w:cstheme="majorBidi"/>
      </w:rPr>
      <w:tblPr/>
      <w:tcPr>
        <w:tcBorders>
          <w:top w:val="nil"/>
          <w:bottom w:val="single" w:sz="8" w:space="0" w:color="470A68" w:themeColor="accent3"/>
        </w:tcBorders>
      </w:tcPr>
    </w:tblStylePr>
    <w:tblStylePr w:type="lastRow">
      <w:rPr>
        <w:b/>
        <w:bCs/>
        <w:color w:val="00338D" w:themeColor="text2"/>
      </w:rPr>
      <w:tblPr/>
      <w:tcPr>
        <w:tcBorders>
          <w:top w:val="single" w:sz="8" w:space="0" w:color="470A68" w:themeColor="accent3"/>
          <w:bottom w:val="single" w:sz="8" w:space="0" w:color="470A68" w:themeColor="accent3"/>
        </w:tcBorders>
      </w:tcPr>
    </w:tblStylePr>
    <w:tblStylePr w:type="firstCol">
      <w:rPr>
        <w:b/>
        <w:bCs/>
      </w:rPr>
    </w:tblStylePr>
    <w:tblStylePr w:type="lastCol">
      <w:rPr>
        <w:b/>
        <w:bCs/>
      </w:rPr>
      <w:tblPr/>
      <w:tcPr>
        <w:tcBorders>
          <w:top w:val="single" w:sz="8" w:space="0" w:color="470A68" w:themeColor="accent3"/>
          <w:bottom w:val="single" w:sz="8" w:space="0" w:color="470A68" w:themeColor="accent3"/>
        </w:tcBorders>
      </w:tcPr>
    </w:tblStylePr>
    <w:tblStylePr w:type="band1Vert">
      <w:tblPr/>
      <w:tcPr>
        <w:shd w:val="clear" w:color="auto" w:fill="D9A5F6" w:themeFill="accent3" w:themeFillTint="3F"/>
      </w:tcPr>
    </w:tblStylePr>
    <w:tblStylePr w:type="band1Horz">
      <w:tblPr/>
      <w:tcPr>
        <w:shd w:val="clear" w:color="auto" w:fill="D9A5F6" w:themeFill="accent3" w:themeFillTint="3F"/>
      </w:tcPr>
    </w:tblStylePr>
  </w:style>
  <w:style w:type="table" w:styleId="MediumList1-Accent4">
    <w:name w:val="Medium List 1 Accent 4"/>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bottom w:val="single" w:sz="8" w:space="0" w:color="6D2077" w:themeColor="accent4"/>
      </w:tblBorders>
    </w:tblPr>
    <w:tblStylePr w:type="firstRow">
      <w:rPr>
        <w:rFonts w:asciiTheme="majorHAnsi" w:eastAsiaTheme="majorEastAsia" w:hAnsiTheme="majorHAnsi" w:cstheme="majorBidi"/>
      </w:rPr>
      <w:tblPr/>
      <w:tcPr>
        <w:tcBorders>
          <w:top w:val="nil"/>
          <w:bottom w:val="single" w:sz="8" w:space="0" w:color="6D2077" w:themeColor="accent4"/>
        </w:tcBorders>
      </w:tcPr>
    </w:tblStylePr>
    <w:tblStylePr w:type="lastRow">
      <w:rPr>
        <w:b/>
        <w:bCs/>
        <w:color w:val="00338D" w:themeColor="text2"/>
      </w:rPr>
      <w:tblPr/>
      <w:tcPr>
        <w:tcBorders>
          <w:top w:val="single" w:sz="8" w:space="0" w:color="6D2077" w:themeColor="accent4"/>
          <w:bottom w:val="single" w:sz="8" w:space="0" w:color="6D2077" w:themeColor="accent4"/>
        </w:tcBorders>
      </w:tcPr>
    </w:tblStylePr>
    <w:tblStylePr w:type="firstCol">
      <w:rPr>
        <w:b/>
        <w:bCs/>
      </w:rPr>
    </w:tblStylePr>
    <w:tblStylePr w:type="lastCol">
      <w:rPr>
        <w:b/>
        <w:bCs/>
      </w:rPr>
      <w:tblPr/>
      <w:tcPr>
        <w:tcBorders>
          <w:top w:val="single" w:sz="8" w:space="0" w:color="6D2077" w:themeColor="accent4"/>
          <w:bottom w:val="single" w:sz="8" w:space="0" w:color="6D2077" w:themeColor="accent4"/>
        </w:tcBorders>
      </w:tcPr>
    </w:tblStylePr>
    <w:tblStylePr w:type="band1Vert">
      <w:tblPr/>
      <w:tcPr>
        <w:shd w:val="clear" w:color="auto" w:fill="E6B8EC" w:themeFill="accent4" w:themeFillTint="3F"/>
      </w:tcPr>
    </w:tblStylePr>
    <w:tblStylePr w:type="band1Horz">
      <w:tblPr/>
      <w:tcPr>
        <w:shd w:val="clear" w:color="auto" w:fill="E6B8EC" w:themeFill="accent4" w:themeFillTint="3F"/>
      </w:tcPr>
    </w:tblStylePr>
  </w:style>
  <w:style w:type="table" w:styleId="MediumList1-Accent5">
    <w:name w:val="Medium List 1 Accent 5"/>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bottom w:val="single" w:sz="8" w:space="0" w:color="00A3A1" w:themeColor="accent5"/>
      </w:tblBorders>
    </w:tblPr>
    <w:tblStylePr w:type="firstRow">
      <w:rPr>
        <w:rFonts w:asciiTheme="majorHAnsi" w:eastAsiaTheme="majorEastAsia" w:hAnsiTheme="majorHAnsi" w:cstheme="majorBidi"/>
      </w:rPr>
      <w:tblPr/>
      <w:tcPr>
        <w:tcBorders>
          <w:top w:val="nil"/>
          <w:bottom w:val="single" w:sz="8" w:space="0" w:color="00A3A1" w:themeColor="accent5"/>
        </w:tcBorders>
      </w:tcPr>
    </w:tblStylePr>
    <w:tblStylePr w:type="lastRow">
      <w:rPr>
        <w:b/>
        <w:bCs/>
        <w:color w:val="00338D" w:themeColor="text2"/>
      </w:rPr>
      <w:tblPr/>
      <w:tcPr>
        <w:tcBorders>
          <w:top w:val="single" w:sz="8" w:space="0" w:color="00A3A1" w:themeColor="accent5"/>
          <w:bottom w:val="single" w:sz="8" w:space="0" w:color="00A3A1" w:themeColor="accent5"/>
        </w:tcBorders>
      </w:tcPr>
    </w:tblStylePr>
    <w:tblStylePr w:type="firstCol">
      <w:rPr>
        <w:b/>
        <w:bCs/>
      </w:rPr>
    </w:tblStylePr>
    <w:tblStylePr w:type="lastCol">
      <w:rPr>
        <w:b/>
        <w:bCs/>
      </w:rPr>
      <w:tblPr/>
      <w:tcPr>
        <w:tcBorders>
          <w:top w:val="single" w:sz="8" w:space="0" w:color="00A3A1" w:themeColor="accent5"/>
          <w:bottom w:val="single" w:sz="8" w:space="0" w:color="00A3A1" w:themeColor="accent5"/>
        </w:tcBorders>
      </w:tcPr>
    </w:tblStylePr>
    <w:tblStylePr w:type="band1Vert">
      <w:tblPr/>
      <w:tcPr>
        <w:shd w:val="clear" w:color="auto" w:fill="A9FFFD" w:themeFill="accent5" w:themeFillTint="3F"/>
      </w:tcPr>
    </w:tblStylePr>
    <w:tblStylePr w:type="band1Horz">
      <w:tblPr/>
      <w:tcPr>
        <w:shd w:val="clear" w:color="auto" w:fill="A9FFFD" w:themeFill="accent5" w:themeFillTint="3F"/>
      </w:tcPr>
    </w:tblStylePr>
  </w:style>
  <w:style w:type="table" w:styleId="MediumList1-Accent6">
    <w:name w:val="Medium List 1 Accent 6"/>
    <w:basedOn w:val="TableNormal"/>
    <w:uiPriority w:val="65"/>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bottom w:val="single" w:sz="8" w:space="0" w:color="000000" w:themeColor="accent6"/>
      </w:tblBorders>
    </w:tblPr>
    <w:tblStylePr w:type="firstRow">
      <w:rPr>
        <w:rFonts w:asciiTheme="majorHAnsi" w:eastAsiaTheme="majorEastAsia" w:hAnsiTheme="majorHAnsi" w:cstheme="majorBidi"/>
      </w:rPr>
      <w:tblPr/>
      <w:tcPr>
        <w:tcBorders>
          <w:top w:val="nil"/>
          <w:bottom w:val="single" w:sz="8" w:space="0" w:color="000000" w:themeColor="accent6"/>
        </w:tcBorders>
      </w:tcPr>
    </w:tblStylePr>
    <w:tblStylePr w:type="lastRow">
      <w:rPr>
        <w:b/>
        <w:bCs/>
        <w:color w:val="00338D" w:themeColor="text2"/>
      </w:rPr>
      <w:tblPr/>
      <w:tcPr>
        <w:tcBorders>
          <w:top w:val="single" w:sz="8" w:space="0" w:color="000000" w:themeColor="accent6"/>
          <w:bottom w:val="single" w:sz="8" w:space="0" w:color="000000" w:themeColor="accent6"/>
        </w:tcBorders>
      </w:tcPr>
    </w:tblStylePr>
    <w:tblStylePr w:type="firstCol">
      <w:rPr>
        <w:b/>
        <w:bCs/>
      </w:rPr>
    </w:tblStylePr>
    <w:tblStylePr w:type="lastCol">
      <w:rPr>
        <w:b/>
        <w:bCs/>
      </w:rPr>
      <w:tblPr/>
      <w:tcPr>
        <w:tcBorders>
          <w:top w:val="single" w:sz="8" w:space="0" w:color="000000" w:themeColor="accent6"/>
          <w:bottom w:val="single" w:sz="8" w:space="0" w:color="000000" w:themeColor="accent6"/>
        </w:tcBorders>
      </w:tcPr>
    </w:tblStylePr>
    <w:tblStylePr w:type="band1Vert">
      <w:tblPr/>
      <w:tcPr>
        <w:shd w:val="clear" w:color="auto" w:fill="C0C0C0" w:themeFill="accent6" w:themeFillTint="3F"/>
      </w:tcPr>
    </w:tblStylePr>
    <w:tblStylePr w:type="band1Horz">
      <w:tblPr/>
      <w:tcPr>
        <w:shd w:val="clear" w:color="auto" w:fill="C0C0C0" w:themeFill="accent6" w:themeFillTint="3F"/>
      </w:tcPr>
    </w:tblStylePr>
  </w:style>
  <w:style w:type="table" w:styleId="MediumList2">
    <w:name w:val="Medium Lis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91DA" w:themeColor="accent1"/>
        <w:left w:val="single" w:sz="8" w:space="0" w:color="0091DA" w:themeColor="accent1"/>
        <w:bottom w:val="single" w:sz="8" w:space="0" w:color="0091DA" w:themeColor="accent1"/>
        <w:right w:val="single" w:sz="8" w:space="0" w:color="0091DA" w:themeColor="accent1"/>
      </w:tblBorders>
    </w:tblPr>
    <w:tblStylePr w:type="firstRow">
      <w:rPr>
        <w:sz w:val="24"/>
        <w:szCs w:val="24"/>
      </w:rPr>
      <w:tblPr/>
      <w:tcPr>
        <w:tcBorders>
          <w:top w:val="nil"/>
          <w:left w:val="nil"/>
          <w:bottom w:val="single" w:sz="24" w:space="0" w:color="0091D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DA" w:themeColor="accent1"/>
          <w:insideH w:val="nil"/>
          <w:insideV w:val="nil"/>
        </w:tcBorders>
        <w:shd w:val="clear" w:color="auto" w:fill="FFFFFF" w:themeFill="background1"/>
      </w:tcPr>
    </w:tblStylePr>
    <w:tblStylePr w:type="lastCol">
      <w:tblPr/>
      <w:tcPr>
        <w:tcBorders>
          <w:top w:val="nil"/>
          <w:left w:val="single" w:sz="8" w:space="0" w:color="0091D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6FF" w:themeFill="accent1" w:themeFillTint="3F"/>
      </w:tcPr>
    </w:tblStylePr>
    <w:tblStylePr w:type="band1Horz">
      <w:tblPr/>
      <w:tcPr>
        <w:tcBorders>
          <w:top w:val="nil"/>
          <w:bottom w:val="nil"/>
          <w:insideH w:val="nil"/>
          <w:insideV w:val="nil"/>
        </w:tcBorders>
        <w:shd w:val="clear" w:color="auto" w:fill="B6E6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83698" w:themeColor="accent2"/>
        <w:left w:val="single" w:sz="8" w:space="0" w:color="483698" w:themeColor="accent2"/>
        <w:bottom w:val="single" w:sz="8" w:space="0" w:color="483698" w:themeColor="accent2"/>
        <w:right w:val="single" w:sz="8" w:space="0" w:color="483698" w:themeColor="accent2"/>
      </w:tblBorders>
    </w:tblPr>
    <w:tblStylePr w:type="firstRow">
      <w:rPr>
        <w:sz w:val="24"/>
        <w:szCs w:val="24"/>
      </w:rPr>
      <w:tblPr/>
      <w:tcPr>
        <w:tcBorders>
          <w:top w:val="nil"/>
          <w:left w:val="nil"/>
          <w:bottom w:val="single" w:sz="24" w:space="0" w:color="483698"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83698" w:themeColor="accent2"/>
          <w:insideH w:val="nil"/>
          <w:insideV w:val="nil"/>
        </w:tcBorders>
        <w:shd w:val="clear" w:color="auto" w:fill="FFFFFF" w:themeFill="background1"/>
      </w:tcPr>
    </w:tblStylePr>
    <w:tblStylePr w:type="lastCol">
      <w:tblPr/>
      <w:tcPr>
        <w:tcBorders>
          <w:top w:val="nil"/>
          <w:left w:val="single" w:sz="8" w:space="0" w:color="483698"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DC7EB" w:themeFill="accent2" w:themeFillTint="3F"/>
      </w:tcPr>
    </w:tblStylePr>
    <w:tblStylePr w:type="band1Horz">
      <w:tblPr/>
      <w:tcPr>
        <w:tcBorders>
          <w:top w:val="nil"/>
          <w:bottom w:val="nil"/>
          <w:insideH w:val="nil"/>
          <w:insideV w:val="nil"/>
        </w:tcBorders>
        <w:shd w:val="clear" w:color="auto" w:fill="CDC7E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470A68" w:themeColor="accent3"/>
        <w:left w:val="single" w:sz="8" w:space="0" w:color="470A68" w:themeColor="accent3"/>
        <w:bottom w:val="single" w:sz="8" w:space="0" w:color="470A68" w:themeColor="accent3"/>
        <w:right w:val="single" w:sz="8" w:space="0" w:color="470A68" w:themeColor="accent3"/>
      </w:tblBorders>
    </w:tblPr>
    <w:tblStylePr w:type="firstRow">
      <w:rPr>
        <w:sz w:val="24"/>
        <w:szCs w:val="24"/>
      </w:rPr>
      <w:tblPr/>
      <w:tcPr>
        <w:tcBorders>
          <w:top w:val="nil"/>
          <w:left w:val="nil"/>
          <w:bottom w:val="single" w:sz="24" w:space="0" w:color="470A68"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70A68" w:themeColor="accent3"/>
          <w:insideH w:val="nil"/>
          <w:insideV w:val="nil"/>
        </w:tcBorders>
        <w:shd w:val="clear" w:color="auto" w:fill="FFFFFF" w:themeFill="background1"/>
      </w:tcPr>
    </w:tblStylePr>
    <w:tblStylePr w:type="lastCol">
      <w:tblPr/>
      <w:tcPr>
        <w:tcBorders>
          <w:top w:val="nil"/>
          <w:left w:val="single" w:sz="8" w:space="0" w:color="470A68"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A5F6" w:themeFill="accent3" w:themeFillTint="3F"/>
      </w:tcPr>
    </w:tblStylePr>
    <w:tblStylePr w:type="band1Horz">
      <w:tblPr/>
      <w:tcPr>
        <w:tcBorders>
          <w:top w:val="nil"/>
          <w:bottom w:val="nil"/>
          <w:insideH w:val="nil"/>
          <w:insideV w:val="nil"/>
        </w:tcBorders>
        <w:shd w:val="clear" w:color="auto" w:fill="D9A5F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6D2077" w:themeColor="accent4"/>
        <w:left w:val="single" w:sz="8" w:space="0" w:color="6D2077" w:themeColor="accent4"/>
        <w:bottom w:val="single" w:sz="8" w:space="0" w:color="6D2077" w:themeColor="accent4"/>
        <w:right w:val="single" w:sz="8" w:space="0" w:color="6D2077" w:themeColor="accent4"/>
      </w:tblBorders>
    </w:tblPr>
    <w:tblStylePr w:type="firstRow">
      <w:rPr>
        <w:sz w:val="24"/>
        <w:szCs w:val="24"/>
      </w:rPr>
      <w:tblPr/>
      <w:tcPr>
        <w:tcBorders>
          <w:top w:val="nil"/>
          <w:left w:val="nil"/>
          <w:bottom w:val="single" w:sz="24" w:space="0" w:color="6D207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D2077" w:themeColor="accent4"/>
          <w:insideH w:val="nil"/>
          <w:insideV w:val="nil"/>
        </w:tcBorders>
        <w:shd w:val="clear" w:color="auto" w:fill="FFFFFF" w:themeFill="background1"/>
      </w:tcPr>
    </w:tblStylePr>
    <w:tblStylePr w:type="lastCol">
      <w:tblPr/>
      <w:tcPr>
        <w:tcBorders>
          <w:top w:val="nil"/>
          <w:left w:val="single" w:sz="8" w:space="0" w:color="6D207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B8EC" w:themeFill="accent4" w:themeFillTint="3F"/>
      </w:tcPr>
    </w:tblStylePr>
    <w:tblStylePr w:type="band1Horz">
      <w:tblPr/>
      <w:tcPr>
        <w:tcBorders>
          <w:top w:val="nil"/>
          <w:bottom w:val="nil"/>
          <w:insideH w:val="nil"/>
          <w:insideV w:val="nil"/>
        </w:tcBorders>
        <w:shd w:val="clear" w:color="auto" w:fill="E6B8E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A3A1" w:themeColor="accent5"/>
        <w:left w:val="single" w:sz="8" w:space="0" w:color="00A3A1" w:themeColor="accent5"/>
        <w:bottom w:val="single" w:sz="8" w:space="0" w:color="00A3A1" w:themeColor="accent5"/>
        <w:right w:val="single" w:sz="8" w:space="0" w:color="00A3A1" w:themeColor="accent5"/>
      </w:tblBorders>
    </w:tblPr>
    <w:tblStylePr w:type="firstRow">
      <w:rPr>
        <w:sz w:val="24"/>
        <w:szCs w:val="24"/>
      </w:rPr>
      <w:tblPr/>
      <w:tcPr>
        <w:tcBorders>
          <w:top w:val="nil"/>
          <w:left w:val="nil"/>
          <w:bottom w:val="single" w:sz="24" w:space="0" w:color="00A3A1"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3A1" w:themeColor="accent5"/>
          <w:insideH w:val="nil"/>
          <w:insideV w:val="nil"/>
        </w:tcBorders>
        <w:shd w:val="clear" w:color="auto" w:fill="FFFFFF" w:themeFill="background1"/>
      </w:tcPr>
    </w:tblStylePr>
    <w:tblStylePr w:type="lastCol">
      <w:tblPr/>
      <w:tcPr>
        <w:tcBorders>
          <w:top w:val="nil"/>
          <w:left w:val="single" w:sz="8" w:space="0" w:color="00A3A1"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9FFFD" w:themeFill="accent5" w:themeFillTint="3F"/>
      </w:tcPr>
    </w:tblStylePr>
    <w:tblStylePr w:type="band1Horz">
      <w:tblPr/>
      <w:tcPr>
        <w:tcBorders>
          <w:top w:val="nil"/>
          <w:bottom w:val="nil"/>
          <w:insideH w:val="nil"/>
          <w:insideV w:val="nil"/>
        </w:tcBorders>
        <w:shd w:val="clear" w:color="auto" w:fill="A9FFFD"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locked/>
    <w:rsid w:val="00D43B83"/>
    <w:pPr>
      <w:spacing w:after="0" w:line="240" w:lineRule="auto"/>
    </w:pPr>
    <w:rPr>
      <w:rFonts w:asciiTheme="majorHAnsi" w:eastAsiaTheme="majorEastAsia" w:hAnsiTheme="majorHAnsi" w:cstheme="majorBidi"/>
      <w:color w:val="000000" w:themeColor="text1"/>
      <w:sz w:val="22"/>
      <w:szCs w:val="22"/>
      <w:lang w:val="en-US"/>
    </w:rPr>
    <w:tblPr>
      <w:tblStyleRowBandSize w:val="1"/>
      <w:tblStyleColBandSize w:val="1"/>
      <w:tblBorders>
        <w:top w:val="single" w:sz="8" w:space="0" w:color="000000" w:themeColor="accent6"/>
        <w:left w:val="single" w:sz="8" w:space="0" w:color="000000" w:themeColor="accent6"/>
        <w:bottom w:val="single" w:sz="8" w:space="0" w:color="000000" w:themeColor="accent6"/>
        <w:right w:val="single" w:sz="8" w:space="0" w:color="000000" w:themeColor="accent6"/>
      </w:tblBorders>
    </w:tblPr>
    <w:tblStylePr w:type="firstRow">
      <w:rPr>
        <w:sz w:val="24"/>
        <w:szCs w:val="24"/>
      </w:rPr>
      <w:tblPr/>
      <w:tcPr>
        <w:tcBorders>
          <w:top w:val="nil"/>
          <w:left w:val="nil"/>
          <w:bottom w:val="single" w:sz="24" w:space="0" w:color="000000"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accent6"/>
          <w:insideH w:val="nil"/>
          <w:insideV w:val="nil"/>
        </w:tcBorders>
        <w:shd w:val="clear" w:color="auto" w:fill="FFFFFF" w:themeFill="background1"/>
      </w:tcPr>
    </w:tblStylePr>
    <w:tblStylePr w:type="lastCol">
      <w:tblPr/>
      <w:tcPr>
        <w:tcBorders>
          <w:top w:val="nil"/>
          <w:left w:val="single" w:sz="8" w:space="0" w:color="000000"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accent6" w:themeFillTint="3F"/>
      </w:tcPr>
    </w:tblStylePr>
    <w:tblStylePr w:type="band1Horz">
      <w:tblPr/>
      <w:tcPr>
        <w:tcBorders>
          <w:top w:val="nil"/>
          <w:bottom w:val="nil"/>
          <w:insideH w:val="nil"/>
          <w:insideV w:val="nil"/>
        </w:tcBorders>
        <w:shd w:val="clear" w:color="auto" w:fill="C0C0C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single" w:sz="8" w:space="0" w:color="24B5FF" w:themeColor="accent1" w:themeTint="BF"/>
      </w:tblBorders>
    </w:tblPr>
    <w:tblStylePr w:type="firstRow">
      <w:pPr>
        <w:spacing w:before="0" w:after="0" w:line="240" w:lineRule="auto"/>
      </w:pPr>
      <w:rPr>
        <w:b/>
        <w:bCs/>
        <w:color w:val="FFFFFF" w:themeColor="background1"/>
      </w:rPr>
      <w:tblPr/>
      <w:tcPr>
        <w:tcBorders>
          <w:top w:val="single" w:sz="8"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shd w:val="clear" w:color="auto" w:fill="0091DA" w:themeFill="accent1"/>
      </w:tcPr>
    </w:tblStylePr>
    <w:tblStylePr w:type="lastRow">
      <w:pPr>
        <w:spacing w:before="0" w:after="0" w:line="240" w:lineRule="auto"/>
      </w:pPr>
      <w:rPr>
        <w:b/>
        <w:bCs/>
      </w:rPr>
      <w:tblPr/>
      <w:tcPr>
        <w:tcBorders>
          <w:top w:val="double" w:sz="6" w:space="0" w:color="24B5FF" w:themeColor="accent1" w:themeTint="BF"/>
          <w:left w:val="single" w:sz="8" w:space="0" w:color="24B5FF" w:themeColor="accent1" w:themeTint="BF"/>
          <w:bottom w:val="single" w:sz="8" w:space="0" w:color="24B5FF" w:themeColor="accent1" w:themeTint="BF"/>
          <w:right w:val="single" w:sz="8" w:space="0" w:color="24B5F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6E6FF" w:themeFill="accent1" w:themeFillTint="3F"/>
      </w:tcPr>
    </w:tblStylePr>
    <w:tblStylePr w:type="band1Horz">
      <w:tblPr/>
      <w:tcPr>
        <w:tcBorders>
          <w:insideH w:val="nil"/>
          <w:insideV w:val="nil"/>
        </w:tcBorders>
        <w:shd w:val="clear" w:color="auto" w:fill="B6E6FF"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single" w:sz="8" w:space="0" w:color="6A56C3" w:themeColor="accent2" w:themeTint="BF"/>
      </w:tblBorders>
    </w:tblPr>
    <w:tblStylePr w:type="firstRow">
      <w:pPr>
        <w:spacing w:before="0" w:after="0" w:line="240" w:lineRule="auto"/>
      </w:pPr>
      <w:rPr>
        <w:b/>
        <w:bCs/>
        <w:color w:val="FFFFFF" w:themeColor="background1"/>
      </w:rPr>
      <w:tblPr/>
      <w:tcPr>
        <w:tcBorders>
          <w:top w:val="single" w:sz="8"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shd w:val="clear" w:color="auto" w:fill="483698" w:themeFill="accent2"/>
      </w:tcPr>
    </w:tblStylePr>
    <w:tblStylePr w:type="lastRow">
      <w:pPr>
        <w:spacing w:before="0" w:after="0" w:line="240" w:lineRule="auto"/>
      </w:pPr>
      <w:rPr>
        <w:b/>
        <w:bCs/>
      </w:rPr>
      <w:tblPr/>
      <w:tcPr>
        <w:tcBorders>
          <w:top w:val="double" w:sz="6" w:space="0" w:color="6A56C3" w:themeColor="accent2" w:themeTint="BF"/>
          <w:left w:val="single" w:sz="8" w:space="0" w:color="6A56C3" w:themeColor="accent2" w:themeTint="BF"/>
          <w:bottom w:val="single" w:sz="8" w:space="0" w:color="6A56C3" w:themeColor="accent2" w:themeTint="BF"/>
          <w:right w:val="single" w:sz="8" w:space="0" w:color="6A56C3" w:themeColor="accent2" w:themeTint="BF"/>
          <w:insideH w:val="nil"/>
          <w:insideV w:val="nil"/>
        </w:tcBorders>
      </w:tcPr>
    </w:tblStylePr>
    <w:tblStylePr w:type="firstCol">
      <w:rPr>
        <w:b/>
        <w:bCs/>
      </w:rPr>
    </w:tblStylePr>
    <w:tblStylePr w:type="lastCol">
      <w:rPr>
        <w:b/>
        <w:bCs/>
      </w:rPr>
    </w:tblStylePr>
    <w:tblStylePr w:type="band1Vert">
      <w:tblPr/>
      <w:tcPr>
        <w:shd w:val="clear" w:color="auto" w:fill="CDC7EB" w:themeFill="accent2" w:themeFillTint="3F"/>
      </w:tcPr>
    </w:tblStylePr>
    <w:tblStylePr w:type="band1Horz">
      <w:tblPr/>
      <w:tcPr>
        <w:tcBorders>
          <w:insideH w:val="nil"/>
          <w:insideV w:val="nil"/>
        </w:tcBorders>
        <w:shd w:val="clear" w:color="auto" w:fill="CDC7E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single" w:sz="8" w:space="0" w:color="8412C2" w:themeColor="accent3" w:themeTint="BF"/>
      </w:tblBorders>
    </w:tblPr>
    <w:tblStylePr w:type="firstRow">
      <w:pPr>
        <w:spacing w:before="0" w:after="0" w:line="240" w:lineRule="auto"/>
      </w:pPr>
      <w:rPr>
        <w:b/>
        <w:bCs/>
        <w:color w:val="FFFFFF" w:themeColor="background1"/>
      </w:rPr>
      <w:tblPr/>
      <w:tcPr>
        <w:tcBorders>
          <w:top w:val="single" w:sz="8"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shd w:val="clear" w:color="auto" w:fill="470A68" w:themeFill="accent3"/>
      </w:tcPr>
    </w:tblStylePr>
    <w:tblStylePr w:type="lastRow">
      <w:pPr>
        <w:spacing w:before="0" w:after="0" w:line="240" w:lineRule="auto"/>
      </w:pPr>
      <w:rPr>
        <w:b/>
        <w:bCs/>
      </w:rPr>
      <w:tblPr/>
      <w:tcPr>
        <w:tcBorders>
          <w:top w:val="double" w:sz="6" w:space="0" w:color="8412C2" w:themeColor="accent3" w:themeTint="BF"/>
          <w:left w:val="single" w:sz="8" w:space="0" w:color="8412C2" w:themeColor="accent3" w:themeTint="BF"/>
          <w:bottom w:val="single" w:sz="8" w:space="0" w:color="8412C2" w:themeColor="accent3" w:themeTint="BF"/>
          <w:right w:val="single" w:sz="8" w:space="0" w:color="8412C2" w:themeColor="accent3" w:themeTint="BF"/>
          <w:insideH w:val="nil"/>
          <w:insideV w:val="nil"/>
        </w:tcBorders>
      </w:tcPr>
    </w:tblStylePr>
    <w:tblStylePr w:type="firstCol">
      <w:rPr>
        <w:b/>
        <w:bCs/>
      </w:rPr>
    </w:tblStylePr>
    <w:tblStylePr w:type="lastCol">
      <w:rPr>
        <w:b/>
        <w:bCs/>
      </w:rPr>
    </w:tblStylePr>
    <w:tblStylePr w:type="band1Vert">
      <w:tblPr/>
      <w:tcPr>
        <w:shd w:val="clear" w:color="auto" w:fill="D9A5F6" w:themeFill="accent3" w:themeFillTint="3F"/>
      </w:tcPr>
    </w:tblStylePr>
    <w:tblStylePr w:type="band1Horz">
      <w:tblPr/>
      <w:tcPr>
        <w:tcBorders>
          <w:insideH w:val="nil"/>
          <w:insideV w:val="nil"/>
        </w:tcBorders>
        <w:shd w:val="clear" w:color="auto" w:fill="D9A5F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single" w:sz="8" w:space="0" w:color="AD33BD" w:themeColor="accent4" w:themeTint="BF"/>
      </w:tblBorders>
    </w:tblPr>
    <w:tblStylePr w:type="firstRow">
      <w:pPr>
        <w:spacing w:before="0" w:after="0" w:line="240" w:lineRule="auto"/>
      </w:pPr>
      <w:rPr>
        <w:b/>
        <w:bCs/>
        <w:color w:val="FFFFFF" w:themeColor="background1"/>
      </w:rPr>
      <w:tblPr/>
      <w:tcPr>
        <w:tcBorders>
          <w:top w:val="single" w:sz="8"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shd w:val="clear" w:color="auto" w:fill="6D2077" w:themeFill="accent4"/>
      </w:tcPr>
    </w:tblStylePr>
    <w:tblStylePr w:type="lastRow">
      <w:pPr>
        <w:spacing w:before="0" w:after="0" w:line="240" w:lineRule="auto"/>
      </w:pPr>
      <w:rPr>
        <w:b/>
        <w:bCs/>
      </w:rPr>
      <w:tblPr/>
      <w:tcPr>
        <w:tcBorders>
          <w:top w:val="double" w:sz="6" w:space="0" w:color="AD33BD" w:themeColor="accent4" w:themeTint="BF"/>
          <w:left w:val="single" w:sz="8" w:space="0" w:color="AD33BD" w:themeColor="accent4" w:themeTint="BF"/>
          <w:bottom w:val="single" w:sz="8" w:space="0" w:color="AD33BD" w:themeColor="accent4" w:themeTint="BF"/>
          <w:right w:val="single" w:sz="8" w:space="0" w:color="AD33BD" w:themeColor="accent4" w:themeTint="BF"/>
          <w:insideH w:val="nil"/>
          <w:insideV w:val="nil"/>
        </w:tcBorders>
      </w:tcPr>
    </w:tblStylePr>
    <w:tblStylePr w:type="firstCol">
      <w:rPr>
        <w:b/>
        <w:bCs/>
      </w:rPr>
    </w:tblStylePr>
    <w:tblStylePr w:type="lastCol">
      <w:rPr>
        <w:b/>
        <w:bCs/>
      </w:rPr>
    </w:tblStylePr>
    <w:tblStylePr w:type="band1Vert">
      <w:tblPr/>
      <w:tcPr>
        <w:shd w:val="clear" w:color="auto" w:fill="E6B8EC" w:themeFill="accent4" w:themeFillTint="3F"/>
      </w:tcPr>
    </w:tblStylePr>
    <w:tblStylePr w:type="band1Horz">
      <w:tblPr/>
      <w:tcPr>
        <w:tcBorders>
          <w:insideH w:val="nil"/>
          <w:insideV w:val="nil"/>
        </w:tcBorders>
        <w:shd w:val="clear" w:color="auto" w:fill="E6B8EC"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single" w:sz="8" w:space="0" w:color="00FAF6" w:themeColor="accent5" w:themeTint="BF"/>
      </w:tblBorders>
    </w:tblPr>
    <w:tblStylePr w:type="firstRow">
      <w:pPr>
        <w:spacing w:before="0" w:after="0" w:line="240" w:lineRule="auto"/>
      </w:pPr>
      <w:rPr>
        <w:b/>
        <w:bCs/>
        <w:color w:val="FFFFFF" w:themeColor="background1"/>
      </w:rPr>
      <w:tblPr/>
      <w:tcPr>
        <w:tcBorders>
          <w:top w:val="single" w:sz="8"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shd w:val="clear" w:color="auto" w:fill="00A3A1" w:themeFill="accent5"/>
      </w:tcPr>
    </w:tblStylePr>
    <w:tblStylePr w:type="lastRow">
      <w:pPr>
        <w:spacing w:before="0" w:after="0" w:line="240" w:lineRule="auto"/>
      </w:pPr>
      <w:rPr>
        <w:b/>
        <w:bCs/>
      </w:rPr>
      <w:tblPr/>
      <w:tcPr>
        <w:tcBorders>
          <w:top w:val="double" w:sz="6" w:space="0" w:color="00FAF6" w:themeColor="accent5" w:themeTint="BF"/>
          <w:left w:val="single" w:sz="8" w:space="0" w:color="00FAF6" w:themeColor="accent5" w:themeTint="BF"/>
          <w:bottom w:val="single" w:sz="8" w:space="0" w:color="00FAF6" w:themeColor="accent5" w:themeTint="BF"/>
          <w:right w:val="single" w:sz="8" w:space="0" w:color="00FAF6" w:themeColor="accent5" w:themeTint="BF"/>
          <w:insideH w:val="nil"/>
          <w:insideV w:val="nil"/>
        </w:tcBorders>
      </w:tcPr>
    </w:tblStylePr>
    <w:tblStylePr w:type="firstCol">
      <w:rPr>
        <w:b/>
        <w:bCs/>
      </w:rPr>
    </w:tblStylePr>
    <w:tblStylePr w:type="lastCol">
      <w:rPr>
        <w:b/>
        <w:bCs/>
      </w:rPr>
    </w:tblStylePr>
    <w:tblStylePr w:type="band1Vert">
      <w:tblPr/>
      <w:tcPr>
        <w:shd w:val="clear" w:color="auto" w:fill="A9FFFD" w:themeFill="accent5" w:themeFillTint="3F"/>
      </w:tcPr>
    </w:tblStylePr>
    <w:tblStylePr w:type="band1Horz">
      <w:tblPr/>
      <w:tcPr>
        <w:tcBorders>
          <w:insideH w:val="nil"/>
          <w:insideV w:val="nil"/>
        </w:tcBorders>
        <w:shd w:val="clear" w:color="auto" w:fill="A9FFFD"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single" w:sz="8" w:space="0" w:color="404040" w:themeColor="accent6" w:themeTint="BF"/>
      </w:tblBorders>
    </w:tblPr>
    <w:tblStylePr w:type="firstRow">
      <w:pPr>
        <w:spacing w:before="0" w:after="0" w:line="240" w:lineRule="auto"/>
      </w:pPr>
      <w:rPr>
        <w:b/>
        <w:bCs/>
        <w:color w:val="FFFFFF" w:themeColor="background1"/>
      </w:rPr>
      <w:tblPr/>
      <w:tcPr>
        <w:tcBorders>
          <w:top w:val="single" w:sz="8"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shd w:val="clear" w:color="auto" w:fill="000000" w:themeFill="accent6"/>
      </w:tcPr>
    </w:tblStylePr>
    <w:tblStylePr w:type="lastRow">
      <w:pPr>
        <w:spacing w:before="0" w:after="0" w:line="240" w:lineRule="auto"/>
      </w:pPr>
      <w:rPr>
        <w:b/>
        <w:bCs/>
      </w:rPr>
      <w:tblPr/>
      <w:tcPr>
        <w:tcBorders>
          <w:top w:val="double" w:sz="6" w:space="0" w:color="404040" w:themeColor="accent6" w:themeTint="BF"/>
          <w:left w:val="single" w:sz="8" w:space="0" w:color="404040" w:themeColor="accent6" w:themeTint="BF"/>
          <w:bottom w:val="single" w:sz="8" w:space="0" w:color="404040" w:themeColor="accent6" w:themeTint="BF"/>
          <w:right w:val="single" w:sz="8" w:space="0" w:color="40404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0C0" w:themeFill="accent6" w:themeFillTint="3F"/>
      </w:tcPr>
    </w:tblStylePr>
    <w:tblStylePr w:type="band1Horz">
      <w:tblPr/>
      <w:tcPr>
        <w:tcBorders>
          <w:insideH w:val="nil"/>
          <w:insideV w:val="nil"/>
        </w:tcBorders>
        <w:shd w:val="clear" w:color="auto" w:fill="C0C0C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D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91DA" w:themeFill="accent1"/>
      </w:tcPr>
    </w:tblStylePr>
    <w:tblStylePr w:type="lastCol">
      <w:rPr>
        <w:b/>
        <w:bCs/>
        <w:color w:val="FFFFFF" w:themeColor="background1"/>
      </w:rPr>
      <w:tblPr/>
      <w:tcPr>
        <w:tcBorders>
          <w:left w:val="nil"/>
          <w:right w:val="nil"/>
          <w:insideH w:val="nil"/>
          <w:insideV w:val="nil"/>
        </w:tcBorders>
        <w:shd w:val="clear" w:color="auto" w:fill="0091D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83698"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83698" w:themeFill="accent2"/>
      </w:tcPr>
    </w:tblStylePr>
    <w:tblStylePr w:type="lastCol">
      <w:rPr>
        <w:b/>
        <w:bCs/>
        <w:color w:val="FFFFFF" w:themeColor="background1"/>
      </w:rPr>
      <w:tblPr/>
      <w:tcPr>
        <w:tcBorders>
          <w:left w:val="nil"/>
          <w:right w:val="nil"/>
          <w:insideH w:val="nil"/>
          <w:insideV w:val="nil"/>
        </w:tcBorders>
        <w:shd w:val="clear" w:color="auto" w:fill="483698"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0A68"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70A68" w:themeFill="accent3"/>
      </w:tcPr>
    </w:tblStylePr>
    <w:tblStylePr w:type="lastCol">
      <w:rPr>
        <w:b/>
        <w:bCs/>
        <w:color w:val="FFFFFF" w:themeColor="background1"/>
      </w:rPr>
      <w:tblPr/>
      <w:tcPr>
        <w:tcBorders>
          <w:left w:val="nil"/>
          <w:right w:val="nil"/>
          <w:insideH w:val="nil"/>
          <w:insideV w:val="nil"/>
        </w:tcBorders>
        <w:shd w:val="clear" w:color="auto" w:fill="470A68"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D207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D2077" w:themeFill="accent4"/>
      </w:tcPr>
    </w:tblStylePr>
    <w:tblStylePr w:type="lastCol">
      <w:rPr>
        <w:b/>
        <w:bCs/>
        <w:color w:val="FFFFFF" w:themeColor="background1"/>
      </w:rPr>
      <w:tblPr/>
      <w:tcPr>
        <w:tcBorders>
          <w:left w:val="nil"/>
          <w:right w:val="nil"/>
          <w:insideH w:val="nil"/>
          <w:insideV w:val="nil"/>
        </w:tcBorders>
        <w:shd w:val="clear" w:color="auto" w:fill="6D207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A3A1"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A3A1" w:themeFill="accent5"/>
      </w:tcPr>
    </w:tblStylePr>
    <w:tblStylePr w:type="lastCol">
      <w:rPr>
        <w:b/>
        <w:bCs/>
        <w:color w:val="FFFFFF" w:themeColor="background1"/>
      </w:rPr>
      <w:tblPr/>
      <w:tcPr>
        <w:tcBorders>
          <w:left w:val="nil"/>
          <w:right w:val="nil"/>
          <w:insideH w:val="nil"/>
          <w:insideV w:val="nil"/>
        </w:tcBorders>
        <w:shd w:val="clear" w:color="auto" w:fill="00A3A1"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locked/>
    <w:rsid w:val="00D43B83"/>
    <w:pPr>
      <w:spacing w:after="0" w:line="240" w:lineRule="auto"/>
    </w:pPr>
    <w:rPr>
      <w:rFonts w:asciiTheme="majorHAnsi" w:eastAsiaTheme="majorEastAsia" w:hAnsiTheme="majorHAnsi" w:cstheme="majorBidi"/>
      <w:sz w:val="22"/>
      <w:szCs w:val="22"/>
      <w:lang w:val="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accent6"/>
      </w:tcPr>
    </w:tblStylePr>
    <w:tblStylePr w:type="lastCol">
      <w:rPr>
        <w:b/>
        <w:bCs/>
        <w:color w:val="FFFFFF" w:themeColor="background1"/>
      </w:rPr>
      <w:tblPr/>
      <w:tcPr>
        <w:tcBorders>
          <w:left w:val="nil"/>
          <w:right w:val="nil"/>
          <w:insideH w:val="nil"/>
          <w:insideV w:val="nil"/>
        </w:tcBorders>
        <w:shd w:val="clear" w:color="auto" w:fill="000000"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able3Deffects1">
    <w:name w:val="Table 3D effects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locked/>
    <w:rsid w:val="00D43B83"/>
    <w:pPr>
      <w:spacing w:after="200" w:line="252" w:lineRule="auto"/>
    </w:pPr>
    <w:rPr>
      <w:rFonts w:asciiTheme="majorHAnsi" w:eastAsiaTheme="majorEastAsia" w:hAnsiTheme="majorHAnsi" w:cstheme="majorBidi"/>
      <w:color w:val="000080"/>
      <w:sz w:val="22"/>
      <w:szCs w:val="22"/>
      <w:lang w:val="en-US"/>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locked/>
    <w:rsid w:val="00D43B83"/>
    <w:pPr>
      <w:spacing w:after="200" w:line="252" w:lineRule="auto"/>
    </w:pPr>
    <w:rPr>
      <w:rFonts w:asciiTheme="majorHAnsi" w:eastAsiaTheme="majorEastAsia" w:hAnsiTheme="majorHAnsi" w:cstheme="majorBidi"/>
      <w:color w:val="FFFFFF"/>
      <w:sz w:val="22"/>
      <w:szCs w:val="22"/>
      <w:lang w:val="en-US"/>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locked/>
    <w:rsid w:val="00D43B83"/>
    <w:pPr>
      <w:spacing w:after="200" w:line="252" w:lineRule="auto"/>
    </w:pPr>
    <w:rPr>
      <w:rFonts w:eastAsiaTheme="majorEastAsia" w:cstheme="majorBidi"/>
      <w:szCs w:val="22"/>
      <w:lang w:val="en-US"/>
    </w:rPr>
    <w:tblPr>
      <w:tblBorders>
        <w:top w:val="single" w:sz="4" w:space="0" w:color="00338D"/>
        <w:left w:val="single" w:sz="4" w:space="0" w:color="00338D"/>
        <w:bottom w:val="single" w:sz="4" w:space="0" w:color="00338D"/>
        <w:right w:val="single" w:sz="4" w:space="0" w:color="00338D"/>
        <w:insideH w:val="single" w:sz="4" w:space="0" w:color="00338D"/>
        <w:insideV w:val="single" w:sz="4" w:space="0" w:color="00338D"/>
      </w:tblBorders>
    </w:tblPr>
    <w:tcPr>
      <w:shd w:val="clear" w:color="auto" w:fill="auto"/>
    </w:tcPr>
    <w:tblStylePr w:type="firstRow">
      <w:pPr>
        <w:jc w:val="left"/>
      </w:pPr>
      <w:rPr>
        <w:rFonts w:ascii="Arial" w:hAnsi="Arial"/>
        <w:b/>
        <w:sz w:val="20"/>
      </w:rPr>
      <w:tblPr/>
      <w:tcPr>
        <w:vAlign w:val="bottom"/>
      </w:tcPr>
    </w:tblStylePr>
    <w:tblStylePr w:type="lastRow">
      <w:rPr>
        <w:rFonts w:ascii="Arial" w:hAnsi="Arial"/>
        <w:i w:val="0"/>
        <w:iCs/>
        <w:sz w:val="20"/>
      </w:rPr>
      <w:tblPr/>
      <w:tcPr>
        <w:tcBorders>
          <w:tl2br w:val="none" w:sz="0" w:space="0" w:color="auto"/>
          <w:tr2bl w:val="none" w:sz="0" w:space="0" w:color="auto"/>
        </w:tcBorders>
      </w:tcPr>
    </w:tblStylePr>
    <w:tblStylePr w:type="lastCol">
      <w:rPr>
        <w:rFonts w:ascii="Arial" w:hAnsi="Arial"/>
        <w:i w:val="0"/>
        <w:iCs/>
        <w:sz w:val="20"/>
      </w:rPr>
      <w:tblPr/>
      <w:tcPr>
        <w:tcBorders>
          <w:tl2br w:val="none" w:sz="0" w:space="0" w:color="auto"/>
          <w:tr2bl w:val="none" w:sz="0" w:space="0" w:color="auto"/>
        </w:tcBorders>
      </w:tcPr>
    </w:tblStylePr>
  </w:style>
  <w:style w:type="table" w:styleId="TableGrid2">
    <w:name w:val="Table Grid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locked/>
    <w:rsid w:val="00D43B83"/>
    <w:pPr>
      <w:spacing w:after="200" w:line="252" w:lineRule="auto"/>
    </w:pPr>
    <w:rPr>
      <w:rFonts w:asciiTheme="majorHAnsi" w:eastAsiaTheme="majorEastAsia" w:hAnsiTheme="majorHAnsi" w:cstheme="majorBidi"/>
      <w:b/>
      <w:bCs/>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locked/>
    <w:rsid w:val="00D43B83"/>
    <w:pPr>
      <w:spacing w:after="200" w:line="252" w:lineRule="auto"/>
    </w:pPr>
    <w:rPr>
      <w:rFonts w:asciiTheme="majorHAnsi" w:eastAsiaTheme="majorEastAsia" w:hAnsiTheme="majorHAnsi" w:cstheme="majorBidi"/>
      <w:sz w:val="22"/>
      <w:szCs w:val="22"/>
      <w:lang w:val="en-US"/>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customStyle="1" w:styleId="CaptionChar">
    <w:name w:val="Caption Char"/>
    <w:aliases w:val="F2A Caption Char,O.Caption Char,MA Caption Char,Figure caption Char,AWT Caption Char,Table Caption Char,TABLE Char,Char Char,BG Caption Char,Item Char,caption Char,c Char,col bullet Char,cb Char,Center Bold Char,cbbullet Char,u Char"/>
    <w:basedOn w:val="DefaultParagraphFont"/>
    <w:link w:val="Caption"/>
    <w:uiPriority w:val="10"/>
    <w:rsid w:val="00216660"/>
    <w:rPr>
      <w:rFonts w:ascii="Arial" w:hAnsi="Arial"/>
      <w:b/>
      <w:iCs/>
      <w:color w:val="00338D"/>
      <w:sz w:val="18"/>
      <w:szCs w:val="18"/>
    </w:rPr>
  </w:style>
  <w:style w:type="paragraph" w:customStyle="1" w:styleId="TableHeading">
    <w:name w:val="Table Heading"/>
    <w:basedOn w:val="BodyText"/>
    <w:uiPriority w:val="17"/>
    <w:rsid w:val="00A3343F"/>
    <w:pPr>
      <w:spacing w:before="40" w:after="40"/>
    </w:pPr>
    <w:rPr>
      <w:b/>
      <w:color w:val="FFFFFF" w:themeColor="background1"/>
    </w:rPr>
  </w:style>
  <w:style w:type="paragraph" w:customStyle="1" w:styleId="ListNumberText">
    <w:name w:val="List Number Text"/>
    <w:basedOn w:val="BodyText"/>
    <w:uiPriority w:val="9"/>
    <w:rsid w:val="00A3343F"/>
    <w:pPr>
      <w:ind w:left="357"/>
    </w:pPr>
  </w:style>
  <w:style w:type="paragraph" w:customStyle="1" w:styleId="ListNumberText2">
    <w:name w:val="List Number Text 2"/>
    <w:basedOn w:val="BodyText"/>
    <w:uiPriority w:val="9"/>
    <w:rsid w:val="00A3343F"/>
    <w:pPr>
      <w:ind w:left="720"/>
    </w:pPr>
  </w:style>
  <w:style w:type="paragraph" w:customStyle="1" w:styleId="ListNumberText3">
    <w:name w:val="List Number Text 3"/>
    <w:basedOn w:val="BodyText"/>
    <w:uiPriority w:val="9"/>
    <w:rsid w:val="00A3343F"/>
    <w:pPr>
      <w:ind w:left="1077"/>
    </w:pPr>
  </w:style>
  <w:style w:type="paragraph" w:customStyle="1" w:styleId="GuidanceText">
    <w:name w:val="Guidance Text"/>
    <w:basedOn w:val="BodyText"/>
    <w:uiPriority w:val="17"/>
    <w:rsid w:val="00A3343F"/>
    <w:pPr>
      <w:pBdr>
        <w:top w:val="single" w:sz="8" w:space="3" w:color="900000"/>
        <w:bottom w:val="single" w:sz="8" w:space="3" w:color="900000"/>
      </w:pBdr>
      <w:shd w:val="clear" w:color="auto" w:fill="FFFFCC"/>
      <w:tabs>
        <w:tab w:val="center" w:pos="4513"/>
      </w:tabs>
    </w:pPr>
    <w:rPr>
      <w:rFonts w:eastAsia="Times New Roman" w:cs="Arial"/>
      <w:color w:val="900000"/>
    </w:rPr>
  </w:style>
  <w:style w:type="character" w:customStyle="1" w:styleId="ListParagraphChar">
    <w:name w:val="List Paragraph Char"/>
    <w:aliases w:val="Recommendation Char,L Char,List Paragraph1 Char,List Paragraph11 Char,Bullet point Char,Use Case List Paragraph Char,Heading2 Char,Body Bullet Char,Table Number Paragraph Char,Colorful List - Accent 11 Char,lp1 Char,Figure_name Char"/>
    <w:link w:val="ListParagraph"/>
    <w:uiPriority w:val="99"/>
    <w:qFormat/>
    <w:locked/>
    <w:rsid w:val="008A492D"/>
    <w:rPr>
      <w:rFonts w:ascii="Arial" w:hAnsi="Arial"/>
      <w:sz w:val="22"/>
      <w:szCs w:val="22"/>
    </w:rPr>
  </w:style>
  <w:style w:type="paragraph" w:styleId="Revision">
    <w:name w:val="Revision"/>
    <w:hidden/>
    <w:uiPriority w:val="99"/>
    <w:semiHidden/>
    <w:rsid w:val="00C57E9E"/>
    <w:pPr>
      <w:spacing w:after="0" w:line="240" w:lineRule="auto"/>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94741">
      <w:bodyDiv w:val="1"/>
      <w:marLeft w:val="0"/>
      <w:marRight w:val="0"/>
      <w:marTop w:val="0"/>
      <w:marBottom w:val="0"/>
      <w:divBdr>
        <w:top w:val="none" w:sz="0" w:space="0" w:color="auto"/>
        <w:left w:val="none" w:sz="0" w:space="0" w:color="auto"/>
        <w:bottom w:val="none" w:sz="0" w:space="0" w:color="auto"/>
        <w:right w:val="none" w:sz="0" w:space="0" w:color="auto"/>
      </w:divBdr>
    </w:div>
    <w:div w:id="40833068">
      <w:bodyDiv w:val="1"/>
      <w:marLeft w:val="0"/>
      <w:marRight w:val="0"/>
      <w:marTop w:val="0"/>
      <w:marBottom w:val="0"/>
      <w:divBdr>
        <w:top w:val="none" w:sz="0" w:space="0" w:color="auto"/>
        <w:left w:val="none" w:sz="0" w:space="0" w:color="auto"/>
        <w:bottom w:val="none" w:sz="0" w:space="0" w:color="auto"/>
        <w:right w:val="none" w:sz="0" w:space="0" w:color="auto"/>
      </w:divBdr>
    </w:div>
    <w:div w:id="46951636">
      <w:bodyDiv w:val="1"/>
      <w:marLeft w:val="0"/>
      <w:marRight w:val="0"/>
      <w:marTop w:val="0"/>
      <w:marBottom w:val="0"/>
      <w:divBdr>
        <w:top w:val="none" w:sz="0" w:space="0" w:color="auto"/>
        <w:left w:val="none" w:sz="0" w:space="0" w:color="auto"/>
        <w:bottom w:val="none" w:sz="0" w:space="0" w:color="auto"/>
        <w:right w:val="none" w:sz="0" w:space="0" w:color="auto"/>
      </w:divBdr>
    </w:div>
    <w:div w:id="87818732">
      <w:bodyDiv w:val="1"/>
      <w:marLeft w:val="0"/>
      <w:marRight w:val="0"/>
      <w:marTop w:val="0"/>
      <w:marBottom w:val="0"/>
      <w:divBdr>
        <w:top w:val="none" w:sz="0" w:space="0" w:color="auto"/>
        <w:left w:val="none" w:sz="0" w:space="0" w:color="auto"/>
        <w:bottom w:val="none" w:sz="0" w:space="0" w:color="auto"/>
        <w:right w:val="none" w:sz="0" w:space="0" w:color="auto"/>
      </w:divBdr>
      <w:divsChild>
        <w:div w:id="364260769">
          <w:marLeft w:val="274"/>
          <w:marRight w:val="0"/>
          <w:marTop w:val="0"/>
          <w:marBottom w:val="0"/>
          <w:divBdr>
            <w:top w:val="none" w:sz="0" w:space="0" w:color="auto"/>
            <w:left w:val="none" w:sz="0" w:space="0" w:color="auto"/>
            <w:bottom w:val="none" w:sz="0" w:space="0" w:color="auto"/>
            <w:right w:val="none" w:sz="0" w:space="0" w:color="auto"/>
          </w:divBdr>
        </w:div>
        <w:div w:id="1385443388">
          <w:marLeft w:val="274"/>
          <w:marRight w:val="0"/>
          <w:marTop w:val="0"/>
          <w:marBottom w:val="0"/>
          <w:divBdr>
            <w:top w:val="none" w:sz="0" w:space="0" w:color="auto"/>
            <w:left w:val="none" w:sz="0" w:space="0" w:color="auto"/>
            <w:bottom w:val="none" w:sz="0" w:space="0" w:color="auto"/>
            <w:right w:val="none" w:sz="0" w:space="0" w:color="auto"/>
          </w:divBdr>
        </w:div>
      </w:divsChild>
    </w:div>
    <w:div w:id="94449592">
      <w:bodyDiv w:val="1"/>
      <w:marLeft w:val="0"/>
      <w:marRight w:val="0"/>
      <w:marTop w:val="0"/>
      <w:marBottom w:val="0"/>
      <w:divBdr>
        <w:top w:val="none" w:sz="0" w:space="0" w:color="auto"/>
        <w:left w:val="none" w:sz="0" w:space="0" w:color="auto"/>
        <w:bottom w:val="none" w:sz="0" w:space="0" w:color="auto"/>
        <w:right w:val="none" w:sz="0" w:space="0" w:color="auto"/>
      </w:divBdr>
      <w:divsChild>
        <w:div w:id="284385782">
          <w:marLeft w:val="274"/>
          <w:marRight w:val="0"/>
          <w:marTop w:val="0"/>
          <w:marBottom w:val="0"/>
          <w:divBdr>
            <w:top w:val="none" w:sz="0" w:space="0" w:color="auto"/>
            <w:left w:val="none" w:sz="0" w:space="0" w:color="auto"/>
            <w:bottom w:val="none" w:sz="0" w:space="0" w:color="auto"/>
            <w:right w:val="none" w:sz="0" w:space="0" w:color="auto"/>
          </w:divBdr>
        </w:div>
        <w:div w:id="674844644">
          <w:marLeft w:val="274"/>
          <w:marRight w:val="0"/>
          <w:marTop w:val="0"/>
          <w:marBottom w:val="0"/>
          <w:divBdr>
            <w:top w:val="none" w:sz="0" w:space="0" w:color="auto"/>
            <w:left w:val="none" w:sz="0" w:space="0" w:color="auto"/>
            <w:bottom w:val="none" w:sz="0" w:space="0" w:color="auto"/>
            <w:right w:val="none" w:sz="0" w:space="0" w:color="auto"/>
          </w:divBdr>
        </w:div>
        <w:div w:id="1026058067">
          <w:marLeft w:val="274"/>
          <w:marRight w:val="0"/>
          <w:marTop w:val="0"/>
          <w:marBottom w:val="0"/>
          <w:divBdr>
            <w:top w:val="none" w:sz="0" w:space="0" w:color="auto"/>
            <w:left w:val="none" w:sz="0" w:space="0" w:color="auto"/>
            <w:bottom w:val="none" w:sz="0" w:space="0" w:color="auto"/>
            <w:right w:val="none" w:sz="0" w:space="0" w:color="auto"/>
          </w:divBdr>
        </w:div>
        <w:div w:id="1116369556">
          <w:marLeft w:val="274"/>
          <w:marRight w:val="0"/>
          <w:marTop w:val="0"/>
          <w:marBottom w:val="0"/>
          <w:divBdr>
            <w:top w:val="none" w:sz="0" w:space="0" w:color="auto"/>
            <w:left w:val="none" w:sz="0" w:space="0" w:color="auto"/>
            <w:bottom w:val="none" w:sz="0" w:space="0" w:color="auto"/>
            <w:right w:val="none" w:sz="0" w:space="0" w:color="auto"/>
          </w:divBdr>
        </w:div>
      </w:divsChild>
    </w:div>
    <w:div w:id="111216531">
      <w:bodyDiv w:val="1"/>
      <w:marLeft w:val="0"/>
      <w:marRight w:val="0"/>
      <w:marTop w:val="0"/>
      <w:marBottom w:val="0"/>
      <w:divBdr>
        <w:top w:val="none" w:sz="0" w:space="0" w:color="auto"/>
        <w:left w:val="none" w:sz="0" w:space="0" w:color="auto"/>
        <w:bottom w:val="none" w:sz="0" w:space="0" w:color="auto"/>
        <w:right w:val="none" w:sz="0" w:space="0" w:color="auto"/>
      </w:divBdr>
    </w:div>
    <w:div w:id="137305506">
      <w:bodyDiv w:val="1"/>
      <w:marLeft w:val="0"/>
      <w:marRight w:val="0"/>
      <w:marTop w:val="0"/>
      <w:marBottom w:val="0"/>
      <w:divBdr>
        <w:top w:val="none" w:sz="0" w:space="0" w:color="auto"/>
        <w:left w:val="none" w:sz="0" w:space="0" w:color="auto"/>
        <w:bottom w:val="none" w:sz="0" w:space="0" w:color="auto"/>
        <w:right w:val="none" w:sz="0" w:space="0" w:color="auto"/>
      </w:divBdr>
    </w:div>
    <w:div w:id="147284045">
      <w:bodyDiv w:val="1"/>
      <w:marLeft w:val="0"/>
      <w:marRight w:val="0"/>
      <w:marTop w:val="0"/>
      <w:marBottom w:val="0"/>
      <w:divBdr>
        <w:top w:val="none" w:sz="0" w:space="0" w:color="auto"/>
        <w:left w:val="none" w:sz="0" w:space="0" w:color="auto"/>
        <w:bottom w:val="none" w:sz="0" w:space="0" w:color="auto"/>
        <w:right w:val="none" w:sz="0" w:space="0" w:color="auto"/>
      </w:divBdr>
    </w:div>
    <w:div w:id="151216511">
      <w:bodyDiv w:val="1"/>
      <w:marLeft w:val="0"/>
      <w:marRight w:val="0"/>
      <w:marTop w:val="0"/>
      <w:marBottom w:val="0"/>
      <w:divBdr>
        <w:top w:val="none" w:sz="0" w:space="0" w:color="auto"/>
        <w:left w:val="none" w:sz="0" w:space="0" w:color="auto"/>
        <w:bottom w:val="none" w:sz="0" w:space="0" w:color="auto"/>
        <w:right w:val="none" w:sz="0" w:space="0" w:color="auto"/>
      </w:divBdr>
    </w:div>
    <w:div w:id="171454247">
      <w:bodyDiv w:val="1"/>
      <w:marLeft w:val="0"/>
      <w:marRight w:val="0"/>
      <w:marTop w:val="0"/>
      <w:marBottom w:val="0"/>
      <w:divBdr>
        <w:top w:val="none" w:sz="0" w:space="0" w:color="auto"/>
        <w:left w:val="none" w:sz="0" w:space="0" w:color="auto"/>
        <w:bottom w:val="none" w:sz="0" w:space="0" w:color="auto"/>
        <w:right w:val="none" w:sz="0" w:space="0" w:color="auto"/>
      </w:divBdr>
      <w:divsChild>
        <w:div w:id="622618945">
          <w:marLeft w:val="274"/>
          <w:marRight w:val="0"/>
          <w:marTop w:val="0"/>
          <w:marBottom w:val="0"/>
          <w:divBdr>
            <w:top w:val="none" w:sz="0" w:space="0" w:color="auto"/>
            <w:left w:val="none" w:sz="0" w:space="0" w:color="auto"/>
            <w:bottom w:val="none" w:sz="0" w:space="0" w:color="auto"/>
            <w:right w:val="none" w:sz="0" w:space="0" w:color="auto"/>
          </w:divBdr>
        </w:div>
        <w:div w:id="1718118815">
          <w:marLeft w:val="274"/>
          <w:marRight w:val="0"/>
          <w:marTop w:val="0"/>
          <w:marBottom w:val="120"/>
          <w:divBdr>
            <w:top w:val="none" w:sz="0" w:space="0" w:color="auto"/>
            <w:left w:val="none" w:sz="0" w:space="0" w:color="auto"/>
            <w:bottom w:val="none" w:sz="0" w:space="0" w:color="auto"/>
            <w:right w:val="none" w:sz="0" w:space="0" w:color="auto"/>
          </w:divBdr>
        </w:div>
      </w:divsChild>
    </w:div>
    <w:div w:id="173692980">
      <w:bodyDiv w:val="1"/>
      <w:marLeft w:val="0"/>
      <w:marRight w:val="0"/>
      <w:marTop w:val="0"/>
      <w:marBottom w:val="0"/>
      <w:divBdr>
        <w:top w:val="none" w:sz="0" w:space="0" w:color="auto"/>
        <w:left w:val="none" w:sz="0" w:space="0" w:color="auto"/>
        <w:bottom w:val="none" w:sz="0" w:space="0" w:color="auto"/>
        <w:right w:val="none" w:sz="0" w:space="0" w:color="auto"/>
      </w:divBdr>
    </w:div>
    <w:div w:id="205995764">
      <w:bodyDiv w:val="1"/>
      <w:marLeft w:val="0"/>
      <w:marRight w:val="0"/>
      <w:marTop w:val="0"/>
      <w:marBottom w:val="0"/>
      <w:divBdr>
        <w:top w:val="none" w:sz="0" w:space="0" w:color="auto"/>
        <w:left w:val="none" w:sz="0" w:space="0" w:color="auto"/>
        <w:bottom w:val="none" w:sz="0" w:space="0" w:color="auto"/>
        <w:right w:val="none" w:sz="0" w:space="0" w:color="auto"/>
      </w:divBdr>
    </w:div>
    <w:div w:id="228927294">
      <w:bodyDiv w:val="1"/>
      <w:marLeft w:val="0"/>
      <w:marRight w:val="0"/>
      <w:marTop w:val="0"/>
      <w:marBottom w:val="0"/>
      <w:divBdr>
        <w:top w:val="none" w:sz="0" w:space="0" w:color="auto"/>
        <w:left w:val="none" w:sz="0" w:space="0" w:color="auto"/>
        <w:bottom w:val="none" w:sz="0" w:space="0" w:color="auto"/>
        <w:right w:val="none" w:sz="0" w:space="0" w:color="auto"/>
      </w:divBdr>
    </w:div>
    <w:div w:id="231240463">
      <w:bodyDiv w:val="1"/>
      <w:marLeft w:val="0"/>
      <w:marRight w:val="0"/>
      <w:marTop w:val="0"/>
      <w:marBottom w:val="0"/>
      <w:divBdr>
        <w:top w:val="none" w:sz="0" w:space="0" w:color="auto"/>
        <w:left w:val="none" w:sz="0" w:space="0" w:color="auto"/>
        <w:bottom w:val="none" w:sz="0" w:space="0" w:color="auto"/>
        <w:right w:val="none" w:sz="0" w:space="0" w:color="auto"/>
      </w:divBdr>
    </w:div>
    <w:div w:id="252470180">
      <w:bodyDiv w:val="1"/>
      <w:marLeft w:val="0"/>
      <w:marRight w:val="0"/>
      <w:marTop w:val="0"/>
      <w:marBottom w:val="0"/>
      <w:divBdr>
        <w:top w:val="none" w:sz="0" w:space="0" w:color="auto"/>
        <w:left w:val="none" w:sz="0" w:space="0" w:color="auto"/>
        <w:bottom w:val="none" w:sz="0" w:space="0" w:color="auto"/>
        <w:right w:val="none" w:sz="0" w:space="0" w:color="auto"/>
      </w:divBdr>
    </w:div>
    <w:div w:id="263077328">
      <w:bodyDiv w:val="1"/>
      <w:marLeft w:val="0"/>
      <w:marRight w:val="0"/>
      <w:marTop w:val="0"/>
      <w:marBottom w:val="0"/>
      <w:divBdr>
        <w:top w:val="none" w:sz="0" w:space="0" w:color="auto"/>
        <w:left w:val="none" w:sz="0" w:space="0" w:color="auto"/>
        <w:bottom w:val="none" w:sz="0" w:space="0" w:color="auto"/>
        <w:right w:val="none" w:sz="0" w:space="0" w:color="auto"/>
      </w:divBdr>
    </w:div>
    <w:div w:id="279729216">
      <w:bodyDiv w:val="1"/>
      <w:marLeft w:val="0"/>
      <w:marRight w:val="0"/>
      <w:marTop w:val="0"/>
      <w:marBottom w:val="0"/>
      <w:divBdr>
        <w:top w:val="none" w:sz="0" w:space="0" w:color="auto"/>
        <w:left w:val="none" w:sz="0" w:space="0" w:color="auto"/>
        <w:bottom w:val="none" w:sz="0" w:space="0" w:color="auto"/>
        <w:right w:val="none" w:sz="0" w:space="0" w:color="auto"/>
      </w:divBdr>
    </w:div>
    <w:div w:id="290478064">
      <w:bodyDiv w:val="1"/>
      <w:marLeft w:val="0"/>
      <w:marRight w:val="0"/>
      <w:marTop w:val="0"/>
      <w:marBottom w:val="0"/>
      <w:divBdr>
        <w:top w:val="none" w:sz="0" w:space="0" w:color="auto"/>
        <w:left w:val="none" w:sz="0" w:space="0" w:color="auto"/>
        <w:bottom w:val="none" w:sz="0" w:space="0" w:color="auto"/>
        <w:right w:val="none" w:sz="0" w:space="0" w:color="auto"/>
      </w:divBdr>
    </w:div>
    <w:div w:id="344089941">
      <w:bodyDiv w:val="1"/>
      <w:marLeft w:val="0"/>
      <w:marRight w:val="0"/>
      <w:marTop w:val="0"/>
      <w:marBottom w:val="0"/>
      <w:divBdr>
        <w:top w:val="none" w:sz="0" w:space="0" w:color="auto"/>
        <w:left w:val="none" w:sz="0" w:space="0" w:color="auto"/>
        <w:bottom w:val="none" w:sz="0" w:space="0" w:color="auto"/>
        <w:right w:val="none" w:sz="0" w:space="0" w:color="auto"/>
      </w:divBdr>
    </w:div>
    <w:div w:id="405996640">
      <w:bodyDiv w:val="1"/>
      <w:marLeft w:val="0"/>
      <w:marRight w:val="0"/>
      <w:marTop w:val="0"/>
      <w:marBottom w:val="0"/>
      <w:divBdr>
        <w:top w:val="none" w:sz="0" w:space="0" w:color="auto"/>
        <w:left w:val="none" w:sz="0" w:space="0" w:color="auto"/>
        <w:bottom w:val="none" w:sz="0" w:space="0" w:color="auto"/>
        <w:right w:val="none" w:sz="0" w:space="0" w:color="auto"/>
      </w:divBdr>
    </w:div>
    <w:div w:id="411123882">
      <w:bodyDiv w:val="1"/>
      <w:marLeft w:val="0"/>
      <w:marRight w:val="0"/>
      <w:marTop w:val="0"/>
      <w:marBottom w:val="0"/>
      <w:divBdr>
        <w:top w:val="none" w:sz="0" w:space="0" w:color="auto"/>
        <w:left w:val="none" w:sz="0" w:space="0" w:color="auto"/>
        <w:bottom w:val="none" w:sz="0" w:space="0" w:color="auto"/>
        <w:right w:val="none" w:sz="0" w:space="0" w:color="auto"/>
      </w:divBdr>
    </w:div>
    <w:div w:id="469397323">
      <w:bodyDiv w:val="1"/>
      <w:marLeft w:val="0"/>
      <w:marRight w:val="0"/>
      <w:marTop w:val="0"/>
      <w:marBottom w:val="0"/>
      <w:divBdr>
        <w:top w:val="none" w:sz="0" w:space="0" w:color="auto"/>
        <w:left w:val="none" w:sz="0" w:space="0" w:color="auto"/>
        <w:bottom w:val="none" w:sz="0" w:space="0" w:color="auto"/>
        <w:right w:val="none" w:sz="0" w:space="0" w:color="auto"/>
      </w:divBdr>
    </w:div>
    <w:div w:id="471168479">
      <w:bodyDiv w:val="1"/>
      <w:marLeft w:val="0"/>
      <w:marRight w:val="0"/>
      <w:marTop w:val="0"/>
      <w:marBottom w:val="0"/>
      <w:divBdr>
        <w:top w:val="none" w:sz="0" w:space="0" w:color="auto"/>
        <w:left w:val="none" w:sz="0" w:space="0" w:color="auto"/>
        <w:bottom w:val="none" w:sz="0" w:space="0" w:color="auto"/>
        <w:right w:val="none" w:sz="0" w:space="0" w:color="auto"/>
      </w:divBdr>
    </w:div>
    <w:div w:id="479732360">
      <w:bodyDiv w:val="1"/>
      <w:marLeft w:val="0"/>
      <w:marRight w:val="0"/>
      <w:marTop w:val="0"/>
      <w:marBottom w:val="0"/>
      <w:divBdr>
        <w:top w:val="none" w:sz="0" w:space="0" w:color="auto"/>
        <w:left w:val="none" w:sz="0" w:space="0" w:color="auto"/>
        <w:bottom w:val="none" w:sz="0" w:space="0" w:color="auto"/>
        <w:right w:val="none" w:sz="0" w:space="0" w:color="auto"/>
      </w:divBdr>
    </w:div>
    <w:div w:id="502546983">
      <w:bodyDiv w:val="1"/>
      <w:marLeft w:val="0"/>
      <w:marRight w:val="0"/>
      <w:marTop w:val="0"/>
      <w:marBottom w:val="0"/>
      <w:divBdr>
        <w:top w:val="none" w:sz="0" w:space="0" w:color="auto"/>
        <w:left w:val="none" w:sz="0" w:space="0" w:color="auto"/>
        <w:bottom w:val="none" w:sz="0" w:space="0" w:color="auto"/>
        <w:right w:val="none" w:sz="0" w:space="0" w:color="auto"/>
      </w:divBdr>
    </w:div>
    <w:div w:id="531722859">
      <w:bodyDiv w:val="1"/>
      <w:marLeft w:val="0"/>
      <w:marRight w:val="0"/>
      <w:marTop w:val="0"/>
      <w:marBottom w:val="0"/>
      <w:divBdr>
        <w:top w:val="none" w:sz="0" w:space="0" w:color="auto"/>
        <w:left w:val="none" w:sz="0" w:space="0" w:color="auto"/>
        <w:bottom w:val="none" w:sz="0" w:space="0" w:color="auto"/>
        <w:right w:val="none" w:sz="0" w:space="0" w:color="auto"/>
      </w:divBdr>
    </w:div>
    <w:div w:id="552808300">
      <w:bodyDiv w:val="1"/>
      <w:marLeft w:val="0"/>
      <w:marRight w:val="0"/>
      <w:marTop w:val="0"/>
      <w:marBottom w:val="0"/>
      <w:divBdr>
        <w:top w:val="none" w:sz="0" w:space="0" w:color="auto"/>
        <w:left w:val="none" w:sz="0" w:space="0" w:color="auto"/>
        <w:bottom w:val="none" w:sz="0" w:space="0" w:color="auto"/>
        <w:right w:val="none" w:sz="0" w:space="0" w:color="auto"/>
      </w:divBdr>
      <w:divsChild>
        <w:div w:id="607661602">
          <w:marLeft w:val="274"/>
          <w:marRight w:val="0"/>
          <w:marTop w:val="0"/>
          <w:marBottom w:val="0"/>
          <w:divBdr>
            <w:top w:val="none" w:sz="0" w:space="0" w:color="auto"/>
            <w:left w:val="none" w:sz="0" w:space="0" w:color="auto"/>
            <w:bottom w:val="none" w:sz="0" w:space="0" w:color="auto"/>
            <w:right w:val="none" w:sz="0" w:space="0" w:color="auto"/>
          </w:divBdr>
        </w:div>
        <w:div w:id="1166289263">
          <w:marLeft w:val="274"/>
          <w:marRight w:val="0"/>
          <w:marTop w:val="0"/>
          <w:marBottom w:val="0"/>
          <w:divBdr>
            <w:top w:val="none" w:sz="0" w:space="0" w:color="auto"/>
            <w:left w:val="none" w:sz="0" w:space="0" w:color="auto"/>
            <w:bottom w:val="none" w:sz="0" w:space="0" w:color="auto"/>
            <w:right w:val="none" w:sz="0" w:space="0" w:color="auto"/>
          </w:divBdr>
        </w:div>
        <w:div w:id="1440756068">
          <w:marLeft w:val="274"/>
          <w:marRight w:val="0"/>
          <w:marTop w:val="0"/>
          <w:marBottom w:val="0"/>
          <w:divBdr>
            <w:top w:val="none" w:sz="0" w:space="0" w:color="auto"/>
            <w:left w:val="none" w:sz="0" w:space="0" w:color="auto"/>
            <w:bottom w:val="none" w:sz="0" w:space="0" w:color="auto"/>
            <w:right w:val="none" w:sz="0" w:space="0" w:color="auto"/>
          </w:divBdr>
        </w:div>
        <w:div w:id="1615094096">
          <w:marLeft w:val="274"/>
          <w:marRight w:val="0"/>
          <w:marTop w:val="0"/>
          <w:marBottom w:val="0"/>
          <w:divBdr>
            <w:top w:val="none" w:sz="0" w:space="0" w:color="auto"/>
            <w:left w:val="none" w:sz="0" w:space="0" w:color="auto"/>
            <w:bottom w:val="none" w:sz="0" w:space="0" w:color="auto"/>
            <w:right w:val="none" w:sz="0" w:space="0" w:color="auto"/>
          </w:divBdr>
        </w:div>
      </w:divsChild>
    </w:div>
    <w:div w:id="595794053">
      <w:bodyDiv w:val="1"/>
      <w:marLeft w:val="0"/>
      <w:marRight w:val="0"/>
      <w:marTop w:val="0"/>
      <w:marBottom w:val="0"/>
      <w:divBdr>
        <w:top w:val="none" w:sz="0" w:space="0" w:color="auto"/>
        <w:left w:val="none" w:sz="0" w:space="0" w:color="auto"/>
        <w:bottom w:val="none" w:sz="0" w:space="0" w:color="auto"/>
        <w:right w:val="none" w:sz="0" w:space="0" w:color="auto"/>
      </w:divBdr>
    </w:div>
    <w:div w:id="640426424">
      <w:bodyDiv w:val="1"/>
      <w:marLeft w:val="0"/>
      <w:marRight w:val="0"/>
      <w:marTop w:val="0"/>
      <w:marBottom w:val="0"/>
      <w:divBdr>
        <w:top w:val="none" w:sz="0" w:space="0" w:color="auto"/>
        <w:left w:val="none" w:sz="0" w:space="0" w:color="auto"/>
        <w:bottom w:val="none" w:sz="0" w:space="0" w:color="auto"/>
        <w:right w:val="none" w:sz="0" w:space="0" w:color="auto"/>
      </w:divBdr>
      <w:divsChild>
        <w:div w:id="255411029">
          <w:marLeft w:val="274"/>
          <w:marRight w:val="0"/>
          <w:marTop w:val="0"/>
          <w:marBottom w:val="0"/>
          <w:divBdr>
            <w:top w:val="none" w:sz="0" w:space="0" w:color="auto"/>
            <w:left w:val="none" w:sz="0" w:space="0" w:color="auto"/>
            <w:bottom w:val="none" w:sz="0" w:space="0" w:color="auto"/>
            <w:right w:val="none" w:sz="0" w:space="0" w:color="auto"/>
          </w:divBdr>
        </w:div>
        <w:div w:id="1155878425">
          <w:marLeft w:val="274"/>
          <w:marRight w:val="0"/>
          <w:marTop w:val="0"/>
          <w:marBottom w:val="0"/>
          <w:divBdr>
            <w:top w:val="none" w:sz="0" w:space="0" w:color="auto"/>
            <w:left w:val="none" w:sz="0" w:space="0" w:color="auto"/>
            <w:bottom w:val="none" w:sz="0" w:space="0" w:color="auto"/>
            <w:right w:val="none" w:sz="0" w:space="0" w:color="auto"/>
          </w:divBdr>
        </w:div>
        <w:div w:id="1171066177">
          <w:marLeft w:val="274"/>
          <w:marRight w:val="0"/>
          <w:marTop w:val="0"/>
          <w:marBottom w:val="0"/>
          <w:divBdr>
            <w:top w:val="none" w:sz="0" w:space="0" w:color="auto"/>
            <w:left w:val="none" w:sz="0" w:space="0" w:color="auto"/>
            <w:bottom w:val="none" w:sz="0" w:space="0" w:color="auto"/>
            <w:right w:val="none" w:sz="0" w:space="0" w:color="auto"/>
          </w:divBdr>
        </w:div>
      </w:divsChild>
    </w:div>
    <w:div w:id="645862035">
      <w:bodyDiv w:val="1"/>
      <w:marLeft w:val="0"/>
      <w:marRight w:val="0"/>
      <w:marTop w:val="0"/>
      <w:marBottom w:val="0"/>
      <w:divBdr>
        <w:top w:val="none" w:sz="0" w:space="0" w:color="auto"/>
        <w:left w:val="none" w:sz="0" w:space="0" w:color="auto"/>
        <w:bottom w:val="none" w:sz="0" w:space="0" w:color="auto"/>
        <w:right w:val="none" w:sz="0" w:space="0" w:color="auto"/>
      </w:divBdr>
    </w:div>
    <w:div w:id="658388179">
      <w:bodyDiv w:val="1"/>
      <w:marLeft w:val="0"/>
      <w:marRight w:val="0"/>
      <w:marTop w:val="0"/>
      <w:marBottom w:val="0"/>
      <w:divBdr>
        <w:top w:val="none" w:sz="0" w:space="0" w:color="auto"/>
        <w:left w:val="none" w:sz="0" w:space="0" w:color="auto"/>
        <w:bottom w:val="none" w:sz="0" w:space="0" w:color="auto"/>
        <w:right w:val="none" w:sz="0" w:space="0" w:color="auto"/>
      </w:divBdr>
    </w:div>
    <w:div w:id="666640605">
      <w:bodyDiv w:val="1"/>
      <w:marLeft w:val="0"/>
      <w:marRight w:val="0"/>
      <w:marTop w:val="0"/>
      <w:marBottom w:val="0"/>
      <w:divBdr>
        <w:top w:val="none" w:sz="0" w:space="0" w:color="auto"/>
        <w:left w:val="none" w:sz="0" w:space="0" w:color="auto"/>
        <w:bottom w:val="none" w:sz="0" w:space="0" w:color="auto"/>
        <w:right w:val="none" w:sz="0" w:space="0" w:color="auto"/>
      </w:divBdr>
    </w:div>
    <w:div w:id="675500649">
      <w:bodyDiv w:val="1"/>
      <w:marLeft w:val="0"/>
      <w:marRight w:val="0"/>
      <w:marTop w:val="0"/>
      <w:marBottom w:val="0"/>
      <w:divBdr>
        <w:top w:val="none" w:sz="0" w:space="0" w:color="auto"/>
        <w:left w:val="none" w:sz="0" w:space="0" w:color="auto"/>
        <w:bottom w:val="none" w:sz="0" w:space="0" w:color="auto"/>
        <w:right w:val="none" w:sz="0" w:space="0" w:color="auto"/>
      </w:divBdr>
    </w:div>
    <w:div w:id="675573249">
      <w:bodyDiv w:val="1"/>
      <w:marLeft w:val="0"/>
      <w:marRight w:val="0"/>
      <w:marTop w:val="0"/>
      <w:marBottom w:val="0"/>
      <w:divBdr>
        <w:top w:val="none" w:sz="0" w:space="0" w:color="auto"/>
        <w:left w:val="none" w:sz="0" w:space="0" w:color="auto"/>
        <w:bottom w:val="none" w:sz="0" w:space="0" w:color="auto"/>
        <w:right w:val="none" w:sz="0" w:space="0" w:color="auto"/>
      </w:divBdr>
    </w:div>
    <w:div w:id="689644383">
      <w:bodyDiv w:val="1"/>
      <w:marLeft w:val="0"/>
      <w:marRight w:val="0"/>
      <w:marTop w:val="0"/>
      <w:marBottom w:val="0"/>
      <w:divBdr>
        <w:top w:val="none" w:sz="0" w:space="0" w:color="auto"/>
        <w:left w:val="none" w:sz="0" w:space="0" w:color="auto"/>
        <w:bottom w:val="none" w:sz="0" w:space="0" w:color="auto"/>
        <w:right w:val="none" w:sz="0" w:space="0" w:color="auto"/>
      </w:divBdr>
      <w:divsChild>
        <w:div w:id="235241325">
          <w:marLeft w:val="274"/>
          <w:marRight w:val="0"/>
          <w:marTop w:val="0"/>
          <w:marBottom w:val="0"/>
          <w:divBdr>
            <w:top w:val="none" w:sz="0" w:space="0" w:color="auto"/>
            <w:left w:val="none" w:sz="0" w:space="0" w:color="auto"/>
            <w:bottom w:val="none" w:sz="0" w:space="0" w:color="auto"/>
            <w:right w:val="none" w:sz="0" w:space="0" w:color="auto"/>
          </w:divBdr>
        </w:div>
        <w:div w:id="1465271088">
          <w:marLeft w:val="274"/>
          <w:marRight w:val="0"/>
          <w:marTop w:val="0"/>
          <w:marBottom w:val="0"/>
          <w:divBdr>
            <w:top w:val="none" w:sz="0" w:space="0" w:color="auto"/>
            <w:left w:val="none" w:sz="0" w:space="0" w:color="auto"/>
            <w:bottom w:val="none" w:sz="0" w:space="0" w:color="auto"/>
            <w:right w:val="none" w:sz="0" w:space="0" w:color="auto"/>
          </w:divBdr>
        </w:div>
      </w:divsChild>
    </w:div>
    <w:div w:id="733237245">
      <w:bodyDiv w:val="1"/>
      <w:marLeft w:val="0"/>
      <w:marRight w:val="0"/>
      <w:marTop w:val="0"/>
      <w:marBottom w:val="0"/>
      <w:divBdr>
        <w:top w:val="none" w:sz="0" w:space="0" w:color="auto"/>
        <w:left w:val="none" w:sz="0" w:space="0" w:color="auto"/>
        <w:bottom w:val="none" w:sz="0" w:space="0" w:color="auto"/>
        <w:right w:val="none" w:sz="0" w:space="0" w:color="auto"/>
      </w:divBdr>
      <w:divsChild>
        <w:div w:id="296495258">
          <w:marLeft w:val="274"/>
          <w:marRight w:val="0"/>
          <w:marTop w:val="0"/>
          <w:marBottom w:val="0"/>
          <w:divBdr>
            <w:top w:val="none" w:sz="0" w:space="0" w:color="auto"/>
            <w:left w:val="none" w:sz="0" w:space="0" w:color="auto"/>
            <w:bottom w:val="none" w:sz="0" w:space="0" w:color="auto"/>
            <w:right w:val="none" w:sz="0" w:space="0" w:color="auto"/>
          </w:divBdr>
        </w:div>
        <w:div w:id="1674409446">
          <w:marLeft w:val="274"/>
          <w:marRight w:val="0"/>
          <w:marTop w:val="0"/>
          <w:marBottom w:val="0"/>
          <w:divBdr>
            <w:top w:val="none" w:sz="0" w:space="0" w:color="auto"/>
            <w:left w:val="none" w:sz="0" w:space="0" w:color="auto"/>
            <w:bottom w:val="none" w:sz="0" w:space="0" w:color="auto"/>
            <w:right w:val="none" w:sz="0" w:space="0" w:color="auto"/>
          </w:divBdr>
        </w:div>
        <w:div w:id="1707213952">
          <w:marLeft w:val="274"/>
          <w:marRight w:val="0"/>
          <w:marTop w:val="0"/>
          <w:marBottom w:val="0"/>
          <w:divBdr>
            <w:top w:val="none" w:sz="0" w:space="0" w:color="auto"/>
            <w:left w:val="none" w:sz="0" w:space="0" w:color="auto"/>
            <w:bottom w:val="none" w:sz="0" w:space="0" w:color="auto"/>
            <w:right w:val="none" w:sz="0" w:space="0" w:color="auto"/>
          </w:divBdr>
        </w:div>
        <w:div w:id="1970816389">
          <w:marLeft w:val="274"/>
          <w:marRight w:val="0"/>
          <w:marTop w:val="0"/>
          <w:marBottom w:val="0"/>
          <w:divBdr>
            <w:top w:val="none" w:sz="0" w:space="0" w:color="auto"/>
            <w:left w:val="none" w:sz="0" w:space="0" w:color="auto"/>
            <w:bottom w:val="none" w:sz="0" w:space="0" w:color="auto"/>
            <w:right w:val="none" w:sz="0" w:space="0" w:color="auto"/>
          </w:divBdr>
        </w:div>
      </w:divsChild>
    </w:div>
    <w:div w:id="738752465">
      <w:bodyDiv w:val="1"/>
      <w:marLeft w:val="0"/>
      <w:marRight w:val="0"/>
      <w:marTop w:val="0"/>
      <w:marBottom w:val="0"/>
      <w:divBdr>
        <w:top w:val="none" w:sz="0" w:space="0" w:color="auto"/>
        <w:left w:val="none" w:sz="0" w:space="0" w:color="auto"/>
        <w:bottom w:val="none" w:sz="0" w:space="0" w:color="auto"/>
        <w:right w:val="none" w:sz="0" w:space="0" w:color="auto"/>
      </w:divBdr>
    </w:div>
    <w:div w:id="766849922">
      <w:bodyDiv w:val="1"/>
      <w:marLeft w:val="0"/>
      <w:marRight w:val="0"/>
      <w:marTop w:val="0"/>
      <w:marBottom w:val="0"/>
      <w:divBdr>
        <w:top w:val="none" w:sz="0" w:space="0" w:color="auto"/>
        <w:left w:val="none" w:sz="0" w:space="0" w:color="auto"/>
        <w:bottom w:val="none" w:sz="0" w:space="0" w:color="auto"/>
        <w:right w:val="none" w:sz="0" w:space="0" w:color="auto"/>
      </w:divBdr>
    </w:div>
    <w:div w:id="799500526">
      <w:bodyDiv w:val="1"/>
      <w:marLeft w:val="0"/>
      <w:marRight w:val="0"/>
      <w:marTop w:val="0"/>
      <w:marBottom w:val="0"/>
      <w:divBdr>
        <w:top w:val="none" w:sz="0" w:space="0" w:color="auto"/>
        <w:left w:val="none" w:sz="0" w:space="0" w:color="auto"/>
        <w:bottom w:val="none" w:sz="0" w:space="0" w:color="auto"/>
        <w:right w:val="none" w:sz="0" w:space="0" w:color="auto"/>
      </w:divBdr>
    </w:div>
    <w:div w:id="801995007">
      <w:bodyDiv w:val="1"/>
      <w:marLeft w:val="0"/>
      <w:marRight w:val="0"/>
      <w:marTop w:val="0"/>
      <w:marBottom w:val="0"/>
      <w:divBdr>
        <w:top w:val="none" w:sz="0" w:space="0" w:color="auto"/>
        <w:left w:val="none" w:sz="0" w:space="0" w:color="auto"/>
        <w:bottom w:val="none" w:sz="0" w:space="0" w:color="auto"/>
        <w:right w:val="none" w:sz="0" w:space="0" w:color="auto"/>
      </w:divBdr>
    </w:div>
    <w:div w:id="818619225">
      <w:bodyDiv w:val="1"/>
      <w:marLeft w:val="0"/>
      <w:marRight w:val="0"/>
      <w:marTop w:val="0"/>
      <w:marBottom w:val="0"/>
      <w:divBdr>
        <w:top w:val="none" w:sz="0" w:space="0" w:color="auto"/>
        <w:left w:val="none" w:sz="0" w:space="0" w:color="auto"/>
        <w:bottom w:val="none" w:sz="0" w:space="0" w:color="auto"/>
        <w:right w:val="none" w:sz="0" w:space="0" w:color="auto"/>
      </w:divBdr>
      <w:divsChild>
        <w:div w:id="310528236">
          <w:marLeft w:val="274"/>
          <w:marRight w:val="0"/>
          <w:marTop w:val="0"/>
          <w:marBottom w:val="0"/>
          <w:divBdr>
            <w:top w:val="none" w:sz="0" w:space="0" w:color="auto"/>
            <w:left w:val="none" w:sz="0" w:space="0" w:color="auto"/>
            <w:bottom w:val="none" w:sz="0" w:space="0" w:color="auto"/>
            <w:right w:val="none" w:sz="0" w:space="0" w:color="auto"/>
          </w:divBdr>
        </w:div>
        <w:div w:id="1107970037">
          <w:marLeft w:val="274"/>
          <w:marRight w:val="0"/>
          <w:marTop w:val="0"/>
          <w:marBottom w:val="0"/>
          <w:divBdr>
            <w:top w:val="none" w:sz="0" w:space="0" w:color="auto"/>
            <w:left w:val="none" w:sz="0" w:space="0" w:color="auto"/>
            <w:bottom w:val="none" w:sz="0" w:space="0" w:color="auto"/>
            <w:right w:val="none" w:sz="0" w:space="0" w:color="auto"/>
          </w:divBdr>
        </w:div>
        <w:div w:id="1775249851">
          <w:marLeft w:val="274"/>
          <w:marRight w:val="0"/>
          <w:marTop w:val="0"/>
          <w:marBottom w:val="0"/>
          <w:divBdr>
            <w:top w:val="none" w:sz="0" w:space="0" w:color="auto"/>
            <w:left w:val="none" w:sz="0" w:space="0" w:color="auto"/>
            <w:bottom w:val="none" w:sz="0" w:space="0" w:color="auto"/>
            <w:right w:val="none" w:sz="0" w:space="0" w:color="auto"/>
          </w:divBdr>
        </w:div>
        <w:div w:id="1794977931">
          <w:marLeft w:val="274"/>
          <w:marRight w:val="0"/>
          <w:marTop w:val="0"/>
          <w:marBottom w:val="0"/>
          <w:divBdr>
            <w:top w:val="none" w:sz="0" w:space="0" w:color="auto"/>
            <w:left w:val="none" w:sz="0" w:space="0" w:color="auto"/>
            <w:bottom w:val="none" w:sz="0" w:space="0" w:color="auto"/>
            <w:right w:val="none" w:sz="0" w:space="0" w:color="auto"/>
          </w:divBdr>
        </w:div>
        <w:div w:id="1874729265">
          <w:marLeft w:val="274"/>
          <w:marRight w:val="0"/>
          <w:marTop w:val="0"/>
          <w:marBottom w:val="0"/>
          <w:divBdr>
            <w:top w:val="none" w:sz="0" w:space="0" w:color="auto"/>
            <w:left w:val="none" w:sz="0" w:space="0" w:color="auto"/>
            <w:bottom w:val="none" w:sz="0" w:space="0" w:color="auto"/>
            <w:right w:val="none" w:sz="0" w:space="0" w:color="auto"/>
          </w:divBdr>
        </w:div>
      </w:divsChild>
    </w:div>
    <w:div w:id="827328525">
      <w:bodyDiv w:val="1"/>
      <w:marLeft w:val="0"/>
      <w:marRight w:val="0"/>
      <w:marTop w:val="0"/>
      <w:marBottom w:val="0"/>
      <w:divBdr>
        <w:top w:val="none" w:sz="0" w:space="0" w:color="auto"/>
        <w:left w:val="none" w:sz="0" w:space="0" w:color="auto"/>
        <w:bottom w:val="none" w:sz="0" w:space="0" w:color="auto"/>
        <w:right w:val="none" w:sz="0" w:space="0" w:color="auto"/>
      </w:divBdr>
    </w:div>
    <w:div w:id="867256772">
      <w:bodyDiv w:val="1"/>
      <w:marLeft w:val="0"/>
      <w:marRight w:val="0"/>
      <w:marTop w:val="0"/>
      <w:marBottom w:val="0"/>
      <w:divBdr>
        <w:top w:val="none" w:sz="0" w:space="0" w:color="auto"/>
        <w:left w:val="none" w:sz="0" w:space="0" w:color="auto"/>
        <w:bottom w:val="none" w:sz="0" w:space="0" w:color="auto"/>
        <w:right w:val="none" w:sz="0" w:space="0" w:color="auto"/>
      </w:divBdr>
    </w:div>
    <w:div w:id="890186746">
      <w:bodyDiv w:val="1"/>
      <w:marLeft w:val="0"/>
      <w:marRight w:val="0"/>
      <w:marTop w:val="0"/>
      <w:marBottom w:val="0"/>
      <w:divBdr>
        <w:top w:val="none" w:sz="0" w:space="0" w:color="auto"/>
        <w:left w:val="none" w:sz="0" w:space="0" w:color="auto"/>
        <w:bottom w:val="none" w:sz="0" w:space="0" w:color="auto"/>
        <w:right w:val="none" w:sz="0" w:space="0" w:color="auto"/>
      </w:divBdr>
    </w:div>
    <w:div w:id="894898293">
      <w:bodyDiv w:val="1"/>
      <w:marLeft w:val="0"/>
      <w:marRight w:val="0"/>
      <w:marTop w:val="0"/>
      <w:marBottom w:val="0"/>
      <w:divBdr>
        <w:top w:val="none" w:sz="0" w:space="0" w:color="auto"/>
        <w:left w:val="none" w:sz="0" w:space="0" w:color="auto"/>
        <w:bottom w:val="none" w:sz="0" w:space="0" w:color="auto"/>
        <w:right w:val="none" w:sz="0" w:space="0" w:color="auto"/>
      </w:divBdr>
    </w:div>
    <w:div w:id="911551277">
      <w:bodyDiv w:val="1"/>
      <w:marLeft w:val="0"/>
      <w:marRight w:val="0"/>
      <w:marTop w:val="0"/>
      <w:marBottom w:val="0"/>
      <w:divBdr>
        <w:top w:val="none" w:sz="0" w:space="0" w:color="auto"/>
        <w:left w:val="none" w:sz="0" w:space="0" w:color="auto"/>
        <w:bottom w:val="none" w:sz="0" w:space="0" w:color="auto"/>
        <w:right w:val="none" w:sz="0" w:space="0" w:color="auto"/>
      </w:divBdr>
    </w:div>
    <w:div w:id="912548824">
      <w:bodyDiv w:val="1"/>
      <w:marLeft w:val="0"/>
      <w:marRight w:val="0"/>
      <w:marTop w:val="0"/>
      <w:marBottom w:val="0"/>
      <w:divBdr>
        <w:top w:val="none" w:sz="0" w:space="0" w:color="auto"/>
        <w:left w:val="none" w:sz="0" w:space="0" w:color="auto"/>
        <w:bottom w:val="none" w:sz="0" w:space="0" w:color="auto"/>
        <w:right w:val="none" w:sz="0" w:space="0" w:color="auto"/>
      </w:divBdr>
    </w:div>
    <w:div w:id="916785889">
      <w:bodyDiv w:val="1"/>
      <w:marLeft w:val="0"/>
      <w:marRight w:val="0"/>
      <w:marTop w:val="0"/>
      <w:marBottom w:val="0"/>
      <w:divBdr>
        <w:top w:val="none" w:sz="0" w:space="0" w:color="auto"/>
        <w:left w:val="none" w:sz="0" w:space="0" w:color="auto"/>
        <w:bottom w:val="none" w:sz="0" w:space="0" w:color="auto"/>
        <w:right w:val="none" w:sz="0" w:space="0" w:color="auto"/>
      </w:divBdr>
    </w:div>
    <w:div w:id="942759867">
      <w:bodyDiv w:val="1"/>
      <w:marLeft w:val="0"/>
      <w:marRight w:val="0"/>
      <w:marTop w:val="0"/>
      <w:marBottom w:val="0"/>
      <w:divBdr>
        <w:top w:val="none" w:sz="0" w:space="0" w:color="auto"/>
        <w:left w:val="none" w:sz="0" w:space="0" w:color="auto"/>
        <w:bottom w:val="none" w:sz="0" w:space="0" w:color="auto"/>
        <w:right w:val="none" w:sz="0" w:space="0" w:color="auto"/>
      </w:divBdr>
    </w:div>
    <w:div w:id="947784481">
      <w:bodyDiv w:val="1"/>
      <w:marLeft w:val="0"/>
      <w:marRight w:val="0"/>
      <w:marTop w:val="0"/>
      <w:marBottom w:val="0"/>
      <w:divBdr>
        <w:top w:val="none" w:sz="0" w:space="0" w:color="auto"/>
        <w:left w:val="none" w:sz="0" w:space="0" w:color="auto"/>
        <w:bottom w:val="none" w:sz="0" w:space="0" w:color="auto"/>
        <w:right w:val="none" w:sz="0" w:space="0" w:color="auto"/>
      </w:divBdr>
    </w:div>
    <w:div w:id="948195019">
      <w:bodyDiv w:val="1"/>
      <w:marLeft w:val="0"/>
      <w:marRight w:val="0"/>
      <w:marTop w:val="0"/>
      <w:marBottom w:val="0"/>
      <w:divBdr>
        <w:top w:val="none" w:sz="0" w:space="0" w:color="auto"/>
        <w:left w:val="none" w:sz="0" w:space="0" w:color="auto"/>
        <w:bottom w:val="none" w:sz="0" w:space="0" w:color="auto"/>
        <w:right w:val="none" w:sz="0" w:space="0" w:color="auto"/>
      </w:divBdr>
    </w:div>
    <w:div w:id="949511199">
      <w:bodyDiv w:val="1"/>
      <w:marLeft w:val="0"/>
      <w:marRight w:val="0"/>
      <w:marTop w:val="0"/>
      <w:marBottom w:val="0"/>
      <w:divBdr>
        <w:top w:val="none" w:sz="0" w:space="0" w:color="auto"/>
        <w:left w:val="none" w:sz="0" w:space="0" w:color="auto"/>
        <w:bottom w:val="none" w:sz="0" w:space="0" w:color="auto"/>
        <w:right w:val="none" w:sz="0" w:space="0" w:color="auto"/>
      </w:divBdr>
    </w:div>
    <w:div w:id="971708912">
      <w:bodyDiv w:val="1"/>
      <w:marLeft w:val="0"/>
      <w:marRight w:val="0"/>
      <w:marTop w:val="0"/>
      <w:marBottom w:val="0"/>
      <w:divBdr>
        <w:top w:val="none" w:sz="0" w:space="0" w:color="auto"/>
        <w:left w:val="none" w:sz="0" w:space="0" w:color="auto"/>
        <w:bottom w:val="none" w:sz="0" w:space="0" w:color="auto"/>
        <w:right w:val="none" w:sz="0" w:space="0" w:color="auto"/>
      </w:divBdr>
    </w:div>
    <w:div w:id="980354203">
      <w:bodyDiv w:val="1"/>
      <w:marLeft w:val="0"/>
      <w:marRight w:val="0"/>
      <w:marTop w:val="0"/>
      <w:marBottom w:val="0"/>
      <w:divBdr>
        <w:top w:val="none" w:sz="0" w:space="0" w:color="auto"/>
        <w:left w:val="none" w:sz="0" w:space="0" w:color="auto"/>
        <w:bottom w:val="none" w:sz="0" w:space="0" w:color="auto"/>
        <w:right w:val="none" w:sz="0" w:space="0" w:color="auto"/>
      </w:divBdr>
      <w:divsChild>
        <w:div w:id="355694762">
          <w:marLeft w:val="0"/>
          <w:marRight w:val="0"/>
          <w:marTop w:val="0"/>
          <w:marBottom w:val="40"/>
          <w:divBdr>
            <w:top w:val="none" w:sz="0" w:space="0" w:color="auto"/>
            <w:left w:val="none" w:sz="0" w:space="0" w:color="auto"/>
            <w:bottom w:val="none" w:sz="0" w:space="0" w:color="auto"/>
            <w:right w:val="none" w:sz="0" w:space="0" w:color="auto"/>
          </w:divBdr>
        </w:div>
        <w:div w:id="650526097">
          <w:marLeft w:val="0"/>
          <w:marRight w:val="0"/>
          <w:marTop w:val="0"/>
          <w:marBottom w:val="40"/>
          <w:divBdr>
            <w:top w:val="none" w:sz="0" w:space="0" w:color="auto"/>
            <w:left w:val="none" w:sz="0" w:space="0" w:color="auto"/>
            <w:bottom w:val="none" w:sz="0" w:space="0" w:color="auto"/>
            <w:right w:val="none" w:sz="0" w:space="0" w:color="auto"/>
          </w:divBdr>
        </w:div>
        <w:div w:id="944537269">
          <w:marLeft w:val="0"/>
          <w:marRight w:val="0"/>
          <w:marTop w:val="0"/>
          <w:marBottom w:val="40"/>
          <w:divBdr>
            <w:top w:val="none" w:sz="0" w:space="0" w:color="auto"/>
            <w:left w:val="none" w:sz="0" w:space="0" w:color="auto"/>
            <w:bottom w:val="none" w:sz="0" w:space="0" w:color="auto"/>
            <w:right w:val="none" w:sz="0" w:space="0" w:color="auto"/>
          </w:divBdr>
        </w:div>
        <w:div w:id="1288585760">
          <w:marLeft w:val="0"/>
          <w:marRight w:val="0"/>
          <w:marTop w:val="0"/>
          <w:marBottom w:val="40"/>
          <w:divBdr>
            <w:top w:val="none" w:sz="0" w:space="0" w:color="auto"/>
            <w:left w:val="none" w:sz="0" w:space="0" w:color="auto"/>
            <w:bottom w:val="none" w:sz="0" w:space="0" w:color="auto"/>
            <w:right w:val="none" w:sz="0" w:space="0" w:color="auto"/>
          </w:divBdr>
        </w:div>
      </w:divsChild>
    </w:div>
    <w:div w:id="992414153">
      <w:bodyDiv w:val="1"/>
      <w:marLeft w:val="0"/>
      <w:marRight w:val="0"/>
      <w:marTop w:val="0"/>
      <w:marBottom w:val="0"/>
      <w:divBdr>
        <w:top w:val="none" w:sz="0" w:space="0" w:color="auto"/>
        <w:left w:val="none" w:sz="0" w:space="0" w:color="auto"/>
        <w:bottom w:val="none" w:sz="0" w:space="0" w:color="auto"/>
        <w:right w:val="none" w:sz="0" w:space="0" w:color="auto"/>
      </w:divBdr>
      <w:divsChild>
        <w:div w:id="52311859">
          <w:marLeft w:val="274"/>
          <w:marRight w:val="0"/>
          <w:marTop w:val="0"/>
          <w:marBottom w:val="0"/>
          <w:divBdr>
            <w:top w:val="none" w:sz="0" w:space="0" w:color="auto"/>
            <w:left w:val="none" w:sz="0" w:space="0" w:color="auto"/>
            <w:bottom w:val="none" w:sz="0" w:space="0" w:color="auto"/>
            <w:right w:val="none" w:sz="0" w:space="0" w:color="auto"/>
          </w:divBdr>
        </w:div>
        <w:div w:id="106897781">
          <w:marLeft w:val="274"/>
          <w:marRight w:val="0"/>
          <w:marTop w:val="0"/>
          <w:marBottom w:val="0"/>
          <w:divBdr>
            <w:top w:val="none" w:sz="0" w:space="0" w:color="auto"/>
            <w:left w:val="none" w:sz="0" w:space="0" w:color="auto"/>
            <w:bottom w:val="none" w:sz="0" w:space="0" w:color="auto"/>
            <w:right w:val="none" w:sz="0" w:space="0" w:color="auto"/>
          </w:divBdr>
        </w:div>
        <w:div w:id="241569018">
          <w:marLeft w:val="274"/>
          <w:marRight w:val="0"/>
          <w:marTop w:val="0"/>
          <w:marBottom w:val="0"/>
          <w:divBdr>
            <w:top w:val="none" w:sz="0" w:space="0" w:color="auto"/>
            <w:left w:val="none" w:sz="0" w:space="0" w:color="auto"/>
            <w:bottom w:val="none" w:sz="0" w:space="0" w:color="auto"/>
            <w:right w:val="none" w:sz="0" w:space="0" w:color="auto"/>
          </w:divBdr>
        </w:div>
        <w:div w:id="295961303">
          <w:marLeft w:val="274"/>
          <w:marRight w:val="0"/>
          <w:marTop w:val="0"/>
          <w:marBottom w:val="0"/>
          <w:divBdr>
            <w:top w:val="none" w:sz="0" w:space="0" w:color="auto"/>
            <w:left w:val="none" w:sz="0" w:space="0" w:color="auto"/>
            <w:bottom w:val="none" w:sz="0" w:space="0" w:color="auto"/>
            <w:right w:val="none" w:sz="0" w:space="0" w:color="auto"/>
          </w:divBdr>
        </w:div>
        <w:div w:id="1403214807">
          <w:marLeft w:val="274"/>
          <w:marRight w:val="0"/>
          <w:marTop w:val="0"/>
          <w:marBottom w:val="0"/>
          <w:divBdr>
            <w:top w:val="none" w:sz="0" w:space="0" w:color="auto"/>
            <w:left w:val="none" w:sz="0" w:space="0" w:color="auto"/>
            <w:bottom w:val="none" w:sz="0" w:space="0" w:color="auto"/>
            <w:right w:val="none" w:sz="0" w:space="0" w:color="auto"/>
          </w:divBdr>
        </w:div>
        <w:div w:id="1473332984">
          <w:marLeft w:val="274"/>
          <w:marRight w:val="0"/>
          <w:marTop w:val="0"/>
          <w:marBottom w:val="0"/>
          <w:divBdr>
            <w:top w:val="none" w:sz="0" w:space="0" w:color="auto"/>
            <w:left w:val="none" w:sz="0" w:space="0" w:color="auto"/>
            <w:bottom w:val="none" w:sz="0" w:space="0" w:color="auto"/>
            <w:right w:val="none" w:sz="0" w:space="0" w:color="auto"/>
          </w:divBdr>
        </w:div>
      </w:divsChild>
    </w:div>
    <w:div w:id="1009061043">
      <w:bodyDiv w:val="1"/>
      <w:marLeft w:val="0"/>
      <w:marRight w:val="0"/>
      <w:marTop w:val="0"/>
      <w:marBottom w:val="0"/>
      <w:divBdr>
        <w:top w:val="none" w:sz="0" w:space="0" w:color="auto"/>
        <w:left w:val="none" w:sz="0" w:space="0" w:color="auto"/>
        <w:bottom w:val="none" w:sz="0" w:space="0" w:color="auto"/>
        <w:right w:val="none" w:sz="0" w:space="0" w:color="auto"/>
      </w:divBdr>
    </w:div>
    <w:div w:id="1044599130">
      <w:bodyDiv w:val="1"/>
      <w:marLeft w:val="0"/>
      <w:marRight w:val="0"/>
      <w:marTop w:val="0"/>
      <w:marBottom w:val="0"/>
      <w:divBdr>
        <w:top w:val="none" w:sz="0" w:space="0" w:color="auto"/>
        <w:left w:val="none" w:sz="0" w:space="0" w:color="auto"/>
        <w:bottom w:val="none" w:sz="0" w:space="0" w:color="auto"/>
        <w:right w:val="none" w:sz="0" w:space="0" w:color="auto"/>
      </w:divBdr>
    </w:div>
    <w:div w:id="1059548390">
      <w:bodyDiv w:val="1"/>
      <w:marLeft w:val="0"/>
      <w:marRight w:val="0"/>
      <w:marTop w:val="0"/>
      <w:marBottom w:val="0"/>
      <w:divBdr>
        <w:top w:val="none" w:sz="0" w:space="0" w:color="auto"/>
        <w:left w:val="none" w:sz="0" w:space="0" w:color="auto"/>
        <w:bottom w:val="none" w:sz="0" w:space="0" w:color="auto"/>
        <w:right w:val="none" w:sz="0" w:space="0" w:color="auto"/>
      </w:divBdr>
    </w:div>
    <w:div w:id="1069301883">
      <w:bodyDiv w:val="1"/>
      <w:marLeft w:val="0"/>
      <w:marRight w:val="0"/>
      <w:marTop w:val="0"/>
      <w:marBottom w:val="0"/>
      <w:divBdr>
        <w:top w:val="none" w:sz="0" w:space="0" w:color="auto"/>
        <w:left w:val="none" w:sz="0" w:space="0" w:color="auto"/>
        <w:bottom w:val="none" w:sz="0" w:space="0" w:color="auto"/>
        <w:right w:val="none" w:sz="0" w:space="0" w:color="auto"/>
      </w:divBdr>
    </w:div>
    <w:div w:id="1076249982">
      <w:bodyDiv w:val="1"/>
      <w:marLeft w:val="0"/>
      <w:marRight w:val="0"/>
      <w:marTop w:val="0"/>
      <w:marBottom w:val="0"/>
      <w:divBdr>
        <w:top w:val="none" w:sz="0" w:space="0" w:color="auto"/>
        <w:left w:val="none" w:sz="0" w:space="0" w:color="auto"/>
        <w:bottom w:val="none" w:sz="0" w:space="0" w:color="auto"/>
        <w:right w:val="none" w:sz="0" w:space="0" w:color="auto"/>
      </w:divBdr>
    </w:div>
    <w:div w:id="1084909779">
      <w:bodyDiv w:val="1"/>
      <w:marLeft w:val="0"/>
      <w:marRight w:val="0"/>
      <w:marTop w:val="0"/>
      <w:marBottom w:val="0"/>
      <w:divBdr>
        <w:top w:val="none" w:sz="0" w:space="0" w:color="auto"/>
        <w:left w:val="none" w:sz="0" w:space="0" w:color="auto"/>
        <w:bottom w:val="none" w:sz="0" w:space="0" w:color="auto"/>
        <w:right w:val="none" w:sz="0" w:space="0" w:color="auto"/>
      </w:divBdr>
    </w:div>
    <w:div w:id="1089277853">
      <w:bodyDiv w:val="1"/>
      <w:marLeft w:val="0"/>
      <w:marRight w:val="0"/>
      <w:marTop w:val="0"/>
      <w:marBottom w:val="0"/>
      <w:divBdr>
        <w:top w:val="none" w:sz="0" w:space="0" w:color="auto"/>
        <w:left w:val="none" w:sz="0" w:space="0" w:color="auto"/>
        <w:bottom w:val="none" w:sz="0" w:space="0" w:color="auto"/>
        <w:right w:val="none" w:sz="0" w:space="0" w:color="auto"/>
      </w:divBdr>
      <w:divsChild>
        <w:div w:id="578640662">
          <w:marLeft w:val="0"/>
          <w:marRight w:val="0"/>
          <w:marTop w:val="0"/>
          <w:marBottom w:val="40"/>
          <w:divBdr>
            <w:top w:val="none" w:sz="0" w:space="0" w:color="auto"/>
            <w:left w:val="none" w:sz="0" w:space="0" w:color="auto"/>
            <w:bottom w:val="none" w:sz="0" w:space="0" w:color="auto"/>
            <w:right w:val="none" w:sz="0" w:space="0" w:color="auto"/>
          </w:divBdr>
        </w:div>
        <w:div w:id="1602254084">
          <w:marLeft w:val="0"/>
          <w:marRight w:val="0"/>
          <w:marTop w:val="0"/>
          <w:marBottom w:val="40"/>
          <w:divBdr>
            <w:top w:val="none" w:sz="0" w:space="0" w:color="auto"/>
            <w:left w:val="none" w:sz="0" w:space="0" w:color="auto"/>
            <w:bottom w:val="none" w:sz="0" w:space="0" w:color="auto"/>
            <w:right w:val="none" w:sz="0" w:space="0" w:color="auto"/>
          </w:divBdr>
        </w:div>
        <w:div w:id="1624732076">
          <w:marLeft w:val="0"/>
          <w:marRight w:val="0"/>
          <w:marTop w:val="0"/>
          <w:marBottom w:val="40"/>
          <w:divBdr>
            <w:top w:val="none" w:sz="0" w:space="0" w:color="auto"/>
            <w:left w:val="none" w:sz="0" w:space="0" w:color="auto"/>
            <w:bottom w:val="none" w:sz="0" w:space="0" w:color="auto"/>
            <w:right w:val="none" w:sz="0" w:space="0" w:color="auto"/>
          </w:divBdr>
        </w:div>
      </w:divsChild>
    </w:div>
    <w:div w:id="1119179875">
      <w:bodyDiv w:val="1"/>
      <w:marLeft w:val="0"/>
      <w:marRight w:val="0"/>
      <w:marTop w:val="0"/>
      <w:marBottom w:val="0"/>
      <w:divBdr>
        <w:top w:val="none" w:sz="0" w:space="0" w:color="auto"/>
        <w:left w:val="none" w:sz="0" w:space="0" w:color="auto"/>
        <w:bottom w:val="none" w:sz="0" w:space="0" w:color="auto"/>
        <w:right w:val="none" w:sz="0" w:space="0" w:color="auto"/>
      </w:divBdr>
    </w:div>
    <w:div w:id="1162814182">
      <w:bodyDiv w:val="1"/>
      <w:marLeft w:val="0"/>
      <w:marRight w:val="0"/>
      <w:marTop w:val="0"/>
      <w:marBottom w:val="0"/>
      <w:divBdr>
        <w:top w:val="none" w:sz="0" w:space="0" w:color="auto"/>
        <w:left w:val="none" w:sz="0" w:space="0" w:color="auto"/>
        <w:bottom w:val="none" w:sz="0" w:space="0" w:color="auto"/>
        <w:right w:val="none" w:sz="0" w:space="0" w:color="auto"/>
      </w:divBdr>
    </w:div>
    <w:div w:id="1170558336">
      <w:bodyDiv w:val="1"/>
      <w:marLeft w:val="0"/>
      <w:marRight w:val="0"/>
      <w:marTop w:val="0"/>
      <w:marBottom w:val="0"/>
      <w:divBdr>
        <w:top w:val="none" w:sz="0" w:space="0" w:color="auto"/>
        <w:left w:val="none" w:sz="0" w:space="0" w:color="auto"/>
        <w:bottom w:val="none" w:sz="0" w:space="0" w:color="auto"/>
        <w:right w:val="none" w:sz="0" w:space="0" w:color="auto"/>
      </w:divBdr>
    </w:div>
    <w:div w:id="1206789780">
      <w:bodyDiv w:val="1"/>
      <w:marLeft w:val="0"/>
      <w:marRight w:val="0"/>
      <w:marTop w:val="0"/>
      <w:marBottom w:val="0"/>
      <w:divBdr>
        <w:top w:val="none" w:sz="0" w:space="0" w:color="auto"/>
        <w:left w:val="none" w:sz="0" w:space="0" w:color="auto"/>
        <w:bottom w:val="none" w:sz="0" w:space="0" w:color="auto"/>
        <w:right w:val="none" w:sz="0" w:space="0" w:color="auto"/>
      </w:divBdr>
    </w:div>
    <w:div w:id="1243948221">
      <w:bodyDiv w:val="1"/>
      <w:marLeft w:val="0"/>
      <w:marRight w:val="0"/>
      <w:marTop w:val="0"/>
      <w:marBottom w:val="0"/>
      <w:divBdr>
        <w:top w:val="none" w:sz="0" w:space="0" w:color="auto"/>
        <w:left w:val="none" w:sz="0" w:space="0" w:color="auto"/>
        <w:bottom w:val="none" w:sz="0" w:space="0" w:color="auto"/>
        <w:right w:val="none" w:sz="0" w:space="0" w:color="auto"/>
      </w:divBdr>
    </w:div>
    <w:div w:id="1272473074">
      <w:bodyDiv w:val="1"/>
      <w:marLeft w:val="0"/>
      <w:marRight w:val="0"/>
      <w:marTop w:val="0"/>
      <w:marBottom w:val="0"/>
      <w:divBdr>
        <w:top w:val="none" w:sz="0" w:space="0" w:color="auto"/>
        <w:left w:val="none" w:sz="0" w:space="0" w:color="auto"/>
        <w:bottom w:val="none" w:sz="0" w:space="0" w:color="auto"/>
        <w:right w:val="none" w:sz="0" w:space="0" w:color="auto"/>
      </w:divBdr>
    </w:div>
    <w:div w:id="1309242992">
      <w:bodyDiv w:val="1"/>
      <w:marLeft w:val="0"/>
      <w:marRight w:val="0"/>
      <w:marTop w:val="0"/>
      <w:marBottom w:val="0"/>
      <w:divBdr>
        <w:top w:val="none" w:sz="0" w:space="0" w:color="auto"/>
        <w:left w:val="none" w:sz="0" w:space="0" w:color="auto"/>
        <w:bottom w:val="none" w:sz="0" w:space="0" w:color="auto"/>
        <w:right w:val="none" w:sz="0" w:space="0" w:color="auto"/>
      </w:divBdr>
    </w:div>
    <w:div w:id="1370716683">
      <w:bodyDiv w:val="1"/>
      <w:marLeft w:val="0"/>
      <w:marRight w:val="0"/>
      <w:marTop w:val="0"/>
      <w:marBottom w:val="0"/>
      <w:divBdr>
        <w:top w:val="none" w:sz="0" w:space="0" w:color="auto"/>
        <w:left w:val="none" w:sz="0" w:space="0" w:color="auto"/>
        <w:bottom w:val="none" w:sz="0" w:space="0" w:color="auto"/>
        <w:right w:val="none" w:sz="0" w:space="0" w:color="auto"/>
      </w:divBdr>
    </w:div>
    <w:div w:id="1380084848">
      <w:bodyDiv w:val="1"/>
      <w:marLeft w:val="0"/>
      <w:marRight w:val="0"/>
      <w:marTop w:val="0"/>
      <w:marBottom w:val="0"/>
      <w:divBdr>
        <w:top w:val="none" w:sz="0" w:space="0" w:color="auto"/>
        <w:left w:val="none" w:sz="0" w:space="0" w:color="auto"/>
        <w:bottom w:val="none" w:sz="0" w:space="0" w:color="auto"/>
        <w:right w:val="none" w:sz="0" w:space="0" w:color="auto"/>
      </w:divBdr>
    </w:div>
    <w:div w:id="1395272846">
      <w:bodyDiv w:val="1"/>
      <w:marLeft w:val="0"/>
      <w:marRight w:val="0"/>
      <w:marTop w:val="0"/>
      <w:marBottom w:val="0"/>
      <w:divBdr>
        <w:top w:val="none" w:sz="0" w:space="0" w:color="auto"/>
        <w:left w:val="none" w:sz="0" w:space="0" w:color="auto"/>
        <w:bottom w:val="none" w:sz="0" w:space="0" w:color="auto"/>
        <w:right w:val="none" w:sz="0" w:space="0" w:color="auto"/>
      </w:divBdr>
    </w:div>
    <w:div w:id="1396512489">
      <w:bodyDiv w:val="1"/>
      <w:marLeft w:val="0"/>
      <w:marRight w:val="0"/>
      <w:marTop w:val="0"/>
      <w:marBottom w:val="0"/>
      <w:divBdr>
        <w:top w:val="none" w:sz="0" w:space="0" w:color="auto"/>
        <w:left w:val="none" w:sz="0" w:space="0" w:color="auto"/>
        <w:bottom w:val="none" w:sz="0" w:space="0" w:color="auto"/>
        <w:right w:val="none" w:sz="0" w:space="0" w:color="auto"/>
      </w:divBdr>
    </w:div>
    <w:div w:id="1403672255">
      <w:bodyDiv w:val="1"/>
      <w:marLeft w:val="0"/>
      <w:marRight w:val="0"/>
      <w:marTop w:val="0"/>
      <w:marBottom w:val="0"/>
      <w:divBdr>
        <w:top w:val="none" w:sz="0" w:space="0" w:color="auto"/>
        <w:left w:val="none" w:sz="0" w:space="0" w:color="auto"/>
        <w:bottom w:val="none" w:sz="0" w:space="0" w:color="auto"/>
        <w:right w:val="none" w:sz="0" w:space="0" w:color="auto"/>
      </w:divBdr>
    </w:div>
    <w:div w:id="1412777292">
      <w:bodyDiv w:val="1"/>
      <w:marLeft w:val="0"/>
      <w:marRight w:val="0"/>
      <w:marTop w:val="0"/>
      <w:marBottom w:val="0"/>
      <w:divBdr>
        <w:top w:val="none" w:sz="0" w:space="0" w:color="auto"/>
        <w:left w:val="none" w:sz="0" w:space="0" w:color="auto"/>
        <w:bottom w:val="none" w:sz="0" w:space="0" w:color="auto"/>
        <w:right w:val="none" w:sz="0" w:space="0" w:color="auto"/>
      </w:divBdr>
    </w:div>
    <w:div w:id="1424061663">
      <w:bodyDiv w:val="1"/>
      <w:marLeft w:val="0"/>
      <w:marRight w:val="0"/>
      <w:marTop w:val="0"/>
      <w:marBottom w:val="0"/>
      <w:divBdr>
        <w:top w:val="none" w:sz="0" w:space="0" w:color="auto"/>
        <w:left w:val="none" w:sz="0" w:space="0" w:color="auto"/>
        <w:bottom w:val="none" w:sz="0" w:space="0" w:color="auto"/>
        <w:right w:val="none" w:sz="0" w:space="0" w:color="auto"/>
      </w:divBdr>
      <w:divsChild>
        <w:div w:id="356083785">
          <w:marLeft w:val="274"/>
          <w:marRight w:val="0"/>
          <w:marTop w:val="0"/>
          <w:marBottom w:val="0"/>
          <w:divBdr>
            <w:top w:val="none" w:sz="0" w:space="0" w:color="auto"/>
            <w:left w:val="none" w:sz="0" w:space="0" w:color="auto"/>
            <w:bottom w:val="none" w:sz="0" w:space="0" w:color="auto"/>
            <w:right w:val="none" w:sz="0" w:space="0" w:color="auto"/>
          </w:divBdr>
        </w:div>
        <w:div w:id="371613480">
          <w:marLeft w:val="274"/>
          <w:marRight w:val="0"/>
          <w:marTop w:val="0"/>
          <w:marBottom w:val="0"/>
          <w:divBdr>
            <w:top w:val="none" w:sz="0" w:space="0" w:color="auto"/>
            <w:left w:val="none" w:sz="0" w:space="0" w:color="auto"/>
            <w:bottom w:val="none" w:sz="0" w:space="0" w:color="auto"/>
            <w:right w:val="none" w:sz="0" w:space="0" w:color="auto"/>
          </w:divBdr>
        </w:div>
        <w:div w:id="484973532">
          <w:marLeft w:val="274"/>
          <w:marRight w:val="0"/>
          <w:marTop w:val="0"/>
          <w:marBottom w:val="0"/>
          <w:divBdr>
            <w:top w:val="none" w:sz="0" w:space="0" w:color="auto"/>
            <w:left w:val="none" w:sz="0" w:space="0" w:color="auto"/>
            <w:bottom w:val="none" w:sz="0" w:space="0" w:color="auto"/>
            <w:right w:val="none" w:sz="0" w:space="0" w:color="auto"/>
          </w:divBdr>
        </w:div>
        <w:div w:id="721097644">
          <w:marLeft w:val="274"/>
          <w:marRight w:val="0"/>
          <w:marTop w:val="0"/>
          <w:marBottom w:val="0"/>
          <w:divBdr>
            <w:top w:val="none" w:sz="0" w:space="0" w:color="auto"/>
            <w:left w:val="none" w:sz="0" w:space="0" w:color="auto"/>
            <w:bottom w:val="none" w:sz="0" w:space="0" w:color="auto"/>
            <w:right w:val="none" w:sz="0" w:space="0" w:color="auto"/>
          </w:divBdr>
        </w:div>
        <w:div w:id="855196551">
          <w:marLeft w:val="274"/>
          <w:marRight w:val="0"/>
          <w:marTop w:val="0"/>
          <w:marBottom w:val="0"/>
          <w:divBdr>
            <w:top w:val="none" w:sz="0" w:space="0" w:color="auto"/>
            <w:left w:val="none" w:sz="0" w:space="0" w:color="auto"/>
            <w:bottom w:val="none" w:sz="0" w:space="0" w:color="auto"/>
            <w:right w:val="none" w:sz="0" w:space="0" w:color="auto"/>
          </w:divBdr>
        </w:div>
        <w:div w:id="1048921278">
          <w:marLeft w:val="274"/>
          <w:marRight w:val="0"/>
          <w:marTop w:val="0"/>
          <w:marBottom w:val="0"/>
          <w:divBdr>
            <w:top w:val="none" w:sz="0" w:space="0" w:color="auto"/>
            <w:left w:val="none" w:sz="0" w:space="0" w:color="auto"/>
            <w:bottom w:val="none" w:sz="0" w:space="0" w:color="auto"/>
            <w:right w:val="none" w:sz="0" w:space="0" w:color="auto"/>
          </w:divBdr>
        </w:div>
        <w:div w:id="1616474852">
          <w:marLeft w:val="274"/>
          <w:marRight w:val="0"/>
          <w:marTop w:val="0"/>
          <w:marBottom w:val="0"/>
          <w:divBdr>
            <w:top w:val="none" w:sz="0" w:space="0" w:color="auto"/>
            <w:left w:val="none" w:sz="0" w:space="0" w:color="auto"/>
            <w:bottom w:val="none" w:sz="0" w:space="0" w:color="auto"/>
            <w:right w:val="none" w:sz="0" w:space="0" w:color="auto"/>
          </w:divBdr>
        </w:div>
        <w:div w:id="1665008192">
          <w:marLeft w:val="274"/>
          <w:marRight w:val="0"/>
          <w:marTop w:val="0"/>
          <w:marBottom w:val="0"/>
          <w:divBdr>
            <w:top w:val="none" w:sz="0" w:space="0" w:color="auto"/>
            <w:left w:val="none" w:sz="0" w:space="0" w:color="auto"/>
            <w:bottom w:val="none" w:sz="0" w:space="0" w:color="auto"/>
            <w:right w:val="none" w:sz="0" w:space="0" w:color="auto"/>
          </w:divBdr>
        </w:div>
        <w:div w:id="1900167920">
          <w:marLeft w:val="274"/>
          <w:marRight w:val="0"/>
          <w:marTop w:val="0"/>
          <w:marBottom w:val="0"/>
          <w:divBdr>
            <w:top w:val="none" w:sz="0" w:space="0" w:color="auto"/>
            <w:left w:val="none" w:sz="0" w:space="0" w:color="auto"/>
            <w:bottom w:val="none" w:sz="0" w:space="0" w:color="auto"/>
            <w:right w:val="none" w:sz="0" w:space="0" w:color="auto"/>
          </w:divBdr>
        </w:div>
        <w:div w:id="1910461266">
          <w:marLeft w:val="274"/>
          <w:marRight w:val="0"/>
          <w:marTop w:val="0"/>
          <w:marBottom w:val="0"/>
          <w:divBdr>
            <w:top w:val="none" w:sz="0" w:space="0" w:color="auto"/>
            <w:left w:val="none" w:sz="0" w:space="0" w:color="auto"/>
            <w:bottom w:val="none" w:sz="0" w:space="0" w:color="auto"/>
            <w:right w:val="none" w:sz="0" w:space="0" w:color="auto"/>
          </w:divBdr>
        </w:div>
        <w:div w:id="2046439996">
          <w:marLeft w:val="274"/>
          <w:marRight w:val="0"/>
          <w:marTop w:val="0"/>
          <w:marBottom w:val="0"/>
          <w:divBdr>
            <w:top w:val="none" w:sz="0" w:space="0" w:color="auto"/>
            <w:left w:val="none" w:sz="0" w:space="0" w:color="auto"/>
            <w:bottom w:val="none" w:sz="0" w:space="0" w:color="auto"/>
            <w:right w:val="none" w:sz="0" w:space="0" w:color="auto"/>
          </w:divBdr>
        </w:div>
      </w:divsChild>
    </w:div>
    <w:div w:id="1458178695">
      <w:bodyDiv w:val="1"/>
      <w:marLeft w:val="0"/>
      <w:marRight w:val="0"/>
      <w:marTop w:val="0"/>
      <w:marBottom w:val="0"/>
      <w:divBdr>
        <w:top w:val="none" w:sz="0" w:space="0" w:color="auto"/>
        <w:left w:val="none" w:sz="0" w:space="0" w:color="auto"/>
        <w:bottom w:val="none" w:sz="0" w:space="0" w:color="auto"/>
        <w:right w:val="none" w:sz="0" w:space="0" w:color="auto"/>
      </w:divBdr>
    </w:div>
    <w:div w:id="1474905389">
      <w:bodyDiv w:val="1"/>
      <w:marLeft w:val="0"/>
      <w:marRight w:val="0"/>
      <w:marTop w:val="0"/>
      <w:marBottom w:val="0"/>
      <w:divBdr>
        <w:top w:val="none" w:sz="0" w:space="0" w:color="auto"/>
        <w:left w:val="none" w:sz="0" w:space="0" w:color="auto"/>
        <w:bottom w:val="none" w:sz="0" w:space="0" w:color="auto"/>
        <w:right w:val="none" w:sz="0" w:space="0" w:color="auto"/>
      </w:divBdr>
      <w:divsChild>
        <w:div w:id="95952455">
          <w:marLeft w:val="274"/>
          <w:marRight w:val="0"/>
          <w:marTop w:val="0"/>
          <w:marBottom w:val="0"/>
          <w:divBdr>
            <w:top w:val="none" w:sz="0" w:space="0" w:color="auto"/>
            <w:left w:val="none" w:sz="0" w:space="0" w:color="auto"/>
            <w:bottom w:val="none" w:sz="0" w:space="0" w:color="auto"/>
            <w:right w:val="none" w:sz="0" w:space="0" w:color="auto"/>
          </w:divBdr>
        </w:div>
        <w:div w:id="1503618284">
          <w:marLeft w:val="274"/>
          <w:marRight w:val="0"/>
          <w:marTop w:val="0"/>
          <w:marBottom w:val="0"/>
          <w:divBdr>
            <w:top w:val="none" w:sz="0" w:space="0" w:color="auto"/>
            <w:left w:val="none" w:sz="0" w:space="0" w:color="auto"/>
            <w:bottom w:val="none" w:sz="0" w:space="0" w:color="auto"/>
            <w:right w:val="none" w:sz="0" w:space="0" w:color="auto"/>
          </w:divBdr>
        </w:div>
      </w:divsChild>
    </w:div>
    <w:div w:id="1488324616">
      <w:bodyDiv w:val="1"/>
      <w:marLeft w:val="0"/>
      <w:marRight w:val="0"/>
      <w:marTop w:val="0"/>
      <w:marBottom w:val="0"/>
      <w:divBdr>
        <w:top w:val="none" w:sz="0" w:space="0" w:color="auto"/>
        <w:left w:val="none" w:sz="0" w:space="0" w:color="auto"/>
        <w:bottom w:val="none" w:sz="0" w:space="0" w:color="auto"/>
        <w:right w:val="none" w:sz="0" w:space="0" w:color="auto"/>
      </w:divBdr>
      <w:divsChild>
        <w:div w:id="475726390">
          <w:marLeft w:val="0"/>
          <w:marRight w:val="0"/>
          <w:marTop w:val="0"/>
          <w:marBottom w:val="40"/>
          <w:divBdr>
            <w:top w:val="none" w:sz="0" w:space="0" w:color="auto"/>
            <w:left w:val="none" w:sz="0" w:space="0" w:color="auto"/>
            <w:bottom w:val="none" w:sz="0" w:space="0" w:color="auto"/>
            <w:right w:val="none" w:sz="0" w:space="0" w:color="auto"/>
          </w:divBdr>
        </w:div>
        <w:div w:id="536969168">
          <w:marLeft w:val="0"/>
          <w:marRight w:val="0"/>
          <w:marTop w:val="0"/>
          <w:marBottom w:val="40"/>
          <w:divBdr>
            <w:top w:val="none" w:sz="0" w:space="0" w:color="auto"/>
            <w:left w:val="none" w:sz="0" w:space="0" w:color="auto"/>
            <w:bottom w:val="none" w:sz="0" w:space="0" w:color="auto"/>
            <w:right w:val="none" w:sz="0" w:space="0" w:color="auto"/>
          </w:divBdr>
        </w:div>
        <w:div w:id="1345978597">
          <w:marLeft w:val="0"/>
          <w:marRight w:val="0"/>
          <w:marTop w:val="0"/>
          <w:marBottom w:val="40"/>
          <w:divBdr>
            <w:top w:val="none" w:sz="0" w:space="0" w:color="auto"/>
            <w:left w:val="none" w:sz="0" w:space="0" w:color="auto"/>
            <w:bottom w:val="none" w:sz="0" w:space="0" w:color="auto"/>
            <w:right w:val="none" w:sz="0" w:space="0" w:color="auto"/>
          </w:divBdr>
        </w:div>
        <w:div w:id="1575121315">
          <w:marLeft w:val="0"/>
          <w:marRight w:val="0"/>
          <w:marTop w:val="0"/>
          <w:marBottom w:val="40"/>
          <w:divBdr>
            <w:top w:val="none" w:sz="0" w:space="0" w:color="auto"/>
            <w:left w:val="none" w:sz="0" w:space="0" w:color="auto"/>
            <w:bottom w:val="none" w:sz="0" w:space="0" w:color="auto"/>
            <w:right w:val="none" w:sz="0" w:space="0" w:color="auto"/>
          </w:divBdr>
        </w:div>
        <w:div w:id="1992173634">
          <w:marLeft w:val="0"/>
          <w:marRight w:val="0"/>
          <w:marTop w:val="0"/>
          <w:marBottom w:val="40"/>
          <w:divBdr>
            <w:top w:val="none" w:sz="0" w:space="0" w:color="auto"/>
            <w:left w:val="none" w:sz="0" w:space="0" w:color="auto"/>
            <w:bottom w:val="none" w:sz="0" w:space="0" w:color="auto"/>
            <w:right w:val="none" w:sz="0" w:space="0" w:color="auto"/>
          </w:divBdr>
        </w:div>
      </w:divsChild>
    </w:div>
    <w:div w:id="1513374115">
      <w:bodyDiv w:val="1"/>
      <w:marLeft w:val="0"/>
      <w:marRight w:val="0"/>
      <w:marTop w:val="0"/>
      <w:marBottom w:val="0"/>
      <w:divBdr>
        <w:top w:val="none" w:sz="0" w:space="0" w:color="auto"/>
        <w:left w:val="none" w:sz="0" w:space="0" w:color="auto"/>
        <w:bottom w:val="none" w:sz="0" w:space="0" w:color="auto"/>
        <w:right w:val="none" w:sz="0" w:space="0" w:color="auto"/>
      </w:divBdr>
    </w:div>
    <w:div w:id="1517427260">
      <w:bodyDiv w:val="1"/>
      <w:marLeft w:val="0"/>
      <w:marRight w:val="0"/>
      <w:marTop w:val="0"/>
      <w:marBottom w:val="0"/>
      <w:divBdr>
        <w:top w:val="none" w:sz="0" w:space="0" w:color="auto"/>
        <w:left w:val="none" w:sz="0" w:space="0" w:color="auto"/>
        <w:bottom w:val="none" w:sz="0" w:space="0" w:color="auto"/>
        <w:right w:val="none" w:sz="0" w:space="0" w:color="auto"/>
      </w:divBdr>
      <w:divsChild>
        <w:div w:id="309336158">
          <w:marLeft w:val="274"/>
          <w:marRight w:val="0"/>
          <w:marTop w:val="0"/>
          <w:marBottom w:val="0"/>
          <w:divBdr>
            <w:top w:val="none" w:sz="0" w:space="0" w:color="auto"/>
            <w:left w:val="none" w:sz="0" w:space="0" w:color="auto"/>
            <w:bottom w:val="none" w:sz="0" w:space="0" w:color="auto"/>
            <w:right w:val="none" w:sz="0" w:space="0" w:color="auto"/>
          </w:divBdr>
        </w:div>
        <w:div w:id="317392234">
          <w:marLeft w:val="274"/>
          <w:marRight w:val="0"/>
          <w:marTop w:val="0"/>
          <w:marBottom w:val="0"/>
          <w:divBdr>
            <w:top w:val="none" w:sz="0" w:space="0" w:color="auto"/>
            <w:left w:val="none" w:sz="0" w:space="0" w:color="auto"/>
            <w:bottom w:val="none" w:sz="0" w:space="0" w:color="auto"/>
            <w:right w:val="none" w:sz="0" w:space="0" w:color="auto"/>
          </w:divBdr>
        </w:div>
        <w:div w:id="614295163">
          <w:marLeft w:val="274"/>
          <w:marRight w:val="0"/>
          <w:marTop w:val="0"/>
          <w:marBottom w:val="0"/>
          <w:divBdr>
            <w:top w:val="none" w:sz="0" w:space="0" w:color="auto"/>
            <w:left w:val="none" w:sz="0" w:space="0" w:color="auto"/>
            <w:bottom w:val="none" w:sz="0" w:space="0" w:color="auto"/>
            <w:right w:val="none" w:sz="0" w:space="0" w:color="auto"/>
          </w:divBdr>
        </w:div>
        <w:div w:id="883978372">
          <w:marLeft w:val="274"/>
          <w:marRight w:val="0"/>
          <w:marTop w:val="0"/>
          <w:marBottom w:val="0"/>
          <w:divBdr>
            <w:top w:val="none" w:sz="0" w:space="0" w:color="auto"/>
            <w:left w:val="none" w:sz="0" w:space="0" w:color="auto"/>
            <w:bottom w:val="none" w:sz="0" w:space="0" w:color="auto"/>
            <w:right w:val="none" w:sz="0" w:space="0" w:color="auto"/>
          </w:divBdr>
        </w:div>
        <w:div w:id="1576665981">
          <w:marLeft w:val="274"/>
          <w:marRight w:val="0"/>
          <w:marTop w:val="0"/>
          <w:marBottom w:val="0"/>
          <w:divBdr>
            <w:top w:val="none" w:sz="0" w:space="0" w:color="auto"/>
            <w:left w:val="none" w:sz="0" w:space="0" w:color="auto"/>
            <w:bottom w:val="none" w:sz="0" w:space="0" w:color="auto"/>
            <w:right w:val="none" w:sz="0" w:space="0" w:color="auto"/>
          </w:divBdr>
        </w:div>
        <w:div w:id="2105414336">
          <w:marLeft w:val="274"/>
          <w:marRight w:val="0"/>
          <w:marTop w:val="0"/>
          <w:marBottom w:val="0"/>
          <w:divBdr>
            <w:top w:val="none" w:sz="0" w:space="0" w:color="auto"/>
            <w:left w:val="none" w:sz="0" w:space="0" w:color="auto"/>
            <w:bottom w:val="none" w:sz="0" w:space="0" w:color="auto"/>
            <w:right w:val="none" w:sz="0" w:space="0" w:color="auto"/>
          </w:divBdr>
        </w:div>
        <w:div w:id="2129927464">
          <w:marLeft w:val="274"/>
          <w:marRight w:val="0"/>
          <w:marTop w:val="0"/>
          <w:marBottom w:val="0"/>
          <w:divBdr>
            <w:top w:val="none" w:sz="0" w:space="0" w:color="auto"/>
            <w:left w:val="none" w:sz="0" w:space="0" w:color="auto"/>
            <w:bottom w:val="none" w:sz="0" w:space="0" w:color="auto"/>
            <w:right w:val="none" w:sz="0" w:space="0" w:color="auto"/>
          </w:divBdr>
        </w:div>
      </w:divsChild>
    </w:div>
    <w:div w:id="1555314959">
      <w:bodyDiv w:val="1"/>
      <w:marLeft w:val="0"/>
      <w:marRight w:val="0"/>
      <w:marTop w:val="0"/>
      <w:marBottom w:val="0"/>
      <w:divBdr>
        <w:top w:val="none" w:sz="0" w:space="0" w:color="auto"/>
        <w:left w:val="none" w:sz="0" w:space="0" w:color="auto"/>
        <w:bottom w:val="none" w:sz="0" w:space="0" w:color="auto"/>
        <w:right w:val="none" w:sz="0" w:space="0" w:color="auto"/>
      </w:divBdr>
    </w:div>
    <w:div w:id="1568760673">
      <w:bodyDiv w:val="1"/>
      <w:marLeft w:val="0"/>
      <w:marRight w:val="0"/>
      <w:marTop w:val="0"/>
      <w:marBottom w:val="0"/>
      <w:divBdr>
        <w:top w:val="none" w:sz="0" w:space="0" w:color="auto"/>
        <w:left w:val="none" w:sz="0" w:space="0" w:color="auto"/>
        <w:bottom w:val="none" w:sz="0" w:space="0" w:color="auto"/>
        <w:right w:val="none" w:sz="0" w:space="0" w:color="auto"/>
      </w:divBdr>
      <w:divsChild>
        <w:div w:id="445271120">
          <w:marLeft w:val="274"/>
          <w:marRight w:val="0"/>
          <w:marTop w:val="0"/>
          <w:marBottom w:val="0"/>
          <w:divBdr>
            <w:top w:val="none" w:sz="0" w:space="0" w:color="auto"/>
            <w:left w:val="none" w:sz="0" w:space="0" w:color="auto"/>
            <w:bottom w:val="none" w:sz="0" w:space="0" w:color="auto"/>
            <w:right w:val="none" w:sz="0" w:space="0" w:color="auto"/>
          </w:divBdr>
        </w:div>
        <w:div w:id="2047872717">
          <w:marLeft w:val="274"/>
          <w:marRight w:val="0"/>
          <w:marTop w:val="0"/>
          <w:marBottom w:val="0"/>
          <w:divBdr>
            <w:top w:val="none" w:sz="0" w:space="0" w:color="auto"/>
            <w:left w:val="none" w:sz="0" w:space="0" w:color="auto"/>
            <w:bottom w:val="none" w:sz="0" w:space="0" w:color="auto"/>
            <w:right w:val="none" w:sz="0" w:space="0" w:color="auto"/>
          </w:divBdr>
        </w:div>
      </w:divsChild>
    </w:div>
    <w:div w:id="1611349960">
      <w:bodyDiv w:val="1"/>
      <w:marLeft w:val="0"/>
      <w:marRight w:val="0"/>
      <w:marTop w:val="0"/>
      <w:marBottom w:val="0"/>
      <w:divBdr>
        <w:top w:val="none" w:sz="0" w:space="0" w:color="auto"/>
        <w:left w:val="none" w:sz="0" w:space="0" w:color="auto"/>
        <w:bottom w:val="none" w:sz="0" w:space="0" w:color="auto"/>
        <w:right w:val="none" w:sz="0" w:space="0" w:color="auto"/>
      </w:divBdr>
    </w:div>
    <w:div w:id="1620724558">
      <w:bodyDiv w:val="1"/>
      <w:marLeft w:val="0"/>
      <w:marRight w:val="0"/>
      <w:marTop w:val="0"/>
      <w:marBottom w:val="0"/>
      <w:divBdr>
        <w:top w:val="none" w:sz="0" w:space="0" w:color="auto"/>
        <w:left w:val="none" w:sz="0" w:space="0" w:color="auto"/>
        <w:bottom w:val="none" w:sz="0" w:space="0" w:color="auto"/>
        <w:right w:val="none" w:sz="0" w:space="0" w:color="auto"/>
      </w:divBdr>
    </w:div>
    <w:div w:id="1656448920">
      <w:bodyDiv w:val="1"/>
      <w:marLeft w:val="0"/>
      <w:marRight w:val="0"/>
      <w:marTop w:val="0"/>
      <w:marBottom w:val="0"/>
      <w:divBdr>
        <w:top w:val="none" w:sz="0" w:space="0" w:color="auto"/>
        <w:left w:val="none" w:sz="0" w:space="0" w:color="auto"/>
        <w:bottom w:val="none" w:sz="0" w:space="0" w:color="auto"/>
        <w:right w:val="none" w:sz="0" w:space="0" w:color="auto"/>
      </w:divBdr>
    </w:div>
    <w:div w:id="1698697369">
      <w:bodyDiv w:val="1"/>
      <w:marLeft w:val="0"/>
      <w:marRight w:val="0"/>
      <w:marTop w:val="0"/>
      <w:marBottom w:val="0"/>
      <w:divBdr>
        <w:top w:val="none" w:sz="0" w:space="0" w:color="auto"/>
        <w:left w:val="none" w:sz="0" w:space="0" w:color="auto"/>
        <w:bottom w:val="none" w:sz="0" w:space="0" w:color="auto"/>
        <w:right w:val="none" w:sz="0" w:space="0" w:color="auto"/>
      </w:divBdr>
    </w:div>
    <w:div w:id="1711343265">
      <w:bodyDiv w:val="1"/>
      <w:marLeft w:val="0"/>
      <w:marRight w:val="0"/>
      <w:marTop w:val="0"/>
      <w:marBottom w:val="0"/>
      <w:divBdr>
        <w:top w:val="none" w:sz="0" w:space="0" w:color="auto"/>
        <w:left w:val="none" w:sz="0" w:space="0" w:color="auto"/>
        <w:bottom w:val="none" w:sz="0" w:space="0" w:color="auto"/>
        <w:right w:val="none" w:sz="0" w:space="0" w:color="auto"/>
      </w:divBdr>
    </w:div>
    <w:div w:id="1749375786">
      <w:bodyDiv w:val="1"/>
      <w:marLeft w:val="0"/>
      <w:marRight w:val="0"/>
      <w:marTop w:val="0"/>
      <w:marBottom w:val="0"/>
      <w:divBdr>
        <w:top w:val="none" w:sz="0" w:space="0" w:color="auto"/>
        <w:left w:val="none" w:sz="0" w:space="0" w:color="auto"/>
        <w:bottom w:val="none" w:sz="0" w:space="0" w:color="auto"/>
        <w:right w:val="none" w:sz="0" w:space="0" w:color="auto"/>
      </w:divBdr>
    </w:div>
    <w:div w:id="1758674835">
      <w:bodyDiv w:val="1"/>
      <w:marLeft w:val="0"/>
      <w:marRight w:val="0"/>
      <w:marTop w:val="0"/>
      <w:marBottom w:val="0"/>
      <w:divBdr>
        <w:top w:val="none" w:sz="0" w:space="0" w:color="auto"/>
        <w:left w:val="none" w:sz="0" w:space="0" w:color="auto"/>
        <w:bottom w:val="none" w:sz="0" w:space="0" w:color="auto"/>
        <w:right w:val="none" w:sz="0" w:space="0" w:color="auto"/>
      </w:divBdr>
    </w:div>
    <w:div w:id="1787695813">
      <w:bodyDiv w:val="1"/>
      <w:marLeft w:val="0"/>
      <w:marRight w:val="0"/>
      <w:marTop w:val="0"/>
      <w:marBottom w:val="0"/>
      <w:divBdr>
        <w:top w:val="none" w:sz="0" w:space="0" w:color="auto"/>
        <w:left w:val="none" w:sz="0" w:space="0" w:color="auto"/>
        <w:bottom w:val="none" w:sz="0" w:space="0" w:color="auto"/>
        <w:right w:val="none" w:sz="0" w:space="0" w:color="auto"/>
      </w:divBdr>
      <w:divsChild>
        <w:div w:id="611329379">
          <w:marLeft w:val="274"/>
          <w:marRight w:val="0"/>
          <w:marTop w:val="0"/>
          <w:marBottom w:val="0"/>
          <w:divBdr>
            <w:top w:val="none" w:sz="0" w:space="0" w:color="auto"/>
            <w:left w:val="none" w:sz="0" w:space="0" w:color="auto"/>
            <w:bottom w:val="none" w:sz="0" w:space="0" w:color="auto"/>
            <w:right w:val="none" w:sz="0" w:space="0" w:color="auto"/>
          </w:divBdr>
        </w:div>
        <w:div w:id="1766414915">
          <w:marLeft w:val="274"/>
          <w:marRight w:val="0"/>
          <w:marTop w:val="0"/>
          <w:marBottom w:val="0"/>
          <w:divBdr>
            <w:top w:val="none" w:sz="0" w:space="0" w:color="auto"/>
            <w:left w:val="none" w:sz="0" w:space="0" w:color="auto"/>
            <w:bottom w:val="none" w:sz="0" w:space="0" w:color="auto"/>
            <w:right w:val="none" w:sz="0" w:space="0" w:color="auto"/>
          </w:divBdr>
        </w:div>
      </w:divsChild>
    </w:div>
    <w:div w:id="1808349959">
      <w:bodyDiv w:val="1"/>
      <w:marLeft w:val="0"/>
      <w:marRight w:val="0"/>
      <w:marTop w:val="0"/>
      <w:marBottom w:val="0"/>
      <w:divBdr>
        <w:top w:val="none" w:sz="0" w:space="0" w:color="auto"/>
        <w:left w:val="none" w:sz="0" w:space="0" w:color="auto"/>
        <w:bottom w:val="none" w:sz="0" w:space="0" w:color="auto"/>
        <w:right w:val="none" w:sz="0" w:space="0" w:color="auto"/>
      </w:divBdr>
    </w:div>
    <w:div w:id="1821189173">
      <w:bodyDiv w:val="1"/>
      <w:marLeft w:val="0"/>
      <w:marRight w:val="0"/>
      <w:marTop w:val="0"/>
      <w:marBottom w:val="0"/>
      <w:divBdr>
        <w:top w:val="none" w:sz="0" w:space="0" w:color="auto"/>
        <w:left w:val="none" w:sz="0" w:space="0" w:color="auto"/>
        <w:bottom w:val="none" w:sz="0" w:space="0" w:color="auto"/>
        <w:right w:val="none" w:sz="0" w:space="0" w:color="auto"/>
      </w:divBdr>
      <w:divsChild>
        <w:div w:id="1473476859">
          <w:marLeft w:val="0"/>
          <w:marRight w:val="0"/>
          <w:marTop w:val="0"/>
          <w:marBottom w:val="50"/>
          <w:divBdr>
            <w:top w:val="none" w:sz="0" w:space="0" w:color="auto"/>
            <w:left w:val="none" w:sz="0" w:space="0" w:color="auto"/>
            <w:bottom w:val="none" w:sz="0" w:space="0" w:color="auto"/>
            <w:right w:val="none" w:sz="0" w:space="0" w:color="auto"/>
          </w:divBdr>
        </w:div>
      </w:divsChild>
    </w:div>
    <w:div w:id="1825466073">
      <w:bodyDiv w:val="1"/>
      <w:marLeft w:val="0"/>
      <w:marRight w:val="0"/>
      <w:marTop w:val="0"/>
      <w:marBottom w:val="0"/>
      <w:divBdr>
        <w:top w:val="none" w:sz="0" w:space="0" w:color="auto"/>
        <w:left w:val="none" w:sz="0" w:space="0" w:color="auto"/>
        <w:bottom w:val="none" w:sz="0" w:space="0" w:color="auto"/>
        <w:right w:val="none" w:sz="0" w:space="0" w:color="auto"/>
      </w:divBdr>
    </w:div>
    <w:div w:id="1844780488">
      <w:bodyDiv w:val="1"/>
      <w:marLeft w:val="0"/>
      <w:marRight w:val="0"/>
      <w:marTop w:val="0"/>
      <w:marBottom w:val="0"/>
      <w:divBdr>
        <w:top w:val="none" w:sz="0" w:space="0" w:color="auto"/>
        <w:left w:val="none" w:sz="0" w:space="0" w:color="auto"/>
        <w:bottom w:val="none" w:sz="0" w:space="0" w:color="auto"/>
        <w:right w:val="none" w:sz="0" w:space="0" w:color="auto"/>
      </w:divBdr>
    </w:div>
    <w:div w:id="1852261364">
      <w:bodyDiv w:val="1"/>
      <w:marLeft w:val="0"/>
      <w:marRight w:val="0"/>
      <w:marTop w:val="0"/>
      <w:marBottom w:val="0"/>
      <w:divBdr>
        <w:top w:val="none" w:sz="0" w:space="0" w:color="auto"/>
        <w:left w:val="none" w:sz="0" w:space="0" w:color="auto"/>
        <w:bottom w:val="none" w:sz="0" w:space="0" w:color="auto"/>
        <w:right w:val="none" w:sz="0" w:space="0" w:color="auto"/>
      </w:divBdr>
    </w:div>
    <w:div w:id="1909459737">
      <w:bodyDiv w:val="1"/>
      <w:marLeft w:val="0"/>
      <w:marRight w:val="0"/>
      <w:marTop w:val="0"/>
      <w:marBottom w:val="0"/>
      <w:divBdr>
        <w:top w:val="none" w:sz="0" w:space="0" w:color="auto"/>
        <w:left w:val="none" w:sz="0" w:space="0" w:color="auto"/>
        <w:bottom w:val="none" w:sz="0" w:space="0" w:color="auto"/>
        <w:right w:val="none" w:sz="0" w:space="0" w:color="auto"/>
      </w:divBdr>
      <w:divsChild>
        <w:div w:id="75326858">
          <w:marLeft w:val="274"/>
          <w:marRight w:val="0"/>
          <w:marTop w:val="0"/>
          <w:marBottom w:val="0"/>
          <w:divBdr>
            <w:top w:val="none" w:sz="0" w:space="0" w:color="auto"/>
            <w:left w:val="none" w:sz="0" w:space="0" w:color="auto"/>
            <w:bottom w:val="none" w:sz="0" w:space="0" w:color="auto"/>
            <w:right w:val="none" w:sz="0" w:space="0" w:color="auto"/>
          </w:divBdr>
        </w:div>
        <w:div w:id="238830453">
          <w:marLeft w:val="274"/>
          <w:marRight w:val="0"/>
          <w:marTop w:val="0"/>
          <w:marBottom w:val="0"/>
          <w:divBdr>
            <w:top w:val="none" w:sz="0" w:space="0" w:color="auto"/>
            <w:left w:val="none" w:sz="0" w:space="0" w:color="auto"/>
            <w:bottom w:val="none" w:sz="0" w:space="0" w:color="auto"/>
            <w:right w:val="none" w:sz="0" w:space="0" w:color="auto"/>
          </w:divBdr>
        </w:div>
        <w:div w:id="477839686">
          <w:marLeft w:val="274"/>
          <w:marRight w:val="0"/>
          <w:marTop w:val="0"/>
          <w:marBottom w:val="0"/>
          <w:divBdr>
            <w:top w:val="none" w:sz="0" w:space="0" w:color="auto"/>
            <w:left w:val="none" w:sz="0" w:space="0" w:color="auto"/>
            <w:bottom w:val="none" w:sz="0" w:space="0" w:color="auto"/>
            <w:right w:val="none" w:sz="0" w:space="0" w:color="auto"/>
          </w:divBdr>
        </w:div>
        <w:div w:id="607589775">
          <w:marLeft w:val="274"/>
          <w:marRight w:val="0"/>
          <w:marTop w:val="0"/>
          <w:marBottom w:val="0"/>
          <w:divBdr>
            <w:top w:val="none" w:sz="0" w:space="0" w:color="auto"/>
            <w:left w:val="none" w:sz="0" w:space="0" w:color="auto"/>
            <w:bottom w:val="none" w:sz="0" w:space="0" w:color="auto"/>
            <w:right w:val="none" w:sz="0" w:space="0" w:color="auto"/>
          </w:divBdr>
        </w:div>
        <w:div w:id="729306248">
          <w:marLeft w:val="274"/>
          <w:marRight w:val="0"/>
          <w:marTop w:val="0"/>
          <w:marBottom w:val="0"/>
          <w:divBdr>
            <w:top w:val="none" w:sz="0" w:space="0" w:color="auto"/>
            <w:left w:val="none" w:sz="0" w:space="0" w:color="auto"/>
            <w:bottom w:val="none" w:sz="0" w:space="0" w:color="auto"/>
            <w:right w:val="none" w:sz="0" w:space="0" w:color="auto"/>
          </w:divBdr>
        </w:div>
        <w:div w:id="1316227104">
          <w:marLeft w:val="274"/>
          <w:marRight w:val="0"/>
          <w:marTop w:val="0"/>
          <w:marBottom w:val="0"/>
          <w:divBdr>
            <w:top w:val="none" w:sz="0" w:space="0" w:color="auto"/>
            <w:left w:val="none" w:sz="0" w:space="0" w:color="auto"/>
            <w:bottom w:val="none" w:sz="0" w:space="0" w:color="auto"/>
            <w:right w:val="none" w:sz="0" w:space="0" w:color="auto"/>
          </w:divBdr>
        </w:div>
        <w:div w:id="1448044571">
          <w:marLeft w:val="274"/>
          <w:marRight w:val="0"/>
          <w:marTop w:val="0"/>
          <w:marBottom w:val="0"/>
          <w:divBdr>
            <w:top w:val="none" w:sz="0" w:space="0" w:color="auto"/>
            <w:left w:val="none" w:sz="0" w:space="0" w:color="auto"/>
            <w:bottom w:val="none" w:sz="0" w:space="0" w:color="auto"/>
            <w:right w:val="none" w:sz="0" w:space="0" w:color="auto"/>
          </w:divBdr>
        </w:div>
        <w:div w:id="1746492989">
          <w:marLeft w:val="274"/>
          <w:marRight w:val="0"/>
          <w:marTop w:val="0"/>
          <w:marBottom w:val="0"/>
          <w:divBdr>
            <w:top w:val="none" w:sz="0" w:space="0" w:color="auto"/>
            <w:left w:val="none" w:sz="0" w:space="0" w:color="auto"/>
            <w:bottom w:val="none" w:sz="0" w:space="0" w:color="auto"/>
            <w:right w:val="none" w:sz="0" w:space="0" w:color="auto"/>
          </w:divBdr>
        </w:div>
        <w:div w:id="1787383054">
          <w:marLeft w:val="274"/>
          <w:marRight w:val="0"/>
          <w:marTop w:val="0"/>
          <w:marBottom w:val="0"/>
          <w:divBdr>
            <w:top w:val="none" w:sz="0" w:space="0" w:color="auto"/>
            <w:left w:val="none" w:sz="0" w:space="0" w:color="auto"/>
            <w:bottom w:val="none" w:sz="0" w:space="0" w:color="auto"/>
            <w:right w:val="none" w:sz="0" w:space="0" w:color="auto"/>
          </w:divBdr>
        </w:div>
        <w:div w:id="1934513318">
          <w:marLeft w:val="274"/>
          <w:marRight w:val="0"/>
          <w:marTop w:val="0"/>
          <w:marBottom w:val="0"/>
          <w:divBdr>
            <w:top w:val="none" w:sz="0" w:space="0" w:color="auto"/>
            <w:left w:val="none" w:sz="0" w:space="0" w:color="auto"/>
            <w:bottom w:val="none" w:sz="0" w:space="0" w:color="auto"/>
            <w:right w:val="none" w:sz="0" w:space="0" w:color="auto"/>
          </w:divBdr>
        </w:div>
        <w:div w:id="1948922923">
          <w:marLeft w:val="274"/>
          <w:marRight w:val="0"/>
          <w:marTop w:val="0"/>
          <w:marBottom w:val="0"/>
          <w:divBdr>
            <w:top w:val="none" w:sz="0" w:space="0" w:color="auto"/>
            <w:left w:val="none" w:sz="0" w:space="0" w:color="auto"/>
            <w:bottom w:val="none" w:sz="0" w:space="0" w:color="auto"/>
            <w:right w:val="none" w:sz="0" w:space="0" w:color="auto"/>
          </w:divBdr>
        </w:div>
        <w:div w:id="1991858859">
          <w:marLeft w:val="274"/>
          <w:marRight w:val="0"/>
          <w:marTop w:val="0"/>
          <w:marBottom w:val="0"/>
          <w:divBdr>
            <w:top w:val="none" w:sz="0" w:space="0" w:color="auto"/>
            <w:left w:val="none" w:sz="0" w:space="0" w:color="auto"/>
            <w:bottom w:val="none" w:sz="0" w:space="0" w:color="auto"/>
            <w:right w:val="none" w:sz="0" w:space="0" w:color="auto"/>
          </w:divBdr>
        </w:div>
      </w:divsChild>
    </w:div>
    <w:div w:id="1975061303">
      <w:bodyDiv w:val="1"/>
      <w:marLeft w:val="0"/>
      <w:marRight w:val="0"/>
      <w:marTop w:val="0"/>
      <w:marBottom w:val="0"/>
      <w:divBdr>
        <w:top w:val="none" w:sz="0" w:space="0" w:color="auto"/>
        <w:left w:val="none" w:sz="0" w:space="0" w:color="auto"/>
        <w:bottom w:val="none" w:sz="0" w:space="0" w:color="auto"/>
        <w:right w:val="none" w:sz="0" w:space="0" w:color="auto"/>
      </w:divBdr>
    </w:div>
    <w:div w:id="1989937205">
      <w:bodyDiv w:val="1"/>
      <w:marLeft w:val="0"/>
      <w:marRight w:val="0"/>
      <w:marTop w:val="0"/>
      <w:marBottom w:val="0"/>
      <w:divBdr>
        <w:top w:val="none" w:sz="0" w:space="0" w:color="auto"/>
        <w:left w:val="none" w:sz="0" w:space="0" w:color="auto"/>
        <w:bottom w:val="none" w:sz="0" w:space="0" w:color="auto"/>
        <w:right w:val="none" w:sz="0" w:space="0" w:color="auto"/>
      </w:divBdr>
    </w:div>
    <w:div w:id="2068914127">
      <w:bodyDiv w:val="1"/>
      <w:marLeft w:val="0"/>
      <w:marRight w:val="0"/>
      <w:marTop w:val="0"/>
      <w:marBottom w:val="0"/>
      <w:divBdr>
        <w:top w:val="none" w:sz="0" w:space="0" w:color="auto"/>
        <w:left w:val="none" w:sz="0" w:space="0" w:color="auto"/>
        <w:bottom w:val="none" w:sz="0" w:space="0" w:color="auto"/>
        <w:right w:val="none" w:sz="0" w:space="0" w:color="auto"/>
      </w:divBdr>
    </w:div>
    <w:div w:id="2111968705">
      <w:bodyDiv w:val="1"/>
      <w:marLeft w:val="0"/>
      <w:marRight w:val="0"/>
      <w:marTop w:val="0"/>
      <w:marBottom w:val="0"/>
      <w:divBdr>
        <w:top w:val="none" w:sz="0" w:space="0" w:color="auto"/>
        <w:left w:val="none" w:sz="0" w:space="0" w:color="auto"/>
        <w:bottom w:val="none" w:sz="0" w:space="0" w:color="auto"/>
        <w:right w:val="none" w:sz="0" w:space="0" w:color="auto"/>
      </w:divBdr>
    </w:div>
    <w:div w:id="2129230326">
      <w:bodyDiv w:val="1"/>
      <w:marLeft w:val="0"/>
      <w:marRight w:val="0"/>
      <w:marTop w:val="0"/>
      <w:marBottom w:val="0"/>
      <w:divBdr>
        <w:top w:val="none" w:sz="0" w:space="0" w:color="auto"/>
        <w:left w:val="none" w:sz="0" w:space="0" w:color="auto"/>
        <w:bottom w:val="none" w:sz="0" w:space="0" w:color="auto"/>
        <w:right w:val="none" w:sz="0" w:space="0" w:color="auto"/>
      </w:divBdr>
    </w:div>
    <w:div w:id="2130277304">
      <w:bodyDiv w:val="1"/>
      <w:marLeft w:val="0"/>
      <w:marRight w:val="0"/>
      <w:marTop w:val="0"/>
      <w:marBottom w:val="0"/>
      <w:divBdr>
        <w:top w:val="none" w:sz="0" w:space="0" w:color="auto"/>
        <w:left w:val="none" w:sz="0" w:space="0" w:color="auto"/>
        <w:bottom w:val="none" w:sz="0" w:space="0" w:color="auto"/>
        <w:right w:val="none" w:sz="0" w:space="0" w:color="auto"/>
      </w:divBdr>
    </w:div>
    <w:div w:id="2138180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2.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shithjohn\KPMG\AU%20-%20MC%20Ignition-Pursuit%20Library%20-%202016xxxx-St%20John%20of%20God%20Health%20Care-\99%20Admin\02%20Bid%20Management\KPMG_Arial-Standard%20Blue_V0-02.dotm" TargetMode="External"/></Relationships>
</file>

<file path=word/theme/theme1.xml><?xml version="1.0" encoding="utf-8"?>
<a:theme xmlns:a="http://schemas.openxmlformats.org/drawingml/2006/main" name="KPMG_Ingnition_Arial Theme">
  <a:themeElements>
    <a:clrScheme name="KPMG Primary/Secondary Colors">
      <a:dk1>
        <a:srgbClr val="000000"/>
      </a:dk1>
      <a:lt1>
        <a:sysClr val="window" lastClr="FFFFFF"/>
      </a:lt1>
      <a:dk2>
        <a:srgbClr val="00338D"/>
      </a:dk2>
      <a:lt2>
        <a:srgbClr val="005EB8"/>
      </a:lt2>
      <a:accent1>
        <a:srgbClr val="0091DA"/>
      </a:accent1>
      <a:accent2>
        <a:srgbClr val="483698"/>
      </a:accent2>
      <a:accent3>
        <a:srgbClr val="470A68"/>
      </a:accent3>
      <a:accent4>
        <a:srgbClr val="6D2077"/>
      </a:accent4>
      <a:accent5>
        <a:srgbClr val="00A3A1"/>
      </a:accent5>
      <a:accent6>
        <a:srgbClr val="000000"/>
      </a:accent6>
      <a:hlink>
        <a:srgbClr val="000000"/>
      </a:hlink>
      <a:folHlink>
        <a:srgbClr val="00000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7CAAE3EBC345642AF73B7BAD19219FA" ma:contentTypeVersion="20" ma:contentTypeDescription="Create a new document." ma:contentTypeScope="" ma:versionID="a2400ebe5f0f45ec1155a97712559c45">
  <xsd:schema xmlns:xsd="http://www.w3.org/2001/XMLSchema" xmlns:xs="http://www.w3.org/2001/XMLSchema" xmlns:p="http://schemas.microsoft.com/office/2006/metadata/properties" xmlns:ns2="7875a62f-3a3e-48f8-aeb2-cb4a71ffece3" xmlns:ns3="3d9b7bd6-3d32-4b60-be05-1aec8669813b" xmlns:ns5="4243d5be-521d-4052-81ca-f0f31ea6f2da" targetNamespace="http://schemas.microsoft.com/office/2006/metadata/properties" ma:root="true" ma:fieldsID="a51e438a526798f6ac81b14313e50f8f" ns2:_="" ns3:_="" ns5:_="">
    <xsd:import namespace="7875a62f-3a3e-48f8-aeb2-cb4a71ffece3"/>
    <xsd:import namespace="3d9b7bd6-3d32-4b60-be05-1aec8669813b"/>
    <xsd:import namespace="4243d5be-521d-4052-81ca-f0f31ea6f2d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2:lcf76f155ced4ddcb4097134ff3c332f" minOccurs="0"/>
                <xsd:element ref="ns5:TaxCatchAll"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875a62f-3a3e-48f8-aeb2-cb4a71ffec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8883d318-f35c-4577-94aa-4c8e836d27a7" ma:termSetId="09814cd3-568e-fe90-9814-8d621ff8fb84" ma:anchorId="fba54fb3-c3e1-fe81-a776-ca4b69148c4d" ma:open="true" ma:isKeyword="false">
      <xsd:complexType>
        <xsd:sequence>
          <xsd:element ref="pc:Terms" minOccurs="0" maxOccurs="1"/>
        </xsd:sequence>
      </xsd:complexType>
    </xsd:element>
    <xsd:element name="MediaServiceLocation" ma:index="24"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9b7bd6-3d32-4b60-be05-1aec8669813b"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43d5be-521d-4052-81ca-f0f31ea6f2da"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10ecd44c-2380-4561-97b5-eee821584fe8}" ma:internalName="TaxCatchAll" ma:showField="CatchAllData" ma:web="3d9b7bd6-3d32-4b60-be05-1aec8669813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ma:index="20" ma:displayName="Subject"/>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875a62f-3a3e-48f8-aeb2-cb4a71ffece3">
      <Terms xmlns="http://schemas.microsoft.com/office/infopath/2007/PartnerControls"/>
    </lcf76f155ced4ddcb4097134ff3c332f>
    <TaxCatchAll xmlns="4243d5be-521d-4052-81ca-f0f31ea6f2da" xsi:nil="true"/>
  </documentManagement>
</p:properties>
</file>

<file path=customXml/itemProps1.xml><?xml version="1.0" encoding="utf-8"?>
<ds:datastoreItem xmlns:ds="http://schemas.openxmlformats.org/officeDocument/2006/customXml" ds:itemID="{415CDC05-55C8-4322-BA81-096BFF470944}">
  <ds:schemaRefs>
    <ds:schemaRef ds:uri="http://schemas.openxmlformats.org/officeDocument/2006/bibliography"/>
  </ds:schemaRefs>
</ds:datastoreItem>
</file>

<file path=customXml/itemProps2.xml><?xml version="1.0" encoding="utf-8"?>
<ds:datastoreItem xmlns:ds="http://schemas.openxmlformats.org/officeDocument/2006/customXml" ds:itemID="{4110DB56-4470-4CF2-9098-F9D3FD874B40}">
  <ds:schemaRefs>
    <ds:schemaRef ds:uri="http://schemas.microsoft.com/sharepoint/v3/contenttype/forms"/>
  </ds:schemaRefs>
</ds:datastoreItem>
</file>

<file path=customXml/itemProps3.xml><?xml version="1.0" encoding="utf-8"?>
<ds:datastoreItem xmlns:ds="http://schemas.openxmlformats.org/officeDocument/2006/customXml" ds:itemID="{A558C71F-6A09-4D75-BD39-CE5C5AD02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875a62f-3a3e-48f8-aeb2-cb4a71ffece3"/>
    <ds:schemaRef ds:uri="3d9b7bd6-3d32-4b60-be05-1aec8669813b"/>
    <ds:schemaRef ds:uri="4243d5be-521d-4052-81ca-f0f31ea6f2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DC290-F34A-4C68-8253-FBE4A78C202D}">
  <ds:schemaRefs>
    <ds:schemaRef ds:uri="http://schemas.microsoft.com/office/2006/metadata/properties"/>
    <ds:schemaRef ds:uri="http://schemas.microsoft.com/office/infopath/2007/PartnerControls"/>
    <ds:schemaRef ds:uri="7875a62f-3a3e-48f8-aeb2-cb4a71ffece3"/>
    <ds:schemaRef ds:uri="4243d5be-521d-4052-81ca-f0f31ea6f2da"/>
  </ds:schemaRefs>
</ds:datastoreItem>
</file>

<file path=docProps/app.xml><?xml version="1.0" encoding="utf-8"?>
<Properties xmlns="http://schemas.openxmlformats.org/officeDocument/2006/extended-properties" xmlns:vt="http://schemas.openxmlformats.org/officeDocument/2006/docPropsVTypes">
  <Template>KPMG_Arial-Standard Blue_V0-02</Template>
  <TotalTime>2120</TotalTime>
  <Pages>2</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Schedule A, B, C and D</vt:lpstr>
    </vt:vector>
  </TitlesOfParts>
  <Manager>Hilda Carmichael</Manager>
  <Company>KPMG Australia Technology Solutions Pty Limited</Company>
  <LinksUpToDate>false</LinksUpToDate>
  <CharactersWithSpaces>3</CharactersWithSpaces>
  <SharedDoc>false</SharedDoc>
  <HLinks>
    <vt:vector size="42" baseType="variant">
      <vt:variant>
        <vt:i4>3014690</vt:i4>
      </vt:variant>
      <vt:variant>
        <vt:i4>57</vt:i4>
      </vt:variant>
      <vt:variant>
        <vt:i4>0</vt:i4>
      </vt:variant>
      <vt:variant>
        <vt:i4>5</vt:i4>
      </vt:variant>
      <vt:variant>
        <vt:lpwstr>https://assets.kpmg/content/dam/kpmg/au/pdf/2021/kpmg-australia-impact-report-fy21.pdf</vt:lpwstr>
      </vt:variant>
      <vt:variant>
        <vt:lpwstr/>
      </vt:variant>
      <vt:variant>
        <vt:i4>3014690</vt:i4>
      </vt:variant>
      <vt:variant>
        <vt:i4>54</vt:i4>
      </vt:variant>
      <vt:variant>
        <vt:i4>0</vt:i4>
      </vt:variant>
      <vt:variant>
        <vt:i4>5</vt:i4>
      </vt:variant>
      <vt:variant>
        <vt:lpwstr>https://assets.kpmg/content/dam/kpmg/au/pdf/2021/kpmg-australia-impact-report-fy21.pdf</vt:lpwstr>
      </vt:variant>
      <vt:variant>
        <vt:lpwstr/>
      </vt:variant>
      <vt:variant>
        <vt:i4>1507389</vt:i4>
      </vt:variant>
      <vt:variant>
        <vt:i4>41</vt:i4>
      </vt:variant>
      <vt:variant>
        <vt:i4>0</vt:i4>
      </vt:variant>
      <vt:variant>
        <vt:i4>5</vt:i4>
      </vt:variant>
      <vt:variant>
        <vt:lpwstr/>
      </vt:variant>
      <vt:variant>
        <vt:lpwstr>_Toc85174301</vt:lpwstr>
      </vt:variant>
      <vt:variant>
        <vt:i4>1441853</vt:i4>
      </vt:variant>
      <vt:variant>
        <vt:i4>35</vt:i4>
      </vt:variant>
      <vt:variant>
        <vt:i4>0</vt:i4>
      </vt:variant>
      <vt:variant>
        <vt:i4>5</vt:i4>
      </vt:variant>
      <vt:variant>
        <vt:lpwstr/>
      </vt:variant>
      <vt:variant>
        <vt:lpwstr>_Toc85174300</vt:lpwstr>
      </vt:variant>
      <vt:variant>
        <vt:i4>1966132</vt:i4>
      </vt:variant>
      <vt:variant>
        <vt:i4>29</vt:i4>
      </vt:variant>
      <vt:variant>
        <vt:i4>0</vt:i4>
      </vt:variant>
      <vt:variant>
        <vt:i4>5</vt:i4>
      </vt:variant>
      <vt:variant>
        <vt:lpwstr/>
      </vt:variant>
      <vt:variant>
        <vt:lpwstr>_Toc85174299</vt:lpwstr>
      </vt:variant>
      <vt:variant>
        <vt:i4>2031668</vt:i4>
      </vt:variant>
      <vt:variant>
        <vt:i4>23</vt:i4>
      </vt:variant>
      <vt:variant>
        <vt:i4>0</vt:i4>
      </vt:variant>
      <vt:variant>
        <vt:i4>5</vt:i4>
      </vt:variant>
      <vt:variant>
        <vt:lpwstr/>
      </vt:variant>
      <vt:variant>
        <vt:lpwstr>_Toc85174298</vt:lpwstr>
      </vt:variant>
      <vt:variant>
        <vt:i4>1048628</vt:i4>
      </vt:variant>
      <vt:variant>
        <vt:i4>17</vt:i4>
      </vt:variant>
      <vt:variant>
        <vt:i4>0</vt:i4>
      </vt:variant>
      <vt:variant>
        <vt:i4>5</vt:i4>
      </vt:variant>
      <vt:variant>
        <vt:lpwstr/>
      </vt:variant>
      <vt:variant>
        <vt:lpwstr>_Toc85174297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Schedule A, B, C and D</dc:title>
  <dc:subject>Provision of a Human Resources Information System (HRIS) Product, Implementation Services and Support Services</dc:subject>
  <dc:creator>Dunne, Lisa</dc:creator>
  <cp:keywords>[ClientReferenceNumber]|Schedule A, B, C and D</cp:keywords>
  <dc:description>Proposal Template_x000d_
19 July 2021_x000d_
V0-05</dc:description>
  <cp:lastModifiedBy>Khanapure,  Shubham Umakant</cp:lastModifiedBy>
  <cp:revision>888</cp:revision>
  <cp:lastPrinted>2021-10-13T06:07:00Z</cp:lastPrinted>
  <dcterms:created xsi:type="dcterms:W3CDTF">2021-10-14T04:14:00Z</dcterms:created>
  <dcterms:modified xsi:type="dcterms:W3CDTF">2023-04-25T06:49:00Z</dcterms:modified>
  <cp:category>Response to RFP</cp:category>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rLine1Pri">
    <vt:lpwstr>Level 36 Tower Two</vt:lpwstr>
  </property>
  <property fmtid="{D5CDD505-2E9C-101B-9397-08002B2CF9AE}" pid="3" name="AddrLine1Sec">
    <vt:lpwstr>Level 38 Tower Three</vt:lpwstr>
  </property>
  <property fmtid="{D5CDD505-2E9C-101B-9397-08002B2CF9AE}" pid="4" name="AddrLine2Pri">
    <vt:lpwstr>727 Collins Street</vt:lpwstr>
  </property>
  <property fmtid="{D5CDD505-2E9C-101B-9397-08002B2CF9AE}" pid="5" name="AddrLine2Sec">
    <vt:lpwstr>300 Barangaroo Avenue</vt:lpwstr>
  </property>
  <property fmtid="{D5CDD505-2E9C-101B-9397-08002B2CF9AE}" pid="6" name="AddrLine3Pri">
    <vt:lpwstr>Melbourne VIC 3008</vt:lpwstr>
  </property>
  <property fmtid="{D5CDD505-2E9C-101B-9397-08002B2CF9AE}" pid="7" name="AddrLine3Sec">
    <vt:lpwstr>Sydney NSW 2000</vt:lpwstr>
  </property>
  <property fmtid="{D5CDD505-2E9C-101B-9397-08002B2CF9AE}" pid="8" name="AddrLine4Pri">
    <vt:lpwstr>PO Box 2291U</vt:lpwstr>
  </property>
  <property fmtid="{D5CDD505-2E9C-101B-9397-08002B2CF9AE}" pid="9" name="AddrLine4Sec">
    <vt:lpwstr>PO Box H67 Australia Square</vt:lpwstr>
  </property>
  <property fmtid="{D5CDD505-2E9C-101B-9397-08002B2CF9AE}" pid="10" name="AddrLine5Pri">
    <vt:lpwstr>Melbourne VIC 3000</vt:lpwstr>
  </property>
  <property fmtid="{D5CDD505-2E9C-101B-9397-08002B2CF9AE}" pid="11" name="AddrLine5Sec">
    <vt:lpwstr>Sydney NSW 1213</vt:lpwstr>
  </property>
  <property fmtid="{D5CDD505-2E9C-101B-9397-08002B2CF9AE}" pid="12" name="AddrLine6Pri">
    <vt:lpwstr>Australia</vt:lpwstr>
  </property>
  <property fmtid="{D5CDD505-2E9C-101B-9397-08002B2CF9AE}" pid="13" name="AddrLine6Sec">
    <vt:lpwstr>Australia</vt:lpwstr>
  </property>
  <property fmtid="{D5CDD505-2E9C-101B-9397-08002B2CF9AE}" pid="14" name="ClientFullName">
    <vt:lpwstr>St John of God Health Care Inc.</vt:lpwstr>
  </property>
  <property fmtid="{D5CDD505-2E9C-101B-9397-08002B2CF9AE}" pid="15" name="ClientReferenceNumber">
    <vt:lpwstr>[ClientReferenceNumber]</vt:lpwstr>
  </property>
  <property fmtid="{D5CDD505-2E9C-101B-9397-08002B2CF9AE}" pid="16" name="ClientShortName">
    <vt:lpwstr>SJGHC</vt:lpwstr>
  </property>
  <property fmtid="{D5CDD505-2E9C-101B-9397-08002B2CF9AE}" pid="17" name="CompanyABN">
    <vt:lpwstr>29 606 612 962</vt:lpwstr>
  </property>
  <property fmtid="{D5CDD505-2E9C-101B-9397-08002B2CF9AE}" pid="18" name="CompanyPri">
    <vt:lpwstr>KPMG Australia Technology Solutions Pty Limited</vt:lpwstr>
  </property>
  <property fmtid="{D5CDD505-2E9C-101B-9397-08002B2CF9AE}" pid="19" name="CompanySec">
    <vt:lpwstr>KPMG Australia Technology Solutions Pty Limited</vt:lpwstr>
  </property>
  <property fmtid="{D5CDD505-2E9C-101B-9397-08002B2CF9AE}" pid="20" name="CountryPri">
    <vt:lpwstr>Australia</vt:lpwstr>
  </property>
  <property fmtid="{D5CDD505-2E9C-101B-9397-08002B2CF9AE}" pid="21" name="CountrySec">
    <vt:lpwstr>[CountrySec]</vt:lpwstr>
  </property>
  <property fmtid="{D5CDD505-2E9C-101B-9397-08002B2CF9AE}" pid="22" name="DocumentClassification">
    <vt:lpwstr>KPMG Confidential</vt:lpwstr>
  </property>
  <property fmtid="{D5CDD505-2E9C-101B-9397-08002B2CF9AE}" pid="23" name="DocumentHeadLine">
    <vt:lpwstr>Service. Value. Innovation</vt:lpwstr>
  </property>
  <property fmtid="{D5CDD505-2E9C-101B-9397-08002B2CF9AE}" pid="24" name="DocumentSubject">
    <vt:lpwstr>Provision of a Human Resources Information System (HRIS) Product, Implementation Services and Support Services</vt:lpwstr>
  </property>
  <property fmtid="{D5CDD505-2E9C-101B-9397-08002B2CF9AE}" pid="25" name="DocumentTitle">
    <vt:lpwstr>Schedule A, B, C and D</vt:lpwstr>
  </property>
  <property fmtid="{D5CDD505-2E9C-101B-9397-08002B2CF9AE}" pid="26" name="DocumentType">
    <vt:lpwstr>Response to RFP</vt:lpwstr>
  </property>
  <property fmtid="{D5CDD505-2E9C-101B-9397-08002B2CF9AE}" pid="27" name="DocumentVersion">
    <vt:r8>1</vt:r8>
  </property>
  <property fmtid="{D5CDD505-2E9C-101B-9397-08002B2CF9AE}" pid="28" name="EmailAddressPri">
    <vt:lpwstr>hcarmichael@kpmg.com.au</vt:lpwstr>
  </property>
  <property fmtid="{D5CDD505-2E9C-101B-9397-08002B2CF9AE}" pid="29" name="EmailAddressSec">
    <vt:lpwstr>jonathandimichiel@kpmg.com.au</vt:lpwstr>
  </property>
  <property fmtid="{D5CDD505-2E9C-101B-9397-08002B2CF9AE}" pid="30" name="FirstNamePri">
    <vt:lpwstr>Hilda</vt:lpwstr>
  </property>
  <property fmtid="{D5CDD505-2E9C-101B-9397-08002B2CF9AE}" pid="31" name="FirstNameSec">
    <vt:lpwstr>Jonathan</vt:lpwstr>
  </property>
  <property fmtid="{D5CDD505-2E9C-101B-9397-08002B2CF9AE}" pid="32" name="Initialized">
    <vt:bool>true</vt:bool>
  </property>
  <property fmtid="{D5CDD505-2E9C-101B-9397-08002B2CF9AE}" pid="33" name="InterCode">
    <vt:bool>false</vt:bool>
  </property>
  <property fmtid="{D5CDD505-2E9C-101B-9397-08002B2CF9AE}" pid="34" name="JobTitlePri">
    <vt:lpwstr>Partner</vt:lpwstr>
  </property>
  <property fmtid="{D5CDD505-2E9C-101B-9397-08002B2CF9AE}" pid="35" name="JobTitleSec">
    <vt:lpwstr>Partner</vt:lpwstr>
  </property>
  <property fmtid="{D5CDD505-2E9C-101B-9397-08002B2CF9AE}" pid="36" name="LastNamePri">
    <vt:lpwstr>Carmichael</vt:lpwstr>
  </property>
  <property fmtid="{D5CDD505-2E9C-101B-9397-08002B2CF9AE}" pid="37" name="LastNameSec">
    <vt:lpwstr>Di Michiel</vt:lpwstr>
  </property>
  <property fmtid="{D5CDD505-2E9C-101B-9397-08002B2CF9AE}" pid="38" name="MobileNumberPri">
    <vt:lpwstr>0412 414 315</vt:lpwstr>
  </property>
  <property fmtid="{D5CDD505-2E9C-101B-9397-08002B2CF9AE}" pid="39" name="MobileNumberSec">
    <vt:lpwstr>0401 997 949</vt:lpwstr>
  </property>
  <property fmtid="{D5CDD505-2E9C-101B-9397-08002B2CF9AE}" pid="40" name="OfficeFaxNumber">
    <vt:lpwstr>+61 3 9288 6666</vt:lpwstr>
  </property>
  <property fmtid="{D5CDD505-2E9C-101B-9397-08002B2CF9AE}" pid="41" name="OfficePhoneNumber">
    <vt:lpwstr>+61 3 9288 5555</vt:lpwstr>
  </property>
  <property fmtid="{D5CDD505-2E9C-101B-9397-08002B2CF9AE}" pid="42" name="OfficePri">
    <vt:lpwstr>Melbourne</vt:lpwstr>
  </property>
  <property fmtid="{D5CDD505-2E9C-101B-9397-08002B2CF9AE}" pid="43" name="OfficeSec">
    <vt:lpwstr>Sydney</vt:lpwstr>
  </property>
  <property fmtid="{D5CDD505-2E9C-101B-9397-08002B2CF9AE}" pid="44" name="PhoneNumberPri">
    <vt:lpwstr>03 9838 4824</vt:lpwstr>
  </property>
  <property fmtid="{D5CDD505-2E9C-101B-9397-08002B2CF9AE}" pid="45" name="PhoneNumberSec">
    <vt:lpwstr>02 9335 839</vt:lpwstr>
  </property>
  <property fmtid="{D5CDD505-2E9C-101B-9397-08002B2CF9AE}" pid="46" name="RecipientAddress">
    <vt:lpwstr>Level 1, 556 Wellington Street, Perth WA 6000</vt:lpwstr>
  </property>
  <property fmtid="{D5CDD505-2E9C-101B-9397-08002B2CF9AE}" pid="47" name="RecipientGreeting">
    <vt:lpwstr>Yours sincerely</vt:lpwstr>
  </property>
  <property fmtid="{D5CDD505-2E9C-101B-9397-08002B2CF9AE}" pid="48" name="RecipientName">
    <vt:lpwstr>Anton van Heerden</vt:lpwstr>
  </property>
  <property fmtid="{D5CDD505-2E9C-101B-9397-08002B2CF9AE}" pid="49" name="RecipientSalutation">
    <vt:lpwstr>Mr</vt:lpwstr>
  </property>
  <property fmtid="{D5CDD505-2E9C-101B-9397-08002B2CF9AE}" pid="50" name="RecipientTitle">
    <vt:lpwstr>Contract Sourcing Lead – ICT</vt:lpwstr>
  </property>
  <property fmtid="{D5CDD505-2E9C-101B-9397-08002B2CF9AE}" pid="51" name="ReferenceNumber">
    <vt:lpwstr/>
  </property>
  <property fmtid="{D5CDD505-2E9C-101B-9397-08002B2CF9AE}" pid="52" name="RegionPri">
    <vt:lpwstr>[RegionPri]</vt:lpwstr>
  </property>
  <property fmtid="{D5CDD505-2E9C-101B-9397-08002B2CF9AE}" pid="53" name="RegionSec">
    <vt:lpwstr>[RegionSec]</vt:lpwstr>
  </property>
  <property fmtid="{D5CDD505-2E9C-101B-9397-08002B2CF9AE}" pid="54" name="TemplateClass">
    <vt:lpwstr>Proposal Template</vt:lpwstr>
  </property>
  <property fmtid="{D5CDD505-2E9C-101B-9397-08002B2CF9AE}" pid="55" name="TemplateDate">
    <vt:lpwstr>19 July 2021</vt:lpwstr>
  </property>
  <property fmtid="{D5CDD505-2E9C-101B-9397-08002B2CF9AE}" pid="56" name="TemplateVersion">
    <vt:lpwstr>V0-05</vt:lpwstr>
  </property>
  <property fmtid="{D5CDD505-2E9C-101B-9397-08002B2CF9AE}" pid="57" name="ValidDays">
    <vt:r8>14</vt:r8>
  </property>
  <property fmtid="{D5CDD505-2E9C-101B-9397-08002B2CF9AE}" pid="58" name="Year">
    <vt:lpwstr>2021</vt:lpwstr>
  </property>
  <property fmtid="{D5CDD505-2E9C-101B-9397-08002B2CF9AE}" pid="59" name="ContentTypeId">
    <vt:lpwstr>0x01010057CAAE3EBC345642AF73B7BAD19219FA</vt:lpwstr>
  </property>
  <property fmtid="{D5CDD505-2E9C-101B-9397-08002B2CF9AE}" pid="60" name="SubmissionDate">
    <vt:lpwstr>15 October 2021</vt:lpwstr>
  </property>
  <property fmtid="{D5CDD505-2E9C-101B-9397-08002B2CF9AE}" pid="61" name="ValidityDate">
    <vt:lpwstr>29 October 2021</vt:lpwstr>
  </property>
  <property fmtid="{D5CDD505-2E9C-101B-9397-08002B2CF9AE}" pid="62" name="MediaServiceImageTags">
    <vt:lpwstr/>
  </property>
</Properties>
</file>