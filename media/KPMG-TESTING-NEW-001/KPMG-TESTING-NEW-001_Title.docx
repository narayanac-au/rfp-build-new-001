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28,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KPMG-TESTING-NEW-001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28,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KPMG-TESTING-NEW-001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