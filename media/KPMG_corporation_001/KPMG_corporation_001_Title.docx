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17,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KPMG_corporation_001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17,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KPMG_corporation_001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