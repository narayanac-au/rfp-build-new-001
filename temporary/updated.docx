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KPMG_New_Company_003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KPMG_New_Company_003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