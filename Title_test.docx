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28"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B83CD3B" w:rsidR="00CD7F33" w:rsidRPr="00F94417" w:rsidRDefault="00CD7F33" w:rsidP="00CD7F33">
                              <w:pPr>
                                <w:pStyle w:val="Cover4"/>
                              </w:pPr>
                              <w:r w:rsidRPr="00F94417">
                                <w:t xml:space="preserve">Due Date </w:t>
                              </w:r>
                              <w:r w:rsidR="00345187">
                                <w:t>[</w:t>
                              </w:r>
                              <w:r w:rsidR="001F7C4F" w:rsidRPr="001F7C4F">
                                <w:t>CURR_DATE]</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7931FC6F" w:rsidR="00CD7F33" w:rsidRPr="00580078" w:rsidRDefault="00664408" w:rsidP="00CD7F33">
                              <w:pPr>
                                <w:pStyle w:val="Cover"/>
                              </w:pPr>
                              <w:r>
                                <w:fldChar w:fldCharType="begin"/>
                              </w:r>
                              <w:r>
                                <w:instrText>DocProperty "DocumentHeadLine"</w:instrText>
                              </w:r>
                              <w:r>
                                <w:fldChar w:fldCharType="separate"/>
                              </w:r>
                              <w:r w:rsidR="003D7D85">
                                <w:t>Service.</w:t>
                              </w:r>
                              <w:r w:rsidR="00345187">
                                <w:t xml:space="preserve"> </w:t>
                              </w:r>
                              <w:r w:rsidR="003D7D85">
                                <w:t>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12063196"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w:t>
                              </w:r>
                              <w:r w:rsidR="00345187">
                                <w:t xml:space="preserve"> </w:t>
                              </w:r>
                              <w:r w:rsidR="007248C8" w:rsidRPr="007248C8">
                                <w:t>[CLIENT_NAME]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B83CD3B" w:rsidR="00CD7F33" w:rsidRPr="00F94417" w:rsidRDefault="00CD7F33" w:rsidP="00CD7F33">
                        <w:pPr>
                          <w:pStyle w:val="Cover4"/>
                        </w:pPr>
                        <w:r w:rsidRPr="00F94417">
                          <w:t xml:space="preserve">Due Date </w:t>
                        </w:r>
                        <w:r w:rsidR="00345187">
                          <w:t>[</w:t>
                        </w:r>
                        <w:r w:rsidR="001F7C4F" w:rsidRPr="001F7C4F">
                          <w:t>CURR_DATE]</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7931FC6F" w:rsidR="00CD7F33" w:rsidRPr="00580078" w:rsidRDefault="00664408" w:rsidP="00CD7F33">
                        <w:pPr>
                          <w:pStyle w:val="Cover"/>
                        </w:pPr>
                        <w:r>
                          <w:fldChar w:fldCharType="begin"/>
                        </w:r>
                        <w:r>
                          <w:instrText>DocProperty "DocumentHeadLine"</w:instrText>
                        </w:r>
                        <w:r>
                          <w:fldChar w:fldCharType="separate"/>
                        </w:r>
                        <w:r w:rsidR="003D7D85">
                          <w:t>Service.</w:t>
                        </w:r>
                        <w:r w:rsidR="00345187">
                          <w:t xml:space="preserve"> </w:t>
                        </w:r>
                        <w:r w:rsidR="003D7D85">
                          <w:t>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12063196"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w:t>
                        </w:r>
                        <w:r w:rsidR="00345187">
                          <w:t xml:space="preserve"> </w:t>
                        </w:r>
                        <w:r w:rsidR="007248C8" w:rsidRPr="007248C8">
                          <w:t>[CLIENT_NAME]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4565E9B1" w:rsidR="00E610EC" w:rsidRDefault="00345187" w:rsidP="00F87C77">
      <w:pPr>
        <w:pStyle w:val="ListNumber"/>
        <w:numPr>
          <w:ilvl w:val="0"/>
          <w:numId w:val="0"/>
        </w:numPr>
      </w:pPr>
      <w:r>
        <w:lastRenderedPageBreak/>
        <w:t>Testing [CLIENT_NAME]</w:t>
      </w:r>
      <w:r w:rsidR="00554206">
        <w:t xml:space="preserve"> </w:t>
      </w:r>
      <w:r w:rsidR="00D50230">
        <w:t>[CURR_DATE]</w:t>
      </w:r>
    </w:p>
    <w:p w14:paraId="2FB08C3A" w14:textId="77777777" w:rsidR="00F92F8F" w:rsidRDefault="00F92F8F" w:rsidP="00F87C77">
      <w:pPr>
        <w:pStyle w:val="ListNumber"/>
        <w:numPr>
          <w:ilvl w:val="0"/>
          <w:numId w:val="0"/>
        </w:numPr>
      </w:pPr>
    </w:p>
    <w:p w14:paraId="17E236C1" w14:textId="5C5B5BB5" w:rsidR="00554206" w:rsidRDefault="00554206" w:rsidP="00F87C77">
      <w:pPr>
        <w:pStyle w:val="ListNumber"/>
        <w:numPr>
          <w:ilvl w:val="0"/>
          <w:numId w:val="0"/>
        </w:numPr>
      </w:pPr>
    </w:p>
    <w:p w14:paraId="37DA278A" w14:textId="4B8B8A50" w:rsidR="00554206" w:rsidRPr="004B5263" w:rsidRDefault="00554206" w:rsidP="00F87C77">
      <w:pPr>
        <w:pStyle w:val="ListNumber"/>
        <w:numPr>
          <w:ilvl w:val="0"/>
          <w:numId w:val="0"/>
        </w:numPr>
      </w:pPr>
      <w:r w:rsidRPr="00554206">
        <mc:AlternateContent>
          <mc:Choice Requires="wps">
            <w:drawing>
              <wp:anchor distT="0" distB="0" distL="114300" distR="114300" simplePos="0" relativeHeight="251660305" behindDoc="0" locked="0" layoutInCell="1" allowOverlap="1" wp14:anchorId="4345EE43" wp14:editId="6CD259F4">
                <wp:simplePos x="0" y="0"/>
                <wp:positionH relativeFrom="column">
                  <wp:posOffset>0</wp:posOffset>
                </wp:positionH>
                <wp:positionV relativeFrom="paragraph">
                  <wp:posOffset>1270</wp:posOffset>
                </wp:positionV>
                <wp:extent cx="6119495" cy="4081651"/>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4081651"/>
                        </a:xfrm>
                        <a:prstGeom prst="rect">
                          <a:avLst/>
                        </a:prstGeom>
                        <a:noFill/>
                        <a:ln w="9525">
                          <a:noFill/>
                          <a:miter lim="800000"/>
                          <a:headEnd/>
                          <a:tailEnd/>
                        </a:ln>
                      </wps:spPr>
                      <wps:txbx>
                        <w:txbxContent>
                          <w:p w14:paraId="472BAB7B" w14:textId="77777777" w:rsidR="00554206" w:rsidRPr="00580078" w:rsidRDefault="00554206" w:rsidP="00554206">
                            <w:pPr>
                              <w:pStyle w:val="Cover"/>
                            </w:pPr>
                            <w:r>
                              <w:fldChar w:fldCharType="begin"/>
                            </w:r>
                            <w:r>
                              <w:instrText>DocProperty "DocumentHeadLine"</w:instrText>
                            </w:r>
                            <w:r>
                              <w:fldChar w:fldCharType="separate"/>
                            </w:r>
                            <w:r>
                              <w:t>Service. Value. Innovation</w:t>
                            </w:r>
                            <w:r>
                              <w:fldChar w:fldCharType="end"/>
                            </w:r>
                          </w:p>
                        </w:txbxContent>
                      </wps:txbx>
                      <wps:bodyPr rot="0" vert="horz" wrap="square" lIns="91440" tIns="45720" rIns="91440" bIns="45720" anchor="t" anchorCtr="0">
                        <a:noAutofit/>
                      </wps:bodyPr>
                    </wps:wsp>
                  </a:graphicData>
                </a:graphic>
              </wp:anchor>
            </w:drawing>
          </mc:Choice>
          <mc:Fallback>
            <w:pict>
              <v:shape w14:anchorId="4345EE43" id="Text Box 2" o:spid="_x0000_s1030" type="#_x0000_t202" style="position:absolute;margin-left:0;margin-top:.1pt;width:481.85pt;height:321.4pt;z-index:2516603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" filled="f" stroked="f">
                <v:textbox>
                  <w:txbxContent>
                    <w:p w14:paraId="472BAB7B" w14:textId="77777777" w:rsidR="00554206" w:rsidRPr="00580078" w:rsidRDefault="00554206" w:rsidP="00554206">
                      <w:pPr>
                        <w:pStyle w:val="Cover"/>
                      </w:pPr>
                      <w:r>
                        <w:fldChar w:fldCharType="begin"/>
                      </w:r>
                      <w:r>
                        <w:instrText>DocProperty "DocumentHeadLine"</w:instrText>
                      </w:r>
                      <w:r>
                        <w:fldChar w:fldCharType="separate"/>
                      </w:r>
                      <w:r>
                        <w:t>Service. Value. Innovation</w:t>
                      </w:r>
                      <w:r>
                        <w:fldChar w:fldCharType="end"/>
                      </w:r>
                    </w:p>
                  </w:txbxContent>
                </v:textbox>
              </v:shape>
            </w:pict>
          </mc:Fallback>
        </mc:AlternateContent>
      </w:r>
    </w:p>
    <w:sectPr w:rsidR="00554206"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193C8" w14:textId="77777777" w:rsidR="009D7FF4" w:rsidRPr="00B9356D" w:rsidRDefault="009D7FF4" w:rsidP="00B9356D">
      <w:r>
        <w:separator/>
      </w:r>
    </w:p>
  </w:endnote>
  <w:endnote w:type="continuationSeparator" w:id="0">
    <w:p w14:paraId="44BA1DC1" w14:textId="77777777" w:rsidR="009D7FF4" w:rsidRPr="00B9356D" w:rsidRDefault="009D7FF4" w:rsidP="00B9356D">
      <w:r>
        <w:continuationSeparator/>
      </w:r>
    </w:p>
  </w:endnote>
  <w:endnote w:type="continuationNotice" w:id="1">
    <w:p w14:paraId="2D0BD97A" w14:textId="77777777" w:rsidR="009D7FF4" w:rsidRDefault="009D7FF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_x0000_s1031"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D22F8" w14:textId="77777777" w:rsidR="009D7FF4" w:rsidRPr="00B9356D" w:rsidRDefault="009D7FF4" w:rsidP="00B9356D">
      <w:r>
        <w:separator/>
      </w:r>
    </w:p>
  </w:footnote>
  <w:footnote w:type="continuationSeparator" w:id="0">
    <w:p w14:paraId="3B7F399C" w14:textId="77777777" w:rsidR="009D7FF4" w:rsidRPr="00B9356D" w:rsidRDefault="009D7FF4" w:rsidP="00B9356D">
      <w:r>
        <w:continuationSeparator/>
      </w:r>
    </w:p>
  </w:footnote>
  <w:footnote w:type="continuationNotice" w:id="1">
    <w:p w14:paraId="02208ECD" w14:textId="77777777" w:rsidR="009D7FF4" w:rsidRDefault="009D7FF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187"/>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206"/>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D7FF4"/>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05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230"/>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2F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Blue_V0-02.dotm</Template>
  <TotalTime>2126</TotalTime>
  <Pages>2</Pages>
  <Words>6</Words>
  <Characters>35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40</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C, Narayana</cp:lastModifiedBy>
  <cp:revision>891</cp:revision>
  <cp:lastPrinted>2021-10-13T06:07:00Z</cp:lastPrinted>
  <dcterms:created xsi:type="dcterms:W3CDTF">2021-10-14T04:14:00Z</dcterms:created>
  <dcterms:modified xsi:type="dcterms:W3CDTF">2023-04-19T16:32:00Z</dcterms:modified>
  <cp:category>Response to RFP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